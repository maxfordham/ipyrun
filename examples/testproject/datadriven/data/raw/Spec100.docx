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4EBE24" w14:textId="77777777" w:rsidR="000D5B37" w:rsidRPr="00277C13" w:rsidRDefault="00F20C35" w:rsidP="00A749E5">
      <w:pPr>
        <w:pStyle w:val="JobTitle"/>
        <w:outlineLvl w:val="9"/>
      </w:pPr>
      <w:bookmarkStart w:id="0" w:name="JobTitle"/>
      <w:bookmarkEnd w:id="0"/>
      <w:r>
        <w:t>Digital Design Strategy</w:t>
      </w:r>
      <w:r w:rsidR="00221647">
        <w:t xml:space="preserve"> </w:t>
      </w:r>
    </w:p>
    <w:p w14:paraId="58E1376E" w14:textId="77777777" w:rsidR="006720ED" w:rsidRPr="006720ED" w:rsidRDefault="00F20C35" w:rsidP="00A749E5">
      <w:pPr>
        <w:pStyle w:val="ReportTitle"/>
        <w:outlineLvl w:val="9"/>
        <w:rPr>
          <w:b w:val="0"/>
        </w:rPr>
      </w:pPr>
      <w:bookmarkStart w:id="1" w:name="ReportTitle"/>
      <w:bookmarkEnd w:id="1"/>
      <w:r>
        <w:rPr>
          <w:b w:val="0"/>
        </w:rPr>
        <w:t>[Employer’s Requirements]or[Specification] for the Mechanical, Electrical &amp; Public Health (MEP) Installations</w:t>
      </w:r>
      <w:r w:rsidR="006720ED" w:rsidRPr="006720ED">
        <w:rPr>
          <w:b w:val="0"/>
        </w:rPr>
        <mc:AlternateContent>
          <mc:Choice Requires="wps">
            <w:drawing>
              <wp:anchor distT="0" distB="0" distL="114300" distR="114300" simplePos="0" relativeHeight="251681792" behindDoc="0" locked="1" layoutInCell="1" allowOverlap="1" wp14:anchorId="47ECD2F8" wp14:editId="63664B02">
                <wp:simplePos x="0" y="0"/>
                <wp:positionH relativeFrom="margin">
                  <wp:posOffset>2924</wp:posOffset>
                </wp:positionH>
                <wp:positionV relativeFrom="paragraph">
                  <wp:posOffset>-107950</wp:posOffset>
                </wp:positionV>
                <wp:extent cx="2518560" cy="0"/>
                <wp:effectExtent l="0" t="38100" r="15240" b="38100"/>
                <wp:wrapNone/>
                <wp:docPr id="2" name="Straight Connector 2"/>
                <wp:cNvGraphicFramePr/>
                <a:graphic xmlns:a="http://schemas.openxmlformats.org/drawingml/2006/main">
                  <a:graphicData uri="http://schemas.microsoft.com/office/word/2010/wordprocessingShape">
                    <wps:wsp>
                      <wps:cNvCnPr/>
                      <wps:spPr>
                        <a:xfrm>
                          <a:off x="0" y="0"/>
                          <a:ext cx="2518560" cy="0"/>
                        </a:xfrm>
                        <a:prstGeom prst="line">
                          <a:avLst/>
                        </a:prstGeom>
                        <a:noFill/>
                        <a:ln w="7620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3C9985F" id="Straight Connector 2" o:spid="_x0000_s1026" style="position:absolute;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pt,-8.5pt" to="198.5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" strokecolor="windowText" strokeweight="6pt">
                <w10:wrap anchorx="margin"/>
                <w10:anchorlock/>
              </v:line>
            </w:pict>
          </mc:Fallback>
        </mc:AlternateContent>
      </w:r>
      <w:r w:rsidR="00201864">
        <w:rPr>
          <w:b w:val="0"/>
        </w:rPr>
        <w:t xml:space="preserve"> </w:t>
      </w:r>
    </w:p>
    <w:p w14:paraId="53185452" w14:textId="77777777" w:rsidR="006720ED" w:rsidRPr="006720ED" w:rsidRDefault="00F20C35" w:rsidP="00A749E5">
      <w:pPr>
        <w:rPr>
          <w:rFonts w:asciiTheme="majorHAnsi" w:eastAsiaTheme="majorEastAsia" w:hAnsiTheme="majorHAnsi" w:cstheme="majorBidi"/>
          <w:b/>
          <w:bCs/>
          <w:sz w:val="72"/>
          <w:szCs w:val="72"/>
        </w:rPr>
      </w:pPr>
      <w:bookmarkStart w:id="2" w:name="Issue"/>
      <w:bookmarkEnd w:id="2"/>
      <w:r>
        <w:rPr>
          <w:rFonts w:asciiTheme="majorHAnsi" w:eastAsiaTheme="majorEastAsia" w:hAnsiTheme="majorHAnsi" w:cstheme="majorBidi"/>
          <w:b/>
          <w:bCs/>
          <w:sz w:val="72"/>
          <w:szCs w:val="72"/>
        </w:rPr>
        <w:t>For Client</w:t>
      </w:r>
      <w:r w:rsidR="006720ED" w:rsidRPr="006720ED">
        <w:rPr>
          <w:rFonts w:asciiTheme="majorHAnsi" w:eastAsiaTheme="majorEastAsia" w:hAnsiTheme="majorHAnsi" w:cstheme="majorBidi"/>
          <w:b/>
          <w:bCs/>
          <w:noProof/>
          <w:sz w:val="72"/>
          <w:szCs w:val="72"/>
          <w:lang w:eastAsia="en-GB"/>
        </w:rPr>
        <mc:AlternateContent>
          <mc:Choice Requires="wps">
            <w:drawing>
              <wp:anchor distT="0" distB="0" distL="114300" distR="114300" simplePos="0" relativeHeight="251682816" behindDoc="0" locked="1" layoutInCell="1" allowOverlap="1" wp14:anchorId="6658808A" wp14:editId="6C480ECA">
                <wp:simplePos x="0" y="0"/>
                <wp:positionH relativeFrom="margin">
                  <wp:posOffset>2924</wp:posOffset>
                </wp:positionH>
                <wp:positionV relativeFrom="paragraph">
                  <wp:posOffset>-107950</wp:posOffset>
                </wp:positionV>
                <wp:extent cx="2518560" cy="0"/>
                <wp:effectExtent l="0" t="38100" r="15240" b="38100"/>
                <wp:wrapNone/>
                <wp:docPr id="4" name="Straight Connector 4"/>
                <wp:cNvGraphicFramePr/>
                <a:graphic xmlns:a="http://schemas.openxmlformats.org/drawingml/2006/main">
                  <a:graphicData uri="http://schemas.microsoft.com/office/word/2010/wordprocessingShape">
                    <wps:wsp>
                      <wps:cNvCnPr/>
                      <wps:spPr>
                        <a:xfrm>
                          <a:off x="0" y="0"/>
                          <a:ext cx="2518560" cy="0"/>
                        </a:xfrm>
                        <a:prstGeom prst="line">
                          <a:avLst/>
                        </a:prstGeom>
                        <a:noFill/>
                        <a:ln w="7620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02E26ED" id="Straight Connector 4" o:spid="_x0000_s1026" style="position:absolute;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pt,-8.5pt" to="198.5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" strokecolor="windowText" strokeweight="6pt">
                <w10:wrap anchorx="margin"/>
                <w10:anchorlock/>
              </v:line>
            </w:pict>
          </mc:Fallback>
        </mc:AlternateContent>
      </w:r>
      <w:r w:rsidR="00A80916">
        <w:rPr>
          <w:rFonts w:asciiTheme="majorHAnsi" w:eastAsiaTheme="majorEastAsia" w:hAnsiTheme="majorHAnsi" w:cstheme="majorBidi"/>
          <w:b/>
          <w:bCs/>
          <w:sz w:val="72"/>
          <w:szCs w:val="72"/>
        </w:rPr>
        <w:t xml:space="preserve"> </w:t>
      </w:r>
    </w:p>
    <w:p w14:paraId="6767B410" w14:textId="77777777" w:rsidR="006720ED" w:rsidRPr="006720ED" w:rsidRDefault="006720ED" w:rsidP="00A749E5">
      <w:pPr>
        <w:rPr>
          <w:rFonts w:asciiTheme="majorHAnsi" w:eastAsiaTheme="majorEastAsia" w:hAnsiTheme="majorHAnsi" w:cstheme="majorBidi"/>
          <w:bCs/>
          <w:sz w:val="72"/>
          <w:szCs w:val="28"/>
        </w:rPr>
      </w:pPr>
      <w:r w:rsidRPr="006720ED">
        <w:rPr>
          <w:rFonts w:asciiTheme="majorHAnsi" w:eastAsiaTheme="majorEastAsia" w:hAnsiTheme="majorHAnsi" w:cstheme="majorBidi"/>
          <w:bCs/>
          <w:noProof/>
          <w:sz w:val="72"/>
          <w:szCs w:val="28"/>
          <w:lang w:eastAsia="en-GB"/>
        </w:rPr>
        <mc:AlternateContent>
          <mc:Choice Requires="wps">
            <w:drawing>
              <wp:anchor distT="0" distB="0" distL="114300" distR="114300" simplePos="0" relativeHeight="251683840" behindDoc="0" locked="1" layoutInCell="1" allowOverlap="1" wp14:anchorId="236C415D" wp14:editId="0B144882">
                <wp:simplePos x="0" y="0"/>
                <wp:positionH relativeFrom="margin">
                  <wp:posOffset>2924</wp:posOffset>
                </wp:positionH>
                <wp:positionV relativeFrom="paragraph">
                  <wp:posOffset>-107950</wp:posOffset>
                </wp:positionV>
                <wp:extent cx="2518560" cy="0"/>
                <wp:effectExtent l="0" t="38100" r="15240" b="38100"/>
                <wp:wrapNone/>
                <wp:docPr id="12" name="Straight Connector 12"/>
                <wp:cNvGraphicFramePr/>
                <a:graphic xmlns:a="http://schemas.openxmlformats.org/drawingml/2006/main">
                  <a:graphicData uri="http://schemas.microsoft.com/office/word/2010/wordprocessingShape">
                    <wps:wsp>
                      <wps:cNvCnPr/>
                      <wps:spPr>
                        <a:xfrm>
                          <a:off x="0" y="0"/>
                          <a:ext cx="2518560" cy="0"/>
                        </a:xfrm>
                        <a:prstGeom prst="line">
                          <a:avLst/>
                        </a:prstGeom>
                        <a:noFill/>
                        <a:ln w="7620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703108E" id="Straight Connector 12"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pt,-8.5pt" to="198.5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" strokecolor="windowText" strokeweight="6pt">
                <w10:wrap anchorx="margin"/>
                <w10:anchorlock/>
              </v:line>
            </w:pict>
          </mc:Fallback>
        </mc:AlternateContent>
      </w:r>
      <w:r w:rsidR="00C22856">
        <w:rPr>
          <w:rFonts w:asciiTheme="majorHAnsi" w:eastAsiaTheme="majorEastAsia" w:hAnsiTheme="majorHAnsi" w:cstheme="majorBidi"/>
          <w:bCs/>
          <w:sz w:val="72"/>
          <w:szCs w:val="28"/>
        </w:rPr>
        <w:t>Month</w:t>
      </w:r>
      <w:r w:rsidRPr="006720ED">
        <w:rPr>
          <w:rFonts w:asciiTheme="majorHAnsi" w:eastAsiaTheme="majorEastAsia" w:hAnsiTheme="majorHAnsi" w:cstheme="majorBidi"/>
          <w:bCs/>
          <w:sz w:val="72"/>
          <w:szCs w:val="28"/>
        </w:rPr>
        <w:t xml:space="preserve"> </w:t>
      </w:r>
      <w:r w:rsidR="00277C13">
        <w:rPr>
          <w:rFonts w:asciiTheme="majorHAnsi" w:eastAsiaTheme="majorEastAsia" w:hAnsiTheme="majorHAnsi" w:cstheme="majorBidi"/>
          <w:bCs/>
          <w:sz w:val="72"/>
          <w:szCs w:val="28"/>
        </w:rPr>
        <w:t>20xx</w:t>
      </w:r>
    </w:p>
    <w:p w14:paraId="1073C7B2" w14:textId="77777777" w:rsidR="002055C8" w:rsidRDefault="007358A6" w:rsidP="00CD005D">
      <w:pPr>
        <w:pStyle w:val="Authors"/>
      </w:pPr>
      <w:r>
        <w:rPr>
          <w:noProof/>
          <w:lang w:eastAsia="en-GB"/>
        </w:rPr>
        <mc:AlternateContent>
          <mc:Choice Requires="wps">
            <w:drawing>
              <wp:anchor distT="0" distB="0" distL="114300" distR="114300" simplePos="0" relativeHeight="251660288" behindDoc="0" locked="1" layoutInCell="1" allowOverlap="1" wp14:anchorId="242E4DCA" wp14:editId="1F6AF874">
                <wp:simplePos x="0" y="0"/>
                <wp:positionH relativeFrom="column">
                  <wp:posOffset>0</wp:posOffset>
                </wp:positionH>
                <wp:positionV relativeFrom="paragraph">
                  <wp:posOffset>0</wp:posOffset>
                </wp:positionV>
                <wp:extent cx="2518560" cy="0"/>
                <wp:effectExtent l="0" t="19050" r="15240" b="19050"/>
                <wp:wrapNone/>
                <wp:docPr id="3" name="Straight Connector 3"/>
                <wp:cNvGraphicFramePr/>
                <a:graphic xmlns:a="http://schemas.openxmlformats.org/drawingml/2006/main">
                  <a:graphicData uri="http://schemas.microsoft.com/office/word/2010/wordprocessingShape">
                    <wps:wsp>
                      <wps:cNvCnPr/>
                      <wps:spPr>
                        <a:xfrm>
                          <a:off x="0" y="0"/>
                          <a:ext cx="251856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F3B3989" id="Straight Connector 3"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198.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" strokecolor="black [3213]" strokeweight="3pt">
                <w10:anchorlock/>
              </v:line>
            </w:pict>
          </mc:Fallback>
        </mc:AlternateContent>
      </w:r>
      <w:r w:rsidR="00506D74">
        <w:t xml:space="preserve"> </w:t>
      </w:r>
    </w:p>
    <w:p w14:paraId="44C0B122" w14:textId="77777777" w:rsidR="000D5B37" w:rsidRDefault="000D5B37" w:rsidP="00CD005D">
      <w:pPr>
        <w:pStyle w:val="Authors"/>
        <w:sectPr w:rsidR="000D5B37" w:rsidSect="0085393D">
          <w:headerReference w:type="even" r:id="rId8"/>
          <w:headerReference w:type="default" r:id="rId9"/>
          <w:footerReference w:type="even" r:id="rId10"/>
          <w:footerReference w:type="default" r:id="rId11"/>
          <w:headerReference w:type="first" r:id="rId12"/>
          <w:footerReference w:type="first" r:id="rId13"/>
          <w:pgSz w:w="11906" w:h="16838" w:code="9"/>
          <w:pgMar w:top="5670" w:right="3969" w:bottom="1361" w:left="1134" w:header="397" w:footer="567" w:gutter="0"/>
          <w:cols w:space="708"/>
          <w:titlePg/>
          <w:docGrid w:linePitch="360"/>
        </w:sectPr>
      </w:pPr>
      <w:r>
        <w:t>Tender – Rev *</w:t>
      </w:r>
    </w:p>
    <w:tbl>
      <w:tblPr>
        <w:tblStyle w:val="TableGrid1"/>
        <w:tblpPr w:leftFromText="181" w:rightFromText="181" w:vertAnchor="page" w:horzAnchor="page" w:tblpX="4254" w:tblpY="1419"/>
        <w:tblOverlap w:val="never"/>
        <w:tblW w:w="6237" w:type="dxa"/>
        <w:tblInd w:w="0" w:type="dxa"/>
        <w:tblBorders>
          <w:top w:val="none" w:sz="0" w:space="0" w:color="auto"/>
          <w:left w:val="none" w:sz="0" w:space="0" w:color="auto"/>
          <w:bottom w:val="none" w:sz="0" w:space="0" w:color="auto"/>
          <w:right w:val="none" w:sz="0" w:space="0" w:color="auto"/>
        </w:tblBorders>
        <w:tblCellMar>
          <w:top w:w="0" w:type="dxa"/>
          <w:left w:w="85" w:type="dxa"/>
          <w:bottom w:w="0" w:type="dxa"/>
        </w:tblCellMar>
        <w:tblLook w:val="0600" w:firstRow="0" w:lastRow="0" w:firstColumn="0" w:lastColumn="0" w:noHBand="1" w:noVBand="1"/>
      </w:tblPr>
      <w:tblGrid>
        <w:gridCol w:w="909"/>
        <w:gridCol w:w="909"/>
        <w:gridCol w:w="4419"/>
      </w:tblGrid>
      <w:tr w:rsidR="00F62069" w:rsidRPr="00F62069" w14:paraId="69519764" w14:textId="77777777" w:rsidTr="00F62069">
        <w:trPr>
          <w:trHeight w:val="340"/>
        </w:trPr>
        <w:tc>
          <w:tcPr>
            <w:tcW w:w="6237" w:type="dxa"/>
            <w:gridSpan w:val="3"/>
            <w:tcBorders>
              <w:top w:val="nil"/>
              <w:left w:val="nil"/>
              <w:bottom w:val="nil"/>
              <w:right w:val="nil"/>
            </w:tcBorders>
            <w:tcMar>
              <w:top w:w="0" w:type="dxa"/>
              <w:left w:w="0" w:type="dxa"/>
            </w:tcMar>
          </w:tcPr>
          <w:p w14:paraId="2F584B68" w14:textId="77777777" w:rsidR="00F62069" w:rsidRPr="00F62069" w:rsidRDefault="00F62069" w:rsidP="00F62069">
            <w:pPr>
              <w:rPr>
                <w:rFonts w:ascii="Calibri" w:eastAsia="Calibri" w:hAnsi="Calibri" w:cs="Calibri"/>
                <w:b/>
                <w:szCs w:val="24"/>
              </w:rPr>
            </w:pPr>
            <w:r w:rsidRPr="00F62069">
              <w:rPr>
                <w:rFonts w:ascii="Calibri" w:eastAsia="Calibri" w:hAnsi="Calibri" w:cs="Calibri"/>
                <w:b/>
                <w:noProof/>
                <w:szCs w:val="24"/>
                <w:lang w:eastAsia="en-GB"/>
              </w:rPr>
              <w:lastRenderedPageBreak/>
              <mc:AlternateContent>
                <mc:Choice Requires="wps">
                  <w:drawing>
                    <wp:anchor distT="0" distB="0" distL="114300" distR="114300" simplePos="0" relativeHeight="251677696" behindDoc="0" locked="0" layoutInCell="1" allowOverlap="1" wp14:anchorId="65CA4B36" wp14:editId="1CB444FD">
                      <wp:simplePos x="0" y="0"/>
                      <wp:positionH relativeFrom="column">
                        <wp:posOffset>0</wp:posOffset>
                      </wp:positionH>
                      <wp:positionV relativeFrom="paragraph">
                        <wp:posOffset>180340</wp:posOffset>
                      </wp:positionV>
                      <wp:extent cx="3868920" cy="0"/>
                      <wp:effectExtent l="0" t="19050" r="17780" b="19050"/>
                      <wp:wrapNone/>
                      <wp:docPr id="11" name="Straight Connector 11"/>
                      <wp:cNvGraphicFramePr/>
                      <a:graphic xmlns:a="http://schemas.openxmlformats.org/drawingml/2006/main">
                        <a:graphicData uri="http://schemas.microsoft.com/office/word/2010/wordprocessingShape">
                          <wps:wsp>
                            <wps:cNvCnPr/>
                            <wps:spPr>
                              <a:xfrm>
                                <a:off x="0" y="0"/>
                                <a:ext cx="3868920" cy="0"/>
                              </a:xfrm>
                              <a:prstGeom prst="line">
                                <a:avLst/>
                              </a:prstGeom>
                              <a:noFill/>
                              <a:ln w="38100"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w14:anchorId="2AE5CA7F" id="Straight Connector 11"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4.2pt" to="304.6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" strokecolor="windowText" strokeweight="3pt"/>
                  </w:pict>
                </mc:Fallback>
              </mc:AlternateContent>
            </w:r>
            <w:r w:rsidRPr="00F62069">
              <w:rPr>
                <w:rFonts w:ascii="Calibri" w:eastAsia="Calibri" w:hAnsi="Calibri" w:cs="Calibri"/>
                <w:b/>
                <w:szCs w:val="24"/>
              </w:rPr>
              <w:t>ISSUE HISTORY</w:t>
            </w:r>
          </w:p>
        </w:tc>
      </w:tr>
      <w:tr w:rsidR="00F62069" w:rsidRPr="00F62069" w14:paraId="7DE3EAFC" w14:textId="77777777" w:rsidTr="00CD005D">
        <w:trPr>
          <w:trHeight w:val="340"/>
        </w:trPr>
        <w:tc>
          <w:tcPr>
            <w:tcW w:w="909" w:type="dxa"/>
            <w:tcBorders>
              <w:top w:val="nil"/>
            </w:tcBorders>
            <w:vAlign w:val="center"/>
          </w:tcPr>
          <w:p w14:paraId="7A29C385" w14:textId="77777777" w:rsidR="00F62069" w:rsidRPr="00C50A53" w:rsidRDefault="00F62069" w:rsidP="00F62069">
            <w:pPr>
              <w:spacing w:line="180" w:lineRule="exact"/>
              <w:rPr>
                <w:rFonts w:asciiTheme="majorHAnsi" w:eastAsia="Calibri" w:hAnsiTheme="majorHAnsi" w:cstheme="majorHAnsi"/>
                <w:b/>
                <w:sz w:val="18"/>
                <w:szCs w:val="18"/>
              </w:rPr>
            </w:pPr>
            <w:r w:rsidRPr="00C50A53">
              <w:rPr>
                <w:rFonts w:asciiTheme="majorHAnsi" w:eastAsia="Calibri" w:hAnsiTheme="majorHAnsi" w:cstheme="majorHAnsi"/>
                <w:b/>
                <w:sz w:val="18"/>
                <w:szCs w:val="18"/>
              </w:rPr>
              <w:t>Issue</w:t>
            </w:r>
          </w:p>
        </w:tc>
        <w:tc>
          <w:tcPr>
            <w:tcW w:w="909" w:type="dxa"/>
            <w:tcBorders>
              <w:top w:val="nil"/>
            </w:tcBorders>
            <w:vAlign w:val="center"/>
          </w:tcPr>
          <w:p w14:paraId="2F3ED09C" w14:textId="77777777" w:rsidR="00F62069" w:rsidRPr="00C50A53" w:rsidRDefault="00F62069" w:rsidP="00F62069">
            <w:pPr>
              <w:spacing w:line="180" w:lineRule="exact"/>
              <w:rPr>
                <w:rFonts w:asciiTheme="majorHAnsi" w:eastAsia="Calibri" w:hAnsiTheme="majorHAnsi" w:cstheme="majorHAnsi"/>
                <w:b/>
                <w:sz w:val="18"/>
                <w:szCs w:val="18"/>
              </w:rPr>
            </w:pPr>
            <w:r w:rsidRPr="00C50A53">
              <w:rPr>
                <w:rFonts w:asciiTheme="majorHAnsi" w:eastAsia="Calibri" w:hAnsiTheme="majorHAnsi" w:cstheme="majorHAnsi"/>
                <w:b/>
                <w:sz w:val="18"/>
                <w:szCs w:val="18"/>
              </w:rPr>
              <w:t>Date</w:t>
            </w:r>
          </w:p>
        </w:tc>
        <w:tc>
          <w:tcPr>
            <w:tcW w:w="4419" w:type="dxa"/>
            <w:tcBorders>
              <w:top w:val="nil"/>
            </w:tcBorders>
            <w:vAlign w:val="center"/>
          </w:tcPr>
          <w:p w14:paraId="17D5BDED" w14:textId="77777777" w:rsidR="00F62069" w:rsidRPr="00C50A53" w:rsidRDefault="00F62069" w:rsidP="00F62069">
            <w:pPr>
              <w:spacing w:line="180" w:lineRule="exact"/>
              <w:rPr>
                <w:rFonts w:asciiTheme="majorHAnsi" w:eastAsia="Calibri" w:hAnsiTheme="majorHAnsi" w:cstheme="majorHAnsi"/>
                <w:b/>
                <w:sz w:val="18"/>
                <w:szCs w:val="18"/>
              </w:rPr>
            </w:pPr>
            <w:r w:rsidRPr="00C50A53">
              <w:rPr>
                <w:rFonts w:asciiTheme="majorHAnsi" w:eastAsia="Calibri" w:hAnsiTheme="majorHAnsi" w:cstheme="majorHAnsi"/>
                <w:b/>
                <w:sz w:val="18"/>
                <w:szCs w:val="18"/>
              </w:rPr>
              <w:t>Description</w:t>
            </w:r>
          </w:p>
        </w:tc>
      </w:tr>
      <w:tr w:rsidR="00F62069" w:rsidRPr="00F62069" w14:paraId="423525E4" w14:textId="77777777" w:rsidTr="00CD005D">
        <w:trPr>
          <w:trHeight w:val="340"/>
        </w:trPr>
        <w:tc>
          <w:tcPr>
            <w:tcW w:w="909" w:type="dxa"/>
            <w:vAlign w:val="center"/>
          </w:tcPr>
          <w:p w14:paraId="2BBAC719" w14:textId="77777777" w:rsidR="00F62069" w:rsidRPr="00C50A53" w:rsidRDefault="00F62069" w:rsidP="00F62069">
            <w:pPr>
              <w:spacing w:line="180" w:lineRule="exact"/>
              <w:rPr>
                <w:rFonts w:eastAsia="Calibri" w:cstheme="minorHAnsi"/>
                <w:sz w:val="18"/>
                <w:szCs w:val="18"/>
              </w:rPr>
            </w:pPr>
          </w:p>
        </w:tc>
        <w:tc>
          <w:tcPr>
            <w:tcW w:w="909" w:type="dxa"/>
            <w:vAlign w:val="center"/>
          </w:tcPr>
          <w:p w14:paraId="3774E62B" w14:textId="77777777" w:rsidR="00F62069" w:rsidRPr="00C50A53" w:rsidRDefault="00F62069" w:rsidP="00F62069">
            <w:pPr>
              <w:spacing w:line="180" w:lineRule="exact"/>
              <w:rPr>
                <w:rFonts w:eastAsia="Calibri" w:cstheme="minorHAnsi"/>
                <w:sz w:val="18"/>
                <w:szCs w:val="18"/>
              </w:rPr>
            </w:pPr>
          </w:p>
        </w:tc>
        <w:tc>
          <w:tcPr>
            <w:tcW w:w="4419" w:type="dxa"/>
            <w:vAlign w:val="center"/>
          </w:tcPr>
          <w:p w14:paraId="1AAEE287" w14:textId="77777777" w:rsidR="00F62069" w:rsidRPr="00C50A53" w:rsidRDefault="00F62069" w:rsidP="00F62069">
            <w:pPr>
              <w:spacing w:line="180" w:lineRule="exact"/>
              <w:rPr>
                <w:rFonts w:eastAsia="Calibri" w:cstheme="minorHAnsi"/>
                <w:sz w:val="18"/>
                <w:szCs w:val="18"/>
              </w:rPr>
            </w:pPr>
          </w:p>
        </w:tc>
      </w:tr>
      <w:tr w:rsidR="00F62069" w:rsidRPr="00F62069" w14:paraId="75778EEC" w14:textId="77777777" w:rsidTr="00CD005D">
        <w:trPr>
          <w:trHeight w:val="340"/>
        </w:trPr>
        <w:tc>
          <w:tcPr>
            <w:tcW w:w="909" w:type="dxa"/>
            <w:vAlign w:val="center"/>
          </w:tcPr>
          <w:p w14:paraId="0BFB754C" w14:textId="77777777" w:rsidR="00F62069" w:rsidRPr="00C50A53" w:rsidRDefault="00F62069" w:rsidP="00F62069">
            <w:pPr>
              <w:spacing w:line="180" w:lineRule="exact"/>
              <w:rPr>
                <w:rFonts w:eastAsia="Calibri" w:cstheme="minorHAnsi"/>
                <w:sz w:val="18"/>
                <w:szCs w:val="18"/>
              </w:rPr>
            </w:pPr>
          </w:p>
        </w:tc>
        <w:tc>
          <w:tcPr>
            <w:tcW w:w="909" w:type="dxa"/>
            <w:vAlign w:val="center"/>
          </w:tcPr>
          <w:p w14:paraId="48CF9370" w14:textId="77777777" w:rsidR="00F62069" w:rsidRPr="00C50A53" w:rsidRDefault="00F62069" w:rsidP="00F62069">
            <w:pPr>
              <w:spacing w:line="180" w:lineRule="exact"/>
              <w:rPr>
                <w:rFonts w:eastAsia="Calibri" w:cstheme="minorHAnsi"/>
                <w:sz w:val="18"/>
                <w:szCs w:val="18"/>
              </w:rPr>
            </w:pPr>
          </w:p>
        </w:tc>
        <w:tc>
          <w:tcPr>
            <w:tcW w:w="4419" w:type="dxa"/>
            <w:vAlign w:val="center"/>
          </w:tcPr>
          <w:p w14:paraId="5E581DAE" w14:textId="77777777" w:rsidR="00F62069" w:rsidRPr="00C50A53" w:rsidRDefault="00F62069" w:rsidP="00F62069">
            <w:pPr>
              <w:spacing w:line="180" w:lineRule="exact"/>
              <w:rPr>
                <w:rFonts w:eastAsia="Calibri" w:cstheme="minorHAnsi"/>
                <w:sz w:val="18"/>
                <w:szCs w:val="18"/>
              </w:rPr>
            </w:pPr>
          </w:p>
        </w:tc>
      </w:tr>
      <w:tr w:rsidR="00F62069" w:rsidRPr="00F62069" w14:paraId="0C9F0C9A" w14:textId="77777777" w:rsidTr="00CD005D">
        <w:trPr>
          <w:trHeight w:val="340"/>
        </w:trPr>
        <w:tc>
          <w:tcPr>
            <w:tcW w:w="909" w:type="dxa"/>
            <w:vAlign w:val="center"/>
          </w:tcPr>
          <w:p w14:paraId="06B2F776" w14:textId="77777777" w:rsidR="00F62069" w:rsidRPr="00C50A53" w:rsidRDefault="00F62069" w:rsidP="00F62069">
            <w:pPr>
              <w:spacing w:line="180" w:lineRule="exact"/>
              <w:rPr>
                <w:rFonts w:eastAsia="Calibri" w:cstheme="minorHAnsi"/>
                <w:sz w:val="18"/>
                <w:szCs w:val="18"/>
              </w:rPr>
            </w:pPr>
          </w:p>
        </w:tc>
        <w:tc>
          <w:tcPr>
            <w:tcW w:w="909" w:type="dxa"/>
            <w:vAlign w:val="center"/>
          </w:tcPr>
          <w:p w14:paraId="1ACC29EF" w14:textId="77777777" w:rsidR="00F62069" w:rsidRPr="00C50A53" w:rsidRDefault="00F62069" w:rsidP="00F62069">
            <w:pPr>
              <w:spacing w:line="180" w:lineRule="exact"/>
              <w:rPr>
                <w:rFonts w:eastAsia="Calibri" w:cstheme="minorHAnsi"/>
                <w:sz w:val="18"/>
                <w:szCs w:val="18"/>
              </w:rPr>
            </w:pPr>
          </w:p>
        </w:tc>
        <w:tc>
          <w:tcPr>
            <w:tcW w:w="4419" w:type="dxa"/>
            <w:vAlign w:val="center"/>
          </w:tcPr>
          <w:p w14:paraId="257174EA" w14:textId="77777777" w:rsidR="00F62069" w:rsidRPr="00C50A53" w:rsidRDefault="00F62069" w:rsidP="000D5B37">
            <w:pPr>
              <w:spacing w:line="180" w:lineRule="exact"/>
              <w:rPr>
                <w:rFonts w:eastAsia="Calibri" w:cstheme="minorHAnsi"/>
                <w:sz w:val="18"/>
                <w:szCs w:val="18"/>
              </w:rPr>
            </w:pPr>
          </w:p>
        </w:tc>
      </w:tr>
      <w:tr w:rsidR="00F62069" w:rsidRPr="00F62069" w14:paraId="45EF7FCA" w14:textId="77777777" w:rsidTr="00CD005D">
        <w:trPr>
          <w:trHeight w:val="340"/>
        </w:trPr>
        <w:tc>
          <w:tcPr>
            <w:tcW w:w="909" w:type="dxa"/>
            <w:vAlign w:val="center"/>
          </w:tcPr>
          <w:p w14:paraId="4CB33062" w14:textId="77777777" w:rsidR="00F62069" w:rsidRPr="00C50A53" w:rsidRDefault="00F62069" w:rsidP="00F62069">
            <w:pPr>
              <w:spacing w:line="180" w:lineRule="exact"/>
              <w:rPr>
                <w:rFonts w:eastAsia="Calibri" w:cstheme="minorHAnsi"/>
                <w:sz w:val="18"/>
                <w:szCs w:val="18"/>
              </w:rPr>
            </w:pPr>
          </w:p>
        </w:tc>
        <w:tc>
          <w:tcPr>
            <w:tcW w:w="909" w:type="dxa"/>
            <w:vAlign w:val="center"/>
          </w:tcPr>
          <w:p w14:paraId="11540189" w14:textId="77777777" w:rsidR="00F62069" w:rsidRPr="00C50A53" w:rsidRDefault="00F62069" w:rsidP="00F62069">
            <w:pPr>
              <w:spacing w:line="180" w:lineRule="exact"/>
              <w:rPr>
                <w:rFonts w:eastAsia="Calibri" w:cstheme="minorHAnsi"/>
                <w:sz w:val="18"/>
                <w:szCs w:val="18"/>
              </w:rPr>
            </w:pPr>
          </w:p>
        </w:tc>
        <w:tc>
          <w:tcPr>
            <w:tcW w:w="4419" w:type="dxa"/>
            <w:vAlign w:val="center"/>
          </w:tcPr>
          <w:p w14:paraId="5ECBA7C1" w14:textId="77777777" w:rsidR="00F62069" w:rsidRPr="00C50A53" w:rsidRDefault="00F62069" w:rsidP="000D5B37">
            <w:pPr>
              <w:spacing w:line="180" w:lineRule="exact"/>
              <w:rPr>
                <w:rFonts w:eastAsia="Calibri" w:cstheme="minorHAnsi"/>
                <w:sz w:val="18"/>
                <w:szCs w:val="18"/>
              </w:rPr>
            </w:pPr>
          </w:p>
        </w:tc>
      </w:tr>
      <w:tr w:rsidR="00F62069" w:rsidRPr="00F62069" w14:paraId="282844F7" w14:textId="77777777" w:rsidTr="00CD005D">
        <w:trPr>
          <w:trHeight w:val="340"/>
        </w:trPr>
        <w:tc>
          <w:tcPr>
            <w:tcW w:w="909" w:type="dxa"/>
            <w:vAlign w:val="center"/>
          </w:tcPr>
          <w:p w14:paraId="100638B6" w14:textId="77777777" w:rsidR="00F62069" w:rsidRPr="00C50A53" w:rsidRDefault="00F62069" w:rsidP="00F62069">
            <w:pPr>
              <w:spacing w:line="180" w:lineRule="exact"/>
              <w:rPr>
                <w:rFonts w:eastAsia="Calibri" w:cstheme="minorHAnsi"/>
                <w:sz w:val="18"/>
                <w:szCs w:val="18"/>
              </w:rPr>
            </w:pPr>
          </w:p>
        </w:tc>
        <w:tc>
          <w:tcPr>
            <w:tcW w:w="909" w:type="dxa"/>
            <w:vAlign w:val="center"/>
          </w:tcPr>
          <w:p w14:paraId="59BA46CD" w14:textId="77777777" w:rsidR="00F62069" w:rsidRPr="00C50A53" w:rsidRDefault="00F62069" w:rsidP="00F62069">
            <w:pPr>
              <w:spacing w:line="180" w:lineRule="exact"/>
              <w:rPr>
                <w:rFonts w:eastAsia="Calibri" w:cstheme="minorHAnsi"/>
                <w:sz w:val="18"/>
                <w:szCs w:val="18"/>
              </w:rPr>
            </w:pPr>
          </w:p>
        </w:tc>
        <w:tc>
          <w:tcPr>
            <w:tcW w:w="4419" w:type="dxa"/>
            <w:vAlign w:val="center"/>
          </w:tcPr>
          <w:p w14:paraId="5A3B1883" w14:textId="77777777" w:rsidR="00F62069" w:rsidRPr="00C50A53" w:rsidRDefault="00F62069" w:rsidP="000D5B37">
            <w:pPr>
              <w:spacing w:line="180" w:lineRule="exact"/>
              <w:rPr>
                <w:rFonts w:eastAsia="Calibri" w:cstheme="minorHAnsi"/>
                <w:sz w:val="18"/>
                <w:szCs w:val="18"/>
              </w:rPr>
            </w:pPr>
          </w:p>
        </w:tc>
      </w:tr>
      <w:tr w:rsidR="000D5B37" w:rsidRPr="00F62069" w14:paraId="199C69DA" w14:textId="77777777" w:rsidTr="00CD005D">
        <w:trPr>
          <w:trHeight w:val="340"/>
        </w:trPr>
        <w:tc>
          <w:tcPr>
            <w:tcW w:w="909" w:type="dxa"/>
            <w:vAlign w:val="center"/>
          </w:tcPr>
          <w:p w14:paraId="2BEA765F" w14:textId="77777777" w:rsidR="000D5B37" w:rsidRPr="00C50A53" w:rsidRDefault="000D5B37" w:rsidP="00F62069">
            <w:pPr>
              <w:spacing w:line="180" w:lineRule="exact"/>
              <w:rPr>
                <w:rFonts w:eastAsia="Calibri" w:cstheme="minorHAnsi"/>
                <w:sz w:val="18"/>
                <w:szCs w:val="18"/>
              </w:rPr>
            </w:pPr>
          </w:p>
        </w:tc>
        <w:tc>
          <w:tcPr>
            <w:tcW w:w="909" w:type="dxa"/>
            <w:vAlign w:val="center"/>
          </w:tcPr>
          <w:p w14:paraId="5CCBEEA8" w14:textId="77777777" w:rsidR="000D5B37" w:rsidRPr="00C50A53" w:rsidRDefault="000D5B37" w:rsidP="00F62069">
            <w:pPr>
              <w:spacing w:line="180" w:lineRule="exact"/>
              <w:rPr>
                <w:rFonts w:eastAsia="Calibri" w:cstheme="minorHAnsi"/>
                <w:sz w:val="18"/>
                <w:szCs w:val="18"/>
              </w:rPr>
            </w:pPr>
          </w:p>
        </w:tc>
        <w:tc>
          <w:tcPr>
            <w:tcW w:w="4419" w:type="dxa"/>
            <w:vAlign w:val="center"/>
          </w:tcPr>
          <w:p w14:paraId="168F7C33" w14:textId="77777777" w:rsidR="000D5B37" w:rsidRPr="00C50A53" w:rsidRDefault="000D5B37" w:rsidP="00F62069">
            <w:pPr>
              <w:spacing w:line="180" w:lineRule="exact"/>
              <w:rPr>
                <w:rFonts w:eastAsia="Calibri" w:cstheme="minorHAnsi"/>
                <w:sz w:val="18"/>
                <w:szCs w:val="18"/>
              </w:rPr>
            </w:pPr>
          </w:p>
        </w:tc>
      </w:tr>
    </w:tbl>
    <w:tbl>
      <w:tblPr>
        <w:tblStyle w:val="TableGrid1"/>
        <w:tblpPr w:leftFromText="181" w:rightFromText="181" w:vertAnchor="page" w:horzAnchor="page" w:tblpX="4254" w:tblpY="8506"/>
        <w:tblOverlap w:val="never"/>
        <w:tblW w:w="6237" w:type="dxa"/>
        <w:tblInd w:w="0" w:type="dxa"/>
        <w:tblBorders>
          <w:top w:val="none" w:sz="0" w:space="0" w:color="auto"/>
          <w:left w:val="none" w:sz="0" w:space="0" w:color="auto"/>
          <w:bottom w:val="none" w:sz="0" w:space="0" w:color="auto"/>
          <w:right w:val="none" w:sz="0" w:space="0" w:color="auto"/>
        </w:tblBorders>
        <w:tblCellMar>
          <w:top w:w="0" w:type="dxa"/>
          <w:left w:w="85" w:type="dxa"/>
          <w:bottom w:w="0" w:type="dxa"/>
        </w:tblCellMar>
        <w:tblLook w:val="0600" w:firstRow="0" w:lastRow="0" w:firstColumn="0" w:lastColumn="0" w:noHBand="1" w:noVBand="1"/>
      </w:tblPr>
      <w:tblGrid>
        <w:gridCol w:w="1851"/>
        <w:gridCol w:w="4386"/>
      </w:tblGrid>
      <w:tr w:rsidR="00F62069" w:rsidRPr="00F62069" w14:paraId="22A71222" w14:textId="77777777" w:rsidTr="00F62069">
        <w:trPr>
          <w:trHeight w:val="340"/>
        </w:trPr>
        <w:tc>
          <w:tcPr>
            <w:tcW w:w="6237" w:type="dxa"/>
            <w:gridSpan w:val="2"/>
            <w:tcBorders>
              <w:top w:val="nil"/>
              <w:left w:val="nil"/>
              <w:bottom w:val="nil"/>
              <w:right w:val="nil"/>
            </w:tcBorders>
            <w:tcMar>
              <w:top w:w="0" w:type="dxa"/>
              <w:left w:w="0" w:type="dxa"/>
            </w:tcMar>
          </w:tcPr>
          <w:p w14:paraId="209581F3" w14:textId="77777777" w:rsidR="00F62069" w:rsidRPr="00F62069" w:rsidRDefault="00F62069" w:rsidP="00F62069">
            <w:pPr>
              <w:rPr>
                <w:rFonts w:ascii="Calibri" w:eastAsia="Calibri" w:hAnsi="Calibri" w:cs="Calibri"/>
                <w:b/>
                <w:szCs w:val="24"/>
              </w:rPr>
            </w:pPr>
            <w:commentRangeStart w:id="3"/>
            <w:r w:rsidRPr="00F62069">
              <w:rPr>
                <w:rFonts w:ascii="Calibri" w:eastAsia="Calibri" w:hAnsi="Calibri" w:cs="Calibri"/>
                <w:b/>
                <w:noProof/>
                <w:szCs w:val="24"/>
                <w:lang w:eastAsia="en-GB"/>
              </w:rPr>
              <mc:AlternateContent>
                <mc:Choice Requires="wps">
                  <w:drawing>
                    <wp:anchor distT="0" distB="0" distL="114300" distR="114300" simplePos="0" relativeHeight="251679744" behindDoc="0" locked="0" layoutInCell="1" allowOverlap="1" wp14:anchorId="4AC766BD" wp14:editId="5EBD4FC7">
                      <wp:simplePos x="0" y="0"/>
                      <wp:positionH relativeFrom="column">
                        <wp:posOffset>0</wp:posOffset>
                      </wp:positionH>
                      <wp:positionV relativeFrom="paragraph">
                        <wp:posOffset>180340</wp:posOffset>
                      </wp:positionV>
                      <wp:extent cx="3868920" cy="0"/>
                      <wp:effectExtent l="0" t="19050" r="17780" b="19050"/>
                      <wp:wrapNone/>
                      <wp:docPr id="25" name="Straight Connector 25"/>
                      <wp:cNvGraphicFramePr/>
                      <a:graphic xmlns:a="http://schemas.openxmlformats.org/drawingml/2006/main">
                        <a:graphicData uri="http://schemas.microsoft.com/office/word/2010/wordprocessingShape">
                          <wps:wsp>
                            <wps:cNvCnPr/>
                            <wps:spPr>
                              <a:xfrm>
                                <a:off x="0" y="0"/>
                                <a:ext cx="3868920" cy="0"/>
                              </a:xfrm>
                              <a:prstGeom prst="line">
                                <a:avLst/>
                              </a:prstGeom>
                              <a:noFill/>
                              <a:ln w="38100"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w14:anchorId="338DAF60" id="Straight Connector 25"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4.2pt" to="304.6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" strokecolor="windowText" strokeweight="3pt"/>
                  </w:pict>
                </mc:Fallback>
              </mc:AlternateContent>
            </w:r>
            <w:r>
              <w:rPr>
                <w:rFonts w:ascii="Calibri" w:eastAsia="Calibri" w:hAnsi="Calibri" w:cs="Calibri"/>
                <w:b/>
                <w:szCs w:val="24"/>
              </w:rPr>
              <w:t>MAX FORDHAM LLP TEAM CONTRIBUTORS</w:t>
            </w:r>
            <w:commentRangeEnd w:id="3"/>
            <w:r w:rsidR="00277C13">
              <w:rPr>
                <w:rStyle w:val="CommentReference"/>
              </w:rPr>
              <w:commentReference w:id="3"/>
            </w:r>
          </w:p>
        </w:tc>
      </w:tr>
      <w:tr w:rsidR="00F62069" w:rsidRPr="00F62069" w14:paraId="356BA8B5" w14:textId="77777777" w:rsidTr="00F62069">
        <w:trPr>
          <w:trHeight w:val="340"/>
        </w:trPr>
        <w:tc>
          <w:tcPr>
            <w:tcW w:w="1851" w:type="dxa"/>
            <w:tcBorders>
              <w:top w:val="nil"/>
            </w:tcBorders>
            <w:vAlign w:val="center"/>
          </w:tcPr>
          <w:p w14:paraId="7E6F676F" w14:textId="77777777" w:rsidR="00F62069" w:rsidRPr="00C50A53" w:rsidRDefault="00F62069" w:rsidP="00F62069">
            <w:pPr>
              <w:spacing w:line="180" w:lineRule="exact"/>
              <w:rPr>
                <w:rFonts w:asciiTheme="majorHAnsi" w:eastAsia="Calibri" w:hAnsiTheme="majorHAnsi" w:cstheme="majorHAnsi"/>
                <w:b/>
                <w:sz w:val="18"/>
                <w:szCs w:val="18"/>
              </w:rPr>
            </w:pPr>
            <w:r w:rsidRPr="00C50A53">
              <w:rPr>
                <w:rFonts w:asciiTheme="majorHAnsi" w:eastAsia="Calibri" w:hAnsiTheme="majorHAnsi" w:cstheme="majorHAnsi"/>
                <w:b/>
                <w:sz w:val="18"/>
                <w:szCs w:val="18"/>
              </w:rPr>
              <w:t>Engineer</w:t>
            </w:r>
          </w:p>
        </w:tc>
        <w:tc>
          <w:tcPr>
            <w:tcW w:w="4386" w:type="dxa"/>
            <w:tcBorders>
              <w:top w:val="nil"/>
            </w:tcBorders>
            <w:vAlign w:val="center"/>
          </w:tcPr>
          <w:p w14:paraId="12DFF94D" w14:textId="77777777" w:rsidR="00F62069" w:rsidRPr="00C50A53" w:rsidRDefault="00F62069" w:rsidP="00F62069">
            <w:pPr>
              <w:spacing w:line="180" w:lineRule="exact"/>
              <w:rPr>
                <w:rFonts w:asciiTheme="majorHAnsi" w:eastAsia="Calibri" w:hAnsiTheme="majorHAnsi" w:cstheme="majorHAnsi"/>
                <w:b/>
                <w:sz w:val="18"/>
                <w:szCs w:val="18"/>
              </w:rPr>
            </w:pPr>
            <w:r w:rsidRPr="00C50A53">
              <w:rPr>
                <w:rFonts w:asciiTheme="majorHAnsi" w:eastAsia="Calibri" w:hAnsiTheme="majorHAnsi" w:cstheme="majorHAnsi"/>
                <w:b/>
                <w:sz w:val="18"/>
                <w:szCs w:val="18"/>
              </w:rPr>
              <w:t>Role</w:t>
            </w:r>
          </w:p>
        </w:tc>
      </w:tr>
      <w:tr w:rsidR="000D5B37" w:rsidRPr="00F62069" w14:paraId="50B9D590" w14:textId="77777777" w:rsidTr="00F62069">
        <w:trPr>
          <w:trHeight w:val="340"/>
        </w:trPr>
        <w:tc>
          <w:tcPr>
            <w:tcW w:w="1851" w:type="dxa"/>
            <w:vAlign w:val="center"/>
          </w:tcPr>
          <w:p w14:paraId="7E340842" w14:textId="77777777" w:rsidR="000D5B37" w:rsidRPr="00C50A53" w:rsidRDefault="000D5B37" w:rsidP="000D5B37">
            <w:pPr>
              <w:spacing w:line="180" w:lineRule="exact"/>
              <w:rPr>
                <w:rFonts w:eastAsia="Calibri" w:cstheme="minorHAnsi"/>
                <w:sz w:val="18"/>
                <w:szCs w:val="18"/>
              </w:rPr>
            </w:pPr>
          </w:p>
        </w:tc>
        <w:tc>
          <w:tcPr>
            <w:tcW w:w="4386" w:type="dxa"/>
            <w:vAlign w:val="center"/>
          </w:tcPr>
          <w:p w14:paraId="2D2DCA62" w14:textId="77777777" w:rsidR="000D5B37" w:rsidRPr="00C50A53" w:rsidRDefault="000D5B37" w:rsidP="000D5B37">
            <w:pPr>
              <w:spacing w:line="180" w:lineRule="exact"/>
              <w:rPr>
                <w:rFonts w:eastAsia="Calibri" w:cstheme="minorHAnsi"/>
                <w:sz w:val="18"/>
                <w:szCs w:val="18"/>
              </w:rPr>
            </w:pPr>
            <w:r>
              <w:rPr>
                <w:rFonts w:eastAsia="Calibri" w:cstheme="minorHAnsi"/>
                <w:sz w:val="18"/>
                <w:szCs w:val="18"/>
              </w:rPr>
              <w:t>Senior Partner</w:t>
            </w:r>
          </w:p>
        </w:tc>
      </w:tr>
      <w:tr w:rsidR="000D5B37" w:rsidRPr="00F62069" w14:paraId="40D6A19A" w14:textId="77777777" w:rsidTr="00F62069">
        <w:trPr>
          <w:trHeight w:val="340"/>
        </w:trPr>
        <w:tc>
          <w:tcPr>
            <w:tcW w:w="1851" w:type="dxa"/>
            <w:vAlign w:val="center"/>
          </w:tcPr>
          <w:p w14:paraId="0442C57D" w14:textId="77777777" w:rsidR="000D5B37" w:rsidRPr="00C50A53" w:rsidRDefault="000D5B37" w:rsidP="000D5B37">
            <w:pPr>
              <w:spacing w:line="180" w:lineRule="exact"/>
              <w:rPr>
                <w:rFonts w:eastAsia="Calibri" w:cstheme="minorHAnsi"/>
                <w:sz w:val="18"/>
                <w:szCs w:val="18"/>
              </w:rPr>
            </w:pPr>
          </w:p>
        </w:tc>
        <w:tc>
          <w:tcPr>
            <w:tcW w:w="4386" w:type="dxa"/>
            <w:vAlign w:val="center"/>
          </w:tcPr>
          <w:p w14:paraId="109F0D87" w14:textId="77777777" w:rsidR="000D5B37" w:rsidRPr="00C50A53" w:rsidRDefault="000D5B37" w:rsidP="000D5B37">
            <w:pPr>
              <w:spacing w:line="180" w:lineRule="exact"/>
              <w:rPr>
                <w:rFonts w:eastAsia="Calibri" w:cstheme="minorHAnsi"/>
                <w:sz w:val="18"/>
                <w:szCs w:val="18"/>
              </w:rPr>
            </w:pPr>
            <w:r>
              <w:rPr>
                <w:rFonts w:eastAsia="Calibri" w:cstheme="minorHAnsi"/>
                <w:sz w:val="18"/>
                <w:szCs w:val="18"/>
              </w:rPr>
              <w:t>Project Engineer</w:t>
            </w:r>
          </w:p>
        </w:tc>
      </w:tr>
      <w:tr w:rsidR="000D5B37" w:rsidRPr="00F62069" w14:paraId="1750A92F" w14:textId="77777777" w:rsidTr="00F62069">
        <w:trPr>
          <w:trHeight w:val="340"/>
        </w:trPr>
        <w:tc>
          <w:tcPr>
            <w:tcW w:w="1851" w:type="dxa"/>
            <w:vAlign w:val="center"/>
          </w:tcPr>
          <w:p w14:paraId="05025535" w14:textId="77777777" w:rsidR="000D5B37" w:rsidRPr="00C50A53" w:rsidRDefault="000D5B37" w:rsidP="000D5B37">
            <w:pPr>
              <w:spacing w:line="180" w:lineRule="exact"/>
              <w:rPr>
                <w:rFonts w:eastAsia="Calibri" w:cstheme="minorHAnsi"/>
                <w:sz w:val="18"/>
                <w:szCs w:val="18"/>
              </w:rPr>
            </w:pPr>
          </w:p>
        </w:tc>
        <w:tc>
          <w:tcPr>
            <w:tcW w:w="4386" w:type="dxa"/>
            <w:vAlign w:val="center"/>
          </w:tcPr>
          <w:p w14:paraId="458B97F0" w14:textId="77777777" w:rsidR="000D5B37" w:rsidRPr="00C50A53" w:rsidRDefault="000D5B37" w:rsidP="000D5B37">
            <w:pPr>
              <w:spacing w:line="180" w:lineRule="exact"/>
              <w:rPr>
                <w:rFonts w:eastAsia="Calibri" w:cstheme="minorHAnsi"/>
                <w:sz w:val="18"/>
                <w:szCs w:val="18"/>
              </w:rPr>
            </w:pPr>
            <w:r>
              <w:rPr>
                <w:rFonts w:eastAsia="Calibri" w:cstheme="minorHAnsi"/>
                <w:sz w:val="18"/>
                <w:szCs w:val="18"/>
              </w:rPr>
              <w:t>Electrical Engineer</w:t>
            </w:r>
          </w:p>
        </w:tc>
      </w:tr>
      <w:tr w:rsidR="000D5B37" w:rsidRPr="00F62069" w14:paraId="71972807" w14:textId="77777777" w:rsidTr="00F62069">
        <w:trPr>
          <w:trHeight w:val="340"/>
        </w:trPr>
        <w:tc>
          <w:tcPr>
            <w:tcW w:w="1851" w:type="dxa"/>
            <w:vAlign w:val="center"/>
          </w:tcPr>
          <w:p w14:paraId="0C771F22" w14:textId="77777777" w:rsidR="000D5B37" w:rsidRPr="00C50A53" w:rsidRDefault="000D5B37" w:rsidP="000D5B37">
            <w:pPr>
              <w:spacing w:line="180" w:lineRule="exact"/>
              <w:rPr>
                <w:rFonts w:eastAsia="Calibri" w:cstheme="minorHAnsi"/>
                <w:sz w:val="18"/>
                <w:szCs w:val="18"/>
              </w:rPr>
            </w:pPr>
          </w:p>
        </w:tc>
        <w:tc>
          <w:tcPr>
            <w:tcW w:w="4386" w:type="dxa"/>
            <w:vAlign w:val="center"/>
          </w:tcPr>
          <w:p w14:paraId="50F21186" w14:textId="77777777" w:rsidR="000D5B37" w:rsidRPr="00C50A53" w:rsidRDefault="000D5B37" w:rsidP="000D5B37">
            <w:pPr>
              <w:spacing w:line="180" w:lineRule="exact"/>
              <w:rPr>
                <w:rFonts w:eastAsia="Calibri" w:cstheme="minorHAnsi"/>
                <w:sz w:val="18"/>
                <w:szCs w:val="18"/>
              </w:rPr>
            </w:pPr>
            <w:r>
              <w:rPr>
                <w:rFonts w:eastAsia="Calibri" w:cstheme="minorHAnsi"/>
                <w:sz w:val="18"/>
                <w:szCs w:val="18"/>
              </w:rPr>
              <w:t>Engineer</w:t>
            </w:r>
          </w:p>
        </w:tc>
      </w:tr>
      <w:tr w:rsidR="000D5B37" w:rsidRPr="00F62069" w14:paraId="2D0ADEEF" w14:textId="77777777" w:rsidTr="00F62069">
        <w:trPr>
          <w:trHeight w:val="340"/>
        </w:trPr>
        <w:tc>
          <w:tcPr>
            <w:tcW w:w="1851" w:type="dxa"/>
            <w:vAlign w:val="center"/>
          </w:tcPr>
          <w:p w14:paraId="4EE79964" w14:textId="77777777" w:rsidR="000D5B37" w:rsidRPr="00C50A53" w:rsidRDefault="000D5B37" w:rsidP="000D5B37">
            <w:pPr>
              <w:spacing w:line="180" w:lineRule="exact"/>
              <w:rPr>
                <w:rFonts w:eastAsia="Calibri" w:cstheme="minorHAnsi"/>
                <w:sz w:val="18"/>
                <w:szCs w:val="18"/>
              </w:rPr>
            </w:pPr>
          </w:p>
        </w:tc>
        <w:tc>
          <w:tcPr>
            <w:tcW w:w="4386" w:type="dxa"/>
            <w:vAlign w:val="center"/>
          </w:tcPr>
          <w:p w14:paraId="25F46D1E" w14:textId="77777777" w:rsidR="000D5B37" w:rsidRPr="00C50A53" w:rsidRDefault="000D5B37" w:rsidP="000D5B37">
            <w:pPr>
              <w:spacing w:line="180" w:lineRule="exact"/>
              <w:rPr>
                <w:rFonts w:eastAsia="Calibri" w:cstheme="minorHAnsi"/>
                <w:sz w:val="18"/>
                <w:szCs w:val="18"/>
              </w:rPr>
            </w:pPr>
            <w:r>
              <w:rPr>
                <w:rFonts w:eastAsia="Calibri" w:cstheme="minorHAnsi"/>
                <w:sz w:val="18"/>
                <w:szCs w:val="18"/>
              </w:rPr>
              <w:t>BREEAM Assessor</w:t>
            </w:r>
          </w:p>
        </w:tc>
      </w:tr>
      <w:tr w:rsidR="000D5B37" w:rsidRPr="00F62069" w14:paraId="2333F966" w14:textId="77777777" w:rsidTr="00F62069">
        <w:trPr>
          <w:trHeight w:val="340"/>
        </w:trPr>
        <w:tc>
          <w:tcPr>
            <w:tcW w:w="1851" w:type="dxa"/>
            <w:vAlign w:val="center"/>
          </w:tcPr>
          <w:p w14:paraId="151731CC" w14:textId="77777777" w:rsidR="000D5B37" w:rsidRPr="00C50A53" w:rsidRDefault="000D5B37" w:rsidP="000D5B37">
            <w:pPr>
              <w:spacing w:line="180" w:lineRule="exact"/>
              <w:rPr>
                <w:rFonts w:eastAsia="Calibri" w:cstheme="minorHAnsi"/>
                <w:sz w:val="18"/>
                <w:szCs w:val="18"/>
              </w:rPr>
            </w:pPr>
          </w:p>
        </w:tc>
        <w:tc>
          <w:tcPr>
            <w:tcW w:w="4386" w:type="dxa"/>
            <w:vAlign w:val="center"/>
          </w:tcPr>
          <w:p w14:paraId="35DE10B6" w14:textId="77777777" w:rsidR="000D5B37" w:rsidRPr="00C50A53" w:rsidRDefault="000D5B37" w:rsidP="000D5B37">
            <w:pPr>
              <w:spacing w:line="180" w:lineRule="exact"/>
              <w:rPr>
                <w:rFonts w:eastAsia="Calibri" w:cstheme="minorHAnsi"/>
                <w:sz w:val="18"/>
                <w:szCs w:val="18"/>
              </w:rPr>
            </w:pPr>
            <w:r w:rsidRPr="000D5B37">
              <w:rPr>
                <w:rFonts w:eastAsia="Calibri" w:cstheme="minorHAnsi"/>
                <w:sz w:val="18"/>
                <w:szCs w:val="18"/>
              </w:rPr>
              <w:t>Project Coordinator</w:t>
            </w:r>
          </w:p>
        </w:tc>
      </w:tr>
    </w:tbl>
    <w:p w14:paraId="1BF38B62" w14:textId="77777777" w:rsidR="00313DE4" w:rsidRPr="00575EAA" w:rsidRDefault="005D5B46" w:rsidP="005D5B46">
      <w:pPr>
        <w:pStyle w:val="Disclaimer"/>
      </w:pPr>
      <w:r>
        <w:rPr>
          <w:noProof/>
        </w:rPr>
        <mc:AlternateContent>
          <mc:Choice Requires="wps">
            <w:drawing>
              <wp:anchor distT="0" distB="0" distL="114300" distR="114300" simplePos="0" relativeHeight="251671552" behindDoc="0" locked="0" layoutInCell="1" allowOverlap="0" wp14:anchorId="1FAA6D72" wp14:editId="68357452">
                <wp:simplePos x="0" y="0"/>
                <wp:positionH relativeFrom="margin">
                  <wp:align>left</wp:align>
                </wp:positionH>
                <wp:positionV relativeFrom="page">
                  <wp:posOffset>900430</wp:posOffset>
                </wp:positionV>
                <wp:extent cx="1620000" cy="3600000"/>
                <wp:effectExtent l="0" t="0" r="0" b="635"/>
                <wp:wrapTopAndBottom/>
                <wp:docPr id="9" name="Text Box 9"/>
                <wp:cNvGraphicFramePr/>
                <a:graphic xmlns:a="http://schemas.openxmlformats.org/drawingml/2006/main">
                  <a:graphicData uri="http://schemas.microsoft.com/office/word/2010/wordprocessingShape">
                    <wps:wsp>
                      <wps:cNvSpPr txBox="1"/>
                      <wps:spPr>
                        <a:xfrm>
                          <a:off x="0" y="0"/>
                          <a:ext cx="1620000" cy="3600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F567B86" w14:textId="77777777" w:rsidR="00450923" w:rsidRDefault="00F20C35" w:rsidP="00627CD3">
                            <w:pPr>
                              <w:pStyle w:val="Disclaimer"/>
                            </w:pPr>
                            <w:r>
                              <w:rPr>
                                <w:b/>
                              </w:rPr>
                              <w:t>Max Fordham LLP</w:t>
                            </w:r>
                            <w:r w:rsidR="00450923" w:rsidRPr="004801A7">
                              <w:rPr>
                                <w:b/>
                              </w:rPr>
                              <w:br/>
                            </w:r>
                            <w:r>
                              <w:t>42/43 Gloucester Crescent</w:t>
                            </w:r>
                            <w:r w:rsidR="00450923">
                              <w:br/>
                            </w:r>
                            <w:r>
                              <w:t>London</w:t>
                            </w:r>
                            <w:r w:rsidR="00450923">
                              <w:br/>
                            </w:r>
                            <w:r>
                              <w:t xml:space="preserve">NW1 7PE      </w:t>
                            </w:r>
                            <w:r w:rsidR="00450923">
                              <w:br/>
                            </w:r>
                          </w:p>
                          <w:p w14:paraId="53CD8564" w14:textId="77777777" w:rsidR="00450923" w:rsidRDefault="00450923" w:rsidP="00627CD3">
                            <w:pPr>
                              <w:pStyle w:val="Disclaimer"/>
                            </w:pPr>
                            <w:r>
                              <w:rPr>
                                <w:b/>
                              </w:rPr>
                              <w:t xml:space="preserve">T </w:t>
                            </w:r>
                            <w:r w:rsidR="00F20C35">
                              <w:t>+44 (0)20 7267 5161</w:t>
                            </w:r>
                            <w:r>
                              <w:br/>
                            </w:r>
                          </w:p>
                          <w:p w14:paraId="0E8332A2" w14:textId="77777777" w:rsidR="00450923" w:rsidRDefault="00F04EC7" w:rsidP="00627CD3">
                            <w:pPr>
                              <w:pStyle w:val="Disclaimer"/>
                            </w:pPr>
                            <w:hyperlink r:id="rId17" w:history="1">
                              <w:r w:rsidR="00450923" w:rsidRPr="00313DE4">
                                <w:rPr>
                                  <w:rStyle w:val="DisclaimerChar"/>
                                </w:rPr>
                                <w:t>maxfordham.com</w:t>
                              </w:r>
                            </w:hyperlink>
                          </w:p>
                          <w:p w14:paraId="5A3A3A81" w14:textId="77777777" w:rsidR="00450923" w:rsidRDefault="00450923" w:rsidP="00627CD3">
                            <w:pPr>
                              <w:pStyle w:val="Disclaimer"/>
                            </w:pPr>
                            <w:r>
                              <w:t>Max Fordham LLP is a Limited Liability Partnership.</w:t>
                            </w:r>
                          </w:p>
                          <w:p w14:paraId="06E355E9" w14:textId="77777777" w:rsidR="00450923" w:rsidRDefault="00450923" w:rsidP="00627CD3">
                            <w:pPr>
                              <w:pStyle w:val="Disclaimer"/>
                            </w:pPr>
                            <w:r>
                              <w:t>Registered in England and Wales</w:t>
                            </w:r>
                            <w:r>
                              <w:br/>
                              <w:t>Number OC300026.</w:t>
                            </w:r>
                          </w:p>
                          <w:p w14:paraId="5A638676" w14:textId="77777777" w:rsidR="00450923" w:rsidRDefault="00450923" w:rsidP="00627CD3">
                            <w:pPr>
                              <w:pStyle w:val="Disclaimer"/>
                            </w:pPr>
                            <w:r>
                              <w:t xml:space="preserve">Registered office: </w:t>
                            </w:r>
                            <w:r>
                              <w:br/>
                              <w:t>42</w:t>
                            </w:r>
                            <w:r>
                              <w:rPr>
                                <w:rFonts w:cstheme="minorHAnsi"/>
                              </w:rPr>
                              <w:t>–</w:t>
                            </w:r>
                            <w:r>
                              <w:t>43 Gloucester Crescent</w:t>
                            </w:r>
                            <w:r>
                              <w:br/>
                              <w:t>London NW1 7PE</w:t>
                            </w:r>
                          </w:p>
                          <w:p w14:paraId="372A4D43" w14:textId="77777777" w:rsidR="00450923" w:rsidRDefault="00450923" w:rsidP="00627CD3">
                            <w:pPr>
                              <w:pStyle w:val="Disclaimer"/>
                            </w:pPr>
                            <w:r>
                              <w:t>This report is for the private and confidential use of the clients for whom the report is undertaken and should not be reproduced in whole or in part or relied upon by third parties for any use whatsoever without the express written authority of Max Fordham LLP</w:t>
                            </w:r>
                          </w:p>
                          <w:p w14:paraId="6CE2C87F" w14:textId="77777777" w:rsidR="00450923" w:rsidRDefault="00450923" w:rsidP="00627CD3">
                            <w:pPr>
                              <w:pStyle w:val="Disclaimer"/>
                            </w:pPr>
                            <w:r>
                              <w:rPr>
                                <w:rFonts w:cstheme="minorHAnsi"/>
                              </w:rPr>
                              <w:t xml:space="preserve">© </w:t>
                            </w:r>
                            <w:r>
                              <w:t>Max Fordham LLP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AA6D72" id="_x0000_t202" coordsize="21600,21600" o:spt="202" path="m,l,21600r21600,l21600,xe">
                <v:stroke joinstyle="miter"/>
                <v:path gradientshapeok="t" o:connecttype="rect"/>
              </v:shapetype>
              <v:shape id="Text Box 9" o:spid="_x0000_s1026" type="#_x0000_t202" style="position:absolute;margin-left:0;margin-top:70.9pt;width:127.55pt;height:283.45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" o:allowoverlap="f" fillcolor="white [3201]" stroked="f" strokeweight=".5pt">
                <v:textbox inset="0,0,0,0">
                  <w:txbxContent>
                    <w:p w14:paraId="1F567B86" w14:textId="77777777" w:rsidR="00450923" w:rsidRDefault="00F20C35" w:rsidP="00627CD3">
                      <w:pPr>
                        <w:pStyle w:val="Disclaimer"/>
                      </w:pPr>
                      <w:r>
                        <w:rPr>
                          <w:b/>
                        </w:rPr>
                        <w:t>Max Fordham LLP</w:t>
                      </w:r>
                      <w:r w:rsidR="00450923" w:rsidRPr="004801A7">
                        <w:rPr>
                          <w:b/>
                        </w:rPr>
                        <w:br/>
                      </w:r>
                      <w:r>
                        <w:t>42/43 Gloucester Crescent</w:t>
                      </w:r>
                      <w:r w:rsidR="00450923">
                        <w:br/>
                      </w:r>
                      <w:r>
                        <w:t>London</w:t>
                      </w:r>
                      <w:r w:rsidR="00450923">
                        <w:br/>
                      </w:r>
                      <w:r>
                        <w:t xml:space="preserve">NW1 7PE      </w:t>
                      </w:r>
                      <w:r w:rsidR="00450923">
                        <w:br/>
                      </w:r>
                    </w:p>
                    <w:p w14:paraId="53CD8564" w14:textId="77777777" w:rsidR="00450923" w:rsidRDefault="00450923" w:rsidP="00627CD3">
                      <w:pPr>
                        <w:pStyle w:val="Disclaimer"/>
                      </w:pPr>
                      <w:r>
                        <w:rPr>
                          <w:b/>
                        </w:rPr>
                        <w:t xml:space="preserve">T </w:t>
                      </w:r>
                      <w:r w:rsidR="00F20C35">
                        <w:t>+44 (0)20 7267 5161</w:t>
                      </w:r>
                      <w:r>
                        <w:br/>
                      </w:r>
                    </w:p>
                    <w:p w14:paraId="0E8332A2" w14:textId="77777777" w:rsidR="00450923" w:rsidRDefault="00F04EC7" w:rsidP="00627CD3">
                      <w:pPr>
                        <w:pStyle w:val="Disclaimer"/>
                      </w:pPr>
                      <w:hyperlink r:id="rId18" w:history="1">
                        <w:r w:rsidR="00450923" w:rsidRPr="00313DE4">
                          <w:rPr>
                            <w:rStyle w:val="DisclaimerChar"/>
                          </w:rPr>
                          <w:t>maxfordham.com</w:t>
                        </w:r>
                      </w:hyperlink>
                    </w:p>
                    <w:p w14:paraId="5A3A3A81" w14:textId="77777777" w:rsidR="00450923" w:rsidRDefault="00450923" w:rsidP="00627CD3">
                      <w:pPr>
                        <w:pStyle w:val="Disclaimer"/>
                      </w:pPr>
                      <w:r>
                        <w:t>Max Fordham LLP is a Limited Liability Partnership.</w:t>
                      </w:r>
                    </w:p>
                    <w:p w14:paraId="06E355E9" w14:textId="77777777" w:rsidR="00450923" w:rsidRDefault="00450923" w:rsidP="00627CD3">
                      <w:pPr>
                        <w:pStyle w:val="Disclaimer"/>
                      </w:pPr>
                      <w:r>
                        <w:t>Registered in England and Wales</w:t>
                      </w:r>
                      <w:r>
                        <w:br/>
                        <w:t>Number OC300026.</w:t>
                      </w:r>
                    </w:p>
                    <w:p w14:paraId="5A638676" w14:textId="77777777" w:rsidR="00450923" w:rsidRDefault="00450923" w:rsidP="00627CD3">
                      <w:pPr>
                        <w:pStyle w:val="Disclaimer"/>
                      </w:pPr>
                      <w:r>
                        <w:t xml:space="preserve">Registered office: </w:t>
                      </w:r>
                      <w:r>
                        <w:br/>
                        <w:t>42</w:t>
                      </w:r>
                      <w:r>
                        <w:rPr>
                          <w:rFonts w:cstheme="minorHAnsi"/>
                        </w:rPr>
                        <w:t>–</w:t>
                      </w:r>
                      <w:r>
                        <w:t>43 Gloucester Crescent</w:t>
                      </w:r>
                      <w:r>
                        <w:br/>
                        <w:t>London NW1 7PE</w:t>
                      </w:r>
                    </w:p>
                    <w:p w14:paraId="372A4D43" w14:textId="77777777" w:rsidR="00450923" w:rsidRDefault="00450923" w:rsidP="00627CD3">
                      <w:pPr>
                        <w:pStyle w:val="Disclaimer"/>
                      </w:pPr>
                      <w:r>
                        <w:t>This report is for the private and confidential use of the clients for whom the report is undertaken and should not be reproduced in whole or in part or relied upon by third parties for any use whatsoever without the express written authority of Max Fordham LLP</w:t>
                      </w:r>
                    </w:p>
                    <w:p w14:paraId="6CE2C87F" w14:textId="77777777" w:rsidR="00450923" w:rsidRDefault="00450923" w:rsidP="00627CD3">
                      <w:pPr>
                        <w:pStyle w:val="Disclaimer"/>
                      </w:pPr>
                      <w:r>
                        <w:rPr>
                          <w:rFonts w:cstheme="minorHAnsi"/>
                        </w:rPr>
                        <w:t xml:space="preserve">© </w:t>
                      </w:r>
                      <w:r>
                        <w:t>Max Fordham LLP</w:t>
                      </w:r>
                    </w:p>
                  </w:txbxContent>
                </v:textbox>
                <w10:wrap type="topAndBottom" anchorx="margin" anchory="page"/>
              </v:shape>
            </w:pict>
          </mc:Fallback>
        </mc:AlternateContent>
      </w:r>
    </w:p>
    <w:p w14:paraId="6936F375" w14:textId="77777777" w:rsidR="00552C3F" w:rsidRDefault="00552C3F" w:rsidP="00575EAA"/>
    <w:p w14:paraId="7C26CCEE" w14:textId="77777777" w:rsidR="005D5B46" w:rsidRDefault="005D5B46" w:rsidP="00575EAA">
      <w:pPr>
        <w:sectPr w:rsidR="005D5B46" w:rsidSect="00412E89">
          <w:headerReference w:type="even" r:id="rId19"/>
          <w:headerReference w:type="default" r:id="rId20"/>
          <w:footerReference w:type="even" r:id="rId21"/>
          <w:headerReference w:type="first" r:id="rId22"/>
          <w:pgSz w:w="11906" w:h="16838"/>
          <w:pgMar w:top="1418" w:right="1701" w:bottom="1361" w:left="1134" w:header="397" w:footer="567" w:gutter="0"/>
          <w:cols w:space="708"/>
          <w:docGrid w:linePitch="360"/>
        </w:sectPr>
      </w:pPr>
    </w:p>
    <w:p w14:paraId="7790C935" w14:textId="77777777" w:rsidR="00575EAA" w:rsidRDefault="007E7159" w:rsidP="00450923">
      <w:pPr>
        <w:pStyle w:val="Heading1"/>
        <w:numPr>
          <w:ilvl w:val="0"/>
          <w:numId w:val="0"/>
        </w:numPr>
        <w:ind w:left="851" w:hanging="851"/>
      </w:pPr>
      <w:bookmarkStart w:id="4" w:name="_Toc15913753"/>
      <w:r w:rsidRPr="009276E2">
        <w:rPr>
          <w:noProof/>
          <w:lang w:eastAsia="en-GB"/>
        </w:rPr>
        <w:lastRenderedPageBreak/>
        <mc:AlternateContent>
          <mc:Choice Requires="wps">
            <w:drawing>
              <wp:anchor distT="0" distB="0" distL="114300" distR="114300" simplePos="0" relativeHeight="251667456" behindDoc="0" locked="0" layoutInCell="0" allowOverlap="1" wp14:anchorId="65BC59AF" wp14:editId="05C97DFF">
                <wp:simplePos x="0" y="0"/>
                <wp:positionH relativeFrom="column">
                  <wp:posOffset>-13335</wp:posOffset>
                </wp:positionH>
                <wp:positionV relativeFrom="paragraph">
                  <wp:posOffset>212090</wp:posOffset>
                </wp:positionV>
                <wp:extent cx="2069640" cy="0"/>
                <wp:effectExtent l="0" t="19050" r="6985" b="19050"/>
                <wp:wrapNone/>
                <wp:docPr id="20" name="Straight Connector 20"/>
                <wp:cNvGraphicFramePr/>
                <a:graphic xmlns:a="http://schemas.openxmlformats.org/drawingml/2006/main">
                  <a:graphicData uri="http://schemas.microsoft.com/office/word/2010/wordprocessingShape">
                    <wps:wsp>
                      <wps:cNvCnPr/>
                      <wps:spPr>
                        <a:xfrm>
                          <a:off x="0" y="0"/>
                          <a:ext cx="206964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CB336E6" id="Straight Connector 20"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pt,16.7pt" to="161.9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" o:allowincell="f" strokecolor="black [3213]" strokeweight="3pt"/>
            </w:pict>
          </mc:Fallback>
        </mc:AlternateContent>
      </w:r>
      <w:r w:rsidR="00583C9C" w:rsidRPr="009276E2">
        <w:t>Contents</w:t>
      </w:r>
      <w:bookmarkEnd w:id="4"/>
    </w:p>
    <w:p w14:paraId="0883F51C" w14:textId="77777777" w:rsidR="00450923" w:rsidRDefault="00A749E5">
      <w:pPr>
        <w:pStyle w:val="TOC1"/>
        <w:rPr>
          <w:rFonts w:asciiTheme="minorHAnsi" w:eastAsiaTheme="minorEastAsia" w:hAnsiTheme="minorHAnsi"/>
          <w:b w:val="0"/>
          <w:noProof/>
          <w:sz w:val="22"/>
          <w:szCs w:val="22"/>
          <w:lang w:eastAsia="en-GB"/>
        </w:rPr>
      </w:pPr>
      <w:r>
        <w:fldChar w:fldCharType="begin"/>
      </w:r>
      <w:r>
        <w:instrText xml:space="preserve"> TOC \o "1-1" \h \z \u </w:instrText>
      </w:r>
      <w:r>
        <w:fldChar w:fldCharType="separate"/>
      </w:r>
      <w:hyperlink w:anchor="_Toc15913753" w:history="1">
        <w:r w:rsidR="00450923" w:rsidRPr="00EE0D57">
          <w:rPr>
            <w:rStyle w:val="Hyperlink"/>
            <w:noProof/>
          </w:rPr>
          <w:t>Contents</w:t>
        </w:r>
        <w:r w:rsidR="00450923">
          <w:rPr>
            <w:noProof/>
            <w:webHidden/>
          </w:rPr>
          <w:tab/>
        </w:r>
        <w:r w:rsidR="00450923">
          <w:rPr>
            <w:noProof/>
            <w:webHidden/>
          </w:rPr>
          <w:fldChar w:fldCharType="begin"/>
        </w:r>
        <w:r w:rsidR="00450923">
          <w:rPr>
            <w:noProof/>
            <w:webHidden/>
          </w:rPr>
          <w:instrText xml:space="preserve"> PAGEREF _Toc15913753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495EFA94" w14:textId="77777777" w:rsidR="00450923" w:rsidRDefault="00F04EC7">
      <w:pPr>
        <w:pStyle w:val="TOC1"/>
        <w:rPr>
          <w:rFonts w:asciiTheme="minorHAnsi" w:eastAsiaTheme="minorEastAsia" w:hAnsiTheme="minorHAnsi"/>
          <w:b w:val="0"/>
          <w:noProof/>
          <w:sz w:val="22"/>
          <w:szCs w:val="22"/>
          <w:lang w:eastAsia="en-GB"/>
        </w:rPr>
      </w:pPr>
      <w:hyperlink w:anchor="_Toc15913754" w:history="1">
        <w:r w:rsidR="00450923" w:rsidRPr="00EE0D57">
          <w:rPr>
            <w:rStyle w:val="Hyperlink"/>
            <w:noProof/>
          </w:rPr>
          <w:t>Introduction</w:t>
        </w:r>
        <w:r w:rsidR="00450923">
          <w:rPr>
            <w:noProof/>
            <w:webHidden/>
          </w:rPr>
          <w:tab/>
        </w:r>
        <w:r w:rsidR="00450923">
          <w:rPr>
            <w:noProof/>
            <w:webHidden/>
          </w:rPr>
          <w:fldChar w:fldCharType="begin"/>
        </w:r>
        <w:r w:rsidR="00450923">
          <w:rPr>
            <w:noProof/>
            <w:webHidden/>
          </w:rPr>
          <w:instrText xml:space="preserve"> PAGEREF _Toc15913754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5BBFDD93" w14:textId="77777777" w:rsidR="00450923" w:rsidRDefault="00F04EC7">
      <w:pPr>
        <w:pStyle w:val="TOC1"/>
        <w:rPr>
          <w:rFonts w:asciiTheme="minorHAnsi" w:eastAsiaTheme="minorEastAsia" w:hAnsiTheme="minorHAnsi"/>
          <w:b w:val="0"/>
          <w:noProof/>
          <w:sz w:val="22"/>
          <w:szCs w:val="22"/>
          <w:lang w:eastAsia="en-GB"/>
        </w:rPr>
      </w:pPr>
      <w:hyperlink w:anchor="_Toc15913755" w:history="1">
        <w:r w:rsidR="00450923" w:rsidRPr="00EE0D57">
          <w:rPr>
            <w:rStyle w:val="Hyperlink"/>
            <w:noProof/>
          </w:rPr>
          <w:t>Summary of Tender – Mechanical</w:t>
        </w:r>
        <w:r w:rsidR="00450923">
          <w:rPr>
            <w:noProof/>
            <w:webHidden/>
          </w:rPr>
          <w:tab/>
        </w:r>
        <w:r w:rsidR="00450923">
          <w:rPr>
            <w:noProof/>
            <w:webHidden/>
          </w:rPr>
          <w:fldChar w:fldCharType="begin"/>
        </w:r>
        <w:r w:rsidR="00450923">
          <w:rPr>
            <w:noProof/>
            <w:webHidden/>
          </w:rPr>
          <w:instrText xml:space="preserve"> PAGEREF _Toc15913755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6AA43A20" w14:textId="77777777" w:rsidR="00450923" w:rsidRDefault="00F04EC7">
      <w:pPr>
        <w:pStyle w:val="TOC1"/>
        <w:rPr>
          <w:rFonts w:asciiTheme="minorHAnsi" w:eastAsiaTheme="minorEastAsia" w:hAnsiTheme="minorHAnsi"/>
          <w:b w:val="0"/>
          <w:noProof/>
          <w:sz w:val="22"/>
          <w:szCs w:val="22"/>
          <w:lang w:eastAsia="en-GB"/>
        </w:rPr>
      </w:pPr>
      <w:hyperlink w:anchor="_Toc15913756" w:history="1">
        <w:r w:rsidR="00450923" w:rsidRPr="00EE0D57">
          <w:rPr>
            <w:rStyle w:val="Hyperlink"/>
            <w:noProof/>
          </w:rPr>
          <w:t>Summary of Tender – Electrical</w:t>
        </w:r>
        <w:r w:rsidR="00450923">
          <w:rPr>
            <w:noProof/>
            <w:webHidden/>
          </w:rPr>
          <w:tab/>
        </w:r>
        <w:r w:rsidR="00450923">
          <w:rPr>
            <w:noProof/>
            <w:webHidden/>
          </w:rPr>
          <w:fldChar w:fldCharType="begin"/>
        </w:r>
        <w:r w:rsidR="00450923">
          <w:rPr>
            <w:noProof/>
            <w:webHidden/>
          </w:rPr>
          <w:instrText xml:space="preserve"> PAGEREF _Toc15913756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3956C2C7"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757" w:history="1">
        <w:r w:rsidR="00450923" w:rsidRPr="00EE0D57">
          <w:rPr>
            <w:rStyle w:val="Hyperlink"/>
            <w:noProof/>
            <w:lang w:eastAsia="en-GB"/>
          </w:rPr>
          <w:t>Ss_50_20_00_00</w:t>
        </w:r>
        <w:r w:rsidR="00450923">
          <w:rPr>
            <w:rFonts w:asciiTheme="minorHAnsi" w:eastAsiaTheme="minorEastAsia" w:hAnsiTheme="minorHAnsi"/>
            <w:b w:val="0"/>
            <w:noProof/>
            <w:sz w:val="22"/>
            <w:szCs w:val="22"/>
            <w:lang w:eastAsia="en-GB"/>
          </w:rPr>
          <w:tab/>
        </w:r>
        <w:r w:rsidR="00450923" w:rsidRPr="00EE0D57">
          <w:rPr>
            <w:rStyle w:val="Hyperlink"/>
            <w:noProof/>
          </w:rPr>
          <w:t>Laboratory / Industrial Waste Drainage</w:t>
        </w:r>
        <w:r w:rsidR="00450923">
          <w:rPr>
            <w:noProof/>
            <w:webHidden/>
          </w:rPr>
          <w:tab/>
        </w:r>
        <w:r w:rsidR="00450923">
          <w:rPr>
            <w:noProof/>
            <w:webHidden/>
          </w:rPr>
          <w:fldChar w:fldCharType="begin"/>
        </w:r>
        <w:r w:rsidR="00450923">
          <w:rPr>
            <w:noProof/>
            <w:webHidden/>
          </w:rPr>
          <w:instrText xml:space="preserve"> PAGEREF _Toc15913757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507B2E60"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758" w:history="1">
        <w:r w:rsidR="00450923" w:rsidRPr="00EE0D57">
          <w:rPr>
            <w:rStyle w:val="Hyperlink"/>
            <w:noProof/>
            <w:lang w:eastAsia="en-GB"/>
          </w:rPr>
          <w:t>Ss_50_30_02_00</w:t>
        </w:r>
        <w:r w:rsidR="00450923">
          <w:rPr>
            <w:rFonts w:asciiTheme="minorHAnsi" w:eastAsiaTheme="minorEastAsia" w:hAnsiTheme="minorHAnsi"/>
            <w:b w:val="0"/>
            <w:noProof/>
            <w:sz w:val="22"/>
            <w:szCs w:val="22"/>
            <w:lang w:eastAsia="en-GB"/>
          </w:rPr>
          <w:tab/>
        </w:r>
        <w:r w:rsidR="00450923" w:rsidRPr="00EE0D57">
          <w:rPr>
            <w:rStyle w:val="Hyperlink"/>
            <w:noProof/>
          </w:rPr>
          <w:t>Rainwater System</w:t>
        </w:r>
        <w:r w:rsidR="00450923">
          <w:rPr>
            <w:noProof/>
            <w:webHidden/>
          </w:rPr>
          <w:tab/>
        </w:r>
        <w:r w:rsidR="00450923">
          <w:rPr>
            <w:noProof/>
            <w:webHidden/>
          </w:rPr>
          <w:fldChar w:fldCharType="begin"/>
        </w:r>
        <w:r w:rsidR="00450923">
          <w:rPr>
            <w:noProof/>
            <w:webHidden/>
          </w:rPr>
          <w:instrText xml:space="preserve"> PAGEREF _Toc15913758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20AEE9CD"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759" w:history="1">
        <w:r w:rsidR="00450923" w:rsidRPr="00EE0D57">
          <w:rPr>
            <w:rStyle w:val="Hyperlink"/>
            <w:noProof/>
            <w:lang w:eastAsia="en-GB"/>
          </w:rPr>
          <w:t>Ss_50_30_04_00</w:t>
        </w:r>
        <w:r w:rsidR="00450923">
          <w:rPr>
            <w:rFonts w:asciiTheme="minorHAnsi" w:eastAsiaTheme="minorEastAsia" w:hAnsiTheme="minorHAnsi"/>
            <w:b w:val="0"/>
            <w:noProof/>
            <w:sz w:val="22"/>
            <w:szCs w:val="22"/>
            <w:lang w:eastAsia="en-GB"/>
          </w:rPr>
          <w:tab/>
        </w:r>
        <w:r w:rsidR="00450923" w:rsidRPr="00EE0D57">
          <w:rPr>
            <w:rStyle w:val="Hyperlink"/>
            <w:noProof/>
          </w:rPr>
          <w:t>Foul Drainage Above Ground</w:t>
        </w:r>
        <w:r w:rsidR="00450923">
          <w:rPr>
            <w:noProof/>
            <w:webHidden/>
          </w:rPr>
          <w:tab/>
        </w:r>
        <w:r w:rsidR="00450923">
          <w:rPr>
            <w:noProof/>
            <w:webHidden/>
          </w:rPr>
          <w:fldChar w:fldCharType="begin"/>
        </w:r>
        <w:r w:rsidR="00450923">
          <w:rPr>
            <w:noProof/>
            <w:webHidden/>
          </w:rPr>
          <w:instrText xml:space="preserve"> PAGEREF _Toc15913759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714C178A"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760" w:history="1">
        <w:r w:rsidR="00450923" w:rsidRPr="00EE0D57">
          <w:rPr>
            <w:rStyle w:val="Hyperlink"/>
            <w:noProof/>
            <w:lang w:eastAsia="en-GB"/>
          </w:rPr>
          <w:t>Ss_50_30_08_00</w:t>
        </w:r>
        <w:r w:rsidR="00450923">
          <w:rPr>
            <w:rFonts w:asciiTheme="minorHAnsi" w:eastAsiaTheme="minorEastAsia" w:hAnsiTheme="minorHAnsi"/>
            <w:b w:val="0"/>
            <w:noProof/>
            <w:sz w:val="22"/>
            <w:szCs w:val="22"/>
            <w:lang w:eastAsia="en-GB"/>
          </w:rPr>
          <w:tab/>
        </w:r>
        <w:r w:rsidR="00450923" w:rsidRPr="00EE0D57">
          <w:rPr>
            <w:rStyle w:val="Hyperlink"/>
            <w:noProof/>
          </w:rPr>
          <w:t>Below Ground Drainage</w:t>
        </w:r>
        <w:r w:rsidR="00450923">
          <w:rPr>
            <w:noProof/>
            <w:webHidden/>
          </w:rPr>
          <w:tab/>
        </w:r>
        <w:r w:rsidR="00450923">
          <w:rPr>
            <w:noProof/>
            <w:webHidden/>
          </w:rPr>
          <w:fldChar w:fldCharType="begin"/>
        </w:r>
        <w:r w:rsidR="00450923">
          <w:rPr>
            <w:noProof/>
            <w:webHidden/>
          </w:rPr>
          <w:instrText xml:space="preserve"> PAGEREF _Toc15913760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0F300092"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761" w:history="1">
        <w:r w:rsidR="00450923" w:rsidRPr="00EE0D57">
          <w:rPr>
            <w:rStyle w:val="Hyperlink"/>
            <w:noProof/>
            <w:lang w:eastAsia="en-GB"/>
          </w:rPr>
          <w:t>Ss_50_30_85_00</w:t>
        </w:r>
        <w:r w:rsidR="00450923">
          <w:rPr>
            <w:rFonts w:asciiTheme="minorHAnsi" w:eastAsiaTheme="minorEastAsia" w:hAnsiTheme="minorHAnsi"/>
            <w:b w:val="0"/>
            <w:noProof/>
            <w:sz w:val="22"/>
            <w:szCs w:val="22"/>
            <w:lang w:eastAsia="en-GB"/>
          </w:rPr>
          <w:tab/>
        </w:r>
        <w:r w:rsidR="00450923" w:rsidRPr="00EE0D57">
          <w:rPr>
            <w:rStyle w:val="Hyperlink"/>
            <w:noProof/>
          </w:rPr>
          <w:t>Sewage Pumping</w:t>
        </w:r>
        <w:r w:rsidR="00450923">
          <w:rPr>
            <w:noProof/>
            <w:webHidden/>
          </w:rPr>
          <w:tab/>
        </w:r>
        <w:r w:rsidR="00450923">
          <w:rPr>
            <w:noProof/>
            <w:webHidden/>
          </w:rPr>
          <w:fldChar w:fldCharType="begin"/>
        </w:r>
        <w:r w:rsidR="00450923">
          <w:rPr>
            <w:noProof/>
            <w:webHidden/>
          </w:rPr>
          <w:instrText xml:space="preserve"> PAGEREF _Toc15913761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3F92A932"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762" w:history="1">
        <w:r w:rsidR="00450923" w:rsidRPr="00EE0D57">
          <w:rPr>
            <w:rStyle w:val="Hyperlink"/>
            <w:noProof/>
            <w:lang w:eastAsia="en-GB"/>
          </w:rPr>
          <w:t>Ss_50_40_00_00</w:t>
        </w:r>
        <w:r w:rsidR="00450923">
          <w:rPr>
            <w:rFonts w:asciiTheme="minorHAnsi" w:eastAsiaTheme="minorEastAsia" w:hAnsiTheme="minorHAnsi"/>
            <w:b w:val="0"/>
            <w:noProof/>
            <w:sz w:val="22"/>
            <w:szCs w:val="22"/>
            <w:lang w:eastAsia="en-GB"/>
          </w:rPr>
          <w:tab/>
        </w:r>
        <w:r w:rsidR="00450923" w:rsidRPr="00EE0D57">
          <w:rPr>
            <w:rStyle w:val="Hyperlink"/>
            <w:noProof/>
          </w:rPr>
          <w:t>Refuse Chutes</w:t>
        </w:r>
        <w:r w:rsidR="00450923">
          <w:rPr>
            <w:noProof/>
            <w:webHidden/>
          </w:rPr>
          <w:tab/>
        </w:r>
        <w:r w:rsidR="00450923">
          <w:rPr>
            <w:noProof/>
            <w:webHidden/>
          </w:rPr>
          <w:fldChar w:fldCharType="begin"/>
        </w:r>
        <w:r w:rsidR="00450923">
          <w:rPr>
            <w:noProof/>
            <w:webHidden/>
          </w:rPr>
          <w:instrText xml:space="preserve"> PAGEREF _Toc15913762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7871B9EE"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763" w:history="1">
        <w:r w:rsidR="00450923" w:rsidRPr="00EE0D57">
          <w:rPr>
            <w:rStyle w:val="Hyperlink"/>
            <w:noProof/>
            <w:lang w:eastAsia="en-GB"/>
          </w:rPr>
          <w:t>Ss_55_20_34_57</w:t>
        </w:r>
        <w:r w:rsidR="00450923">
          <w:rPr>
            <w:rFonts w:asciiTheme="minorHAnsi" w:eastAsiaTheme="minorEastAsia" w:hAnsiTheme="minorHAnsi"/>
            <w:b w:val="0"/>
            <w:noProof/>
            <w:sz w:val="22"/>
            <w:szCs w:val="22"/>
            <w:lang w:eastAsia="en-GB"/>
          </w:rPr>
          <w:tab/>
        </w:r>
        <w:r w:rsidR="00450923" w:rsidRPr="00EE0D57">
          <w:rPr>
            <w:rStyle w:val="Hyperlink"/>
            <w:noProof/>
          </w:rPr>
          <w:t>Natural Gas</w:t>
        </w:r>
        <w:r w:rsidR="00450923">
          <w:rPr>
            <w:noProof/>
            <w:webHidden/>
          </w:rPr>
          <w:tab/>
        </w:r>
        <w:r w:rsidR="00450923">
          <w:rPr>
            <w:noProof/>
            <w:webHidden/>
          </w:rPr>
          <w:fldChar w:fldCharType="begin"/>
        </w:r>
        <w:r w:rsidR="00450923">
          <w:rPr>
            <w:noProof/>
            <w:webHidden/>
          </w:rPr>
          <w:instrText xml:space="preserve"> PAGEREF _Toc15913763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3DF6C657"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764" w:history="1">
        <w:r w:rsidR="00450923" w:rsidRPr="00EE0D57">
          <w:rPr>
            <w:rStyle w:val="Hyperlink"/>
            <w:noProof/>
            <w:lang w:eastAsia="en-GB"/>
          </w:rPr>
          <w:t>Ss_55_30_96_25</w:t>
        </w:r>
        <w:r w:rsidR="00450923">
          <w:rPr>
            <w:rFonts w:asciiTheme="minorHAnsi" w:eastAsiaTheme="minorEastAsia" w:hAnsiTheme="minorHAnsi"/>
            <w:b w:val="0"/>
            <w:noProof/>
            <w:sz w:val="22"/>
            <w:szCs w:val="22"/>
            <w:lang w:eastAsia="en-GB"/>
          </w:rPr>
          <w:tab/>
        </w:r>
        <w:r w:rsidR="00450923" w:rsidRPr="00EE0D57">
          <w:rPr>
            <w:rStyle w:val="Hyperlink"/>
            <w:noProof/>
          </w:rPr>
          <w:t>Dry Risers</w:t>
        </w:r>
        <w:r w:rsidR="00450923">
          <w:rPr>
            <w:noProof/>
            <w:webHidden/>
          </w:rPr>
          <w:tab/>
        </w:r>
        <w:r w:rsidR="00450923">
          <w:rPr>
            <w:noProof/>
            <w:webHidden/>
          </w:rPr>
          <w:fldChar w:fldCharType="begin"/>
        </w:r>
        <w:r w:rsidR="00450923">
          <w:rPr>
            <w:noProof/>
            <w:webHidden/>
          </w:rPr>
          <w:instrText xml:space="preserve"> PAGEREF _Toc15913764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3F23BA38"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765" w:history="1">
        <w:r w:rsidR="00450923" w:rsidRPr="00EE0D57">
          <w:rPr>
            <w:rStyle w:val="Hyperlink"/>
            <w:noProof/>
            <w:lang w:eastAsia="en-GB"/>
          </w:rPr>
          <w:t>Ss_55_30_96_30</w:t>
        </w:r>
        <w:r w:rsidR="00450923">
          <w:rPr>
            <w:rFonts w:asciiTheme="minorHAnsi" w:eastAsiaTheme="minorEastAsia" w:hAnsiTheme="minorHAnsi"/>
            <w:b w:val="0"/>
            <w:noProof/>
            <w:sz w:val="22"/>
            <w:szCs w:val="22"/>
            <w:lang w:eastAsia="en-GB"/>
          </w:rPr>
          <w:tab/>
        </w:r>
        <w:r w:rsidR="00450923" w:rsidRPr="00EE0D57">
          <w:rPr>
            <w:rStyle w:val="Hyperlink"/>
            <w:noProof/>
          </w:rPr>
          <w:t>Fire Hydrants</w:t>
        </w:r>
        <w:r w:rsidR="00450923">
          <w:rPr>
            <w:noProof/>
            <w:webHidden/>
          </w:rPr>
          <w:tab/>
        </w:r>
        <w:r w:rsidR="00450923">
          <w:rPr>
            <w:noProof/>
            <w:webHidden/>
          </w:rPr>
          <w:fldChar w:fldCharType="begin"/>
        </w:r>
        <w:r w:rsidR="00450923">
          <w:rPr>
            <w:noProof/>
            <w:webHidden/>
          </w:rPr>
          <w:instrText xml:space="preserve"> PAGEREF _Toc15913765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58ABBC2D"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766" w:history="1">
        <w:r w:rsidR="00450923" w:rsidRPr="00EE0D57">
          <w:rPr>
            <w:rStyle w:val="Hyperlink"/>
            <w:noProof/>
            <w:lang w:eastAsia="en-GB"/>
          </w:rPr>
          <w:t>Ss_55_30_96_85</w:t>
        </w:r>
        <w:r w:rsidR="00450923">
          <w:rPr>
            <w:rFonts w:asciiTheme="minorHAnsi" w:eastAsiaTheme="minorEastAsia" w:hAnsiTheme="minorHAnsi"/>
            <w:b w:val="0"/>
            <w:noProof/>
            <w:sz w:val="22"/>
            <w:szCs w:val="22"/>
            <w:lang w:eastAsia="en-GB"/>
          </w:rPr>
          <w:tab/>
        </w:r>
        <w:r w:rsidR="00450923" w:rsidRPr="00EE0D57">
          <w:rPr>
            <w:rStyle w:val="Hyperlink"/>
            <w:noProof/>
          </w:rPr>
          <w:t>Sprinklers</w:t>
        </w:r>
        <w:r w:rsidR="00450923">
          <w:rPr>
            <w:noProof/>
            <w:webHidden/>
          </w:rPr>
          <w:tab/>
        </w:r>
        <w:r w:rsidR="00450923">
          <w:rPr>
            <w:noProof/>
            <w:webHidden/>
          </w:rPr>
          <w:fldChar w:fldCharType="begin"/>
        </w:r>
        <w:r w:rsidR="00450923">
          <w:rPr>
            <w:noProof/>
            <w:webHidden/>
          </w:rPr>
          <w:instrText xml:space="preserve"> PAGEREF _Toc15913766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4F5EEF47"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767" w:history="1">
        <w:r w:rsidR="00450923" w:rsidRPr="00EE0D57">
          <w:rPr>
            <w:rStyle w:val="Hyperlink"/>
            <w:noProof/>
            <w:lang w:eastAsia="en-GB"/>
          </w:rPr>
          <w:t>Ss_55_30_96_97</w:t>
        </w:r>
        <w:r w:rsidR="00450923">
          <w:rPr>
            <w:rFonts w:asciiTheme="minorHAnsi" w:eastAsiaTheme="minorEastAsia" w:hAnsiTheme="minorHAnsi"/>
            <w:b w:val="0"/>
            <w:noProof/>
            <w:sz w:val="22"/>
            <w:szCs w:val="22"/>
            <w:lang w:eastAsia="en-GB"/>
          </w:rPr>
          <w:tab/>
        </w:r>
        <w:r w:rsidR="00450923" w:rsidRPr="00EE0D57">
          <w:rPr>
            <w:rStyle w:val="Hyperlink"/>
            <w:noProof/>
          </w:rPr>
          <w:t>Wet Risers</w:t>
        </w:r>
        <w:r w:rsidR="00450923">
          <w:rPr>
            <w:noProof/>
            <w:webHidden/>
          </w:rPr>
          <w:tab/>
        </w:r>
        <w:r w:rsidR="00450923">
          <w:rPr>
            <w:noProof/>
            <w:webHidden/>
          </w:rPr>
          <w:fldChar w:fldCharType="begin"/>
        </w:r>
        <w:r w:rsidR="00450923">
          <w:rPr>
            <w:noProof/>
            <w:webHidden/>
          </w:rPr>
          <w:instrText xml:space="preserve"> PAGEREF _Toc15913767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080E43F9"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768" w:history="1">
        <w:r w:rsidR="00450923" w:rsidRPr="00EE0D57">
          <w:rPr>
            <w:rStyle w:val="Hyperlink"/>
            <w:noProof/>
            <w:lang w:eastAsia="en-GB"/>
          </w:rPr>
          <w:t>Ss_55_70_38_15</w:t>
        </w:r>
        <w:r w:rsidR="00450923">
          <w:rPr>
            <w:rFonts w:asciiTheme="minorHAnsi" w:eastAsiaTheme="minorEastAsia" w:hAnsiTheme="minorHAnsi"/>
            <w:b w:val="0"/>
            <w:noProof/>
            <w:sz w:val="22"/>
            <w:szCs w:val="22"/>
            <w:lang w:eastAsia="en-GB"/>
          </w:rPr>
          <w:tab/>
        </w:r>
        <w:r w:rsidR="00450923" w:rsidRPr="00EE0D57">
          <w:rPr>
            <w:rStyle w:val="Hyperlink"/>
            <w:noProof/>
          </w:rPr>
          <w:t>Cold Water</w:t>
        </w:r>
        <w:r w:rsidR="00450923">
          <w:rPr>
            <w:noProof/>
            <w:webHidden/>
          </w:rPr>
          <w:tab/>
        </w:r>
        <w:r w:rsidR="00450923">
          <w:rPr>
            <w:noProof/>
            <w:webHidden/>
          </w:rPr>
          <w:fldChar w:fldCharType="begin"/>
        </w:r>
        <w:r w:rsidR="00450923">
          <w:rPr>
            <w:noProof/>
            <w:webHidden/>
          </w:rPr>
          <w:instrText xml:space="preserve"> PAGEREF _Toc15913768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26525E62"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769" w:history="1">
        <w:r w:rsidR="00450923" w:rsidRPr="00EE0D57">
          <w:rPr>
            <w:rStyle w:val="Hyperlink"/>
            <w:noProof/>
            <w:lang w:eastAsia="en-GB"/>
          </w:rPr>
          <w:t>Ss_55_70_38_20</w:t>
        </w:r>
        <w:r w:rsidR="00450923">
          <w:rPr>
            <w:rFonts w:asciiTheme="minorHAnsi" w:eastAsiaTheme="minorEastAsia" w:hAnsiTheme="minorHAnsi"/>
            <w:b w:val="0"/>
            <w:noProof/>
            <w:sz w:val="22"/>
            <w:szCs w:val="22"/>
            <w:lang w:eastAsia="en-GB"/>
          </w:rPr>
          <w:tab/>
        </w:r>
        <w:r w:rsidR="00450923" w:rsidRPr="00EE0D57">
          <w:rPr>
            <w:rStyle w:val="Hyperlink"/>
            <w:noProof/>
          </w:rPr>
          <w:t>Hot Water</w:t>
        </w:r>
        <w:r w:rsidR="00450923">
          <w:rPr>
            <w:noProof/>
            <w:webHidden/>
          </w:rPr>
          <w:tab/>
        </w:r>
        <w:r w:rsidR="00450923">
          <w:rPr>
            <w:noProof/>
            <w:webHidden/>
          </w:rPr>
          <w:fldChar w:fldCharType="begin"/>
        </w:r>
        <w:r w:rsidR="00450923">
          <w:rPr>
            <w:noProof/>
            <w:webHidden/>
          </w:rPr>
          <w:instrText xml:space="preserve"> PAGEREF _Toc15913769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40FB8E8C"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770" w:history="1">
        <w:r w:rsidR="00450923" w:rsidRPr="00EE0D57">
          <w:rPr>
            <w:rStyle w:val="Hyperlink"/>
            <w:noProof/>
            <w:lang w:eastAsia="en-GB"/>
          </w:rPr>
          <w:t>Ss_55_70_42_00</w:t>
        </w:r>
        <w:r w:rsidR="00450923">
          <w:rPr>
            <w:rFonts w:asciiTheme="minorHAnsi" w:eastAsiaTheme="minorEastAsia" w:hAnsiTheme="minorHAnsi"/>
            <w:b w:val="0"/>
            <w:noProof/>
            <w:sz w:val="22"/>
            <w:szCs w:val="22"/>
            <w:lang w:eastAsia="en-GB"/>
          </w:rPr>
          <w:tab/>
        </w:r>
        <w:r w:rsidR="00450923" w:rsidRPr="00EE0D57">
          <w:rPr>
            <w:rStyle w:val="Hyperlink"/>
            <w:noProof/>
          </w:rPr>
          <w:t>Irrigation Systems</w:t>
        </w:r>
        <w:r w:rsidR="00450923">
          <w:rPr>
            <w:noProof/>
            <w:webHidden/>
          </w:rPr>
          <w:tab/>
        </w:r>
        <w:r w:rsidR="00450923">
          <w:rPr>
            <w:noProof/>
            <w:webHidden/>
          </w:rPr>
          <w:fldChar w:fldCharType="begin"/>
        </w:r>
        <w:r w:rsidR="00450923">
          <w:rPr>
            <w:noProof/>
            <w:webHidden/>
          </w:rPr>
          <w:instrText xml:space="preserve"> PAGEREF _Toc15913770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0D986C80"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771" w:history="1">
        <w:r w:rsidR="00450923" w:rsidRPr="00EE0D57">
          <w:rPr>
            <w:rStyle w:val="Hyperlink"/>
            <w:noProof/>
            <w:lang w:eastAsia="en-GB"/>
          </w:rPr>
          <w:t>Ss_55_70_97_35</w:t>
        </w:r>
        <w:r w:rsidR="00450923">
          <w:rPr>
            <w:rFonts w:asciiTheme="minorHAnsi" w:eastAsiaTheme="minorEastAsia" w:hAnsiTheme="minorHAnsi"/>
            <w:b w:val="0"/>
            <w:noProof/>
            <w:sz w:val="22"/>
            <w:szCs w:val="22"/>
            <w:lang w:eastAsia="en-GB"/>
          </w:rPr>
          <w:tab/>
        </w:r>
        <w:r w:rsidR="00450923" w:rsidRPr="00EE0D57">
          <w:rPr>
            <w:rStyle w:val="Hyperlink"/>
            <w:noProof/>
          </w:rPr>
          <w:t>Water Reclamation – Grey Water</w:t>
        </w:r>
        <w:r w:rsidR="00450923">
          <w:rPr>
            <w:noProof/>
            <w:webHidden/>
          </w:rPr>
          <w:tab/>
        </w:r>
        <w:r w:rsidR="00450923">
          <w:rPr>
            <w:noProof/>
            <w:webHidden/>
          </w:rPr>
          <w:fldChar w:fldCharType="begin"/>
        </w:r>
        <w:r w:rsidR="00450923">
          <w:rPr>
            <w:noProof/>
            <w:webHidden/>
          </w:rPr>
          <w:instrText xml:space="preserve"> PAGEREF _Toc15913771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2B872399"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772" w:history="1">
        <w:r w:rsidR="00450923" w:rsidRPr="00EE0D57">
          <w:rPr>
            <w:rStyle w:val="Hyperlink"/>
            <w:noProof/>
            <w:lang w:eastAsia="en-GB"/>
          </w:rPr>
          <w:t>Ss_55_70_97_70</w:t>
        </w:r>
        <w:r w:rsidR="00450923">
          <w:rPr>
            <w:rFonts w:asciiTheme="minorHAnsi" w:eastAsiaTheme="minorEastAsia" w:hAnsiTheme="minorHAnsi"/>
            <w:b w:val="0"/>
            <w:noProof/>
            <w:sz w:val="22"/>
            <w:szCs w:val="22"/>
            <w:lang w:eastAsia="en-GB"/>
          </w:rPr>
          <w:tab/>
        </w:r>
        <w:r w:rsidR="00450923" w:rsidRPr="00EE0D57">
          <w:rPr>
            <w:rStyle w:val="Hyperlink"/>
            <w:noProof/>
          </w:rPr>
          <w:t>Water Reclamation – Rainwater</w:t>
        </w:r>
        <w:r w:rsidR="00450923">
          <w:rPr>
            <w:noProof/>
            <w:webHidden/>
          </w:rPr>
          <w:tab/>
        </w:r>
        <w:r w:rsidR="00450923">
          <w:rPr>
            <w:noProof/>
            <w:webHidden/>
          </w:rPr>
          <w:fldChar w:fldCharType="begin"/>
        </w:r>
        <w:r w:rsidR="00450923">
          <w:rPr>
            <w:noProof/>
            <w:webHidden/>
          </w:rPr>
          <w:instrText xml:space="preserve"> PAGEREF _Toc15913772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7A6D67CA"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773" w:history="1">
        <w:r w:rsidR="00450923" w:rsidRPr="00EE0D57">
          <w:rPr>
            <w:rStyle w:val="Hyperlink"/>
            <w:noProof/>
            <w:lang w:eastAsia="en-GB"/>
          </w:rPr>
          <w:t>Ss_55_70_98_85</w:t>
        </w:r>
        <w:r w:rsidR="00450923">
          <w:rPr>
            <w:rFonts w:asciiTheme="minorHAnsi" w:eastAsiaTheme="minorEastAsia" w:hAnsiTheme="minorHAnsi"/>
            <w:b w:val="0"/>
            <w:noProof/>
            <w:sz w:val="22"/>
            <w:szCs w:val="22"/>
            <w:lang w:eastAsia="en-GB"/>
          </w:rPr>
          <w:tab/>
        </w:r>
        <w:r w:rsidR="00450923" w:rsidRPr="00EE0D57">
          <w:rPr>
            <w:rStyle w:val="Hyperlink"/>
            <w:noProof/>
          </w:rPr>
          <w:t>Swimming Pool Water Treatment</w:t>
        </w:r>
        <w:r w:rsidR="00450923">
          <w:rPr>
            <w:noProof/>
            <w:webHidden/>
          </w:rPr>
          <w:tab/>
        </w:r>
        <w:r w:rsidR="00450923">
          <w:rPr>
            <w:noProof/>
            <w:webHidden/>
          </w:rPr>
          <w:fldChar w:fldCharType="begin"/>
        </w:r>
        <w:r w:rsidR="00450923">
          <w:rPr>
            <w:noProof/>
            <w:webHidden/>
          </w:rPr>
          <w:instrText xml:space="preserve"> PAGEREF _Toc15913773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5233ADF6"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774" w:history="1">
        <w:r w:rsidR="00450923" w:rsidRPr="00EE0D57">
          <w:rPr>
            <w:rStyle w:val="Hyperlink"/>
            <w:noProof/>
            <w:lang w:eastAsia="en-GB"/>
          </w:rPr>
          <w:t>Ss_60_40_15_40</w:t>
        </w:r>
        <w:r w:rsidR="00450923">
          <w:rPr>
            <w:rFonts w:asciiTheme="minorHAnsi" w:eastAsiaTheme="minorEastAsia" w:hAnsiTheme="minorHAnsi"/>
            <w:b w:val="0"/>
            <w:noProof/>
            <w:sz w:val="22"/>
            <w:szCs w:val="22"/>
            <w:lang w:eastAsia="en-GB"/>
          </w:rPr>
          <w:tab/>
        </w:r>
        <w:r w:rsidR="00450923" w:rsidRPr="00EE0D57">
          <w:rPr>
            <w:rStyle w:val="Hyperlink"/>
            <w:noProof/>
          </w:rPr>
          <w:t>Combined Heat and Power Systems</w:t>
        </w:r>
        <w:r w:rsidR="00450923">
          <w:rPr>
            <w:noProof/>
            <w:webHidden/>
          </w:rPr>
          <w:tab/>
        </w:r>
        <w:r w:rsidR="00450923">
          <w:rPr>
            <w:noProof/>
            <w:webHidden/>
          </w:rPr>
          <w:fldChar w:fldCharType="begin"/>
        </w:r>
        <w:r w:rsidR="00450923">
          <w:rPr>
            <w:noProof/>
            <w:webHidden/>
          </w:rPr>
          <w:instrText xml:space="preserve"> PAGEREF _Toc15913774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23A5A0B1"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775" w:history="1">
        <w:r w:rsidR="00450923" w:rsidRPr="00EE0D57">
          <w:rPr>
            <w:rStyle w:val="Hyperlink"/>
            <w:noProof/>
            <w:lang w:eastAsia="en-GB"/>
          </w:rPr>
          <w:t>Ss_60_40_17_12</w:t>
        </w:r>
        <w:r w:rsidR="00450923">
          <w:rPr>
            <w:rFonts w:asciiTheme="minorHAnsi" w:eastAsiaTheme="minorEastAsia" w:hAnsiTheme="minorHAnsi"/>
            <w:b w:val="0"/>
            <w:noProof/>
            <w:sz w:val="22"/>
            <w:szCs w:val="22"/>
            <w:lang w:eastAsia="en-GB"/>
          </w:rPr>
          <w:tab/>
        </w:r>
        <w:r w:rsidR="00450923" w:rsidRPr="00EE0D57">
          <w:rPr>
            <w:rStyle w:val="Hyperlink"/>
            <w:noProof/>
          </w:rPr>
          <w:t>Chilled Water</w:t>
        </w:r>
        <w:r w:rsidR="00450923">
          <w:rPr>
            <w:noProof/>
            <w:webHidden/>
          </w:rPr>
          <w:tab/>
        </w:r>
        <w:r w:rsidR="00450923">
          <w:rPr>
            <w:noProof/>
            <w:webHidden/>
          </w:rPr>
          <w:fldChar w:fldCharType="begin"/>
        </w:r>
        <w:r w:rsidR="00450923">
          <w:rPr>
            <w:noProof/>
            <w:webHidden/>
          </w:rPr>
          <w:instrText xml:space="preserve"> PAGEREF _Toc15913775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2412767A"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776" w:history="1">
        <w:r w:rsidR="00450923" w:rsidRPr="00EE0D57">
          <w:rPr>
            <w:rStyle w:val="Hyperlink"/>
            <w:noProof/>
            <w:lang w:eastAsia="en-GB"/>
          </w:rPr>
          <w:t>Ss_60_40_17_94</w:t>
        </w:r>
        <w:r w:rsidR="00450923">
          <w:rPr>
            <w:rFonts w:asciiTheme="minorHAnsi" w:eastAsiaTheme="minorEastAsia" w:hAnsiTheme="minorHAnsi"/>
            <w:b w:val="0"/>
            <w:noProof/>
            <w:sz w:val="22"/>
            <w:szCs w:val="22"/>
            <w:lang w:eastAsia="en-GB"/>
          </w:rPr>
          <w:tab/>
        </w:r>
        <w:r w:rsidR="00450923" w:rsidRPr="00EE0D57">
          <w:rPr>
            <w:rStyle w:val="Hyperlink"/>
            <w:noProof/>
          </w:rPr>
          <w:t>VRF System</w:t>
        </w:r>
        <w:r w:rsidR="00450923">
          <w:rPr>
            <w:noProof/>
            <w:webHidden/>
          </w:rPr>
          <w:tab/>
        </w:r>
        <w:r w:rsidR="00450923">
          <w:rPr>
            <w:noProof/>
            <w:webHidden/>
          </w:rPr>
          <w:fldChar w:fldCharType="begin"/>
        </w:r>
        <w:r w:rsidR="00450923">
          <w:rPr>
            <w:noProof/>
            <w:webHidden/>
          </w:rPr>
          <w:instrText xml:space="preserve"> PAGEREF _Toc15913776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7357E76E"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777" w:history="1">
        <w:r w:rsidR="00450923" w:rsidRPr="00EE0D57">
          <w:rPr>
            <w:rStyle w:val="Hyperlink"/>
            <w:noProof/>
            <w:lang w:eastAsia="en-GB"/>
          </w:rPr>
          <w:t>Ss_60_40_36_00</w:t>
        </w:r>
        <w:r w:rsidR="00450923">
          <w:rPr>
            <w:rFonts w:asciiTheme="minorHAnsi" w:eastAsiaTheme="minorEastAsia" w:hAnsiTheme="minorHAnsi"/>
            <w:b w:val="0"/>
            <w:noProof/>
            <w:sz w:val="22"/>
            <w:szCs w:val="22"/>
            <w:lang w:eastAsia="en-GB"/>
          </w:rPr>
          <w:tab/>
        </w:r>
        <w:r w:rsidR="00450923" w:rsidRPr="00EE0D57">
          <w:rPr>
            <w:rStyle w:val="Hyperlink"/>
            <w:noProof/>
          </w:rPr>
          <w:t>Heat Pumps</w:t>
        </w:r>
        <w:r w:rsidR="00450923">
          <w:rPr>
            <w:noProof/>
            <w:webHidden/>
          </w:rPr>
          <w:tab/>
        </w:r>
        <w:r w:rsidR="00450923">
          <w:rPr>
            <w:noProof/>
            <w:webHidden/>
          </w:rPr>
          <w:fldChar w:fldCharType="begin"/>
        </w:r>
        <w:r w:rsidR="00450923">
          <w:rPr>
            <w:noProof/>
            <w:webHidden/>
          </w:rPr>
          <w:instrText xml:space="preserve"> PAGEREF _Toc15913777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0E56613F"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778" w:history="1">
        <w:r w:rsidR="00450923" w:rsidRPr="00EE0D57">
          <w:rPr>
            <w:rStyle w:val="Hyperlink"/>
            <w:noProof/>
            <w:lang w:eastAsia="en-GB"/>
          </w:rPr>
          <w:t>Ss_60_40_37_21</w:t>
        </w:r>
        <w:r w:rsidR="00450923">
          <w:rPr>
            <w:rFonts w:asciiTheme="minorHAnsi" w:eastAsiaTheme="minorEastAsia" w:hAnsiTheme="minorHAnsi"/>
            <w:b w:val="0"/>
            <w:noProof/>
            <w:sz w:val="22"/>
            <w:szCs w:val="22"/>
            <w:lang w:eastAsia="en-GB"/>
          </w:rPr>
          <w:tab/>
        </w:r>
        <w:r w:rsidR="00450923" w:rsidRPr="00EE0D57">
          <w:rPr>
            <w:rStyle w:val="Hyperlink"/>
            <w:noProof/>
          </w:rPr>
          <w:t>Gas Boilers</w:t>
        </w:r>
        <w:r w:rsidR="00450923">
          <w:rPr>
            <w:noProof/>
            <w:webHidden/>
          </w:rPr>
          <w:tab/>
        </w:r>
        <w:r w:rsidR="00450923">
          <w:rPr>
            <w:noProof/>
            <w:webHidden/>
          </w:rPr>
          <w:fldChar w:fldCharType="begin"/>
        </w:r>
        <w:r w:rsidR="00450923">
          <w:rPr>
            <w:noProof/>
            <w:webHidden/>
          </w:rPr>
          <w:instrText xml:space="preserve"> PAGEREF _Toc15913778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22DD7226"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779" w:history="1">
        <w:r w:rsidR="00450923" w:rsidRPr="00EE0D57">
          <w:rPr>
            <w:rStyle w:val="Hyperlink"/>
            <w:noProof/>
            <w:lang w:eastAsia="en-GB"/>
          </w:rPr>
          <w:t>Ss_60_40_37_26</w:t>
        </w:r>
        <w:r w:rsidR="00450923">
          <w:rPr>
            <w:rFonts w:asciiTheme="minorHAnsi" w:eastAsiaTheme="minorEastAsia" w:hAnsiTheme="minorHAnsi"/>
            <w:b w:val="0"/>
            <w:noProof/>
            <w:sz w:val="22"/>
            <w:szCs w:val="22"/>
            <w:lang w:eastAsia="en-GB"/>
          </w:rPr>
          <w:tab/>
        </w:r>
        <w:r w:rsidR="00450923" w:rsidRPr="00EE0D57">
          <w:rPr>
            <w:rStyle w:val="Hyperlink"/>
            <w:noProof/>
          </w:rPr>
          <w:t>Electric Heating Systems</w:t>
        </w:r>
        <w:r w:rsidR="00450923">
          <w:rPr>
            <w:noProof/>
            <w:webHidden/>
          </w:rPr>
          <w:tab/>
        </w:r>
        <w:r w:rsidR="00450923">
          <w:rPr>
            <w:noProof/>
            <w:webHidden/>
          </w:rPr>
          <w:fldChar w:fldCharType="begin"/>
        </w:r>
        <w:r w:rsidR="00450923">
          <w:rPr>
            <w:noProof/>
            <w:webHidden/>
          </w:rPr>
          <w:instrText xml:space="preserve"> PAGEREF _Toc15913779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2470E17D"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780" w:history="1">
        <w:r w:rsidR="00450923" w:rsidRPr="00EE0D57">
          <w:rPr>
            <w:rStyle w:val="Hyperlink"/>
            <w:noProof/>
            <w:lang w:eastAsia="en-GB"/>
          </w:rPr>
          <w:t>Ss_60_40_37_48</w:t>
        </w:r>
        <w:r w:rsidR="00450923">
          <w:rPr>
            <w:rFonts w:asciiTheme="minorHAnsi" w:eastAsiaTheme="minorEastAsia" w:hAnsiTheme="minorHAnsi"/>
            <w:b w:val="0"/>
            <w:noProof/>
            <w:sz w:val="22"/>
            <w:szCs w:val="22"/>
            <w:lang w:eastAsia="en-GB"/>
          </w:rPr>
          <w:tab/>
        </w:r>
        <w:r w:rsidR="00450923" w:rsidRPr="00EE0D57">
          <w:rPr>
            <w:rStyle w:val="Hyperlink"/>
            <w:noProof/>
          </w:rPr>
          <w:t>Low temperature hot water heating</w:t>
        </w:r>
        <w:r w:rsidR="00450923">
          <w:rPr>
            <w:noProof/>
            <w:webHidden/>
          </w:rPr>
          <w:tab/>
        </w:r>
        <w:r w:rsidR="00450923">
          <w:rPr>
            <w:noProof/>
            <w:webHidden/>
          </w:rPr>
          <w:fldChar w:fldCharType="begin"/>
        </w:r>
        <w:r w:rsidR="00450923">
          <w:rPr>
            <w:noProof/>
            <w:webHidden/>
          </w:rPr>
          <w:instrText xml:space="preserve"> PAGEREF _Toc15913780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19874F68"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781" w:history="1">
        <w:r w:rsidR="00450923" w:rsidRPr="00EE0D57">
          <w:rPr>
            <w:rStyle w:val="Hyperlink"/>
            <w:noProof/>
            <w:lang w:eastAsia="en-GB"/>
          </w:rPr>
          <w:t>Ss_60_40_37_81</w:t>
        </w:r>
        <w:r w:rsidR="00450923">
          <w:rPr>
            <w:rFonts w:asciiTheme="minorHAnsi" w:eastAsiaTheme="minorEastAsia" w:hAnsiTheme="minorHAnsi"/>
            <w:b w:val="0"/>
            <w:noProof/>
            <w:sz w:val="22"/>
            <w:szCs w:val="22"/>
            <w:lang w:eastAsia="en-GB"/>
          </w:rPr>
          <w:tab/>
        </w:r>
        <w:r w:rsidR="00450923" w:rsidRPr="00EE0D57">
          <w:rPr>
            <w:rStyle w:val="Hyperlink"/>
            <w:noProof/>
          </w:rPr>
          <w:t>Solar Collectors</w:t>
        </w:r>
        <w:r w:rsidR="00450923">
          <w:rPr>
            <w:noProof/>
            <w:webHidden/>
          </w:rPr>
          <w:tab/>
        </w:r>
        <w:r w:rsidR="00450923">
          <w:rPr>
            <w:noProof/>
            <w:webHidden/>
          </w:rPr>
          <w:fldChar w:fldCharType="begin"/>
        </w:r>
        <w:r w:rsidR="00450923">
          <w:rPr>
            <w:noProof/>
            <w:webHidden/>
          </w:rPr>
          <w:instrText xml:space="preserve"> PAGEREF _Toc15913781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76FDF7D5" w14:textId="77777777" w:rsidR="00450923" w:rsidRDefault="00F04EC7">
      <w:pPr>
        <w:pStyle w:val="TOC1"/>
        <w:tabs>
          <w:tab w:val="left" w:pos="2263"/>
        </w:tabs>
        <w:rPr>
          <w:rFonts w:asciiTheme="minorHAnsi" w:eastAsiaTheme="minorEastAsia" w:hAnsiTheme="minorHAnsi"/>
          <w:b w:val="0"/>
          <w:noProof/>
          <w:sz w:val="22"/>
          <w:szCs w:val="22"/>
          <w:lang w:eastAsia="en-GB"/>
        </w:rPr>
      </w:pPr>
      <w:hyperlink w:anchor="_Toc15913782" w:history="1">
        <w:r w:rsidR="00450923" w:rsidRPr="00EE0D57">
          <w:rPr>
            <w:rStyle w:val="Hyperlink"/>
            <w:noProof/>
          </w:rPr>
          <w:t>Pr_60_60_13_00</w:t>
        </w:r>
        <w:r w:rsidR="00450923">
          <w:rPr>
            <w:rFonts w:asciiTheme="minorHAnsi" w:eastAsiaTheme="minorEastAsia" w:hAnsiTheme="minorHAnsi"/>
            <w:b w:val="0"/>
            <w:noProof/>
            <w:sz w:val="22"/>
            <w:szCs w:val="22"/>
            <w:lang w:eastAsia="en-GB"/>
          </w:rPr>
          <w:tab/>
        </w:r>
        <w:r w:rsidR="00450923" w:rsidRPr="00EE0D57">
          <w:rPr>
            <w:rStyle w:val="Hyperlink"/>
            <w:noProof/>
          </w:rPr>
          <w:t>Central Refrigeration Plant</w:t>
        </w:r>
        <w:r w:rsidR="00450923">
          <w:rPr>
            <w:noProof/>
            <w:webHidden/>
          </w:rPr>
          <w:tab/>
        </w:r>
        <w:r w:rsidR="00450923">
          <w:rPr>
            <w:noProof/>
            <w:webHidden/>
          </w:rPr>
          <w:fldChar w:fldCharType="begin"/>
        </w:r>
        <w:r w:rsidR="00450923">
          <w:rPr>
            <w:noProof/>
            <w:webHidden/>
          </w:rPr>
          <w:instrText xml:space="preserve"> PAGEREF _Toc15913782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0819A948" w14:textId="77777777" w:rsidR="00450923" w:rsidRDefault="00F04EC7">
      <w:pPr>
        <w:pStyle w:val="TOC1"/>
        <w:tabs>
          <w:tab w:val="left" w:pos="2263"/>
        </w:tabs>
        <w:rPr>
          <w:rFonts w:asciiTheme="minorHAnsi" w:eastAsiaTheme="minorEastAsia" w:hAnsiTheme="minorHAnsi"/>
          <w:b w:val="0"/>
          <w:noProof/>
          <w:sz w:val="22"/>
          <w:szCs w:val="22"/>
          <w:lang w:eastAsia="en-GB"/>
        </w:rPr>
      </w:pPr>
      <w:hyperlink w:anchor="_Toc15913783" w:history="1">
        <w:r w:rsidR="00450923" w:rsidRPr="00EE0D57">
          <w:rPr>
            <w:rStyle w:val="Hyperlink"/>
            <w:noProof/>
          </w:rPr>
          <w:t>Pr_60_60_08_81</w:t>
        </w:r>
        <w:r w:rsidR="00450923">
          <w:rPr>
            <w:rFonts w:asciiTheme="minorHAnsi" w:eastAsiaTheme="minorEastAsia" w:hAnsiTheme="minorHAnsi"/>
            <w:b w:val="0"/>
            <w:noProof/>
            <w:sz w:val="22"/>
            <w:szCs w:val="22"/>
            <w:lang w:eastAsia="en-GB"/>
          </w:rPr>
          <w:tab/>
        </w:r>
        <w:r w:rsidR="00450923" w:rsidRPr="00EE0D57">
          <w:rPr>
            <w:rStyle w:val="Hyperlink"/>
            <w:noProof/>
          </w:rPr>
          <w:t>Solid Fuel Boilers - Biomass</w:t>
        </w:r>
        <w:r w:rsidR="00450923">
          <w:rPr>
            <w:noProof/>
            <w:webHidden/>
          </w:rPr>
          <w:tab/>
        </w:r>
        <w:r w:rsidR="00450923">
          <w:rPr>
            <w:noProof/>
            <w:webHidden/>
          </w:rPr>
          <w:fldChar w:fldCharType="begin"/>
        </w:r>
        <w:r w:rsidR="00450923">
          <w:rPr>
            <w:noProof/>
            <w:webHidden/>
          </w:rPr>
          <w:instrText xml:space="preserve"> PAGEREF _Toc15913783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5B7FEF38"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784" w:history="1">
        <w:r w:rsidR="00450923" w:rsidRPr="00EE0D57">
          <w:rPr>
            <w:rStyle w:val="Hyperlink"/>
            <w:noProof/>
            <w:lang w:eastAsia="en-GB"/>
          </w:rPr>
          <w:t>Ss_65_40_25_00</w:t>
        </w:r>
        <w:r w:rsidR="00450923">
          <w:rPr>
            <w:rFonts w:asciiTheme="minorHAnsi" w:eastAsiaTheme="minorEastAsia" w:hAnsiTheme="minorHAnsi"/>
            <w:b w:val="0"/>
            <w:noProof/>
            <w:sz w:val="22"/>
            <w:szCs w:val="22"/>
            <w:lang w:eastAsia="en-GB"/>
          </w:rPr>
          <w:tab/>
        </w:r>
        <w:r w:rsidR="00450923" w:rsidRPr="00EE0D57">
          <w:rPr>
            <w:rStyle w:val="Hyperlink"/>
            <w:noProof/>
          </w:rPr>
          <w:t>Dust Collection Extract Ventilation</w:t>
        </w:r>
        <w:r w:rsidR="00450923">
          <w:rPr>
            <w:noProof/>
            <w:webHidden/>
          </w:rPr>
          <w:tab/>
        </w:r>
        <w:r w:rsidR="00450923">
          <w:rPr>
            <w:noProof/>
            <w:webHidden/>
          </w:rPr>
          <w:fldChar w:fldCharType="begin"/>
        </w:r>
        <w:r w:rsidR="00450923">
          <w:rPr>
            <w:noProof/>
            <w:webHidden/>
          </w:rPr>
          <w:instrText xml:space="preserve"> PAGEREF _Toc15913784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56091CCC"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785" w:history="1">
        <w:r w:rsidR="00450923" w:rsidRPr="00EE0D57">
          <w:rPr>
            <w:rStyle w:val="Hyperlink"/>
            <w:noProof/>
            <w:lang w:eastAsia="en-GB"/>
          </w:rPr>
          <w:t>Ss_65_40_32_00</w:t>
        </w:r>
        <w:r w:rsidR="00450923">
          <w:rPr>
            <w:rFonts w:asciiTheme="minorHAnsi" w:eastAsiaTheme="minorEastAsia" w:hAnsiTheme="minorHAnsi"/>
            <w:b w:val="0"/>
            <w:noProof/>
            <w:sz w:val="22"/>
            <w:szCs w:val="22"/>
            <w:lang w:eastAsia="en-GB"/>
          </w:rPr>
          <w:tab/>
        </w:r>
        <w:r w:rsidR="00450923" w:rsidRPr="00EE0D57">
          <w:rPr>
            <w:rStyle w:val="Hyperlink"/>
            <w:noProof/>
          </w:rPr>
          <w:t>Fume Extract Ventilation</w:t>
        </w:r>
        <w:r w:rsidR="00450923">
          <w:rPr>
            <w:noProof/>
            <w:webHidden/>
          </w:rPr>
          <w:tab/>
        </w:r>
        <w:r w:rsidR="00450923">
          <w:rPr>
            <w:noProof/>
            <w:webHidden/>
          </w:rPr>
          <w:fldChar w:fldCharType="begin"/>
        </w:r>
        <w:r w:rsidR="00450923">
          <w:rPr>
            <w:noProof/>
            <w:webHidden/>
          </w:rPr>
          <w:instrText xml:space="preserve"> PAGEREF _Toc15913785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36A295B4"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786" w:history="1">
        <w:r w:rsidR="00450923" w:rsidRPr="00EE0D57">
          <w:rPr>
            <w:rStyle w:val="Hyperlink"/>
            <w:noProof/>
            <w:lang w:eastAsia="en-GB"/>
          </w:rPr>
          <w:t>Ss_65_40_33_00</w:t>
        </w:r>
        <w:r w:rsidR="00450923">
          <w:rPr>
            <w:rFonts w:asciiTheme="minorHAnsi" w:eastAsiaTheme="minorEastAsia" w:hAnsiTheme="minorHAnsi"/>
            <w:b w:val="0"/>
            <w:noProof/>
            <w:sz w:val="22"/>
            <w:szCs w:val="22"/>
            <w:lang w:eastAsia="en-GB"/>
          </w:rPr>
          <w:tab/>
        </w:r>
        <w:r w:rsidR="00450923" w:rsidRPr="00EE0D57">
          <w:rPr>
            <w:rStyle w:val="Hyperlink"/>
            <w:noProof/>
          </w:rPr>
          <w:t>General Ventilation</w:t>
        </w:r>
        <w:r w:rsidR="00450923">
          <w:rPr>
            <w:noProof/>
            <w:webHidden/>
          </w:rPr>
          <w:tab/>
        </w:r>
        <w:r w:rsidR="00450923">
          <w:rPr>
            <w:noProof/>
            <w:webHidden/>
          </w:rPr>
          <w:fldChar w:fldCharType="begin"/>
        </w:r>
        <w:r w:rsidR="00450923">
          <w:rPr>
            <w:noProof/>
            <w:webHidden/>
          </w:rPr>
          <w:instrText xml:space="preserve"> PAGEREF _Toc15913786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1655DAD5"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787" w:history="1">
        <w:r w:rsidR="00450923" w:rsidRPr="00EE0D57">
          <w:rPr>
            <w:rStyle w:val="Hyperlink"/>
            <w:noProof/>
            <w:lang w:eastAsia="en-GB"/>
          </w:rPr>
          <w:t>Ss_65_40_33_45</w:t>
        </w:r>
        <w:r w:rsidR="00450923">
          <w:rPr>
            <w:rFonts w:asciiTheme="minorHAnsi" w:eastAsiaTheme="minorEastAsia" w:hAnsiTheme="minorHAnsi"/>
            <w:b w:val="0"/>
            <w:noProof/>
            <w:sz w:val="22"/>
            <w:szCs w:val="22"/>
            <w:lang w:eastAsia="en-GB"/>
          </w:rPr>
          <w:tab/>
        </w:r>
        <w:r w:rsidR="00450923" w:rsidRPr="00EE0D57">
          <w:rPr>
            <w:rStyle w:val="Hyperlink"/>
            <w:noProof/>
          </w:rPr>
          <w:t>Kitchen Ventilation</w:t>
        </w:r>
        <w:r w:rsidR="00450923">
          <w:rPr>
            <w:noProof/>
            <w:webHidden/>
          </w:rPr>
          <w:tab/>
        </w:r>
        <w:r w:rsidR="00450923">
          <w:rPr>
            <w:noProof/>
            <w:webHidden/>
          </w:rPr>
          <w:fldChar w:fldCharType="begin"/>
        </w:r>
        <w:r w:rsidR="00450923">
          <w:rPr>
            <w:noProof/>
            <w:webHidden/>
          </w:rPr>
          <w:instrText xml:space="preserve"> PAGEREF _Toc15913787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76B8D8F2"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788" w:history="1">
        <w:r w:rsidR="00450923" w:rsidRPr="00EE0D57">
          <w:rPr>
            <w:rStyle w:val="Hyperlink"/>
            <w:noProof/>
            <w:lang w:eastAsia="en-GB"/>
          </w:rPr>
          <w:t>Ss_65_40_33_90</w:t>
        </w:r>
        <w:r w:rsidR="00450923">
          <w:rPr>
            <w:rFonts w:asciiTheme="minorHAnsi" w:eastAsiaTheme="minorEastAsia" w:hAnsiTheme="minorHAnsi"/>
            <w:b w:val="0"/>
            <w:noProof/>
            <w:sz w:val="22"/>
            <w:szCs w:val="22"/>
            <w:lang w:eastAsia="en-GB"/>
          </w:rPr>
          <w:tab/>
        </w:r>
        <w:r w:rsidR="00450923" w:rsidRPr="00EE0D57">
          <w:rPr>
            <w:rStyle w:val="Hyperlink"/>
            <w:noProof/>
          </w:rPr>
          <w:t>Toilet Ventilation</w:t>
        </w:r>
        <w:r w:rsidR="00450923">
          <w:rPr>
            <w:noProof/>
            <w:webHidden/>
          </w:rPr>
          <w:tab/>
        </w:r>
        <w:r w:rsidR="00450923">
          <w:rPr>
            <w:noProof/>
            <w:webHidden/>
          </w:rPr>
          <w:fldChar w:fldCharType="begin"/>
        </w:r>
        <w:r w:rsidR="00450923">
          <w:rPr>
            <w:noProof/>
            <w:webHidden/>
          </w:rPr>
          <w:instrText xml:space="preserve"> PAGEREF _Toc15913788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2C67A544"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789" w:history="1">
        <w:r w:rsidR="00450923" w:rsidRPr="00EE0D57">
          <w:rPr>
            <w:rStyle w:val="Hyperlink"/>
            <w:noProof/>
            <w:lang w:eastAsia="en-GB"/>
          </w:rPr>
          <w:t>Ss_65_40_80_00</w:t>
        </w:r>
        <w:r w:rsidR="00450923">
          <w:rPr>
            <w:rFonts w:asciiTheme="minorHAnsi" w:eastAsiaTheme="minorEastAsia" w:hAnsiTheme="minorHAnsi"/>
            <w:b w:val="0"/>
            <w:noProof/>
            <w:sz w:val="22"/>
            <w:szCs w:val="22"/>
            <w:lang w:eastAsia="en-GB"/>
          </w:rPr>
          <w:tab/>
        </w:r>
        <w:r w:rsidR="00450923" w:rsidRPr="00EE0D57">
          <w:rPr>
            <w:rStyle w:val="Hyperlink"/>
            <w:noProof/>
          </w:rPr>
          <w:t>Smoke Extract and Smoke Control</w:t>
        </w:r>
        <w:r w:rsidR="00450923">
          <w:rPr>
            <w:noProof/>
            <w:webHidden/>
          </w:rPr>
          <w:tab/>
        </w:r>
        <w:r w:rsidR="00450923">
          <w:rPr>
            <w:noProof/>
            <w:webHidden/>
          </w:rPr>
          <w:fldChar w:fldCharType="begin"/>
        </w:r>
        <w:r w:rsidR="00450923">
          <w:rPr>
            <w:noProof/>
            <w:webHidden/>
          </w:rPr>
          <w:instrText xml:space="preserve"> PAGEREF _Toc15913789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1F3BE42B"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790" w:history="1">
        <w:r w:rsidR="00450923" w:rsidRPr="00EE0D57">
          <w:rPr>
            <w:rStyle w:val="Hyperlink"/>
            <w:noProof/>
            <w:lang w:eastAsia="en-GB"/>
          </w:rPr>
          <w:t>Ss_65_40_94_00</w:t>
        </w:r>
        <w:r w:rsidR="00450923">
          <w:rPr>
            <w:rFonts w:asciiTheme="minorHAnsi" w:eastAsiaTheme="minorEastAsia" w:hAnsiTheme="minorHAnsi"/>
            <w:b w:val="0"/>
            <w:noProof/>
            <w:sz w:val="22"/>
            <w:szCs w:val="22"/>
            <w:lang w:eastAsia="en-GB"/>
          </w:rPr>
          <w:tab/>
        </w:r>
        <w:r w:rsidR="00450923" w:rsidRPr="00EE0D57">
          <w:rPr>
            <w:rStyle w:val="Hyperlink"/>
            <w:noProof/>
          </w:rPr>
          <w:t>Car Park Ventilation</w:t>
        </w:r>
        <w:r w:rsidR="00450923">
          <w:rPr>
            <w:noProof/>
            <w:webHidden/>
          </w:rPr>
          <w:tab/>
        </w:r>
        <w:r w:rsidR="00450923">
          <w:rPr>
            <w:noProof/>
            <w:webHidden/>
          </w:rPr>
          <w:fldChar w:fldCharType="begin"/>
        </w:r>
        <w:r w:rsidR="00450923">
          <w:rPr>
            <w:noProof/>
            <w:webHidden/>
          </w:rPr>
          <w:instrText xml:space="preserve"> PAGEREF _Toc15913790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57ACFD84"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791" w:history="1">
        <w:r w:rsidR="00450923" w:rsidRPr="00EE0D57">
          <w:rPr>
            <w:rStyle w:val="Hyperlink"/>
            <w:noProof/>
            <w:lang w:eastAsia="en-GB"/>
          </w:rPr>
          <w:t>Ss_70_10_30_72</w:t>
        </w:r>
        <w:r w:rsidR="00450923">
          <w:rPr>
            <w:rFonts w:asciiTheme="minorHAnsi" w:eastAsiaTheme="minorEastAsia" w:hAnsiTheme="minorHAnsi"/>
            <w:b w:val="0"/>
            <w:noProof/>
            <w:sz w:val="22"/>
            <w:szCs w:val="22"/>
            <w:lang w:eastAsia="en-GB"/>
          </w:rPr>
          <w:tab/>
        </w:r>
        <w:r w:rsidR="00450923" w:rsidRPr="00EE0D57">
          <w:rPr>
            <w:rStyle w:val="Hyperlink"/>
            <w:noProof/>
          </w:rPr>
          <w:t>Electricity Generation – Generator</w:t>
        </w:r>
        <w:r w:rsidR="00450923">
          <w:rPr>
            <w:noProof/>
            <w:webHidden/>
          </w:rPr>
          <w:tab/>
        </w:r>
        <w:r w:rsidR="00450923">
          <w:rPr>
            <w:noProof/>
            <w:webHidden/>
          </w:rPr>
          <w:fldChar w:fldCharType="begin"/>
        </w:r>
        <w:r w:rsidR="00450923">
          <w:rPr>
            <w:noProof/>
            <w:webHidden/>
          </w:rPr>
          <w:instrText xml:space="preserve"> PAGEREF _Toc15913791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22869E20"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792" w:history="1">
        <w:r w:rsidR="00450923" w:rsidRPr="00EE0D57">
          <w:rPr>
            <w:rStyle w:val="Hyperlink"/>
            <w:noProof/>
            <w:lang w:eastAsia="en-GB"/>
          </w:rPr>
          <w:t>Ss_70_10_70_35</w:t>
        </w:r>
        <w:r w:rsidR="00450923">
          <w:rPr>
            <w:rFonts w:asciiTheme="minorHAnsi" w:eastAsiaTheme="minorEastAsia" w:hAnsiTheme="minorHAnsi"/>
            <w:b w:val="0"/>
            <w:noProof/>
            <w:sz w:val="22"/>
            <w:szCs w:val="22"/>
            <w:lang w:eastAsia="en-GB"/>
          </w:rPr>
          <w:tab/>
        </w:r>
        <w:r w:rsidR="00450923" w:rsidRPr="00EE0D57">
          <w:rPr>
            <w:rStyle w:val="Hyperlink"/>
            <w:noProof/>
          </w:rPr>
          <w:t>Electricity Generation – PV</w:t>
        </w:r>
        <w:r w:rsidR="00450923">
          <w:rPr>
            <w:noProof/>
            <w:webHidden/>
          </w:rPr>
          <w:tab/>
        </w:r>
        <w:r w:rsidR="00450923">
          <w:rPr>
            <w:noProof/>
            <w:webHidden/>
          </w:rPr>
          <w:fldChar w:fldCharType="begin"/>
        </w:r>
        <w:r w:rsidR="00450923">
          <w:rPr>
            <w:noProof/>
            <w:webHidden/>
          </w:rPr>
          <w:instrText xml:space="preserve"> PAGEREF _Toc15913792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216CFE0E"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793" w:history="1">
        <w:r w:rsidR="00450923" w:rsidRPr="00EE0D57">
          <w:rPr>
            <w:rStyle w:val="Hyperlink"/>
            <w:noProof/>
            <w:lang w:eastAsia="en-GB"/>
          </w:rPr>
          <w:t>Ss_70_10_70_82</w:t>
        </w:r>
        <w:r w:rsidR="00450923">
          <w:rPr>
            <w:rFonts w:asciiTheme="minorHAnsi" w:eastAsiaTheme="minorEastAsia" w:hAnsiTheme="minorHAnsi"/>
            <w:b w:val="0"/>
            <w:noProof/>
            <w:sz w:val="22"/>
            <w:szCs w:val="22"/>
            <w:lang w:eastAsia="en-GB"/>
          </w:rPr>
          <w:tab/>
        </w:r>
        <w:r w:rsidR="00450923" w:rsidRPr="00EE0D57">
          <w:rPr>
            <w:rStyle w:val="Hyperlink"/>
            <w:noProof/>
          </w:rPr>
          <w:t>Electricity Generation – Small-Scale Wind</w:t>
        </w:r>
        <w:r w:rsidR="00450923">
          <w:rPr>
            <w:noProof/>
            <w:webHidden/>
          </w:rPr>
          <w:tab/>
        </w:r>
        <w:r w:rsidR="00450923">
          <w:rPr>
            <w:noProof/>
            <w:webHidden/>
          </w:rPr>
          <w:fldChar w:fldCharType="begin"/>
        </w:r>
        <w:r w:rsidR="00450923">
          <w:rPr>
            <w:noProof/>
            <w:webHidden/>
          </w:rPr>
          <w:instrText xml:space="preserve"> PAGEREF _Toc15913793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6D5B1D0D"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794" w:history="1">
        <w:r w:rsidR="00450923" w:rsidRPr="00EE0D57">
          <w:rPr>
            <w:rStyle w:val="Hyperlink"/>
            <w:noProof/>
            <w:lang w:eastAsia="en-GB"/>
          </w:rPr>
          <w:t>Ss_70_30_35_00</w:t>
        </w:r>
        <w:r w:rsidR="00450923">
          <w:rPr>
            <w:rFonts w:asciiTheme="minorHAnsi" w:eastAsiaTheme="minorEastAsia" w:hAnsiTheme="minorHAnsi"/>
            <w:b w:val="0"/>
            <w:noProof/>
            <w:sz w:val="22"/>
            <w:szCs w:val="22"/>
            <w:lang w:eastAsia="en-GB"/>
          </w:rPr>
          <w:tab/>
        </w:r>
        <w:r w:rsidR="00450923" w:rsidRPr="00EE0D57">
          <w:rPr>
            <w:rStyle w:val="Hyperlink"/>
            <w:noProof/>
          </w:rPr>
          <w:t>HV Supply / Public Utility Supply</w:t>
        </w:r>
        <w:r w:rsidR="00450923">
          <w:rPr>
            <w:noProof/>
            <w:webHidden/>
          </w:rPr>
          <w:tab/>
        </w:r>
        <w:r w:rsidR="00450923">
          <w:rPr>
            <w:noProof/>
            <w:webHidden/>
          </w:rPr>
          <w:fldChar w:fldCharType="begin"/>
        </w:r>
        <w:r w:rsidR="00450923">
          <w:rPr>
            <w:noProof/>
            <w:webHidden/>
          </w:rPr>
          <w:instrText xml:space="preserve"> PAGEREF _Toc15913794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5B765DE1"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795" w:history="1">
        <w:r w:rsidR="00450923" w:rsidRPr="00EE0D57">
          <w:rPr>
            <w:rStyle w:val="Hyperlink"/>
            <w:noProof/>
            <w:lang w:eastAsia="en-GB"/>
          </w:rPr>
          <w:t>Ss_70_30_45_00</w:t>
        </w:r>
        <w:r w:rsidR="00450923">
          <w:rPr>
            <w:rFonts w:asciiTheme="minorHAnsi" w:eastAsiaTheme="minorEastAsia" w:hAnsiTheme="minorHAnsi"/>
            <w:b w:val="0"/>
            <w:noProof/>
            <w:sz w:val="22"/>
            <w:szCs w:val="22"/>
            <w:lang w:eastAsia="en-GB"/>
          </w:rPr>
          <w:tab/>
        </w:r>
        <w:r w:rsidR="00450923" w:rsidRPr="00EE0D57">
          <w:rPr>
            <w:rStyle w:val="Hyperlink"/>
            <w:noProof/>
          </w:rPr>
          <w:t>LV Supply / Public Utility Supply</w:t>
        </w:r>
        <w:r w:rsidR="00450923">
          <w:rPr>
            <w:noProof/>
            <w:webHidden/>
          </w:rPr>
          <w:tab/>
        </w:r>
        <w:r w:rsidR="00450923">
          <w:rPr>
            <w:noProof/>
            <w:webHidden/>
          </w:rPr>
          <w:fldChar w:fldCharType="begin"/>
        </w:r>
        <w:r w:rsidR="00450923">
          <w:rPr>
            <w:noProof/>
            <w:webHidden/>
          </w:rPr>
          <w:instrText xml:space="preserve"> PAGEREF _Toc15913795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66FC58C7"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796" w:history="1">
        <w:r w:rsidR="00450923" w:rsidRPr="00EE0D57">
          <w:rPr>
            <w:rStyle w:val="Hyperlink"/>
            <w:noProof/>
            <w:lang w:eastAsia="en-GB"/>
          </w:rPr>
          <w:t>Ss_70_30_45_45</w:t>
        </w:r>
        <w:r w:rsidR="00450923">
          <w:rPr>
            <w:rFonts w:asciiTheme="minorHAnsi" w:eastAsiaTheme="minorEastAsia" w:hAnsiTheme="minorHAnsi"/>
            <w:b w:val="0"/>
            <w:noProof/>
            <w:sz w:val="22"/>
            <w:szCs w:val="22"/>
            <w:lang w:eastAsia="en-GB"/>
          </w:rPr>
          <w:tab/>
        </w:r>
        <w:r w:rsidR="00450923" w:rsidRPr="00EE0D57">
          <w:rPr>
            <w:rStyle w:val="Hyperlink"/>
            <w:noProof/>
          </w:rPr>
          <w:t>LV Distribution</w:t>
        </w:r>
        <w:r w:rsidR="00450923">
          <w:rPr>
            <w:noProof/>
            <w:webHidden/>
          </w:rPr>
          <w:tab/>
        </w:r>
        <w:r w:rsidR="00450923">
          <w:rPr>
            <w:noProof/>
            <w:webHidden/>
          </w:rPr>
          <w:fldChar w:fldCharType="begin"/>
        </w:r>
        <w:r w:rsidR="00450923">
          <w:rPr>
            <w:noProof/>
            <w:webHidden/>
          </w:rPr>
          <w:instrText xml:space="preserve"> PAGEREF _Toc15913796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79E6B48A"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797" w:history="1">
        <w:r w:rsidR="00450923" w:rsidRPr="00EE0D57">
          <w:rPr>
            <w:rStyle w:val="Hyperlink"/>
            <w:noProof/>
            <w:lang w:eastAsia="en-GB"/>
          </w:rPr>
          <w:t>Ss_70_30_80_00</w:t>
        </w:r>
        <w:r w:rsidR="00450923">
          <w:rPr>
            <w:rFonts w:asciiTheme="minorHAnsi" w:eastAsiaTheme="minorEastAsia" w:hAnsiTheme="minorHAnsi"/>
            <w:b w:val="0"/>
            <w:noProof/>
            <w:sz w:val="22"/>
            <w:szCs w:val="22"/>
            <w:lang w:eastAsia="en-GB"/>
          </w:rPr>
          <w:tab/>
        </w:r>
        <w:r w:rsidR="00450923" w:rsidRPr="00EE0D57">
          <w:rPr>
            <w:rStyle w:val="Hyperlink"/>
            <w:noProof/>
          </w:rPr>
          <w:t>Small Power Systems</w:t>
        </w:r>
        <w:r w:rsidR="00450923">
          <w:rPr>
            <w:noProof/>
            <w:webHidden/>
          </w:rPr>
          <w:tab/>
        </w:r>
        <w:r w:rsidR="00450923">
          <w:rPr>
            <w:noProof/>
            <w:webHidden/>
          </w:rPr>
          <w:fldChar w:fldCharType="begin"/>
        </w:r>
        <w:r w:rsidR="00450923">
          <w:rPr>
            <w:noProof/>
            <w:webHidden/>
          </w:rPr>
          <w:instrText xml:space="preserve"> PAGEREF _Toc15913797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22A901B4"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798" w:history="1">
        <w:r w:rsidR="00450923" w:rsidRPr="00EE0D57">
          <w:rPr>
            <w:rStyle w:val="Hyperlink"/>
            <w:noProof/>
            <w:lang w:eastAsia="en-GB"/>
          </w:rPr>
          <w:t>Ss_70_80_25_00</w:t>
        </w:r>
        <w:r w:rsidR="00450923">
          <w:rPr>
            <w:rFonts w:asciiTheme="minorHAnsi" w:eastAsiaTheme="minorEastAsia" w:hAnsiTheme="minorHAnsi"/>
            <w:b w:val="0"/>
            <w:noProof/>
            <w:sz w:val="22"/>
            <w:szCs w:val="22"/>
            <w:lang w:eastAsia="en-GB"/>
          </w:rPr>
          <w:tab/>
        </w:r>
        <w:r w:rsidR="00450923" w:rsidRPr="00EE0D57">
          <w:rPr>
            <w:rStyle w:val="Hyperlink"/>
            <w:noProof/>
          </w:rPr>
          <w:t>Street/Area/Flood Lighting</w:t>
        </w:r>
        <w:r w:rsidR="00450923">
          <w:rPr>
            <w:noProof/>
            <w:webHidden/>
          </w:rPr>
          <w:tab/>
        </w:r>
        <w:r w:rsidR="00450923">
          <w:rPr>
            <w:noProof/>
            <w:webHidden/>
          </w:rPr>
          <w:fldChar w:fldCharType="begin"/>
        </w:r>
        <w:r w:rsidR="00450923">
          <w:rPr>
            <w:noProof/>
            <w:webHidden/>
          </w:rPr>
          <w:instrText xml:space="preserve"> PAGEREF _Toc15913798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48B31BB3"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799" w:history="1">
        <w:r w:rsidR="00450923" w:rsidRPr="00EE0D57">
          <w:rPr>
            <w:rStyle w:val="Hyperlink"/>
            <w:noProof/>
            <w:lang w:eastAsia="en-GB"/>
          </w:rPr>
          <w:t>Ss_70_80_33_00</w:t>
        </w:r>
        <w:r w:rsidR="00450923">
          <w:rPr>
            <w:rFonts w:asciiTheme="minorHAnsi" w:eastAsiaTheme="minorEastAsia" w:hAnsiTheme="minorHAnsi"/>
            <w:b w:val="0"/>
            <w:noProof/>
            <w:sz w:val="22"/>
            <w:szCs w:val="22"/>
            <w:lang w:eastAsia="en-GB"/>
          </w:rPr>
          <w:tab/>
        </w:r>
        <w:r w:rsidR="00450923" w:rsidRPr="00EE0D57">
          <w:rPr>
            <w:rStyle w:val="Hyperlink"/>
            <w:noProof/>
          </w:rPr>
          <w:t>General Lighting</w:t>
        </w:r>
        <w:r w:rsidR="00450923">
          <w:rPr>
            <w:noProof/>
            <w:webHidden/>
          </w:rPr>
          <w:tab/>
        </w:r>
        <w:r w:rsidR="00450923">
          <w:rPr>
            <w:noProof/>
            <w:webHidden/>
          </w:rPr>
          <w:fldChar w:fldCharType="begin"/>
        </w:r>
        <w:r w:rsidR="00450923">
          <w:rPr>
            <w:noProof/>
            <w:webHidden/>
          </w:rPr>
          <w:instrText xml:space="preserve"> PAGEREF _Toc15913799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1A3A7C8B"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800" w:history="1">
        <w:r w:rsidR="00450923" w:rsidRPr="00EE0D57">
          <w:rPr>
            <w:rStyle w:val="Hyperlink"/>
            <w:noProof/>
            <w:lang w:eastAsia="en-GB"/>
          </w:rPr>
          <w:t>Ss_70_80_33_12</w:t>
        </w:r>
        <w:r w:rsidR="00450923">
          <w:rPr>
            <w:rFonts w:asciiTheme="minorHAnsi" w:eastAsiaTheme="minorEastAsia" w:hAnsiTheme="minorHAnsi"/>
            <w:b w:val="0"/>
            <w:noProof/>
            <w:sz w:val="22"/>
            <w:szCs w:val="22"/>
            <w:lang w:eastAsia="en-GB"/>
          </w:rPr>
          <w:tab/>
        </w:r>
        <w:r w:rsidR="00450923" w:rsidRPr="00EE0D57">
          <w:rPr>
            <w:rStyle w:val="Hyperlink"/>
            <w:noProof/>
          </w:rPr>
          <w:t>Emergency Lighting</w:t>
        </w:r>
        <w:r w:rsidR="00450923">
          <w:rPr>
            <w:noProof/>
            <w:webHidden/>
          </w:rPr>
          <w:tab/>
        </w:r>
        <w:r w:rsidR="00450923">
          <w:rPr>
            <w:noProof/>
            <w:webHidden/>
          </w:rPr>
          <w:fldChar w:fldCharType="begin"/>
        </w:r>
        <w:r w:rsidR="00450923">
          <w:rPr>
            <w:noProof/>
            <w:webHidden/>
          </w:rPr>
          <w:instrText xml:space="preserve"> PAGEREF _Toc15913800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50C8A428"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801" w:history="1">
        <w:r w:rsidR="00450923" w:rsidRPr="00EE0D57">
          <w:rPr>
            <w:rStyle w:val="Hyperlink"/>
            <w:noProof/>
            <w:lang w:eastAsia="en-GB"/>
          </w:rPr>
          <w:t>Ss_75_10_21_21</w:t>
        </w:r>
        <w:r w:rsidR="00450923">
          <w:rPr>
            <w:rFonts w:asciiTheme="minorHAnsi" w:eastAsiaTheme="minorEastAsia" w:hAnsiTheme="minorHAnsi"/>
            <w:b w:val="0"/>
            <w:noProof/>
            <w:sz w:val="22"/>
            <w:szCs w:val="22"/>
            <w:lang w:eastAsia="en-GB"/>
          </w:rPr>
          <w:tab/>
        </w:r>
        <w:r w:rsidR="00450923" w:rsidRPr="00EE0D57">
          <w:rPr>
            <w:rStyle w:val="Hyperlink"/>
            <w:noProof/>
          </w:rPr>
          <w:t>Structured Cabling System</w:t>
        </w:r>
        <w:r w:rsidR="00450923">
          <w:rPr>
            <w:noProof/>
            <w:webHidden/>
          </w:rPr>
          <w:tab/>
        </w:r>
        <w:r w:rsidR="00450923">
          <w:rPr>
            <w:noProof/>
            <w:webHidden/>
          </w:rPr>
          <w:fldChar w:fldCharType="begin"/>
        </w:r>
        <w:r w:rsidR="00450923">
          <w:rPr>
            <w:noProof/>
            <w:webHidden/>
          </w:rPr>
          <w:instrText xml:space="preserve"> PAGEREF _Toc15913801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3C4E6D32"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802" w:history="1">
        <w:r w:rsidR="00450923" w:rsidRPr="00EE0D57">
          <w:rPr>
            <w:rStyle w:val="Hyperlink"/>
            <w:noProof/>
            <w:lang w:eastAsia="en-GB"/>
          </w:rPr>
          <w:t>Ss_75_10_21_88</w:t>
        </w:r>
        <w:r w:rsidR="00450923">
          <w:rPr>
            <w:rFonts w:asciiTheme="minorHAnsi" w:eastAsiaTheme="minorEastAsia" w:hAnsiTheme="minorHAnsi"/>
            <w:b w:val="0"/>
            <w:noProof/>
            <w:sz w:val="22"/>
            <w:szCs w:val="22"/>
            <w:lang w:eastAsia="en-GB"/>
          </w:rPr>
          <w:tab/>
        </w:r>
        <w:r w:rsidR="00450923" w:rsidRPr="00EE0D57">
          <w:rPr>
            <w:rStyle w:val="Hyperlink"/>
            <w:noProof/>
          </w:rPr>
          <w:t>Telecommunications</w:t>
        </w:r>
        <w:r w:rsidR="00450923">
          <w:rPr>
            <w:noProof/>
            <w:webHidden/>
          </w:rPr>
          <w:tab/>
        </w:r>
        <w:r w:rsidR="00450923">
          <w:rPr>
            <w:noProof/>
            <w:webHidden/>
          </w:rPr>
          <w:fldChar w:fldCharType="begin"/>
        </w:r>
        <w:r w:rsidR="00450923">
          <w:rPr>
            <w:noProof/>
            <w:webHidden/>
          </w:rPr>
          <w:instrText xml:space="preserve"> PAGEREF _Toc15913802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27BFE8C3"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803" w:history="1">
        <w:r w:rsidR="00450923" w:rsidRPr="00EE0D57">
          <w:rPr>
            <w:rStyle w:val="Hyperlink"/>
            <w:noProof/>
            <w:lang w:eastAsia="en-GB"/>
          </w:rPr>
          <w:t>Ss_75_10_46_05</w:t>
        </w:r>
        <w:r w:rsidR="00450923">
          <w:rPr>
            <w:rFonts w:asciiTheme="minorHAnsi" w:eastAsiaTheme="minorEastAsia" w:hAnsiTheme="minorHAnsi"/>
            <w:b w:val="0"/>
            <w:noProof/>
            <w:sz w:val="22"/>
            <w:szCs w:val="22"/>
            <w:lang w:eastAsia="en-GB"/>
          </w:rPr>
          <w:tab/>
        </w:r>
        <w:r w:rsidR="00450923" w:rsidRPr="00EE0D57">
          <w:rPr>
            <w:rStyle w:val="Hyperlink"/>
            <w:noProof/>
          </w:rPr>
          <w:t>Audio-Frequency Induction-Loop Systems</w:t>
        </w:r>
        <w:r w:rsidR="00450923">
          <w:rPr>
            <w:noProof/>
            <w:webHidden/>
          </w:rPr>
          <w:tab/>
        </w:r>
        <w:r w:rsidR="00450923">
          <w:rPr>
            <w:noProof/>
            <w:webHidden/>
          </w:rPr>
          <w:fldChar w:fldCharType="begin"/>
        </w:r>
        <w:r w:rsidR="00450923">
          <w:rPr>
            <w:noProof/>
            <w:webHidden/>
          </w:rPr>
          <w:instrText xml:space="preserve"> PAGEREF _Toc15913803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08515344"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804" w:history="1">
        <w:r w:rsidR="00450923" w:rsidRPr="00EE0D57">
          <w:rPr>
            <w:rStyle w:val="Hyperlink"/>
            <w:noProof/>
            <w:lang w:eastAsia="en-GB"/>
          </w:rPr>
          <w:t>Ss_75_10_68_68</w:t>
        </w:r>
        <w:r w:rsidR="00450923">
          <w:rPr>
            <w:rFonts w:asciiTheme="minorHAnsi" w:eastAsiaTheme="minorEastAsia" w:hAnsiTheme="minorHAnsi"/>
            <w:b w:val="0"/>
            <w:noProof/>
            <w:sz w:val="22"/>
            <w:szCs w:val="22"/>
            <w:lang w:eastAsia="en-GB"/>
          </w:rPr>
          <w:tab/>
        </w:r>
        <w:r w:rsidR="00450923" w:rsidRPr="00EE0D57">
          <w:rPr>
            <w:rStyle w:val="Hyperlink"/>
            <w:noProof/>
          </w:rPr>
          <w:t>Public Address Systems</w:t>
        </w:r>
        <w:r w:rsidR="00450923">
          <w:rPr>
            <w:noProof/>
            <w:webHidden/>
          </w:rPr>
          <w:tab/>
        </w:r>
        <w:r w:rsidR="00450923">
          <w:rPr>
            <w:noProof/>
            <w:webHidden/>
          </w:rPr>
          <w:fldChar w:fldCharType="begin"/>
        </w:r>
        <w:r w:rsidR="00450923">
          <w:rPr>
            <w:noProof/>
            <w:webHidden/>
          </w:rPr>
          <w:instrText xml:space="preserve"> PAGEREF _Toc15913804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32F403B0"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805" w:history="1">
        <w:r w:rsidR="00450923" w:rsidRPr="00EE0D57">
          <w:rPr>
            <w:rStyle w:val="Hyperlink"/>
            <w:noProof/>
            <w:lang w:eastAsia="en-GB"/>
          </w:rPr>
          <w:t>Ss_75_10_70_70</w:t>
        </w:r>
        <w:r w:rsidR="00450923">
          <w:rPr>
            <w:rFonts w:asciiTheme="minorHAnsi" w:eastAsiaTheme="minorEastAsia" w:hAnsiTheme="minorHAnsi"/>
            <w:b w:val="0"/>
            <w:noProof/>
            <w:sz w:val="22"/>
            <w:szCs w:val="22"/>
            <w:lang w:eastAsia="en-GB"/>
          </w:rPr>
          <w:tab/>
        </w:r>
        <w:r w:rsidR="00450923" w:rsidRPr="00EE0D57">
          <w:rPr>
            <w:rStyle w:val="Hyperlink"/>
            <w:noProof/>
          </w:rPr>
          <w:t>Radio Distribution Systems</w:t>
        </w:r>
        <w:r w:rsidR="00450923">
          <w:rPr>
            <w:noProof/>
            <w:webHidden/>
          </w:rPr>
          <w:tab/>
        </w:r>
        <w:r w:rsidR="00450923">
          <w:rPr>
            <w:noProof/>
            <w:webHidden/>
          </w:rPr>
          <w:fldChar w:fldCharType="begin"/>
        </w:r>
        <w:r w:rsidR="00450923">
          <w:rPr>
            <w:noProof/>
            <w:webHidden/>
          </w:rPr>
          <w:instrText xml:space="preserve"> PAGEREF _Toc15913805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563E4250"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806" w:history="1">
        <w:r w:rsidR="00450923" w:rsidRPr="00EE0D57">
          <w:rPr>
            <w:rStyle w:val="Hyperlink"/>
            <w:noProof/>
            <w:lang w:eastAsia="en-GB"/>
          </w:rPr>
          <w:t>Ss_75_10_70_80</w:t>
        </w:r>
        <w:r w:rsidR="00450923">
          <w:rPr>
            <w:rFonts w:asciiTheme="minorHAnsi" w:eastAsiaTheme="minorEastAsia" w:hAnsiTheme="minorHAnsi"/>
            <w:b w:val="0"/>
            <w:noProof/>
            <w:sz w:val="22"/>
            <w:szCs w:val="22"/>
            <w:lang w:eastAsia="en-GB"/>
          </w:rPr>
          <w:tab/>
        </w:r>
        <w:r w:rsidR="00450923" w:rsidRPr="00EE0D57">
          <w:rPr>
            <w:rStyle w:val="Hyperlink"/>
            <w:noProof/>
          </w:rPr>
          <w:t>Television Distribution Systems</w:t>
        </w:r>
        <w:r w:rsidR="00450923">
          <w:rPr>
            <w:noProof/>
            <w:webHidden/>
          </w:rPr>
          <w:tab/>
        </w:r>
        <w:r w:rsidR="00450923">
          <w:rPr>
            <w:noProof/>
            <w:webHidden/>
          </w:rPr>
          <w:fldChar w:fldCharType="begin"/>
        </w:r>
        <w:r w:rsidR="00450923">
          <w:rPr>
            <w:noProof/>
            <w:webHidden/>
          </w:rPr>
          <w:instrText xml:space="preserve"> PAGEREF _Toc15913806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2D82ECED"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807" w:history="1">
        <w:r w:rsidR="00450923" w:rsidRPr="00EE0D57">
          <w:rPr>
            <w:rStyle w:val="Hyperlink"/>
            <w:noProof/>
            <w:lang w:eastAsia="en-GB"/>
          </w:rPr>
          <w:t>Ss_75_40_02_00</w:t>
        </w:r>
        <w:r w:rsidR="00450923">
          <w:rPr>
            <w:rFonts w:asciiTheme="minorHAnsi" w:eastAsiaTheme="minorEastAsia" w:hAnsiTheme="minorHAnsi"/>
            <w:b w:val="0"/>
            <w:noProof/>
            <w:sz w:val="22"/>
            <w:szCs w:val="22"/>
            <w:lang w:eastAsia="en-GB"/>
          </w:rPr>
          <w:tab/>
        </w:r>
        <w:r w:rsidR="00450923" w:rsidRPr="00EE0D57">
          <w:rPr>
            <w:rStyle w:val="Hyperlink"/>
            <w:noProof/>
          </w:rPr>
          <w:t>Access Control</w:t>
        </w:r>
        <w:r w:rsidR="00450923">
          <w:rPr>
            <w:noProof/>
            <w:webHidden/>
          </w:rPr>
          <w:tab/>
        </w:r>
        <w:r w:rsidR="00450923">
          <w:rPr>
            <w:noProof/>
            <w:webHidden/>
          </w:rPr>
          <w:fldChar w:fldCharType="begin"/>
        </w:r>
        <w:r w:rsidR="00450923">
          <w:rPr>
            <w:noProof/>
            <w:webHidden/>
          </w:rPr>
          <w:instrText xml:space="preserve"> PAGEREF _Toc15913807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12C80F3A"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808" w:history="1">
        <w:r w:rsidR="00450923" w:rsidRPr="00EE0D57">
          <w:rPr>
            <w:rStyle w:val="Hyperlink"/>
            <w:noProof/>
            <w:lang w:eastAsia="en-GB"/>
          </w:rPr>
          <w:t>Ss_75_40_53_86</w:t>
        </w:r>
        <w:r w:rsidR="00450923">
          <w:rPr>
            <w:rFonts w:asciiTheme="minorHAnsi" w:eastAsiaTheme="minorEastAsia" w:hAnsiTheme="minorHAnsi"/>
            <w:b w:val="0"/>
            <w:noProof/>
            <w:sz w:val="22"/>
            <w:szCs w:val="22"/>
            <w:lang w:eastAsia="en-GB"/>
          </w:rPr>
          <w:tab/>
        </w:r>
        <w:r w:rsidR="00450923" w:rsidRPr="00EE0D57">
          <w:rPr>
            <w:rStyle w:val="Hyperlink"/>
            <w:noProof/>
          </w:rPr>
          <w:t>Surveillance Systems</w:t>
        </w:r>
        <w:r w:rsidR="00450923">
          <w:rPr>
            <w:noProof/>
            <w:webHidden/>
          </w:rPr>
          <w:tab/>
        </w:r>
        <w:r w:rsidR="00450923">
          <w:rPr>
            <w:noProof/>
            <w:webHidden/>
          </w:rPr>
          <w:fldChar w:fldCharType="begin"/>
        </w:r>
        <w:r w:rsidR="00450923">
          <w:rPr>
            <w:noProof/>
            <w:webHidden/>
          </w:rPr>
          <w:instrText xml:space="preserve"> PAGEREF _Toc15913808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1FFCD05B"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809" w:history="1">
        <w:r w:rsidR="00450923" w:rsidRPr="00EE0D57">
          <w:rPr>
            <w:rStyle w:val="Hyperlink"/>
            <w:noProof/>
            <w:lang w:eastAsia="en-GB"/>
          </w:rPr>
          <w:t>Ss_75_40_75_40</w:t>
        </w:r>
        <w:r w:rsidR="00450923">
          <w:rPr>
            <w:rFonts w:asciiTheme="minorHAnsi" w:eastAsiaTheme="minorEastAsia" w:hAnsiTheme="minorHAnsi"/>
            <w:b w:val="0"/>
            <w:noProof/>
            <w:sz w:val="22"/>
            <w:szCs w:val="22"/>
            <w:lang w:eastAsia="en-GB"/>
          </w:rPr>
          <w:tab/>
        </w:r>
        <w:r w:rsidR="00450923" w:rsidRPr="00EE0D57">
          <w:rPr>
            <w:rStyle w:val="Hyperlink"/>
            <w:noProof/>
          </w:rPr>
          <w:t>Security Detection and Alarm</w:t>
        </w:r>
        <w:r w:rsidR="00450923">
          <w:rPr>
            <w:noProof/>
            <w:webHidden/>
          </w:rPr>
          <w:tab/>
        </w:r>
        <w:r w:rsidR="00450923">
          <w:rPr>
            <w:noProof/>
            <w:webHidden/>
          </w:rPr>
          <w:fldChar w:fldCharType="begin"/>
        </w:r>
        <w:r w:rsidR="00450923">
          <w:rPr>
            <w:noProof/>
            <w:webHidden/>
          </w:rPr>
          <w:instrText xml:space="preserve"> PAGEREF _Toc15913809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40D1F3F2"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810" w:history="1">
        <w:r w:rsidR="00450923" w:rsidRPr="00EE0D57">
          <w:rPr>
            <w:rStyle w:val="Hyperlink"/>
            <w:noProof/>
            <w:lang w:eastAsia="en-GB"/>
          </w:rPr>
          <w:t>Ss_75_50_11_05</w:t>
        </w:r>
        <w:r w:rsidR="00450923">
          <w:rPr>
            <w:rFonts w:asciiTheme="minorHAnsi" w:eastAsiaTheme="minorEastAsia" w:hAnsiTheme="minorHAnsi"/>
            <w:b w:val="0"/>
            <w:noProof/>
            <w:sz w:val="22"/>
            <w:szCs w:val="22"/>
            <w:lang w:eastAsia="en-GB"/>
          </w:rPr>
          <w:tab/>
        </w:r>
        <w:r w:rsidR="00450923" w:rsidRPr="00EE0D57">
          <w:rPr>
            <w:rStyle w:val="Hyperlink"/>
            <w:noProof/>
          </w:rPr>
          <w:t>Accessible WC Alarm</w:t>
        </w:r>
        <w:r w:rsidR="00450923">
          <w:rPr>
            <w:noProof/>
            <w:webHidden/>
          </w:rPr>
          <w:tab/>
        </w:r>
        <w:r w:rsidR="00450923">
          <w:rPr>
            <w:noProof/>
            <w:webHidden/>
          </w:rPr>
          <w:fldChar w:fldCharType="begin"/>
        </w:r>
        <w:r w:rsidR="00450923">
          <w:rPr>
            <w:noProof/>
            <w:webHidden/>
          </w:rPr>
          <w:instrText xml:space="preserve"> PAGEREF _Toc15913810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5188704B"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811" w:history="1">
        <w:r w:rsidR="00450923" w:rsidRPr="00EE0D57">
          <w:rPr>
            <w:rStyle w:val="Hyperlink"/>
            <w:noProof/>
            <w:lang w:eastAsia="en-GB"/>
          </w:rPr>
          <w:t>Ss_75_50_11_27</w:t>
        </w:r>
        <w:r w:rsidR="00450923">
          <w:rPr>
            <w:rFonts w:asciiTheme="minorHAnsi" w:eastAsiaTheme="minorEastAsia" w:hAnsiTheme="minorHAnsi"/>
            <w:b w:val="0"/>
            <w:noProof/>
            <w:sz w:val="22"/>
            <w:szCs w:val="22"/>
            <w:lang w:eastAsia="en-GB"/>
          </w:rPr>
          <w:tab/>
        </w:r>
        <w:r w:rsidR="00450923" w:rsidRPr="00EE0D57">
          <w:rPr>
            <w:rStyle w:val="Hyperlink"/>
            <w:noProof/>
          </w:rPr>
          <w:t>Disabled Refuge Systems</w:t>
        </w:r>
        <w:r w:rsidR="00450923">
          <w:rPr>
            <w:noProof/>
            <w:webHidden/>
          </w:rPr>
          <w:tab/>
        </w:r>
        <w:r w:rsidR="00450923">
          <w:rPr>
            <w:noProof/>
            <w:webHidden/>
          </w:rPr>
          <w:fldChar w:fldCharType="begin"/>
        </w:r>
        <w:r w:rsidR="00450923">
          <w:rPr>
            <w:noProof/>
            <w:webHidden/>
          </w:rPr>
          <w:instrText xml:space="preserve"> PAGEREF _Toc15913811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7A48BDDE"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812" w:history="1">
        <w:r w:rsidR="00450923" w:rsidRPr="00EE0D57">
          <w:rPr>
            <w:rStyle w:val="Hyperlink"/>
            <w:noProof/>
            <w:lang w:eastAsia="en-GB"/>
          </w:rPr>
          <w:t>Ss_75_50_11_57</w:t>
        </w:r>
        <w:r w:rsidR="00450923">
          <w:rPr>
            <w:rFonts w:asciiTheme="minorHAnsi" w:eastAsiaTheme="minorEastAsia" w:hAnsiTheme="minorHAnsi"/>
            <w:b w:val="0"/>
            <w:noProof/>
            <w:sz w:val="22"/>
            <w:szCs w:val="22"/>
            <w:lang w:eastAsia="en-GB"/>
          </w:rPr>
          <w:tab/>
        </w:r>
        <w:r w:rsidR="00450923" w:rsidRPr="00EE0D57">
          <w:rPr>
            <w:rStyle w:val="Hyperlink"/>
            <w:noProof/>
          </w:rPr>
          <w:t>Patient to Nurse Call Systems</w:t>
        </w:r>
        <w:r w:rsidR="00450923">
          <w:rPr>
            <w:noProof/>
            <w:webHidden/>
          </w:rPr>
          <w:tab/>
        </w:r>
        <w:r w:rsidR="00450923">
          <w:rPr>
            <w:noProof/>
            <w:webHidden/>
          </w:rPr>
          <w:fldChar w:fldCharType="begin"/>
        </w:r>
        <w:r w:rsidR="00450923">
          <w:rPr>
            <w:noProof/>
            <w:webHidden/>
          </w:rPr>
          <w:instrText xml:space="preserve"> PAGEREF _Toc15913812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53A8D892"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813" w:history="1">
        <w:r w:rsidR="00450923" w:rsidRPr="00EE0D57">
          <w:rPr>
            <w:rStyle w:val="Hyperlink"/>
            <w:noProof/>
            <w:lang w:eastAsia="en-GB"/>
          </w:rPr>
          <w:t>Ss_75_50_11_95</w:t>
        </w:r>
        <w:r w:rsidR="00450923">
          <w:rPr>
            <w:rFonts w:asciiTheme="minorHAnsi" w:eastAsiaTheme="minorEastAsia" w:hAnsiTheme="minorHAnsi"/>
            <w:b w:val="0"/>
            <w:noProof/>
            <w:sz w:val="22"/>
            <w:szCs w:val="22"/>
            <w:lang w:eastAsia="en-GB"/>
          </w:rPr>
          <w:tab/>
        </w:r>
        <w:r w:rsidR="00450923" w:rsidRPr="00EE0D57">
          <w:rPr>
            <w:rStyle w:val="Hyperlink"/>
            <w:noProof/>
          </w:rPr>
          <w:t>Voice Alarm Systems</w:t>
        </w:r>
        <w:r w:rsidR="00450923">
          <w:rPr>
            <w:noProof/>
            <w:webHidden/>
          </w:rPr>
          <w:tab/>
        </w:r>
        <w:r w:rsidR="00450923">
          <w:rPr>
            <w:noProof/>
            <w:webHidden/>
          </w:rPr>
          <w:fldChar w:fldCharType="begin"/>
        </w:r>
        <w:r w:rsidR="00450923">
          <w:rPr>
            <w:noProof/>
            <w:webHidden/>
          </w:rPr>
          <w:instrText xml:space="preserve"> PAGEREF _Toc15913813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0F893AAD"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814" w:history="1">
        <w:r w:rsidR="00450923" w:rsidRPr="00EE0D57">
          <w:rPr>
            <w:rStyle w:val="Hyperlink"/>
            <w:noProof/>
            <w:lang w:eastAsia="en-GB"/>
          </w:rPr>
          <w:t>Ss_75_50_28_29</w:t>
        </w:r>
        <w:r w:rsidR="00450923">
          <w:rPr>
            <w:rFonts w:asciiTheme="minorHAnsi" w:eastAsiaTheme="minorEastAsia" w:hAnsiTheme="minorHAnsi"/>
            <w:b w:val="0"/>
            <w:noProof/>
            <w:sz w:val="22"/>
            <w:szCs w:val="22"/>
            <w:lang w:eastAsia="en-GB"/>
          </w:rPr>
          <w:tab/>
        </w:r>
        <w:r w:rsidR="00450923" w:rsidRPr="00EE0D57">
          <w:rPr>
            <w:rStyle w:val="Hyperlink"/>
            <w:noProof/>
          </w:rPr>
          <w:t>Fire Detection and Alarm</w:t>
        </w:r>
        <w:r w:rsidR="00450923">
          <w:rPr>
            <w:noProof/>
            <w:webHidden/>
          </w:rPr>
          <w:tab/>
        </w:r>
        <w:r w:rsidR="00450923">
          <w:rPr>
            <w:noProof/>
            <w:webHidden/>
          </w:rPr>
          <w:fldChar w:fldCharType="begin"/>
        </w:r>
        <w:r w:rsidR="00450923">
          <w:rPr>
            <w:noProof/>
            <w:webHidden/>
          </w:rPr>
          <w:instrText xml:space="preserve"> PAGEREF _Toc15913814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1E9CA5F6"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815" w:history="1">
        <w:r w:rsidR="00450923" w:rsidRPr="00EE0D57">
          <w:rPr>
            <w:rStyle w:val="Hyperlink"/>
            <w:noProof/>
            <w:lang w:eastAsia="en-GB"/>
          </w:rPr>
          <w:t>Ss_75_70_54_10</w:t>
        </w:r>
        <w:r w:rsidR="00450923">
          <w:rPr>
            <w:rFonts w:asciiTheme="minorHAnsi" w:eastAsiaTheme="minorEastAsia" w:hAnsiTheme="minorHAnsi"/>
            <w:b w:val="0"/>
            <w:noProof/>
            <w:sz w:val="22"/>
            <w:szCs w:val="22"/>
            <w:lang w:eastAsia="en-GB"/>
          </w:rPr>
          <w:tab/>
        </w:r>
        <w:r w:rsidR="00450923" w:rsidRPr="00EE0D57">
          <w:rPr>
            <w:rStyle w:val="Hyperlink"/>
            <w:noProof/>
          </w:rPr>
          <w:t>Central Control/Building Management</w:t>
        </w:r>
        <w:r w:rsidR="00450923">
          <w:rPr>
            <w:noProof/>
            <w:webHidden/>
          </w:rPr>
          <w:tab/>
        </w:r>
        <w:r w:rsidR="00450923">
          <w:rPr>
            <w:noProof/>
            <w:webHidden/>
          </w:rPr>
          <w:fldChar w:fldCharType="begin"/>
        </w:r>
        <w:r w:rsidR="00450923">
          <w:rPr>
            <w:noProof/>
            <w:webHidden/>
          </w:rPr>
          <w:instrText xml:space="preserve"> PAGEREF _Toc15913815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7A97A129"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816" w:history="1">
        <w:r w:rsidR="00450923" w:rsidRPr="00EE0D57">
          <w:rPr>
            <w:rStyle w:val="Hyperlink"/>
            <w:noProof/>
            <w:lang w:eastAsia="en-GB"/>
          </w:rPr>
          <w:t>Ss_75_80_45_25</w:t>
        </w:r>
        <w:r w:rsidR="00450923">
          <w:rPr>
            <w:rFonts w:asciiTheme="minorHAnsi" w:eastAsiaTheme="minorEastAsia" w:hAnsiTheme="minorHAnsi"/>
            <w:b w:val="0"/>
            <w:noProof/>
            <w:sz w:val="22"/>
            <w:szCs w:val="22"/>
            <w:lang w:eastAsia="en-GB"/>
          </w:rPr>
          <w:tab/>
        </w:r>
        <w:r w:rsidR="00450923" w:rsidRPr="00EE0D57">
          <w:rPr>
            <w:rStyle w:val="Hyperlink"/>
            <w:noProof/>
          </w:rPr>
          <w:t>Earthing, Bonding, EMC &amp; Surge Protection</w:t>
        </w:r>
        <w:r w:rsidR="00450923">
          <w:rPr>
            <w:noProof/>
            <w:webHidden/>
          </w:rPr>
          <w:tab/>
        </w:r>
        <w:r w:rsidR="00450923">
          <w:rPr>
            <w:noProof/>
            <w:webHidden/>
          </w:rPr>
          <w:fldChar w:fldCharType="begin"/>
        </w:r>
        <w:r w:rsidR="00450923">
          <w:rPr>
            <w:noProof/>
            <w:webHidden/>
          </w:rPr>
          <w:instrText xml:space="preserve"> PAGEREF _Toc15913816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260E9716" w14:textId="77777777" w:rsidR="00450923" w:rsidRDefault="00F04EC7">
      <w:pPr>
        <w:pStyle w:val="TOC1"/>
        <w:tabs>
          <w:tab w:val="left" w:pos="2234"/>
        </w:tabs>
        <w:rPr>
          <w:rFonts w:asciiTheme="minorHAnsi" w:eastAsiaTheme="minorEastAsia" w:hAnsiTheme="minorHAnsi"/>
          <w:b w:val="0"/>
          <w:noProof/>
          <w:sz w:val="22"/>
          <w:szCs w:val="22"/>
          <w:lang w:eastAsia="en-GB"/>
        </w:rPr>
      </w:pPr>
      <w:hyperlink w:anchor="_Toc15913817" w:history="1">
        <w:r w:rsidR="00450923" w:rsidRPr="00EE0D57">
          <w:rPr>
            <w:rStyle w:val="Hyperlink"/>
            <w:noProof/>
            <w:lang w:eastAsia="en-GB"/>
          </w:rPr>
          <w:t>Ss_75_80_45_45</w:t>
        </w:r>
        <w:r w:rsidR="00450923">
          <w:rPr>
            <w:rFonts w:asciiTheme="minorHAnsi" w:eastAsiaTheme="minorEastAsia" w:hAnsiTheme="minorHAnsi"/>
            <w:b w:val="0"/>
            <w:noProof/>
            <w:sz w:val="22"/>
            <w:szCs w:val="22"/>
            <w:lang w:eastAsia="en-GB"/>
          </w:rPr>
          <w:tab/>
        </w:r>
        <w:r w:rsidR="00450923" w:rsidRPr="00EE0D57">
          <w:rPr>
            <w:rStyle w:val="Hyperlink"/>
            <w:noProof/>
          </w:rPr>
          <w:t>Lightning Protection</w:t>
        </w:r>
        <w:r w:rsidR="00450923">
          <w:rPr>
            <w:noProof/>
            <w:webHidden/>
          </w:rPr>
          <w:tab/>
        </w:r>
        <w:r w:rsidR="00450923">
          <w:rPr>
            <w:noProof/>
            <w:webHidden/>
          </w:rPr>
          <w:fldChar w:fldCharType="begin"/>
        </w:r>
        <w:r w:rsidR="00450923">
          <w:rPr>
            <w:noProof/>
            <w:webHidden/>
          </w:rPr>
          <w:instrText xml:space="preserve"> PAGEREF _Toc15913817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18C6DDC4" w14:textId="77777777" w:rsidR="00450923" w:rsidRDefault="00F04EC7">
      <w:pPr>
        <w:pStyle w:val="TOC1"/>
        <w:rPr>
          <w:rFonts w:asciiTheme="minorHAnsi" w:eastAsiaTheme="minorEastAsia" w:hAnsiTheme="minorHAnsi"/>
          <w:b w:val="0"/>
          <w:noProof/>
          <w:sz w:val="22"/>
          <w:szCs w:val="22"/>
          <w:lang w:eastAsia="en-GB"/>
        </w:rPr>
      </w:pPr>
      <w:hyperlink w:anchor="_Toc15913818" w:history="1">
        <w:r w:rsidR="00450923" w:rsidRPr="00EE0D57">
          <w:rPr>
            <w:rStyle w:val="Hyperlink"/>
            <w:noProof/>
          </w:rPr>
          <w:t>Appendix A – MEP Engineering Services Tender Document List</w:t>
        </w:r>
        <w:r w:rsidR="00450923">
          <w:rPr>
            <w:noProof/>
            <w:webHidden/>
          </w:rPr>
          <w:tab/>
        </w:r>
        <w:r w:rsidR="00450923">
          <w:rPr>
            <w:noProof/>
            <w:webHidden/>
          </w:rPr>
          <w:fldChar w:fldCharType="begin"/>
        </w:r>
        <w:r w:rsidR="00450923">
          <w:rPr>
            <w:noProof/>
            <w:webHidden/>
          </w:rPr>
          <w:instrText xml:space="preserve"> PAGEREF _Toc15913818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20367994" w14:textId="77777777" w:rsidR="006D2573" w:rsidRDefault="00A749E5" w:rsidP="00A749E5">
      <w:pPr>
        <w:pStyle w:val="TOC1"/>
      </w:pPr>
      <w:r>
        <w:fldChar w:fldCharType="end"/>
      </w:r>
    </w:p>
    <w:p w14:paraId="64E2E048" w14:textId="77777777" w:rsidR="009276E2" w:rsidRDefault="009276E2">
      <w:r>
        <w:br w:type="page"/>
      </w:r>
    </w:p>
    <w:p w14:paraId="6EC308DD" w14:textId="77777777" w:rsidR="009022CE" w:rsidRDefault="009022CE" w:rsidP="009022CE">
      <w:pPr>
        <w:pStyle w:val="Heading1"/>
        <w:numPr>
          <w:ilvl w:val="0"/>
          <w:numId w:val="0"/>
        </w:numPr>
        <w:ind w:left="851" w:hanging="851"/>
      </w:pPr>
      <w:bookmarkStart w:id="5" w:name="_Toc15913754"/>
      <w:commentRangeStart w:id="6"/>
      <w:r w:rsidRPr="005B0F7D">
        <w:rPr>
          <w:noProof/>
          <w:lang w:eastAsia="en-GB"/>
        </w:rPr>
        <w:lastRenderedPageBreak/>
        <mc:AlternateContent>
          <mc:Choice Requires="wps">
            <w:drawing>
              <wp:anchor distT="0" distB="36195" distL="114300" distR="114300" simplePos="0" relativeHeight="251685888" behindDoc="0" locked="1" layoutInCell="1" allowOverlap="1" wp14:anchorId="1DF356F0" wp14:editId="1B5AEA9D">
                <wp:simplePos x="0" y="0"/>
                <wp:positionH relativeFrom="column">
                  <wp:posOffset>3175</wp:posOffset>
                </wp:positionH>
                <wp:positionV relativeFrom="paragraph">
                  <wp:posOffset>215900</wp:posOffset>
                </wp:positionV>
                <wp:extent cx="2070000" cy="0"/>
                <wp:effectExtent l="0" t="19050" r="6985" b="19050"/>
                <wp:wrapNone/>
                <wp:docPr id="5" name="Straight Connector 5"/>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C9C984" id="Straight Connector 5" o:spid="_x0000_s1026" style="position:absolute;z-index:251685888;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" strokecolor="black [3213]" strokeweight="3pt">
                <w10:anchorlock/>
              </v:line>
            </w:pict>
          </mc:Fallback>
        </mc:AlternateContent>
      </w:r>
      <w:r>
        <w:t>Introduction</w:t>
      </w:r>
      <w:bookmarkEnd w:id="5"/>
      <w:r>
        <w:t xml:space="preserve"> </w:t>
      </w:r>
      <w:commentRangeEnd w:id="6"/>
      <w:r w:rsidR="00934332">
        <w:rPr>
          <w:rStyle w:val="CommentReference"/>
          <w:rFonts w:asciiTheme="minorHAnsi" w:eastAsiaTheme="minorHAnsi" w:hAnsiTheme="minorHAnsi" w:cstheme="minorBidi"/>
          <w:b w:val="0"/>
          <w:bCs w:val="0"/>
          <w:caps w:val="0"/>
        </w:rPr>
        <w:commentReference w:id="6"/>
      </w:r>
    </w:p>
    <w:p w14:paraId="4B37F6E7" w14:textId="77777777" w:rsidR="009022CE" w:rsidRDefault="009022CE" w:rsidP="009022CE">
      <w:pPr>
        <w:pStyle w:val="Heading2"/>
        <w:numPr>
          <w:ilvl w:val="0"/>
          <w:numId w:val="0"/>
        </w:numPr>
        <w:ind w:left="851" w:hanging="851"/>
      </w:pPr>
      <w:commentRangeStart w:id="7"/>
      <w:r>
        <w:t xml:space="preserve">Project Overview, Design Philosophy and </w:t>
      </w:r>
      <w:r w:rsidR="00180425">
        <w:t xml:space="preserve">Key Aspects of the </w:t>
      </w:r>
      <w:r>
        <w:t>Brief</w:t>
      </w:r>
      <w:commentRangeEnd w:id="7"/>
      <w:r w:rsidR="007E2E85">
        <w:rPr>
          <w:rStyle w:val="CommentReference"/>
          <w:rFonts w:asciiTheme="minorHAnsi" w:eastAsiaTheme="minorHAnsi" w:hAnsiTheme="minorHAnsi" w:cstheme="minorBidi"/>
          <w:b w:val="0"/>
          <w:bCs w:val="0"/>
        </w:rPr>
        <w:commentReference w:id="7"/>
      </w:r>
    </w:p>
    <w:p w14:paraId="3D07D60F" w14:textId="77777777" w:rsidR="009022CE" w:rsidRDefault="009022CE" w:rsidP="009022CE"/>
    <w:p w14:paraId="70ABC4A1" w14:textId="77777777" w:rsidR="009022CE" w:rsidRDefault="009022CE" w:rsidP="009022CE">
      <w:pPr>
        <w:pStyle w:val="Heading2"/>
        <w:numPr>
          <w:ilvl w:val="0"/>
          <w:numId w:val="0"/>
        </w:numPr>
        <w:ind w:left="851" w:hanging="851"/>
      </w:pPr>
      <w:commentRangeStart w:id="8"/>
      <w:r>
        <w:t>Key MEP Design Strategies</w:t>
      </w:r>
      <w:commentRangeEnd w:id="8"/>
      <w:r w:rsidR="007E2E85">
        <w:rPr>
          <w:rStyle w:val="CommentReference"/>
          <w:rFonts w:asciiTheme="minorHAnsi" w:eastAsiaTheme="minorHAnsi" w:hAnsiTheme="minorHAnsi" w:cstheme="minorBidi"/>
          <w:b w:val="0"/>
          <w:bCs w:val="0"/>
        </w:rPr>
        <w:commentReference w:id="8"/>
      </w:r>
    </w:p>
    <w:p w14:paraId="08A343C3" w14:textId="77777777" w:rsidR="009022CE" w:rsidRDefault="009022CE" w:rsidP="009022CE"/>
    <w:p w14:paraId="7A6B3946" w14:textId="77777777" w:rsidR="009022CE" w:rsidRDefault="009022CE" w:rsidP="009022CE"/>
    <w:p w14:paraId="7E811D6C" w14:textId="77777777" w:rsidR="009022CE" w:rsidRDefault="009022CE" w:rsidP="009022CE">
      <w:pPr>
        <w:pStyle w:val="Heading2"/>
        <w:numPr>
          <w:ilvl w:val="0"/>
          <w:numId w:val="0"/>
        </w:numPr>
        <w:ind w:left="851" w:hanging="851"/>
      </w:pPr>
      <w:r>
        <w:t>MEP documentation</w:t>
      </w:r>
    </w:p>
    <w:p w14:paraId="3A52C720" w14:textId="77777777" w:rsidR="00497BDC" w:rsidRDefault="00497BDC" w:rsidP="007E2E85">
      <w:r w:rsidRPr="00497BDC">
        <w:t>This document “MEP Employers Requirements/Specification” (SPEC-100) provides a project-specific description of the MEP engineering services installation. This document forms part of the design information and should be read in conjunction with the Main Contract Preliminaries and all associated documents.</w:t>
      </w:r>
    </w:p>
    <w:p w14:paraId="14ADD917" w14:textId="77777777" w:rsidR="007E2E85" w:rsidRDefault="007E2E85" w:rsidP="007E2E85">
      <w:r>
        <w:t xml:space="preserve">The </w:t>
      </w:r>
      <w:r w:rsidRPr="001A75C4">
        <w:t xml:space="preserve">MEP installations are </w:t>
      </w:r>
      <w:r>
        <w:t xml:space="preserve">also </w:t>
      </w:r>
      <w:r w:rsidRPr="001A75C4">
        <w:t xml:space="preserve">described by </w:t>
      </w:r>
      <w:r>
        <w:t>the following documents:</w:t>
      </w:r>
    </w:p>
    <w:p w14:paraId="6C6DFF40" w14:textId="77777777" w:rsidR="007E2E85" w:rsidRDefault="007E2E85" w:rsidP="00BC2102">
      <w:pPr>
        <w:pStyle w:val="ListParagraph"/>
        <w:numPr>
          <w:ilvl w:val="0"/>
          <w:numId w:val="30"/>
        </w:numPr>
        <w:spacing w:before="120" w:after="120" w:line="240" w:lineRule="auto"/>
      </w:pPr>
      <w:r>
        <w:t>SPEC-100</w:t>
      </w:r>
      <w:r w:rsidRPr="001A75C4">
        <w:t xml:space="preserve"> – Project specific description of the MEP</w:t>
      </w:r>
      <w:r w:rsidRPr="00D502D6">
        <w:t xml:space="preserve"> </w:t>
      </w:r>
      <w:r>
        <w:t>installations</w:t>
      </w:r>
    </w:p>
    <w:p w14:paraId="52E6276B" w14:textId="77777777" w:rsidR="007E2E85" w:rsidRPr="00EC2758" w:rsidRDefault="007E2E85" w:rsidP="00BC2102">
      <w:pPr>
        <w:pStyle w:val="ListParagraph"/>
        <w:numPr>
          <w:ilvl w:val="0"/>
          <w:numId w:val="30"/>
        </w:numPr>
        <w:spacing w:before="120" w:after="120" w:line="240" w:lineRule="auto"/>
      </w:pPr>
      <w:r>
        <w:t xml:space="preserve">SPEC-200 </w:t>
      </w:r>
      <w:r w:rsidRPr="001A75C4">
        <w:t>–</w:t>
      </w:r>
      <w:r>
        <w:t xml:space="preserve"> </w:t>
      </w:r>
      <w:r w:rsidRPr="001A75C4">
        <w:t xml:space="preserve">Project preliminaries setting out the </w:t>
      </w:r>
      <w:r>
        <w:t>C</w:t>
      </w:r>
      <w:r w:rsidRPr="00EC2758">
        <w:t>ontractor’s</w:t>
      </w:r>
      <w:r w:rsidRPr="001A75C4">
        <w:t xml:space="preserve"> responsibilities in relation to design, coordination, management and documentation.</w:t>
      </w:r>
    </w:p>
    <w:p w14:paraId="628326BC" w14:textId="77777777" w:rsidR="007E2E85" w:rsidRDefault="007E2E85" w:rsidP="00BC2102">
      <w:pPr>
        <w:pStyle w:val="ListParagraph"/>
        <w:numPr>
          <w:ilvl w:val="0"/>
          <w:numId w:val="30"/>
        </w:numPr>
        <w:spacing w:before="120" w:after="120" w:line="240" w:lineRule="auto"/>
      </w:pPr>
      <w:r>
        <w:t xml:space="preserve">SPEC-300 – </w:t>
      </w:r>
      <w:r w:rsidRPr="001A75C4">
        <w:t>Reference specification setting out the required standards for installation, testing and workmanship</w:t>
      </w:r>
      <w:r>
        <w:t xml:space="preserve"> for the MEP installations</w:t>
      </w:r>
      <w:r w:rsidRPr="001A75C4">
        <w:t>.</w:t>
      </w:r>
      <w:r>
        <w:t xml:space="preserve"> </w:t>
      </w:r>
    </w:p>
    <w:p w14:paraId="5C71E598" w14:textId="77777777" w:rsidR="007E2E85" w:rsidRPr="008F6DD8" w:rsidRDefault="007E2E85" w:rsidP="00BC2102">
      <w:pPr>
        <w:pStyle w:val="ListParagraph"/>
        <w:numPr>
          <w:ilvl w:val="0"/>
          <w:numId w:val="30"/>
        </w:numPr>
        <w:spacing w:before="120" w:after="120" w:line="240" w:lineRule="auto"/>
      </w:pPr>
      <w:r>
        <w:t>Drawings and schedules listed in Appendix A of SPEC 100</w:t>
      </w:r>
    </w:p>
    <w:p w14:paraId="1881D642" w14:textId="77777777" w:rsidR="009022CE" w:rsidRDefault="009022CE" w:rsidP="009022CE"/>
    <w:p w14:paraId="480553E1" w14:textId="77777777" w:rsidR="009022CE" w:rsidRDefault="009022CE" w:rsidP="009022CE">
      <w:pPr>
        <w:pStyle w:val="Heading2"/>
        <w:numPr>
          <w:ilvl w:val="0"/>
          <w:numId w:val="0"/>
        </w:numPr>
        <w:ind w:left="851" w:hanging="851"/>
      </w:pPr>
      <w:r>
        <w:t>Basis of Tender and Contractor Design Responsibilities</w:t>
      </w:r>
    </w:p>
    <w:p w14:paraId="0F6FB788" w14:textId="77777777" w:rsidR="007E2E85" w:rsidRDefault="007E2E85" w:rsidP="007E2E85">
      <w:r>
        <w:t xml:space="preserve">With the exception of the performance specified MEP installations listed in clause 4.2 of SPEC-200, the tender documents for the MEP engineering services include MEP design developed to RIBA Stage 4. </w:t>
      </w:r>
    </w:p>
    <w:p w14:paraId="4BE0993F" w14:textId="77777777" w:rsidR="007E2E85" w:rsidRDefault="007E2E85" w:rsidP="007E2E85">
      <w:r>
        <w:t>The cont</w:t>
      </w:r>
      <w:r w:rsidR="00491673">
        <w:t>r</w:t>
      </w:r>
      <w:r>
        <w:t xml:space="preserve">actor shall allow for the design responsibilities set out in Section 4 of SPEC-200 within their tender price. </w:t>
      </w:r>
    </w:p>
    <w:p w14:paraId="0263F29D" w14:textId="77777777" w:rsidR="007E2E85" w:rsidRDefault="007E2E85" w:rsidP="007E2E85">
      <w:r>
        <w:t>The contractor shall include for the provision of a complete working installation as set out in clause 3.4 of SPEC-200.</w:t>
      </w:r>
    </w:p>
    <w:p w14:paraId="4F5F13A7" w14:textId="77777777" w:rsidR="009022CE" w:rsidRDefault="009022CE" w:rsidP="009022CE">
      <w:r>
        <w:t>Complete in full the pricing documents (Tender Summaries in the following section) and return with tenders.</w:t>
      </w:r>
    </w:p>
    <w:p w14:paraId="0D81C45E" w14:textId="77777777" w:rsidR="009022CE" w:rsidRDefault="009022CE" w:rsidP="009022CE">
      <w:pPr>
        <w:pStyle w:val="Heading2"/>
        <w:numPr>
          <w:ilvl w:val="0"/>
          <w:numId w:val="0"/>
        </w:numPr>
        <w:ind w:left="851" w:hanging="851"/>
      </w:pPr>
      <w:commentRangeStart w:id="9"/>
      <w:r>
        <w:t>BREEAM Requirements</w:t>
      </w:r>
      <w:commentRangeEnd w:id="9"/>
      <w:r w:rsidR="007E2E85">
        <w:rPr>
          <w:rStyle w:val="CommentReference"/>
          <w:rFonts w:asciiTheme="minorHAnsi" w:eastAsiaTheme="minorHAnsi" w:hAnsiTheme="minorHAnsi" w:cstheme="minorBidi"/>
          <w:b w:val="0"/>
          <w:bCs w:val="0"/>
        </w:rPr>
        <w:commentReference w:id="9"/>
      </w:r>
    </w:p>
    <w:p w14:paraId="4656F455" w14:textId="77777777" w:rsidR="007E2E85" w:rsidRDefault="007E2E85" w:rsidP="009022CE">
      <w:r>
        <w:t>The contractor shall contribute to the BREEAM assessment as described by the Main Contract preliminaries. This includes the provision of both BREEAM evidence and</w:t>
      </w:r>
      <w:r w:rsidR="00410D7A">
        <w:t xml:space="preserve"> BREEAM compliant</w:t>
      </w:r>
      <w:r>
        <w:t xml:space="preserve"> installations</w:t>
      </w:r>
      <w:r w:rsidR="00410D7A">
        <w:t xml:space="preserve">.  See the </w:t>
      </w:r>
      <w:commentRangeStart w:id="10"/>
      <w:r w:rsidR="00410D7A">
        <w:t>individual work sections</w:t>
      </w:r>
      <w:commentRangeEnd w:id="10"/>
      <w:r w:rsidR="00410D7A">
        <w:rPr>
          <w:rStyle w:val="CommentReference"/>
        </w:rPr>
        <w:commentReference w:id="10"/>
      </w:r>
      <w:r w:rsidR="00410D7A">
        <w:t>, BREEAM manual and BREEAM pre-assessment (or design stage assessment) for detailed requirements.</w:t>
      </w:r>
    </w:p>
    <w:p w14:paraId="10E844D6" w14:textId="77777777" w:rsidR="009022CE" w:rsidRDefault="009022CE" w:rsidP="009022CE">
      <w:pPr>
        <w:rPr>
          <w:rFonts w:asciiTheme="majorHAnsi" w:eastAsiaTheme="majorEastAsia" w:hAnsiTheme="majorHAnsi" w:cstheme="majorBidi"/>
          <w:b/>
          <w:bCs/>
          <w:caps/>
          <w:sz w:val="28"/>
          <w:szCs w:val="28"/>
        </w:rPr>
      </w:pPr>
      <w:r>
        <w:br w:type="page"/>
      </w:r>
    </w:p>
    <w:p w14:paraId="39A5850F" w14:textId="77777777" w:rsidR="009022CE" w:rsidRPr="00625547" w:rsidRDefault="009022CE" w:rsidP="009022CE">
      <w:pPr>
        <w:pStyle w:val="Heading1"/>
        <w:numPr>
          <w:ilvl w:val="0"/>
          <w:numId w:val="0"/>
        </w:numPr>
        <w:ind w:left="851" w:hanging="851"/>
      </w:pPr>
      <w:bookmarkStart w:id="11" w:name="_Toc15913755"/>
      <w:r w:rsidRPr="00415BF6">
        <w:rPr>
          <w:noProof/>
          <w:lang w:eastAsia="en-GB"/>
        </w:rPr>
        <w:lastRenderedPageBreak/>
        <mc:AlternateContent>
          <mc:Choice Requires="wps">
            <w:drawing>
              <wp:anchor distT="0" distB="36195" distL="114300" distR="114300" simplePos="0" relativeHeight="251686912" behindDoc="0" locked="1" layoutInCell="1" allowOverlap="1" wp14:anchorId="09E75012" wp14:editId="09F77D83">
                <wp:simplePos x="0" y="0"/>
                <wp:positionH relativeFrom="column">
                  <wp:posOffset>3175</wp:posOffset>
                </wp:positionH>
                <wp:positionV relativeFrom="paragraph">
                  <wp:posOffset>215900</wp:posOffset>
                </wp:positionV>
                <wp:extent cx="2070000" cy="0"/>
                <wp:effectExtent l="0" t="19050" r="6985" b="19050"/>
                <wp:wrapNone/>
                <wp:docPr id="57" name="Straight Connector 57"/>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F3C420" id="Straight Connector 57" o:spid="_x0000_s1026" style="position:absolute;z-index:251686912;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DkI&#10;3qXeAQAAKAQAAA4AAAAAAAAAAAAAAAAALgIAAGRycy9lMm9Eb2MueG1sUEsBAi0AFAAGAAgAAAAh&#10;AAMpz1vZAAAABgEAAA8AAAAAAAAAAAAAAAAAOAQAAGRycy9kb3ducmV2LnhtbFBLBQYAAAAABAAE&#10;APMAAAA+BQAAAAA=&#10;" strokecolor="black [3213]" strokeweight="3pt">
                <w10:anchorlock/>
              </v:line>
            </w:pict>
          </mc:Fallback>
        </mc:AlternateContent>
      </w:r>
      <w:r>
        <w:t>Summary of Tender – Mechanical</w:t>
      </w:r>
      <w:bookmarkEnd w:id="11"/>
    </w:p>
    <w:p w14:paraId="1DEE5696" w14:textId="77777777" w:rsidR="009022CE" w:rsidRDefault="009022CE" w:rsidP="009022CE">
      <w:pPr>
        <w:rPr>
          <w:lang w:eastAsia="en-GB"/>
        </w:rPr>
      </w:pPr>
      <w:r w:rsidRPr="00321CCE">
        <w:rPr>
          <w:lang w:eastAsia="en-GB"/>
        </w:rPr>
        <w:t>The Contractor is to complete the following in full.</w:t>
      </w:r>
    </w:p>
    <w:tbl>
      <w:tblPr>
        <w:tblStyle w:val="TableGrid"/>
        <w:tblW w:w="9067" w:type="dxa"/>
        <w:tblCellMar>
          <w:top w:w="28" w:type="dxa"/>
          <w:bottom w:w="28" w:type="dxa"/>
        </w:tblCellMar>
        <w:tblLook w:val="0400" w:firstRow="0" w:lastRow="0" w:firstColumn="0" w:lastColumn="0" w:noHBand="0" w:noVBand="1"/>
      </w:tblPr>
      <w:tblGrid>
        <w:gridCol w:w="1626"/>
        <w:gridCol w:w="4992"/>
        <w:gridCol w:w="1141"/>
        <w:gridCol w:w="1308"/>
      </w:tblGrid>
      <w:tr w:rsidR="009022CE" w:rsidRPr="004F3201" w14:paraId="505FF71E" w14:textId="77777777" w:rsidTr="0057740E">
        <w:tc>
          <w:tcPr>
            <w:tcW w:w="1626" w:type="dxa"/>
          </w:tcPr>
          <w:p w14:paraId="5B7C6C91" w14:textId="77777777" w:rsidR="009022CE" w:rsidRPr="004F3201" w:rsidRDefault="007E2E85" w:rsidP="005C16D0">
            <w:pPr>
              <w:rPr>
                <w:lang w:eastAsia="en-GB"/>
              </w:rPr>
            </w:pPr>
            <w:r>
              <w:rPr>
                <w:lang w:eastAsia="en-GB"/>
              </w:rPr>
              <w:t>SPEC-200</w:t>
            </w:r>
          </w:p>
        </w:tc>
        <w:tc>
          <w:tcPr>
            <w:tcW w:w="4992" w:type="dxa"/>
          </w:tcPr>
          <w:p w14:paraId="4F5DD9BB" w14:textId="77777777" w:rsidR="009022CE" w:rsidRPr="004F3201" w:rsidRDefault="007E2E85" w:rsidP="007E2E85">
            <w:pPr>
              <w:rPr>
                <w:lang w:eastAsia="en-GB"/>
              </w:rPr>
            </w:pPr>
            <w:r>
              <w:rPr>
                <w:lang w:eastAsia="en-GB"/>
              </w:rPr>
              <w:t>MEP Preliminaries</w:t>
            </w:r>
            <w:r w:rsidR="00297D96">
              <w:rPr>
                <w:lang w:eastAsia="en-GB"/>
              </w:rPr>
              <w:t xml:space="preserve"> Generally</w:t>
            </w:r>
          </w:p>
        </w:tc>
        <w:tc>
          <w:tcPr>
            <w:tcW w:w="1141" w:type="dxa"/>
          </w:tcPr>
          <w:p w14:paraId="5E76B9B7" w14:textId="77777777" w:rsidR="009022CE" w:rsidRPr="004F3201" w:rsidRDefault="009022CE" w:rsidP="005C16D0">
            <w:pPr>
              <w:rPr>
                <w:lang w:eastAsia="en-GB"/>
              </w:rPr>
            </w:pPr>
            <w:r w:rsidRPr="004F3201">
              <w:rPr>
                <w:lang w:eastAsia="en-GB"/>
              </w:rPr>
              <w:t>£</w:t>
            </w:r>
          </w:p>
        </w:tc>
        <w:tc>
          <w:tcPr>
            <w:tcW w:w="1308" w:type="dxa"/>
            <w:shd w:val="clear" w:color="auto" w:fill="D9D9D9" w:themeFill="background1" w:themeFillShade="D9"/>
          </w:tcPr>
          <w:p w14:paraId="0BBF9912" w14:textId="77777777" w:rsidR="009022CE" w:rsidRPr="004F3201" w:rsidRDefault="009022CE" w:rsidP="005C16D0">
            <w:pPr>
              <w:rPr>
                <w:lang w:eastAsia="en-GB"/>
              </w:rPr>
            </w:pPr>
          </w:p>
        </w:tc>
      </w:tr>
      <w:tr w:rsidR="00F85621" w:rsidRPr="004F3201" w14:paraId="2E80B093" w14:textId="77777777" w:rsidTr="0057740E">
        <w:tc>
          <w:tcPr>
            <w:tcW w:w="1626" w:type="dxa"/>
          </w:tcPr>
          <w:p w14:paraId="0C9820DA" w14:textId="77777777" w:rsidR="00F85621" w:rsidRPr="004F3201" w:rsidRDefault="00F85621" w:rsidP="005C16D0">
            <w:pPr>
              <w:rPr>
                <w:lang w:eastAsia="en-GB"/>
              </w:rPr>
            </w:pPr>
          </w:p>
        </w:tc>
        <w:tc>
          <w:tcPr>
            <w:tcW w:w="4992" w:type="dxa"/>
          </w:tcPr>
          <w:p w14:paraId="433114B3" w14:textId="77777777" w:rsidR="00F85621" w:rsidRDefault="00F85621" w:rsidP="00297D96">
            <w:pPr>
              <w:tabs>
                <w:tab w:val="left" w:pos="696"/>
              </w:tabs>
              <w:rPr>
                <w:lang w:eastAsia="en-GB"/>
              </w:rPr>
            </w:pPr>
            <w:r>
              <w:rPr>
                <w:lang w:eastAsia="en-GB"/>
              </w:rPr>
              <w:t>3.8</w:t>
            </w:r>
            <w:r w:rsidR="00297D96">
              <w:rPr>
                <w:lang w:eastAsia="en-GB"/>
              </w:rPr>
              <w:tab/>
            </w:r>
            <w:r w:rsidRPr="00321CCE">
              <w:rPr>
                <w:lang w:eastAsia="en-GB"/>
              </w:rPr>
              <w:t>Provi</w:t>
            </w:r>
            <w:r>
              <w:rPr>
                <w:lang w:eastAsia="en-GB"/>
              </w:rPr>
              <w:t>sional sums (Total of Appendix B</w:t>
            </w:r>
            <w:r w:rsidRPr="00321CCE">
              <w:rPr>
                <w:lang w:eastAsia="en-GB"/>
              </w:rPr>
              <w:t>)</w:t>
            </w:r>
          </w:p>
        </w:tc>
        <w:tc>
          <w:tcPr>
            <w:tcW w:w="1141" w:type="dxa"/>
            <w:shd w:val="clear" w:color="auto" w:fill="FFFFFF" w:themeFill="background1"/>
          </w:tcPr>
          <w:p w14:paraId="4CF3F822" w14:textId="77777777" w:rsidR="00F85621" w:rsidRPr="004F3201" w:rsidRDefault="00F85621" w:rsidP="005C16D0">
            <w:pPr>
              <w:rPr>
                <w:lang w:eastAsia="en-GB"/>
              </w:rPr>
            </w:pPr>
            <w:r w:rsidRPr="004F3201">
              <w:rPr>
                <w:lang w:eastAsia="en-GB"/>
              </w:rPr>
              <w:t>£</w:t>
            </w:r>
          </w:p>
        </w:tc>
        <w:tc>
          <w:tcPr>
            <w:tcW w:w="1308" w:type="dxa"/>
            <w:shd w:val="clear" w:color="auto" w:fill="D9D9D9" w:themeFill="background1" w:themeFillShade="D9"/>
          </w:tcPr>
          <w:p w14:paraId="468319C7" w14:textId="77777777" w:rsidR="00F85621" w:rsidRPr="004F3201" w:rsidRDefault="00F85621" w:rsidP="005C16D0">
            <w:pPr>
              <w:rPr>
                <w:lang w:eastAsia="en-GB"/>
              </w:rPr>
            </w:pPr>
          </w:p>
        </w:tc>
      </w:tr>
      <w:tr w:rsidR="00297D96" w:rsidRPr="004F3201" w14:paraId="5F3AD707" w14:textId="77777777" w:rsidTr="0057740E">
        <w:tc>
          <w:tcPr>
            <w:tcW w:w="1626" w:type="dxa"/>
          </w:tcPr>
          <w:p w14:paraId="1A02C39B" w14:textId="77777777" w:rsidR="00297D96" w:rsidRPr="004F3201" w:rsidRDefault="00297D96" w:rsidP="005C16D0">
            <w:pPr>
              <w:rPr>
                <w:lang w:eastAsia="en-GB"/>
              </w:rPr>
            </w:pPr>
          </w:p>
        </w:tc>
        <w:tc>
          <w:tcPr>
            <w:tcW w:w="4992" w:type="dxa"/>
          </w:tcPr>
          <w:p w14:paraId="7716E0BB" w14:textId="77777777" w:rsidR="00297D96" w:rsidRDefault="00297D96" w:rsidP="00297D96">
            <w:pPr>
              <w:ind w:left="720" w:hanging="720"/>
              <w:rPr>
                <w:lang w:eastAsia="en-GB"/>
              </w:rPr>
            </w:pPr>
            <w:r>
              <w:rPr>
                <w:lang w:eastAsia="en-GB"/>
              </w:rPr>
              <w:t>3.11</w:t>
            </w:r>
            <w:r>
              <w:rPr>
                <w:lang w:eastAsia="en-GB"/>
              </w:rPr>
              <w:tab/>
              <w:t>Modelling responsibilities of the Contractor</w:t>
            </w:r>
          </w:p>
        </w:tc>
        <w:tc>
          <w:tcPr>
            <w:tcW w:w="1141" w:type="dxa"/>
            <w:shd w:val="clear" w:color="auto" w:fill="FFFFFF" w:themeFill="background1"/>
          </w:tcPr>
          <w:p w14:paraId="43B85474" w14:textId="77777777" w:rsidR="00297D96" w:rsidRPr="001B5C5C" w:rsidRDefault="00297D96">
            <w:pPr>
              <w:rPr>
                <w:lang w:eastAsia="en-GB"/>
              </w:rPr>
            </w:pPr>
            <w:r w:rsidRPr="004F3201">
              <w:rPr>
                <w:lang w:eastAsia="en-GB"/>
              </w:rPr>
              <w:t>£</w:t>
            </w:r>
          </w:p>
        </w:tc>
        <w:tc>
          <w:tcPr>
            <w:tcW w:w="1308" w:type="dxa"/>
            <w:shd w:val="clear" w:color="auto" w:fill="D9D9D9" w:themeFill="background1" w:themeFillShade="D9"/>
          </w:tcPr>
          <w:p w14:paraId="118CBCFC" w14:textId="77777777" w:rsidR="00297D96" w:rsidRPr="004F3201" w:rsidRDefault="00297D96" w:rsidP="005C16D0">
            <w:pPr>
              <w:rPr>
                <w:lang w:eastAsia="en-GB"/>
              </w:rPr>
            </w:pPr>
          </w:p>
        </w:tc>
      </w:tr>
      <w:tr w:rsidR="00297D96" w:rsidRPr="004F3201" w14:paraId="44B6B194" w14:textId="77777777" w:rsidTr="0057740E">
        <w:tc>
          <w:tcPr>
            <w:tcW w:w="1626" w:type="dxa"/>
          </w:tcPr>
          <w:p w14:paraId="6F580C52" w14:textId="77777777" w:rsidR="00297D96" w:rsidRPr="004F3201" w:rsidRDefault="00297D96" w:rsidP="005C16D0">
            <w:pPr>
              <w:rPr>
                <w:lang w:eastAsia="en-GB"/>
              </w:rPr>
            </w:pPr>
          </w:p>
        </w:tc>
        <w:tc>
          <w:tcPr>
            <w:tcW w:w="4992" w:type="dxa"/>
          </w:tcPr>
          <w:p w14:paraId="1FDD8B65" w14:textId="77777777" w:rsidR="00297D96" w:rsidRDefault="00297D96" w:rsidP="0089241C">
            <w:pPr>
              <w:ind w:left="720" w:hanging="720"/>
              <w:rPr>
                <w:lang w:eastAsia="en-GB"/>
              </w:rPr>
            </w:pPr>
            <w:r>
              <w:rPr>
                <w:lang w:eastAsia="en-GB"/>
              </w:rPr>
              <w:t>4.0</w:t>
            </w:r>
            <w:r>
              <w:rPr>
                <w:lang w:eastAsia="en-GB"/>
              </w:rPr>
              <w:tab/>
              <w:t>Design Responsibilities</w:t>
            </w:r>
          </w:p>
        </w:tc>
        <w:tc>
          <w:tcPr>
            <w:tcW w:w="1141" w:type="dxa"/>
            <w:shd w:val="clear" w:color="auto" w:fill="FFFFFF" w:themeFill="background1"/>
          </w:tcPr>
          <w:p w14:paraId="113960DC" w14:textId="77777777" w:rsidR="00297D96" w:rsidRPr="001B5C5C" w:rsidRDefault="00297D96">
            <w:pPr>
              <w:rPr>
                <w:lang w:eastAsia="en-GB"/>
              </w:rPr>
            </w:pPr>
            <w:r w:rsidRPr="001B5C5C">
              <w:rPr>
                <w:lang w:eastAsia="en-GB"/>
              </w:rPr>
              <w:t>£</w:t>
            </w:r>
          </w:p>
        </w:tc>
        <w:tc>
          <w:tcPr>
            <w:tcW w:w="1308" w:type="dxa"/>
            <w:shd w:val="clear" w:color="auto" w:fill="D9D9D9" w:themeFill="background1" w:themeFillShade="D9"/>
          </w:tcPr>
          <w:p w14:paraId="6145901E" w14:textId="77777777" w:rsidR="00297D96" w:rsidRPr="004F3201" w:rsidRDefault="00297D96" w:rsidP="005C16D0">
            <w:pPr>
              <w:rPr>
                <w:lang w:eastAsia="en-GB"/>
              </w:rPr>
            </w:pPr>
          </w:p>
        </w:tc>
      </w:tr>
      <w:tr w:rsidR="00F85621" w:rsidRPr="004F3201" w14:paraId="2AF9CEF0" w14:textId="77777777" w:rsidTr="0057740E">
        <w:tc>
          <w:tcPr>
            <w:tcW w:w="1626" w:type="dxa"/>
          </w:tcPr>
          <w:p w14:paraId="2FC75D13" w14:textId="77777777" w:rsidR="00F85621" w:rsidRPr="004F3201" w:rsidRDefault="00F85621" w:rsidP="005C16D0">
            <w:pPr>
              <w:rPr>
                <w:lang w:eastAsia="en-GB"/>
              </w:rPr>
            </w:pPr>
          </w:p>
        </w:tc>
        <w:tc>
          <w:tcPr>
            <w:tcW w:w="4992" w:type="dxa"/>
          </w:tcPr>
          <w:p w14:paraId="0E4A615F" w14:textId="77777777" w:rsidR="00F85621" w:rsidRDefault="00F85621" w:rsidP="00297D96">
            <w:pPr>
              <w:ind w:left="720" w:hanging="720"/>
              <w:rPr>
                <w:lang w:eastAsia="en-GB"/>
              </w:rPr>
            </w:pPr>
            <w:r>
              <w:rPr>
                <w:lang w:eastAsia="en-GB"/>
              </w:rPr>
              <w:t>7.</w:t>
            </w:r>
            <w:r w:rsidR="00297D96">
              <w:rPr>
                <w:lang w:eastAsia="en-GB"/>
              </w:rPr>
              <w:t>1</w:t>
            </w:r>
            <w:r w:rsidR="00297D96">
              <w:rPr>
                <w:lang w:eastAsia="en-GB"/>
              </w:rPr>
              <w:tab/>
              <w:t>Surveys</w:t>
            </w:r>
          </w:p>
        </w:tc>
        <w:tc>
          <w:tcPr>
            <w:tcW w:w="1141" w:type="dxa"/>
            <w:shd w:val="clear" w:color="auto" w:fill="FFFFFF" w:themeFill="background1"/>
          </w:tcPr>
          <w:p w14:paraId="56862738" w14:textId="77777777" w:rsidR="00F85621" w:rsidRDefault="00297D96">
            <w:r>
              <w:t>£</w:t>
            </w:r>
          </w:p>
        </w:tc>
        <w:tc>
          <w:tcPr>
            <w:tcW w:w="1308" w:type="dxa"/>
            <w:shd w:val="clear" w:color="auto" w:fill="D9D9D9" w:themeFill="background1" w:themeFillShade="D9"/>
          </w:tcPr>
          <w:p w14:paraId="739B618A" w14:textId="77777777" w:rsidR="00F85621" w:rsidRPr="004F3201" w:rsidRDefault="00F85621" w:rsidP="005C16D0">
            <w:pPr>
              <w:rPr>
                <w:lang w:eastAsia="en-GB"/>
              </w:rPr>
            </w:pPr>
          </w:p>
        </w:tc>
      </w:tr>
      <w:tr w:rsidR="00297D96" w:rsidRPr="004F3201" w14:paraId="4A9CEE15" w14:textId="77777777" w:rsidTr="0057740E">
        <w:tc>
          <w:tcPr>
            <w:tcW w:w="1626" w:type="dxa"/>
          </w:tcPr>
          <w:p w14:paraId="4C84A4EE" w14:textId="77777777" w:rsidR="00297D96" w:rsidRPr="004F3201" w:rsidRDefault="00297D96" w:rsidP="005C16D0">
            <w:pPr>
              <w:rPr>
                <w:lang w:eastAsia="en-GB"/>
              </w:rPr>
            </w:pPr>
          </w:p>
        </w:tc>
        <w:tc>
          <w:tcPr>
            <w:tcW w:w="4992" w:type="dxa"/>
          </w:tcPr>
          <w:p w14:paraId="17B80CD7" w14:textId="77777777" w:rsidR="00297D96" w:rsidRDefault="00297D96" w:rsidP="0089241C">
            <w:pPr>
              <w:ind w:left="720" w:hanging="720"/>
              <w:rPr>
                <w:lang w:eastAsia="en-GB"/>
              </w:rPr>
            </w:pPr>
            <w:r>
              <w:rPr>
                <w:lang w:eastAsia="en-GB"/>
              </w:rPr>
              <w:t>7.6</w:t>
            </w:r>
            <w:r w:rsidR="00022958">
              <w:rPr>
                <w:lang w:eastAsia="en-GB"/>
              </w:rPr>
              <w:tab/>
              <w:t>Maintenance of existing services</w:t>
            </w:r>
          </w:p>
        </w:tc>
        <w:tc>
          <w:tcPr>
            <w:tcW w:w="1141" w:type="dxa"/>
            <w:shd w:val="clear" w:color="auto" w:fill="FFFFFF" w:themeFill="background1"/>
          </w:tcPr>
          <w:p w14:paraId="0AD1476F" w14:textId="77777777" w:rsidR="00297D96" w:rsidRPr="001B5C5C" w:rsidRDefault="00297D96">
            <w:pPr>
              <w:rPr>
                <w:lang w:eastAsia="en-GB"/>
              </w:rPr>
            </w:pPr>
            <w:r>
              <w:rPr>
                <w:lang w:eastAsia="en-GB"/>
              </w:rPr>
              <w:t>£</w:t>
            </w:r>
          </w:p>
        </w:tc>
        <w:tc>
          <w:tcPr>
            <w:tcW w:w="1308" w:type="dxa"/>
            <w:shd w:val="clear" w:color="auto" w:fill="D9D9D9" w:themeFill="background1" w:themeFillShade="D9"/>
          </w:tcPr>
          <w:p w14:paraId="19AE3110" w14:textId="77777777" w:rsidR="00297D96" w:rsidRPr="004F3201" w:rsidRDefault="00297D96" w:rsidP="005C16D0">
            <w:pPr>
              <w:rPr>
                <w:lang w:eastAsia="en-GB"/>
              </w:rPr>
            </w:pPr>
          </w:p>
        </w:tc>
      </w:tr>
      <w:tr w:rsidR="00F85621" w:rsidRPr="004F3201" w14:paraId="654A79FE" w14:textId="77777777" w:rsidTr="0057740E">
        <w:tc>
          <w:tcPr>
            <w:tcW w:w="1626" w:type="dxa"/>
          </w:tcPr>
          <w:p w14:paraId="0166691C" w14:textId="77777777" w:rsidR="00F85621" w:rsidRPr="004F3201" w:rsidRDefault="00F85621" w:rsidP="005C16D0">
            <w:pPr>
              <w:rPr>
                <w:lang w:eastAsia="en-GB"/>
              </w:rPr>
            </w:pPr>
          </w:p>
        </w:tc>
        <w:tc>
          <w:tcPr>
            <w:tcW w:w="4992" w:type="dxa"/>
          </w:tcPr>
          <w:p w14:paraId="50DB039B" w14:textId="77777777" w:rsidR="00F85621" w:rsidRDefault="00F85621" w:rsidP="0089241C">
            <w:pPr>
              <w:ind w:left="720" w:hanging="720"/>
              <w:rPr>
                <w:lang w:eastAsia="en-GB"/>
              </w:rPr>
            </w:pPr>
            <w:r>
              <w:rPr>
                <w:lang w:eastAsia="en-GB"/>
              </w:rPr>
              <w:t>11.</w:t>
            </w:r>
            <w:r w:rsidR="0089241C">
              <w:rPr>
                <w:lang w:eastAsia="en-GB"/>
              </w:rPr>
              <w:t>1</w:t>
            </w:r>
            <w:r w:rsidR="0089241C">
              <w:rPr>
                <w:lang w:eastAsia="en-GB"/>
              </w:rPr>
              <w:tab/>
              <w:t>Record Information</w:t>
            </w:r>
          </w:p>
        </w:tc>
        <w:tc>
          <w:tcPr>
            <w:tcW w:w="1141" w:type="dxa"/>
            <w:shd w:val="clear" w:color="auto" w:fill="FFFFFF" w:themeFill="background1"/>
          </w:tcPr>
          <w:p w14:paraId="7D262022" w14:textId="77777777" w:rsidR="00F85621" w:rsidRDefault="00F85621">
            <w:r w:rsidRPr="001B5C5C">
              <w:rPr>
                <w:lang w:eastAsia="en-GB"/>
              </w:rPr>
              <w:t>£</w:t>
            </w:r>
          </w:p>
        </w:tc>
        <w:tc>
          <w:tcPr>
            <w:tcW w:w="1308" w:type="dxa"/>
            <w:shd w:val="clear" w:color="auto" w:fill="D9D9D9" w:themeFill="background1" w:themeFillShade="D9"/>
          </w:tcPr>
          <w:p w14:paraId="3AABA0F4" w14:textId="77777777" w:rsidR="00F85621" w:rsidRPr="004F3201" w:rsidRDefault="00F85621" w:rsidP="005C16D0">
            <w:pPr>
              <w:rPr>
                <w:lang w:eastAsia="en-GB"/>
              </w:rPr>
            </w:pPr>
          </w:p>
        </w:tc>
      </w:tr>
      <w:tr w:rsidR="0089241C" w:rsidRPr="004F3201" w14:paraId="720F6759" w14:textId="77777777" w:rsidTr="0057740E">
        <w:tc>
          <w:tcPr>
            <w:tcW w:w="1626" w:type="dxa"/>
          </w:tcPr>
          <w:p w14:paraId="7536FECE" w14:textId="77777777" w:rsidR="0089241C" w:rsidRPr="004F3201" w:rsidRDefault="0089241C" w:rsidP="005C16D0">
            <w:pPr>
              <w:rPr>
                <w:lang w:eastAsia="en-GB"/>
              </w:rPr>
            </w:pPr>
          </w:p>
        </w:tc>
        <w:tc>
          <w:tcPr>
            <w:tcW w:w="4992" w:type="dxa"/>
          </w:tcPr>
          <w:p w14:paraId="59DA1680" w14:textId="77777777" w:rsidR="0089241C" w:rsidRDefault="0089241C" w:rsidP="0089241C">
            <w:pPr>
              <w:rPr>
                <w:lang w:eastAsia="en-GB"/>
              </w:rPr>
            </w:pPr>
            <w:r>
              <w:rPr>
                <w:lang w:eastAsia="en-GB"/>
              </w:rPr>
              <w:t>11.2</w:t>
            </w:r>
            <w:r>
              <w:rPr>
                <w:lang w:eastAsia="en-GB"/>
              </w:rPr>
              <w:tab/>
              <w:t>Operation and Maintenance Manuals</w:t>
            </w:r>
          </w:p>
        </w:tc>
        <w:tc>
          <w:tcPr>
            <w:tcW w:w="1141" w:type="dxa"/>
            <w:shd w:val="clear" w:color="auto" w:fill="FFFFFF" w:themeFill="background1"/>
          </w:tcPr>
          <w:p w14:paraId="1E9E1B79" w14:textId="77777777" w:rsidR="0089241C" w:rsidRDefault="0089241C">
            <w:r w:rsidRPr="00FA009C">
              <w:rPr>
                <w:lang w:eastAsia="en-GB"/>
              </w:rPr>
              <w:t>£</w:t>
            </w:r>
          </w:p>
        </w:tc>
        <w:tc>
          <w:tcPr>
            <w:tcW w:w="1308" w:type="dxa"/>
            <w:shd w:val="clear" w:color="auto" w:fill="D9D9D9" w:themeFill="background1" w:themeFillShade="D9"/>
          </w:tcPr>
          <w:p w14:paraId="3290A4CF" w14:textId="77777777" w:rsidR="0089241C" w:rsidRPr="004F3201" w:rsidRDefault="0089241C" w:rsidP="005C16D0">
            <w:pPr>
              <w:rPr>
                <w:lang w:eastAsia="en-GB"/>
              </w:rPr>
            </w:pPr>
          </w:p>
        </w:tc>
      </w:tr>
      <w:tr w:rsidR="0089241C" w:rsidRPr="004F3201" w14:paraId="7138A843" w14:textId="77777777" w:rsidTr="0057740E">
        <w:tc>
          <w:tcPr>
            <w:tcW w:w="1626" w:type="dxa"/>
          </w:tcPr>
          <w:p w14:paraId="53FCAC7B" w14:textId="77777777" w:rsidR="0089241C" w:rsidRPr="004F3201" w:rsidRDefault="0089241C" w:rsidP="005C16D0">
            <w:pPr>
              <w:rPr>
                <w:lang w:eastAsia="en-GB"/>
              </w:rPr>
            </w:pPr>
          </w:p>
        </w:tc>
        <w:tc>
          <w:tcPr>
            <w:tcW w:w="4992" w:type="dxa"/>
          </w:tcPr>
          <w:p w14:paraId="1F71BAEF" w14:textId="77777777" w:rsidR="0089241C" w:rsidRDefault="0089241C" w:rsidP="0089241C">
            <w:pPr>
              <w:rPr>
                <w:lang w:eastAsia="en-GB"/>
              </w:rPr>
            </w:pPr>
            <w:r>
              <w:rPr>
                <w:lang w:eastAsia="en-GB"/>
              </w:rPr>
              <w:t>11.3</w:t>
            </w:r>
            <w:r>
              <w:rPr>
                <w:lang w:eastAsia="en-GB"/>
              </w:rPr>
              <w:tab/>
              <w:t>Building User Guide</w:t>
            </w:r>
          </w:p>
        </w:tc>
        <w:tc>
          <w:tcPr>
            <w:tcW w:w="1141" w:type="dxa"/>
            <w:shd w:val="clear" w:color="auto" w:fill="FFFFFF" w:themeFill="background1"/>
          </w:tcPr>
          <w:p w14:paraId="691D2AE7" w14:textId="77777777" w:rsidR="0089241C" w:rsidRDefault="0089241C">
            <w:r w:rsidRPr="00FA009C">
              <w:rPr>
                <w:lang w:eastAsia="en-GB"/>
              </w:rPr>
              <w:t>£</w:t>
            </w:r>
          </w:p>
        </w:tc>
        <w:tc>
          <w:tcPr>
            <w:tcW w:w="1308" w:type="dxa"/>
            <w:shd w:val="clear" w:color="auto" w:fill="D9D9D9" w:themeFill="background1" w:themeFillShade="D9"/>
          </w:tcPr>
          <w:p w14:paraId="1F03D615" w14:textId="77777777" w:rsidR="0089241C" w:rsidRPr="004F3201" w:rsidRDefault="0089241C" w:rsidP="005C16D0">
            <w:pPr>
              <w:rPr>
                <w:lang w:eastAsia="en-GB"/>
              </w:rPr>
            </w:pPr>
          </w:p>
        </w:tc>
      </w:tr>
      <w:tr w:rsidR="0089241C" w:rsidRPr="004F3201" w14:paraId="13DD9686" w14:textId="77777777" w:rsidTr="0057740E">
        <w:tc>
          <w:tcPr>
            <w:tcW w:w="1626" w:type="dxa"/>
          </w:tcPr>
          <w:p w14:paraId="259BFADE" w14:textId="77777777" w:rsidR="0089241C" w:rsidRPr="004F3201" w:rsidRDefault="0089241C" w:rsidP="005C16D0">
            <w:pPr>
              <w:rPr>
                <w:lang w:eastAsia="en-GB"/>
              </w:rPr>
            </w:pPr>
          </w:p>
        </w:tc>
        <w:tc>
          <w:tcPr>
            <w:tcW w:w="4992" w:type="dxa"/>
          </w:tcPr>
          <w:p w14:paraId="6BF3D91C" w14:textId="77777777" w:rsidR="0089241C" w:rsidRDefault="0089241C" w:rsidP="0089241C">
            <w:pPr>
              <w:rPr>
                <w:lang w:eastAsia="en-GB"/>
              </w:rPr>
            </w:pPr>
            <w:r>
              <w:rPr>
                <w:lang w:eastAsia="en-GB"/>
              </w:rPr>
              <w:t>11.4</w:t>
            </w:r>
            <w:r>
              <w:rPr>
                <w:lang w:eastAsia="en-GB"/>
              </w:rPr>
              <w:tab/>
              <w:t>Testing and Commissioning - Demonstration</w:t>
            </w:r>
          </w:p>
        </w:tc>
        <w:tc>
          <w:tcPr>
            <w:tcW w:w="1141" w:type="dxa"/>
            <w:shd w:val="clear" w:color="auto" w:fill="FFFFFF" w:themeFill="background1"/>
          </w:tcPr>
          <w:p w14:paraId="04DCE570" w14:textId="77777777" w:rsidR="0089241C" w:rsidRDefault="0089241C">
            <w:r w:rsidRPr="00FA009C">
              <w:rPr>
                <w:lang w:eastAsia="en-GB"/>
              </w:rPr>
              <w:t>£</w:t>
            </w:r>
          </w:p>
        </w:tc>
        <w:tc>
          <w:tcPr>
            <w:tcW w:w="1308" w:type="dxa"/>
            <w:shd w:val="clear" w:color="auto" w:fill="D9D9D9" w:themeFill="background1" w:themeFillShade="D9"/>
          </w:tcPr>
          <w:p w14:paraId="295A9A48" w14:textId="77777777" w:rsidR="0089241C" w:rsidRPr="004F3201" w:rsidRDefault="0089241C" w:rsidP="005C16D0">
            <w:pPr>
              <w:rPr>
                <w:lang w:eastAsia="en-GB"/>
              </w:rPr>
            </w:pPr>
          </w:p>
        </w:tc>
      </w:tr>
      <w:tr w:rsidR="0089241C" w:rsidRPr="004F3201" w14:paraId="28C7CA4C" w14:textId="77777777" w:rsidTr="0057740E">
        <w:tc>
          <w:tcPr>
            <w:tcW w:w="1626" w:type="dxa"/>
          </w:tcPr>
          <w:p w14:paraId="36E44867" w14:textId="77777777" w:rsidR="0089241C" w:rsidRPr="004F3201" w:rsidRDefault="0089241C" w:rsidP="005C16D0">
            <w:pPr>
              <w:rPr>
                <w:lang w:eastAsia="en-GB"/>
              </w:rPr>
            </w:pPr>
          </w:p>
        </w:tc>
        <w:tc>
          <w:tcPr>
            <w:tcW w:w="4992" w:type="dxa"/>
          </w:tcPr>
          <w:p w14:paraId="6EBA7A52" w14:textId="77777777" w:rsidR="0089241C" w:rsidRDefault="0089241C" w:rsidP="0089241C">
            <w:pPr>
              <w:rPr>
                <w:lang w:eastAsia="en-GB"/>
              </w:rPr>
            </w:pPr>
            <w:r>
              <w:rPr>
                <w:lang w:eastAsia="en-GB"/>
              </w:rPr>
              <w:t>12.1</w:t>
            </w:r>
            <w:r>
              <w:rPr>
                <w:lang w:eastAsia="en-GB"/>
              </w:rPr>
              <w:tab/>
            </w:r>
            <w:r w:rsidRPr="00321CCE">
              <w:rPr>
                <w:lang w:eastAsia="en-GB"/>
              </w:rPr>
              <w:t>Training of employer’s staff</w:t>
            </w:r>
          </w:p>
        </w:tc>
        <w:tc>
          <w:tcPr>
            <w:tcW w:w="1141" w:type="dxa"/>
            <w:shd w:val="clear" w:color="auto" w:fill="FFFFFF" w:themeFill="background1"/>
          </w:tcPr>
          <w:p w14:paraId="02F39301" w14:textId="77777777" w:rsidR="0089241C" w:rsidRDefault="0089241C">
            <w:r w:rsidRPr="001B5C5C">
              <w:rPr>
                <w:lang w:eastAsia="en-GB"/>
              </w:rPr>
              <w:t>£</w:t>
            </w:r>
          </w:p>
        </w:tc>
        <w:tc>
          <w:tcPr>
            <w:tcW w:w="1308" w:type="dxa"/>
            <w:shd w:val="clear" w:color="auto" w:fill="D9D9D9" w:themeFill="background1" w:themeFillShade="D9"/>
          </w:tcPr>
          <w:p w14:paraId="555B408A" w14:textId="77777777" w:rsidR="0089241C" w:rsidRPr="004F3201" w:rsidRDefault="0089241C" w:rsidP="005C16D0">
            <w:pPr>
              <w:rPr>
                <w:lang w:eastAsia="en-GB"/>
              </w:rPr>
            </w:pPr>
          </w:p>
        </w:tc>
      </w:tr>
      <w:tr w:rsidR="0089241C" w:rsidRPr="004F3201" w14:paraId="30AD52E8" w14:textId="77777777" w:rsidTr="0057740E">
        <w:tc>
          <w:tcPr>
            <w:tcW w:w="1626" w:type="dxa"/>
          </w:tcPr>
          <w:p w14:paraId="13A8A020" w14:textId="77777777" w:rsidR="0089241C" w:rsidRPr="004F3201" w:rsidRDefault="0089241C" w:rsidP="005C16D0">
            <w:pPr>
              <w:rPr>
                <w:lang w:eastAsia="en-GB"/>
              </w:rPr>
            </w:pPr>
          </w:p>
        </w:tc>
        <w:tc>
          <w:tcPr>
            <w:tcW w:w="4992" w:type="dxa"/>
          </w:tcPr>
          <w:p w14:paraId="4713AF49" w14:textId="77777777" w:rsidR="0089241C" w:rsidRPr="00321CCE" w:rsidRDefault="0089241C" w:rsidP="0089241C">
            <w:pPr>
              <w:rPr>
                <w:lang w:eastAsia="en-GB"/>
              </w:rPr>
            </w:pPr>
            <w:r>
              <w:rPr>
                <w:lang w:eastAsia="en-GB"/>
              </w:rPr>
              <w:t>12.3</w:t>
            </w:r>
            <w:r>
              <w:rPr>
                <w:lang w:eastAsia="en-GB"/>
              </w:rPr>
              <w:tab/>
              <w:t xml:space="preserve">Seasonal Commissioning </w:t>
            </w:r>
          </w:p>
        </w:tc>
        <w:tc>
          <w:tcPr>
            <w:tcW w:w="1141" w:type="dxa"/>
            <w:shd w:val="clear" w:color="auto" w:fill="FFFFFF" w:themeFill="background1"/>
          </w:tcPr>
          <w:p w14:paraId="59385E2E" w14:textId="77777777" w:rsidR="0089241C" w:rsidRDefault="0089241C">
            <w:r w:rsidRPr="001B5C5C">
              <w:rPr>
                <w:lang w:eastAsia="en-GB"/>
              </w:rPr>
              <w:t>£</w:t>
            </w:r>
          </w:p>
        </w:tc>
        <w:tc>
          <w:tcPr>
            <w:tcW w:w="1308" w:type="dxa"/>
            <w:shd w:val="clear" w:color="auto" w:fill="D9D9D9" w:themeFill="background1" w:themeFillShade="D9"/>
          </w:tcPr>
          <w:p w14:paraId="628202AB" w14:textId="77777777" w:rsidR="0089241C" w:rsidRPr="004F3201" w:rsidRDefault="0089241C" w:rsidP="005C16D0">
            <w:pPr>
              <w:rPr>
                <w:lang w:eastAsia="en-GB"/>
              </w:rPr>
            </w:pPr>
          </w:p>
        </w:tc>
      </w:tr>
      <w:tr w:rsidR="0089241C" w:rsidRPr="004F3201" w14:paraId="340BA81C" w14:textId="77777777" w:rsidTr="0057740E">
        <w:tc>
          <w:tcPr>
            <w:tcW w:w="1626" w:type="dxa"/>
          </w:tcPr>
          <w:p w14:paraId="045260A2" w14:textId="77777777" w:rsidR="0089241C" w:rsidRPr="004F3201" w:rsidRDefault="0089241C" w:rsidP="005C16D0">
            <w:pPr>
              <w:rPr>
                <w:lang w:eastAsia="en-GB"/>
              </w:rPr>
            </w:pPr>
          </w:p>
        </w:tc>
        <w:tc>
          <w:tcPr>
            <w:tcW w:w="4992" w:type="dxa"/>
          </w:tcPr>
          <w:p w14:paraId="6751CBDD" w14:textId="77777777" w:rsidR="0089241C" w:rsidRPr="00321CCE" w:rsidRDefault="0089241C" w:rsidP="0089241C">
            <w:pPr>
              <w:rPr>
                <w:lang w:eastAsia="en-GB"/>
              </w:rPr>
            </w:pPr>
            <w:r>
              <w:rPr>
                <w:lang w:eastAsia="en-GB"/>
              </w:rPr>
              <w:t>12.4</w:t>
            </w:r>
            <w:r>
              <w:rPr>
                <w:lang w:eastAsia="en-GB"/>
              </w:rPr>
              <w:tab/>
              <w:t>Maintenance during rectification period</w:t>
            </w:r>
          </w:p>
        </w:tc>
        <w:tc>
          <w:tcPr>
            <w:tcW w:w="1141" w:type="dxa"/>
            <w:shd w:val="clear" w:color="auto" w:fill="FFFFFF" w:themeFill="background1"/>
          </w:tcPr>
          <w:p w14:paraId="4806D326" w14:textId="77777777" w:rsidR="0089241C" w:rsidRDefault="0089241C">
            <w:r w:rsidRPr="001B5C5C">
              <w:rPr>
                <w:lang w:eastAsia="en-GB"/>
              </w:rPr>
              <w:t>£</w:t>
            </w:r>
          </w:p>
        </w:tc>
        <w:tc>
          <w:tcPr>
            <w:tcW w:w="1308" w:type="dxa"/>
            <w:shd w:val="clear" w:color="auto" w:fill="D9D9D9" w:themeFill="background1" w:themeFillShade="D9"/>
          </w:tcPr>
          <w:p w14:paraId="48DF27EE" w14:textId="77777777" w:rsidR="0089241C" w:rsidRPr="004F3201" w:rsidRDefault="0089241C" w:rsidP="005C16D0">
            <w:pPr>
              <w:rPr>
                <w:lang w:eastAsia="en-GB"/>
              </w:rPr>
            </w:pPr>
          </w:p>
        </w:tc>
      </w:tr>
      <w:tr w:rsidR="0089241C" w:rsidRPr="004F3201" w14:paraId="2DE6B446" w14:textId="77777777" w:rsidTr="0057740E">
        <w:tc>
          <w:tcPr>
            <w:tcW w:w="1626" w:type="dxa"/>
          </w:tcPr>
          <w:p w14:paraId="3E3CFB0F" w14:textId="77777777" w:rsidR="0089241C" w:rsidRPr="004F3201" w:rsidRDefault="0089241C" w:rsidP="005C16D0">
            <w:pPr>
              <w:rPr>
                <w:lang w:eastAsia="en-GB"/>
              </w:rPr>
            </w:pPr>
          </w:p>
        </w:tc>
        <w:tc>
          <w:tcPr>
            <w:tcW w:w="4992" w:type="dxa"/>
          </w:tcPr>
          <w:p w14:paraId="447853D4" w14:textId="77777777" w:rsidR="0089241C" w:rsidRPr="004F3201" w:rsidRDefault="0089241C" w:rsidP="005C16D0">
            <w:pPr>
              <w:rPr>
                <w:lang w:eastAsia="en-GB"/>
              </w:rPr>
            </w:pPr>
          </w:p>
        </w:tc>
        <w:tc>
          <w:tcPr>
            <w:tcW w:w="1141" w:type="dxa"/>
            <w:shd w:val="clear" w:color="auto" w:fill="FFFFFF" w:themeFill="background1"/>
          </w:tcPr>
          <w:p w14:paraId="5734BCA3" w14:textId="77777777" w:rsidR="0089241C" w:rsidRPr="004F3201" w:rsidRDefault="0089241C" w:rsidP="005C16D0">
            <w:pPr>
              <w:rPr>
                <w:lang w:eastAsia="en-GB"/>
              </w:rPr>
            </w:pPr>
          </w:p>
        </w:tc>
        <w:tc>
          <w:tcPr>
            <w:tcW w:w="1308" w:type="dxa"/>
          </w:tcPr>
          <w:p w14:paraId="1D35A424" w14:textId="77777777" w:rsidR="0089241C" w:rsidRPr="004F3201" w:rsidRDefault="0089241C" w:rsidP="005C16D0">
            <w:pPr>
              <w:rPr>
                <w:lang w:eastAsia="en-GB"/>
              </w:rPr>
            </w:pPr>
          </w:p>
        </w:tc>
      </w:tr>
      <w:tr w:rsidR="0089241C" w:rsidRPr="004F3201" w14:paraId="3A4AE7D4" w14:textId="77777777" w:rsidTr="0057740E">
        <w:tc>
          <w:tcPr>
            <w:tcW w:w="1626" w:type="dxa"/>
          </w:tcPr>
          <w:p w14:paraId="069EA7F1" w14:textId="77777777" w:rsidR="0089241C" w:rsidRPr="004F3201" w:rsidRDefault="0089241C" w:rsidP="005C16D0">
            <w:pPr>
              <w:rPr>
                <w:lang w:eastAsia="en-GB"/>
              </w:rPr>
            </w:pPr>
          </w:p>
        </w:tc>
        <w:tc>
          <w:tcPr>
            <w:tcW w:w="4992" w:type="dxa"/>
          </w:tcPr>
          <w:p w14:paraId="0F9D791C" w14:textId="77777777" w:rsidR="0089241C" w:rsidRPr="004F3201" w:rsidRDefault="0089241C" w:rsidP="005C16D0">
            <w:pPr>
              <w:rPr>
                <w:lang w:eastAsia="en-GB"/>
              </w:rPr>
            </w:pPr>
            <w:r>
              <w:rPr>
                <w:lang w:eastAsia="en-GB"/>
              </w:rPr>
              <w:t>Total of Preliminaries</w:t>
            </w:r>
          </w:p>
        </w:tc>
        <w:tc>
          <w:tcPr>
            <w:tcW w:w="1141" w:type="dxa"/>
            <w:shd w:val="clear" w:color="auto" w:fill="D9D9D9" w:themeFill="background1" w:themeFillShade="D9"/>
          </w:tcPr>
          <w:p w14:paraId="273BCF43" w14:textId="77777777" w:rsidR="0089241C" w:rsidRPr="004F3201" w:rsidRDefault="0089241C" w:rsidP="005C16D0">
            <w:pPr>
              <w:rPr>
                <w:lang w:eastAsia="en-GB"/>
              </w:rPr>
            </w:pPr>
          </w:p>
        </w:tc>
        <w:tc>
          <w:tcPr>
            <w:tcW w:w="1308" w:type="dxa"/>
          </w:tcPr>
          <w:p w14:paraId="3C8AF7A2" w14:textId="77777777" w:rsidR="0089241C" w:rsidRPr="004F3201" w:rsidRDefault="0089241C" w:rsidP="005C16D0">
            <w:pPr>
              <w:rPr>
                <w:lang w:eastAsia="en-GB"/>
              </w:rPr>
            </w:pPr>
            <w:r>
              <w:rPr>
                <w:lang w:eastAsia="en-GB"/>
              </w:rPr>
              <w:t>£</w:t>
            </w:r>
          </w:p>
        </w:tc>
      </w:tr>
      <w:tr w:rsidR="0089241C" w:rsidRPr="004F3201" w14:paraId="6203AAB6" w14:textId="77777777" w:rsidTr="0057740E">
        <w:tc>
          <w:tcPr>
            <w:tcW w:w="1626" w:type="dxa"/>
          </w:tcPr>
          <w:p w14:paraId="66AC9205" w14:textId="77777777" w:rsidR="0089241C" w:rsidRPr="004F3201" w:rsidRDefault="0089241C" w:rsidP="005C16D0">
            <w:pPr>
              <w:rPr>
                <w:lang w:eastAsia="en-GB"/>
              </w:rPr>
            </w:pPr>
          </w:p>
        </w:tc>
        <w:tc>
          <w:tcPr>
            <w:tcW w:w="4992" w:type="dxa"/>
          </w:tcPr>
          <w:p w14:paraId="056ABA23" w14:textId="77777777" w:rsidR="0089241C" w:rsidRPr="004F3201" w:rsidRDefault="0089241C" w:rsidP="005C16D0">
            <w:pPr>
              <w:rPr>
                <w:lang w:eastAsia="en-GB"/>
              </w:rPr>
            </w:pPr>
          </w:p>
        </w:tc>
        <w:tc>
          <w:tcPr>
            <w:tcW w:w="1141" w:type="dxa"/>
            <w:shd w:val="clear" w:color="auto" w:fill="FFFFFF" w:themeFill="background1"/>
          </w:tcPr>
          <w:p w14:paraId="6A738EE7" w14:textId="77777777" w:rsidR="0089241C" w:rsidRPr="004F3201" w:rsidRDefault="0089241C" w:rsidP="005C16D0">
            <w:pPr>
              <w:rPr>
                <w:lang w:eastAsia="en-GB"/>
              </w:rPr>
            </w:pPr>
          </w:p>
        </w:tc>
        <w:tc>
          <w:tcPr>
            <w:tcW w:w="1308" w:type="dxa"/>
          </w:tcPr>
          <w:p w14:paraId="6E3E2AFA" w14:textId="77777777" w:rsidR="0089241C" w:rsidRPr="004F3201" w:rsidRDefault="0089241C" w:rsidP="005C16D0">
            <w:pPr>
              <w:rPr>
                <w:lang w:eastAsia="en-GB"/>
              </w:rPr>
            </w:pPr>
          </w:p>
        </w:tc>
      </w:tr>
      <w:tr w:rsidR="0089241C" w:rsidRPr="004F3201" w14:paraId="1A799C61" w14:textId="77777777" w:rsidTr="0057740E">
        <w:tc>
          <w:tcPr>
            <w:tcW w:w="1626" w:type="dxa"/>
          </w:tcPr>
          <w:p w14:paraId="41B8E58E" w14:textId="77777777" w:rsidR="0089241C" w:rsidRPr="0057740E" w:rsidRDefault="0089241C" w:rsidP="0057740E">
            <w:pPr>
              <w:rPr>
                <w:lang w:eastAsia="en-GB"/>
              </w:rPr>
            </w:pPr>
            <w:r w:rsidRPr="0057740E">
              <w:rPr>
                <w:lang w:eastAsia="en-GB"/>
              </w:rPr>
              <w:t>Ac_10_10_</w:t>
            </w:r>
            <w:r w:rsidR="0057740E" w:rsidRPr="0057740E">
              <w:rPr>
                <w:lang w:eastAsia="en-GB"/>
              </w:rPr>
              <w:t>25</w:t>
            </w:r>
            <w:r w:rsidRPr="0057740E">
              <w:rPr>
                <w:lang w:eastAsia="en-GB"/>
              </w:rPr>
              <w:t>_00</w:t>
            </w:r>
          </w:p>
        </w:tc>
        <w:tc>
          <w:tcPr>
            <w:tcW w:w="4992" w:type="dxa"/>
          </w:tcPr>
          <w:p w14:paraId="6D4B3F77" w14:textId="77777777" w:rsidR="0089241C" w:rsidRPr="0057740E" w:rsidRDefault="0089241C" w:rsidP="005C16D0">
            <w:r w:rsidRPr="0057740E">
              <w:t>Identification, decommissioning and strip out of existing services - Mechanical</w:t>
            </w:r>
          </w:p>
        </w:tc>
        <w:tc>
          <w:tcPr>
            <w:tcW w:w="1141" w:type="dxa"/>
            <w:shd w:val="clear" w:color="auto" w:fill="FFFFFF" w:themeFill="background1"/>
          </w:tcPr>
          <w:p w14:paraId="7ACEB1FC" w14:textId="77777777" w:rsidR="0089241C" w:rsidRPr="0057740E" w:rsidRDefault="0089241C" w:rsidP="005C16D0">
            <w:pPr>
              <w:rPr>
                <w:lang w:eastAsia="en-GB"/>
              </w:rPr>
            </w:pPr>
            <w:r w:rsidRPr="0057740E">
              <w:rPr>
                <w:lang w:eastAsia="en-GB"/>
              </w:rPr>
              <w:t>£</w:t>
            </w:r>
          </w:p>
        </w:tc>
        <w:tc>
          <w:tcPr>
            <w:tcW w:w="1308" w:type="dxa"/>
            <w:shd w:val="clear" w:color="auto" w:fill="D9D9D9" w:themeFill="background1" w:themeFillShade="D9"/>
          </w:tcPr>
          <w:p w14:paraId="668F1731" w14:textId="77777777" w:rsidR="0089241C" w:rsidRPr="004F3201" w:rsidRDefault="0089241C" w:rsidP="005C16D0">
            <w:pPr>
              <w:rPr>
                <w:lang w:eastAsia="en-GB"/>
              </w:rPr>
            </w:pPr>
          </w:p>
        </w:tc>
      </w:tr>
      <w:tr w:rsidR="0089241C" w:rsidRPr="004F3201" w14:paraId="428C3AED" w14:textId="77777777" w:rsidTr="0057740E">
        <w:tc>
          <w:tcPr>
            <w:tcW w:w="1626" w:type="dxa"/>
          </w:tcPr>
          <w:p w14:paraId="4670E617" w14:textId="77777777" w:rsidR="0089241C" w:rsidRPr="004F3201" w:rsidRDefault="0089241C" w:rsidP="005C16D0">
            <w:pPr>
              <w:rPr>
                <w:lang w:eastAsia="en-GB"/>
              </w:rPr>
            </w:pPr>
            <w:r>
              <w:rPr>
                <w:lang w:eastAsia="en-GB"/>
              </w:rPr>
              <w:t>Ss_25_00_00_00</w:t>
            </w:r>
          </w:p>
        </w:tc>
        <w:tc>
          <w:tcPr>
            <w:tcW w:w="4992" w:type="dxa"/>
          </w:tcPr>
          <w:p w14:paraId="7437EAAD" w14:textId="77777777" w:rsidR="0089241C" w:rsidRPr="004F3201" w:rsidRDefault="0089241C" w:rsidP="0057740E">
            <w:r>
              <w:t xml:space="preserve">Builderswork in connection </w:t>
            </w:r>
            <w:r w:rsidR="0057740E">
              <w:t>(BWIC)</w:t>
            </w:r>
          </w:p>
        </w:tc>
        <w:tc>
          <w:tcPr>
            <w:tcW w:w="1141" w:type="dxa"/>
            <w:shd w:val="clear" w:color="auto" w:fill="FFFFFF" w:themeFill="background1"/>
          </w:tcPr>
          <w:p w14:paraId="2032E563" w14:textId="77777777" w:rsidR="0089241C" w:rsidRPr="004F3201" w:rsidRDefault="0089241C" w:rsidP="005C16D0">
            <w:pPr>
              <w:rPr>
                <w:lang w:eastAsia="en-GB"/>
              </w:rPr>
            </w:pPr>
            <w:r>
              <w:rPr>
                <w:lang w:eastAsia="en-GB"/>
              </w:rPr>
              <w:t>£</w:t>
            </w:r>
          </w:p>
        </w:tc>
        <w:tc>
          <w:tcPr>
            <w:tcW w:w="1308" w:type="dxa"/>
            <w:shd w:val="clear" w:color="auto" w:fill="D9D9D9" w:themeFill="background1" w:themeFillShade="D9"/>
          </w:tcPr>
          <w:p w14:paraId="5B96C83A" w14:textId="77777777" w:rsidR="0089241C" w:rsidRPr="004F3201" w:rsidRDefault="0089241C" w:rsidP="005C16D0">
            <w:pPr>
              <w:rPr>
                <w:lang w:eastAsia="en-GB"/>
              </w:rPr>
            </w:pPr>
          </w:p>
        </w:tc>
      </w:tr>
      <w:tr w:rsidR="0057740E" w:rsidRPr="004F3201" w14:paraId="74A629D9" w14:textId="77777777" w:rsidTr="0057740E">
        <w:tc>
          <w:tcPr>
            <w:tcW w:w="1626" w:type="dxa"/>
          </w:tcPr>
          <w:p w14:paraId="18BD787B" w14:textId="77777777" w:rsidR="0057740E" w:rsidRPr="004F3201" w:rsidRDefault="0057740E" w:rsidP="0057740E">
            <w:pPr>
              <w:rPr>
                <w:lang w:eastAsia="en-GB"/>
              </w:rPr>
            </w:pPr>
            <w:r>
              <w:rPr>
                <w:lang w:eastAsia="en-GB"/>
              </w:rPr>
              <w:t>Ss_50_20_00_00</w:t>
            </w:r>
          </w:p>
        </w:tc>
        <w:tc>
          <w:tcPr>
            <w:tcW w:w="4992" w:type="dxa"/>
          </w:tcPr>
          <w:p w14:paraId="37C3CD1E" w14:textId="77777777" w:rsidR="0057740E" w:rsidRPr="004F3201" w:rsidRDefault="0057740E" w:rsidP="006413B9">
            <w:r>
              <w:t>Laboratory/Industrial Waste Drainage</w:t>
            </w:r>
          </w:p>
        </w:tc>
        <w:tc>
          <w:tcPr>
            <w:tcW w:w="1141" w:type="dxa"/>
            <w:shd w:val="clear" w:color="auto" w:fill="FFFFFF" w:themeFill="background1"/>
          </w:tcPr>
          <w:p w14:paraId="6DA0C7D8" w14:textId="77777777" w:rsidR="0057740E" w:rsidRPr="004F3201" w:rsidRDefault="0057740E" w:rsidP="006413B9">
            <w:pPr>
              <w:rPr>
                <w:lang w:eastAsia="en-GB"/>
              </w:rPr>
            </w:pPr>
            <w:r w:rsidRPr="004F3201">
              <w:rPr>
                <w:lang w:eastAsia="en-GB"/>
              </w:rPr>
              <w:t>£</w:t>
            </w:r>
          </w:p>
        </w:tc>
        <w:tc>
          <w:tcPr>
            <w:tcW w:w="1308" w:type="dxa"/>
            <w:shd w:val="clear" w:color="auto" w:fill="D9D9D9" w:themeFill="background1" w:themeFillShade="D9"/>
          </w:tcPr>
          <w:p w14:paraId="4C1FA267" w14:textId="77777777" w:rsidR="0057740E" w:rsidRPr="004F3201" w:rsidRDefault="0057740E" w:rsidP="005C16D0">
            <w:pPr>
              <w:rPr>
                <w:lang w:eastAsia="en-GB"/>
              </w:rPr>
            </w:pPr>
          </w:p>
        </w:tc>
      </w:tr>
      <w:tr w:rsidR="0057740E" w:rsidRPr="004F3201" w14:paraId="7FAAB146" w14:textId="77777777" w:rsidTr="0057740E">
        <w:tc>
          <w:tcPr>
            <w:tcW w:w="1626" w:type="dxa"/>
          </w:tcPr>
          <w:p w14:paraId="25A06145" w14:textId="77777777" w:rsidR="0057740E" w:rsidRPr="004F3201" w:rsidRDefault="0057740E" w:rsidP="00E7226D">
            <w:pPr>
              <w:rPr>
                <w:lang w:eastAsia="en-GB"/>
              </w:rPr>
            </w:pPr>
            <w:r>
              <w:rPr>
                <w:lang w:eastAsia="en-GB"/>
              </w:rPr>
              <w:t>Ss_50_30_02_00</w:t>
            </w:r>
          </w:p>
        </w:tc>
        <w:tc>
          <w:tcPr>
            <w:tcW w:w="4992" w:type="dxa"/>
          </w:tcPr>
          <w:p w14:paraId="14C05C3A" w14:textId="77777777" w:rsidR="0057740E" w:rsidRPr="004F3201" w:rsidRDefault="0057740E" w:rsidP="0057740E">
            <w:r w:rsidRPr="004F3201">
              <w:t xml:space="preserve">Rainwater </w:t>
            </w:r>
            <w:r>
              <w:t>System</w:t>
            </w:r>
          </w:p>
        </w:tc>
        <w:tc>
          <w:tcPr>
            <w:tcW w:w="1141" w:type="dxa"/>
            <w:shd w:val="clear" w:color="auto" w:fill="FFFFFF" w:themeFill="background1"/>
          </w:tcPr>
          <w:p w14:paraId="329ECD7A" w14:textId="77777777" w:rsidR="0057740E" w:rsidRPr="004F3201" w:rsidRDefault="0057740E" w:rsidP="005C16D0">
            <w:pPr>
              <w:rPr>
                <w:lang w:eastAsia="en-GB"/>
              </w:rPr>
            </w:pPr>
            <w:r w:rsidRPr="004F3201">
              <w:rPr>
                <w:lang w:eastAsia="en-GB"/>
              </w:rPr>
              <w:t>£</w:t>
            </w:r>
          </w:p>
        </w:tc>
        <w:tc>
          <w:tcPr>
            <w:tcW w:w="1308" w:type="dxa"/>
            <w:shd w:val="clear" w:color="auto" w:fill="D9D9D9" w:themeFill="background1" w:themeFillShade="D9"/>
          </w:tcPr>
          <w:p w14:paraId="113D81D6" w14:textId="77777777" w:rsidR="0057740E" w:rsidRPr="004F3201" w:rsidRDefault="0057740E" w:rsidP="005C16D0">
            <w:pPr>
              <w:rPr>
                <w:lang w:eastAsia="en-GB"/>
              </w:rPr>
            </w:pPr>
          </w:p>
        </w:tc>
      </w:tr>
      <w:tr w:rsidR="0057740E" w:rsidRPr="004F3201" w14:paraId="331C1B3F" w14:textId="77777777" w:rsidTr="0057740E">
        <w:tc>
          <w:tcPr>
            <w:tcW w:w="1626" w:type="dxa"/>
          </w:tcPr>
          <w:p w14:paraId="525FD605" w14:textId="77777777" w:rsidR="0057740E" w:rsidRPr="004F3201" w:rsidRDefault="0057740E" w:rsidP="00E7226D">
            <w:pPr>
              <w:rPr>
                <w:lang w:eastAsia="en-GB"/>
              </w:rPr>
            </w:pPr>
            <w:r>
              <w:rPr>
                <w:lang w:eastAsia="en-GB"/>
              </w:rPr>
              <w:t>Ss_50_30_04_00</w:t>
            </w:r>
          </w:p>
        </w:tc>
        <w:tc>
          <w:tcPr>
            <w:tcW w:w="4992" w:type="dxa"/>
          </w:tcPr>
          <w:p w14:paraId="41A266F1" w14:textId="77777777" w:rsidR="0057740E" w:rsidRPr="004F3201" w:rsidRDefault="0057740E" w:rsidP="0057740E">
            <w:r w:rsidRPr="004F3201">
              <w:t xml:space="preserve">Foul </w:t>
            </w:r>
            <w:r>
              <w:t>D</w:t>
            </w:r>
            <w:r w:rsidRPr="004F3201">
              <w:t xml:space="preserve">rainage </w:t>
            </w:r>
            <w:r>
              <w:t>- A</w:t>
            </w:r>
            <w:r w:rsidRPr="004F3201">
              <w:t xml:space="preserve">bove </w:t>
            </w:r>
            <w:r>
              <w:t>G</w:t>
            </w:r>
            <w:r w:rsidRPr="004F3201">
              <w:t>round</w:t>
            </w:r>
            <w:r>
              <w:t xml:space="preserve"> System</w:t>
            </w:r>
          </w:p>
        </w:tc>
        <w:tc>
          <w:tcPr>
            <w:tcW w:w="1141" w:type="dxa"/>
            <w:shd w:val="clear" w:color="auto" w:fill="FFFFFF" w:themeFill="background1"/>
          </w:tcPr>
          <w:p w14:paraId="0E53FF53" w14:textId="77777777" w:rsidR="0057740E" w:rsidRPr="004F3201" w:rsidRDefault="0057740E" w:rsidP="005C16D0">
            <w:r w:rsidRPr="004F3201">
              <w:rPr>
                <w:lang w:eastAsia="en-GB"/>
              </w:rPr>
              <w:t>£</w:t>
            </w:r>
          </w:p>
        </w:tc>
        <w:tc>
          <w:tcPr>
            <w:tcW w:w="1308" w:type="dxa"/>
            <w:shd w:val="clear" w:color="auto" w:fill="D9D9D9" w:themeFill="background1" w:themeFillShade="D9"/>
          </w:tcPr>
          <w:p w14:paraId="4776C97A" w14:textId="77777777" w:rsidR="0057740E" w:rsidRPr="004F3201" w:rsidRDefault="0057740E" w:rsidP="005C16D0">
            <w:pPr>
              <w:rPr>
                <w:lang w:eastAsia="en-GB"/>
              </w:rPr>
            </w:pPr>
          </w:p>
        </w:tc>
      </w:tr>
      <w:tr w:rsidR="0057740E" w:rsidRPr="004F3201" w14:paraId="6A88C3D6" w14:textId="77777777" w:rsidTr="0057740E">
        <w:tc>
          <w:tcPr>
            <w:tcW w:w="1626" w:type="dxa"/>
          </w:tcPr>
          <w:p w14:paraId="584E1621" w14:textId="77777777" w:rsidR="0057740E" w:rsidRDefault="0057740E" w:rsidP="0057740E">
            <w:pPr>
              <w:rPr>
                <w:lang w:eastAsia="en-GB"/>
              </w:rPr>
            </w:pPr>
            <w:r>
              <w:rPr>
                <w:lang w:eastAsia="en-GB"/>
              </w:rPr>
              <w:t>Ss_50_30_08_00</w:t>
            </w:r>
          </w:p>
        </w:tc>
        <w:tc>
          <w:tcPr>
            <w:tcW w:w="4992" w:type="dxa"/>
          </w:tcPr>
          <w:p w14:paraId="46B3CC73" w14:textId="77777777" w:rsidR="0057740E" w:rsidRDefault="0057740E" w:rsidP="0057740E">
            <w:r w:rsidRPr="004F3201">
              <w:t xml:space="preserve">Foul </w:t>
            </w:r>
            <w:r>
              <w:t>D</w:t>
            </w:r>
            <w:r w:rsidRPr="004F3201">
              <w:t xml:space="preserve">rainage </w:t>
            </w:r>
            <w:r>
              <w:t>- Below</w:t>
            </w:r>
            <w:r w:rsidRPr="004F3201">
              <w:t xml:space="preserve"> </w:t>
            </w:r>
            <w:r>
              <w:t>G</w:t>
            </w:r>
            <w:r w:rsidRPr="004F3201">
              <w:t>round</w:t>
            </w:r>
            <w:r>
              <w:t xml:space="preserve"> System</w:t>
            </w:r>
          </w:p>
        </w:tc>
        <w:tc>
          <w:tcPr>
            <w:tcW w:w="1141" w:type="dxa"/>
            <w:shd w:val="clear" w:color="auto" w:fill="FFFFFF" w:themeFill="background1"/>
          </w:tcPr>
          <w:p w14:paraId="7AB73728" w14:textId="77777777" w:rsidR="0057740E" w:rsidRPr="004F3201" w:rsidRDefault="0057740E" w:rsidP="007E142D">
            <w:pPr>
              <w:rPr>
                <w:lang w:eastAsia="en-GB"/>
              </w:rPr>
            </w:pPr>
            <w:r w:rsidRPr="004F3201">
              <w:rPr>
                <w:lang w:eastAsia="en-GB"/>
              </w:rPr>
              <w:t>£</w:t>
            </w:r>
          </w:p>
        </w:tc>
        <w:tc>
          <w:tcPr>
            <w:tcW w:w="1308" w:type="dxa"/>
            <w:shd w:val="clear" w:color="auto" w:fill="D9D9D9" w:themeFill="background1" w:themeFillShade="D9"/>
          </w:tcPr>
          <w:p w14:paraId="61CC0280" w14:textId="77777777" w:rsidR="0057740E" w:rsidRPr="004F3201" w:rsidRDefault="0057740E" w:rsidP="005C16D0">
            <w:pPr>
              <w:rPr>
                <w:lang w:eastAsia="en-GB"/>
              </w:rPr>
            </w:pPr>
          </w:p>
        </w:tc>
      </w:tr>
      <w:tr w:rsidR="0057740E" w:rsidRPr="004F3201" w14:paraId="42CEFDAD" w14:textId="77777777" w:rsidTr="0057740E">
        <w:tc>
          <w:tcPr>
            <w:tcW w:w="1626" w:type="dxa"/>
          </w:tcPr>
          <w:p w14:paraId="1BCDD2B1" w14:textId="77777777" w:rsidR="0057740E" w:rsidRDefault="0057740E" w:rsidP="0057740E">
            <w:pPr>
              <w:rPr>
                <w:lang w:eastAsia="en-GB"/>
              </w:rPr>
            </w:pPr>
            <w:r>
              <w:rPr>
                <w:lang w:eastAsia="en-GB"/>
              </w:rPr>
              <w:t>Ss_50_30_85_00</w:t>
            </w:r>
          </w:p>
        </w:tc>
        <w:tc>
          <w:tcPr>
            <w:tcW w:w="4992" w:type="dxa"/>
          </w:tcPr>
          <w:p w14:paraId="4218A3FF" w14:textId="77777777" w:rsidR="0057740E" w:rsidRDefault="0057740E" w:rsidP="006413B9">
            <w:r>
              <w:t>Sewage Pumping</w:t>
            </w:r>
          </w:p>
        </w:tc>
        <w:tc>
          <w:tcPr>
            <w:tcW w:w="1141" w:type="dxa"/>
            <w:shd w:val="clear" w:color="auto" w:fill="FFFFFF" w:themeFill="background1"/>
          </w:tcPr>
          <w:p w14:paraId="4658435B" w14:textId="77777777" w:rsidR="0057740E" w:rsidRPr="004F3201" w:rsidRDefault="0057740E" w:rsidP="006413B9">
            <w:pPr>
              <w:rPr>
                <w:lang w:eastAsia="en-GB"/>
              </w:rPr>
            </w:pPr>
            <w:r w:rsidRPr="004F3201">
              <w:rPr>
                <w:lang w:eastAsia="en-GB"/>
              </w:rPr>
              <w:t>£</w:t>
            </w:r>
          </w:p>
        </w:tc>
        <w:tc>
          <w:tcPr>
            <w:tcW w:w="1308" w:type="dxa"/>
            <w:shd w:val="clear" w:color="auto" w:fill="D9D9D9" w:themeFill="background1" w:themeFillShade="D9"/>
          </w:tcPr>
          <w:p w14:paraId="431CCC1B" w14:textId="77777777" w:rsidR="0057740E" w:rsidRPr="004F3201" w:rsidRDefault="0057740E" w:rsidP="005C16D0">
            <w:pPr>
              <w:rPr>
                <w:lang w:eastAsia="en-GB"/>
              </w:rPr>
            </w:pPr>
          </w:p>
        </w:tc>
      </w:tr>
      <w:tr w:rsidR="0057740E" w:rsidRPr="004F3201" w14:paraId="03DE89A6" w14:textId="77777777" w:rsidTr="0057740E">
        <w:tc>
          <w:tcPr>
            <w:tcW w:w="1626" w:type="dxa"/>
          </w:tcPr>
          <w:p w14:paraId="19E6B5D5" w14:textId="77777777" w:rsidR="0057740E" w:rsidRDefault="0057740E" w:rsidP="0057740E">
            <w:pPr>
              <w:rPr>
                <w:lang w:eastAsia="en-GB"/>
              </w:rPr>
            </w:pPr>
            <w:r>
              <w:rPr>
                <w:lang w:eastAsia="en-GB"/>
              </w:rPr>
              <w:t>Ss_50_40_00_00</w:t>
            </w:r>
          </w:p>
        </w:tc>
        <w:tc>
          <w:tcPr>
            <w:tcW w:w="4992" w:type="dxa"/>
          </w:tcPr>
          <w:p w14:paraId="42DA7A01" w14:textId="77777777" w:rsidR="0057740E" w:rsidRDefault="0057740E" w:rsidP="007E142D">
            <w:r>
              <w:t>Refuse Chutes</w:t>
            </w:r>
          </w:p>
        </w:tc>
        <w:tc>
          <w:tcPr>
            <w:tcW w:w="1141" w:type="dxa"/>
            <w:shd w:val="clear" w:color="auto" w:fill="FFFFFF" w:themeFill="background1"/>
          </w:tcPr>
          <w:p w14:paraId="52875918" w14:textId="77777777" w:rsidR="0057740E" w:rsidRPr="004F3201" w:rsidRDefault="0057740E" w:rsidP="007E142D">
            <w:pPr>
              <w:rPr>
                <w:lang w:eastAsia="en-GB"/>
              </w:rPr>
            </w:pPr>
            <w:r w:rsidRPr="004F3201">
              <w:rPr>
                <w:lang w:eastAsia="en-GB"/>
              </w:rPr>
              <w:t>£</w:t>
            </w:r>
          </w:p>
        </w:tc>
        <w:tc>
          <w:tcPr>
            <w:tcW w:w="1308" w:type="dxa"/>
            <w:shd w:val="clear" w:color="auto" w:fill="D9D9D9" w:themeFill="background1" w:themeFillShade="D9"/>
          </w:tcPr>
          <w:p w14:paraId="2D71DAAA" w14:textId="77777777" w:rsidR="0057740E" w:rsidRPr="004F3201" w:rsidRDefault="0057740E" w:rsidP="005C16D0">
            <w:pPr>
              <w:rPr>
                <w:lang w:eastAsia="en-GB"/>
              </w:rPr>
            </w:pPr>
          </w:p>
        </w:tc>
      </w:tr>
      <w:tr w:rsidR="0057740E" w:rsidRPr="004F3201" w14:paraId="490A1C99" w14:textId="77777777" w:rsidTr="0057740E">
        <w:tc>
          <w:tcPr>
            <w:tcW w:w="1626" w:type="dxa"/>
          </w:tcPr>
          <w:p w14:paraId="0B534946" w14:textId="77777777" w:rsidR="0057740E" w:rsidRPr="004F3201" w:rsidRDefault="0057740E" w:rsidP="007E142D">
            <w:pPr>
              <w:rPr>
                <w:lang w:eastAsia="en-GB"/>
              </w:rPr>
            </w:pPr>
            <w:r>
              <w:rPr>
                <w:lang w:eastAsia="en-GB"/>
              </w:rPr>
              <w:t>Ss_55_20_34_57</w:t>
            </w:r>
          </w:p>
        </w:tc>
        <w:tc>
          <w:tcPr>
            <w:tcW w:w="4992" w:type="dxa"/>
          </w:tcPr>
          <w:p w14:paraId="152EBD1A" w14:textId="77777777" w:rsidR="0057740E" w:rsidRPr="004F3201" w:rsidRDefault="0057740E" w:rsidP="007E142D">
            <w:r>
              <w:t>Natural Gas</w:t>
            </w:r>
          </w:p>
        </w:tc>
        <w:tc>
          <w:tcPr>
            <w:tcW w:w="1141" w:type="dxa"/>
            <w:shd w:val="clear" w:color="auto" w:fill="FFFFFF" w:themeFill="background1"/>
          </w:tcPr>
          <w:p w14:paraId="3D194A8A" w14:textId="77777777" w:rsidR="0057740E" w:rsidRPr="004F3201" w:rsidRDefault="0057740E" w:rsidP="007E142D">
            <w:pPr>
              <w:rPr>
                <w:lang w:eastAsia="en-GB"/>
              </w:rPr>
            </w:pPr>
            <w:r w:rsidRPr="004F3201">
              <w:rPr>
                <w:lang w:eastAsia="en-GB"/>
              </w:rPr>
              <w:t>£</w:t>
            </w:r>
          </w:p>
        </w:tc>
        <w:tc>
          <w:tcPr>
            <w:tcW w:w="1308" w:type="dxa"/>
            <w:shd w:val="clear" w:color="auto" w:fill="D9D9D9" w:themeFill="background1" w:themeFillShade="D9"/>
          </w:tcPr>
          <w:p w14:paraId="0E4D5D89" w14:textId="77777777" w:rsidR="0057740E" w:rsidRPr="004F3201" w:rsidRDefault="0057740E" w:rsidP="005C16D0">
            <w:pPr>
              <w:rPr>
                <w:lang w:eastAsia="en-GB"/>
              </w:rPr>
            </w:pPr>
          </w:p>
        </w:tc>
      </w:tr>
      <w:tr w:rsidR="0057740E" w:rsidRPr="004F3201" w14:paraId="2267F7CB" w14:textId="77777777" w:rsidTr="0057740E">
        <w:tc>
          <w:tcPr>
            <w:tcW w:w="1626" w:type="dxa"/>
          </w:tcPr>
          <w:p w14:paraId="23F7EC88" w14:textId="77777777" w:rsidR="0057740E" w:rsidRPr="004F3201" w:rsidRDefault="0057740E" w:rsidP="00F82532">
            <w:pPr>
              <w:rPr>
                <w:lang w:eastAsia="en-GB"/>
              </w:rPr>
            </w:pPr>
            <w:r>
              <w:rPr>
                <w:lang w:eastAsia="en-GB"/>
              </w:rPr>
              <w:t>Ss_55_30_96_25</w:t>
            </w:r>
          </w:p>
        </w:tc>
        <w:tc>
          <w:tcPr>
            <w:tcW w:w="4992" w:type="dxa"/>
          </w:tcPr>
          <w:p w14:paraId="7939D3CD" w14:textId="77777777" w:rsidR="0057740E" w:rsidRPr="004F3201" w:rsidRDefault="0057740E" w:rsidP="00F82532">
            <w:r>
              <w:t>Dry Risers</w:t>
            </w:r>
          </w:p>
        </w:tc>
        <w:tc>
          <w:tcPr>
            <w:tcW w:w="1141" w:type="dxa"/>
            <w:shd w:val="clear" w:color="auto" w:fill="FFFFFF" w:themeFill="background1"/>
          </w:tcPr>
          <w:p w14:paraId="3A7F5ABB" w14:textId="77777777" w:rsidR="0057740E" w:rsidRPr="004F3201" w:rsidRDefault="0057740E" w:rsidP="007E142D">
            <w:r w:rsidRPr="004F3201">
              <w:rPr>
                <w:lang w:eastAsia="en-GB"/>
              </w:rPr>
              <w:t>£</w:t>
            </w:r>
          </w:p>
        </w:tc>
        <w:tc>
          <w:tcPr>
            <w:tcW w:w="1308" w:type="dxa"/>
            <w:shd w:val="clear" w:color="auto" w:fill="D9D9D9" w:themeFill="background1" w:themeFillShade="D9"/>
          </w:tcPr>
          <w:p w14:paraId="42C88A21" w14:textId="77777777" w:rsidR="0057740E" w:rsidRPr="004F3201" w:rsidRDefault="0057740E" w:rsidP="005C16D0">
            <w:pPr>
              <w:rPr>
                <w:lang w:eastAsia="en-GB"/>
              </w:rPr>
            </w:pPr>
          </w:p>
        </w:tc>
      </w:tr>
      <w:tr w:rsidR="0057740E" w:rsidRPr="004F3201" w14:paraId="217674B3" w14:textId="77777777" w:rsidTr="0057740E">
        <w:tc>
          <w:tcPr>
            <w:tcW w:w="1626" w:type="dxa"/>
          </w:tcPr>
          <w:p w14:paraId="0999FE7E" w14:textId="77777777" w:rsidR="0057740E" w:rsidRPr="004F3201" w:rsidRDefault="0057740E" w:rsidP="007E142D">
            <w:pPr>
              <w:rPr>
                <w:lang w:eastAsia="en-GB"/>
              </w:rPr>
            </w:pPr>
            <w:r>
              <w:rPr>
                <w:lang w:eastAsia="en-GB"/>
              </w:rPr>
              <w:t>Ss_55_30_96_30</w:t>
            </w:r>
          </w:p>
        </w:tc>
        <w:tc>
          <w:tcPr>
            <w:tcW w:w="4992" w:type="dxa"/>
          </w:tcPr>
          <w:p w14:paraId="73C4CFC8" w14:textId="77777777" w:rsidR="0057740E" w:rsidRPr="004F3201" w:rsidRDefault="0057740E" w:rsidP="007E142D">
            <w:r>
              <w:t>Fire Hydrants</w:t>
            </w:r>
          </w:p>
        </w:tc>
        <w:tc>
          <w:tcPr>
            <w:tcW w:w="1141" w:type="dxa"/>
            <w:shd w:val="clear" w:color="auto" w:fill="FFFFFF" w:themeFill="background1"/>
          </w:tcPr>
          <w:p w14:paraId="60642BB5" w14:textId="77777777" w:rsidR="0057740E" w:rsidRPr="004F3201" w:rsidRDefault="0057740E" w:rsidP="007E142D">
            <w:r w:rsidRPr="004F3201">
              <w:rPr>
                <w:lang w:eastAsia="en-GB"/>
              </w:rPr>
              <w:t>£</w:t>
            </w:r>
          </w:p>
        </w:tc>
        <w:tc>
          <w:tcPr>
            <w:tcW w:w="1308" w:type="dxa"/>
            <w:shd w:val="clear" w:color="auto" w:fill="D9D9D9" w:themeFill="background1" w:themeFillShade="D9"/>
          </w:tcPr>
          <w:p w14:paraId="7DEDA8ED" w14:textId="77777777" w:rsidR="0057740E" w:rsidRPr="004F3201" w:rsidRDefault="0057740E" w:rsidP="005C16D0">
            <w:pPr>
              <w:rPr>
                <w:lang w:eastAsia="en-GB"/>
              </w:rPr>
            </w:pPr>
          </w:p>
        </w:tc>
      </w:tr>
      <w:tr w:rsidR="0057740E" w:rsidRPr="004F3201" w14:paraId="3AA610C3" w14:textId="77777777" w:rsidTr="0057740E">
        <w:tc>
          <w:tcPr>
            <w:tcW w:w="1626" w:type="dxa"/>
          </w:tcPr>
          <w:p w14:paraId="5867C062" w14:textId="77777777" w:rsidR="0057740E" w:rsidRPr="004F3201" w:rsidRDefault="0057740E" w:rsidP="007E142D">
            <w:pPr>
              <w:rPr>
                <w:lang w:eastAsia="en-GB"/>
              </w:rPr>
            </w:pPr>
            <w:r>
              <w:rPr>
                <w:lang w:eastAsia="en-GB"/>
              </w:rPr>
              <w:t>Ss_55_30_96_85</w:t>
            </w:r>
          </w:p>
        </w:tc>
        <w:tc>
          <w:tcPr>
            <w:tcW w:w="4992" w:type="dxa"/>
          </w:tcPr>
          <w:p w14:paraId="1F4C42C6" w14:textId="77777777" w:rsidR="0057740E" w:rsidRPr="004F3201" w:rsidRDefault="0057740E" w:rsidP="007E142D">
            <w:r>
              <w:t>Sprinklers</w:t>
            </w:r>
          </w:p>
        </w:tc>
        <w:tc>
          <w:tcPr>
            <w:tcW w:w="1141" w:type="dxa"/>
            <w:shd w:val="clear" w:color="auto" w:fill="FFFFFF" w:themeFill="background1"/>
          </w:tcPr>
          <w:p w14:paraId="4BAA713B" w14:textId="77777777" w:rsidR="0057740E" w:rsidRPr="004F3201" w:rsidRDefault="0057740E" w:rsidP="007E142D">
            <w:r w:rsidRPr="004F3201">
              <w:rPr>
                <w:lang w:eastAsia="en-GB"/>
              </w:rPr>
              <w:t>£</w:t>
            </w:r>
          </w:p>
        </w:tc>
        <w:tc>
          <w:tcPr>
            <w:tcW w:w="1308" w:type="dxa"/>
            <w:shd w:val="clear" w:color="auto" w:fill="D9D9D9" w:themeFill="background1" w:themeFillShade="D9"/>
          </w:tcPr>
          <w:p w14:paraId="64C6D353" w14:textId="77777777" w:rsidR="0057740E" w:rsidRPr="004F3201" w:rsidRDefault="0057740E" w:rsidP="005C16D0">
            <w:pPr>
              <w:rPr>
                <w:lang w:eastAsia="en-GB"/>
              </w:rPr>
            </w:pPr>
          </w:p>
        </w:tc>
      </w:tr>
      <w:tr w:rsidR="0057740E" w:rsidRPr="004F3201" w14:paraId="39F9687C" w14:textId="77777777" w:rsidTr="0057740E">
        <w:tc>
          <w:tcPr>
            <w:tcW w:w="1626" w:type="dxa"/>
          </w:tcPr>
          <w:p w14:paraId="0FDDDB1D" w14:textId="77777777" w:rsidR="0057740E" w:rsidRDefault="0057740E" w:rsidP="005C16D0">
            <w:pPr>
              <w:rPr>
                <w:lang w:eastAsia="en-GB"/>
              </w:rPr>
            </w:pPr>
            <w:r>
              <w:rPr>
                <w:lang w:eastAsia="en-GB"/>
              </w:rPr>
              <w:t>Ss_55_30_96_97</w:t>
            </w:r>
          </w:p>
        </w:tc>
        <w:tc>
          <w:tcPr>
            <w:tcW w:w="4992" w:type="dxa"/>
          </w:tcPr>
          <w:p w14:paraId="4D2BABF2" w14:textId="77777777" w:rsidR="0057740E" w:rsidRPr="004F3201" w:rsidRDefault="0057740E" w:rsidP="005C16D0">
            <w:r>
              <w:t>Wet Risers</w:t>
            </w:r>
          </w:p>
        </w:tc>
        <w:tc>
          <w:tcPr>
            <w:tcW w:w="1141" w:type="dxa"/>
            <w:shd w:val="clear" w:color="auto" w:fill="FFFFFF" w:themeFill="background1"/>
          </w:tcPr>
          <w:p w14:paraId="1F703689" w14:textId="77777777" w:rsidR="0057740E" w:rsidRPr="004F3201" w:rsidRDefault="0057740E" w:rsidP="005C16D0">
            <w:pPr>
              <w:rPr>
                <w:lang w:eastAsia="en-GB"/>
              </w:rPr>
            </w:pPr>
            <w:r w:rsidRPr="004F3201">
              <w:rPr>
                <w:lang w:eastAsia="en-GB"/>
              </w:rPr>
              <w:t>£</w:t>
            </w:r>
          </w:p>
        </w:tc>
        <w:tc>
          <w:tcPr>
            <w:tcW w:w="1308" w:type="dxa"/>
            <w:shd w:val="clear" w:color="auto" w:fill="D9D9D9" w:themeFill="background1" w:themeFillShade="D9"/>
          </w:tcPr>
          <w:p w14:paraId="2EE8F485" w14:textId="77777777" w:rsidR="0057740E" w:rsidRPr="004F3201" w:rsidRDefault="0057740E" w:rsidP="005C16D0">
            <w:pPr>
              <w:rPr>
                <w:lang w:eastAsia="en-GB"/>
              </w:rPr>
            </w:pPr>
          </w:p>
        </w:tc>
      </w:tr>
      <w:tr w:rsidR="0057740E" w:rsidRPr="004F3201" w14:paraId="044FA7A0" w14:textId="77777777" w:rsidTr="0057740E">
        <w:tc>
          <w:tcPr>
            <w:tcW w:w="1626" w:type="dxa"/>
          </w:tcPr>
          <w:p w14:paraId="302A328B" w14:textId="77777777" w:rsidR="0057740E" w:rsidRPr="004F3201" w:rsidRDefault="0057740E" w:rsidP="005C16D0">
            <w:pPr>
              <w:rPr>
                <w:lang w:eastAsia="en-GB"/>
              </w:rPr>
            </w:pPr>
            <w:r>
              <w:rPr>
                <w:lang w:eastAsia="en-GB"/>
              </w:rPr>
              <w:t>Ss_55_70_38_15</w:t>
            </w:r>
          </w:p>
        </w:tc>
        <w:tc>
          <w:tcPr>
            <w:tcW w:w="4992" w:type="dxa"/>
          </w:tcPr>
          <w:p w14:paraId="5DE1BBA3" w14:textId="77777777" w:rsidR="0057740E" w:rsidRPr="004F3201" w:rsidRDefault="0057740E" w:rsidP="005C16D0">
            <w:r w:rsidRPr="004F3201">
              <w:t>Cold water</w:t>
            </w:r>
          </w:p>
        </w:tc>
        <w:tc>
          <w:tcPr>
            <w:tcW w:w="1141" w:type="dxa"/>
            <w:shd w:val="clear" w:color="auto" w:fill="FFFFFF" w:themeFill="background1"/>
          </w:tcPr>
          <w:p w14:paraId="37E83E72" w14:textId="77777777" w:rsidR="0057740E" w:rsidRPr="004F3201" w:rsidRDefault="0057740E" w:rsidP="005C16D0">
            <w:r w:rsidRPr="004F3201">
              <w:rPr>
                <w:lang w:eastAsia="en-GB"/>
              </w:rPr>
              <w:t>£</w:t>
            </w:r>
          </w:p>
        </w:tc>
        <w:tc>
          <w:tcPr>
            <w:tcW w:w="1308" w:type="dxa"/>
            <w:shd w:val="clear" w:color="auto" w:fill="D9D9D9" w:themeFill="background1" w:themeFillShade="D9"/>
          </w:tcPr>
          <w:p w14:paraId="63B07A45" w14:textId="77777777" w:rsidR="0057740E" w:rsidRPr="004F3201" w:rsidRDefault="0057740E" w:rsidP="005C16D0">
            <w:pPr>
              <w:rPr>
                <w:lang w:eastAsia="en-GB"/>
              </w:rPr>
            </w:pPr>
          </w:p>
        </w:tc>
      </w:tr>
      <w:tr w:rsidR="0057740E" w:rsidRPr="004F3201" w14:paraId="22CCFFD6" w14:textId="77777777" w:rsidTr="0057740E">
        <w:tc>
          <w:tcPr>
            <w:tcW w:w="1626" w:type="dxa"/>
          </w:tcPr>
          <w:p w14:paraId="7EDE5094" w14:textId="77777777" w:rsidR="0057740E" w:rsidRPr="004F3201" w:rsidRDefault="0057740E" w:rsidP="00E7226D">
            <w:pPr>
              <w:rPr>
                <w:lang w:eastAsia="en-GB"/>
              </w:rPr>
            </w:pPr>
            <w:r>
              <w:rPr>
                <w:lang w:eastAsia="en-GB"/>
              </w:rPr>
              <w:t>Ss_55_70_38_20</w:t>
            </w:r>
          </w:p>
        </w:tc>
        <w:tc>
          <w:tcPr>
            <w:tcW w:w="4992" w:type="dxa"/>
          </w:tcPr>
          <w:p w14:paraId="31C64B75" w14:textId="77777777" w:rsidR="0057740E" w:rsidRPr="004F3201" w:rsidRDefault="0057740E" w:rsidP="005C16D0">
            <w:r w:rsidRPr="004F3201">
              <w:t>Hot water</w:t>
            </w:r>
          </w:p>
        </w:tc>
        <w:tc>
          <w:tcPr>
            <w:tcW w:w="1141" w:type="dxa"/>
            <w:shd w:val="clear" w:color="auto" w:fill="FFFFFF" w:themeFill="background1"/>
          </w:tcPr>
          <w:p w14:paraId="1F498D90" w14:textId="77777777" w:rsidR="0057740E" w:rsidRPr="004F3201" w:rsidRDefault="0057740E" w:rsidP="005C16D0">
            <w:r w:rsidRPr="004F3201">
              <w:rPr>
                <w:lang w:eastAsia="en-GB"/>
              </w:rPr>
              <w:t>£</w:t>
            </w:r>
          </w:p>
        </w:tc>
        <w:tc>
          <w:tcPr>
            <w:tcW w:w="1308" w:type="dxa"/>
            <w:shd w:val="clear" w:color="auto" w:fill="D9D9D9" w:themeFill="background1" w:themeFillShade="D9"/>
          </w:tcPr>
          <w:p w14:paraId="63C8A0C8" w14:textId="77777777" w:rsidR="0057740E" w:rsidRPr="004F3201" w:rsidRDefault="0057740E" w:rsidP="005C16D0">
            <w:pPr>
              <w:rPr>
                <w:lang w:eastAsia="en-GB"/>
              </w:rPr>
            </w:pPr>
          </w:p>
        </w:tc>
      </w:tr>
      <w:tr w:rsidR="0057740E" w:rsidRPr="004F3201" w14:paraId="7F9A3DEC" w14:textId="77777777" w:rsidTr="0057740E">
        <w:tc>
          <w:tcPr>
            <w:tcW w:w="1626" w:type="dxa"/>
          </w:tcPr>
          <w:p w14:paraId="2D7F6CCA" w14:textId="77777777" w:rsidR="0057740E" w:rsidRPr="004F3201" w:rsidRDefault="0057740E" w:rsidP="0057740E">
            <w:pPr>
              <w:rPr>
                <w:lang w:eastAsia="en-GB"/>
              </w:rPr>
            </w:pPr>
            <w:r>
              <w:rPr>
                <w:lang w:eastAsia="en-GB"/>
              </w:rPr>
              <w:t>Ss_55_70_42_20</w:t>
            </w:r>
          </w:p>
        </w:tc>
        <w:tc>
          <w:tcPr>
            <w:tcW w:w="4992" w:type="dxa"/>
          </w:tcPr>
          <w:p w14:paraId="0C7D5621" w14:textId="77777777" w:rsidR="0057740E" w:rsidRPr="004F3201" w:rsidRDefault="0057740E" w:rsidP="006413B9">
            <w:r>
              <w:t>Irrigation Systems</w:t>
            </w:r>
          </w:p>
        </w:tc>
        <w:tc>
          <w:tcPr>
            <w:tcW w:w="1141" w:type="dxa"/>
            <w:shd w:val="clear" w:color="auto" w:fill="FFFFFF" w:themeFill="background1"/>
          </w:tcPr>
          <w:p w14:paraId="3F5DF42C" w14:textId="77777777" w:rsidR="0057740E" w:rsidRPr="004F3201" w:rsidRDefault="0057740E" w:rsidP="006413B9">
            <w:r w:rsidRPr="004F3201">
              <w:rPr>
                <w:lang w:eastAsia="en-GB"/>
              </w:rPr>
              <w:t>£</w:t>
            </w:r>
          </w:p>
        </w:tc>
        <w:tc>
          <w:tcPr>
            <w:tcW w:w="1308" w:type="dxa"/>
            <w:shd w:val="clear" w:color="auto" w:fill="D9D9D9" w:themeFill="background1" w:themeFillShade="D9"/>
          </w:tcPr>
          <w:p w14:paraId="126D2111" w14:textId="77777777" w:rsidR="0057740E" w:rsidRPr="004F3201" w:rsidRDefault="0057740E" w:rsidP="005C16D0">
            <w:pPr>
              <w:rPr>
                <w:lang w:eastAsia="en-GB"/>
              </w:rPr>
            </w:pPr>
          </w:p>
        </w:tc>
      </w:tr>
      <w:tr w:rsidR="0057740E" w:rsidRPr="004F3201" w14:paraId="36498139" w14:textId="77777777" w:rsidTr="0057740E">
        <w:tc>
          <w:tcPr>
            <w:tcW w:w="1626" w:type="dxa"/>
          </w:tcPr>
          <w:p w14:paraId="5B468224" w14:textId="77777777" w:rsidR="0057740E" w:rsidRPr="004F3201" w:rsidRDefault="0057740E" w:rsidP="0057740E">
            <w:pPr>
              <w:rPr>
                <w:lang w:eastAsia="en-GB"/>
              </w:rPr>
            </w:pPr>
            <w:r>
              <w:rPr>
                <w:lang w:eastAsia="en-GB"/>
              </w:rPr>
              <w:t>Ss_55_70_97_35</w:t>
            </w:r>
          </w:p>
        </w:tc>
        <w:tc>
          <w:tcPr>
            <w:tcW w:w="4992" w:type="dxa"/>
          </w:tcPr>
          <w:p w14:paraId="3AFB7F36" w14:textId="77777777" w:rsidR="0057740E" w:rsidRPr="004F3201" w:rsidRDefault="0057740E" w:rsidP="006413B9">
            <w:r>
              <w:t>Water Reclamation – Grey Water</w:t>
            </w:r>
          </w:p>
        </w:tc>
        <w:tc>
          <w:tcPr>
            <w:tcW w:w="1141" w:type="dxa"/>
            <w:shd w:val="clear" w:color="auto" w:fill="FFFFFF" w:themeFill="background1"/>
          </w:tcPr>
          <w:p w14:paraId="5D4C162E" w14:textId="77777777" w:rsidR="0057740E" w:rsidRPr="004F3201" w:rsidRDefault="0057740E" w:rsidP="006413B9">
            <w:r w:rsidRPr="004F3201">
              <w:rPr>
                <w:lang w:eastAsia="en-GB"/>
              </w:rPr>
              <w:t>£</w:t>
            </w:r>
          </w:p>
        </w:tc>
        <w:tc>
          <w:tcPr>
            <w:tcW w:w="1308" w:type="dxa"/>
            <w:shd w:val="clear" w:color="auto" w:fill="D9D9D9" w:themeFill="background1" w:themeFillShade="D9"/>
          </w:tcPr>
          <w:p w14:paraId="4AFBBB33" w14:textId="77777777" w:rsidR="0057740E" w:rsidRPr="004F3201" w:rsidRDefault="0057740E" w:rsidP="005C16D0">
            <w:pPr>
              <w:rPr>
                <w:lang w:eastAsia="en-GB"/>
              </w:rPr>
            </w:pPr>
          </w:p>
        </w:tc>
      </w:tr>
      <w:tr w:rsidR="0057740E" w:rsidRPr="004F3201" w14:paraId="31667F3C" w14:textId="77777777" w:rsidTr="0057740E">
        <w:trPr>
          <w:trHeight w:val="121"/>
        </w:trPr>
        <w:tc>
          <w:tcPr>
            <w:tcW w:w="1626" w:type="dxa"/>
          </w:tcPr>
          <w:p w14:paraId="3CEF3E8D" w14:textId="77777777" w:rsidR="0057740E" w:rsidRPr="004F3201" w:rsidRDefault="0057740E" w:rsidP="0057740E">
            <w:pPr>
              <w:rPr>
                <w:lang w:eastAsia="en-GB"/>
              </w:rPr>
            </w:pPr>
            <w:r>
              <w:rPr>
                <w:lang w:eastAsia="en-GB"/>
              </w:rPr>
              <w:t>Ss_55_70_97_70</w:t>
            </w:r>
          </w:p>
        </w:tc>
        <w:tc>
          <w:tcPr>
            <w:tcW w:w="4992" w:type="dxa"/>
          </w:tcPr>
          <w:p w14:paraId="413F6EB4" w14:textId="77777777" w:rsidR="0057740E" w:rsidRPr="004F3201" w:rsidRDefault="0057740E" w:rsidP="0057740E">
            <w:r>
              <w:t>Water Reclamation – Rainwater</w:t>
            </w:r>
          </w:p>
        </w:tc>
        <w:tc>
          <w:tcPr>
            <w:tcW w:w="1141" w:type="dxa"/>
            <w:shd w:val="clear" w:color="auto" w:fill="FFFFFF" w:themeFill="background1"/>
          </w:tcPr>
          <w:p w14:paraId="3986D42B" w14:textId="77777777" w:rsidR="0057740E" w:rsidRPr="004F3201" w:rsidRDefault="0057740E" w:rsidP="006413B9">
            <w:r w:rsidRPr="004F3201">
              <w:rPr>
                <w:lang w:eastAsia="en-GB"/>
              </w:rPr>
              <w:t>£</w:t>
            </w:r>
          </w:p>
        </w:tc>
        <w:tc>
          <w:tcPr>
            <w:tcW w:w="1308" w:type="dxa"/>
            <w:shd w:val="clear" w:color="auto" w:fill="D9D9D9" w:themeFill="background1" w:themeFillShade="D9"/>
          </w:tcPr>
          <w:p w14:paraId="04865B3A" w14:textId="77777777" w:rsidR="0057740E" w:rsidRPr="004F3201" w:rsidRDefault="0057740E" w:rsidP="005C16D0">
            <w:pPr>
              <w:rPr>
                <w:lang w:eastAsia="en-GB"/>
              </w:rPr>
            </w:pPr>
          </w:p>
        </w:tc>
      </w:tr>
      <w:tr w:rsidR="0057740E" w:rsidRPr="004F3201" w14:paraId="09888306" w14:textId="77777777" w:rsidTr="0057740E">
        <w:tc>
          <w:tcPr>
            <w:tcW w:w="1626" w:type="dxa"/>
          </w:tcPr>
          <w:p w14:paraId="442BFF5B" w14:textId="77777777" w:rsidR="0057740E" w:rsidRPr="004F3201" w:rsidRDefault="0057740E" w:rsidP="0057740E">
            <w:pPr>
              <w:rPr>
                <w:lang w:eastAsia="en-GB"/>
              </w:rPr>
            </w:pPr>
            <w:r>
              <w:rPr>
                <w:lang w:eastAsia="en-GB"/>
              </w:rPr>
              <w:t>Ss_55_70_98_85</w:t>
            </w:r>
          </w:p>
        </w:tc>
        <w:tc>
          <w:tcPr>
            <w:tcW w:w="4992" w:type="dxa"/>
          </w:tcPr>
          <w:p w14:paraId="66F028BD" w14:textId="77777777" w:rsidR="0057740E" w:rsidRPr="004F3201" w:rsidRDefault="0057740E" w:rsidP="006413B9">
            <w:r>
              <w:t>Swimming Pool Water Treatment</w:t>
            </w:r>
          </w:p>
        </w:tc>
        <w:tc>
          <w:tcPr>
            <w:tcW w:w="1141" w:type="dxa"/>
            <w:shd w:val="clear" w:color="auto" w:fill="FFFFFF" w:themeFill="background1"/>
          </w:tcPr>
          <w:p w14:paraId="2657BCF8" w14:textId="77777777" w:rsidR="0057740E" w:rsidRPr="004F3201" w:rsidRDefault="0057740E" w:rsidP="006413B9">
            <w:r w:rsidRPr="004F3201">
              <w:rPr>
                <w:lang w:eastAsia="en-GB"/>
              </w:rPr>
              <w:t>£</w:t>
            </w:r>
          </w:p>
        </w:tc>
        <w:tc>
          <w:tcPr>
            <w:tcW w:w="1308" w:type="dxa"/>
            <w:shd w:val="clear" w:color="auto" w:fill="D9D9D9" w:themeFill="background1" w:themeFillShade="D9"/>
          </w:tcPr>
          <w:p w14:paraId="0EF93590" w14:textId="77777777" w:rsidR="0057740E" w:rsidRPr="004F3201" w:rsidRDefault="0057740E" w:rsidP="005C16D0">
            <w:pPr>
              <w:rPr>
                <w:lang w:eastAsia="en-GB"/>
              </w:rPr>
            </w:pPr>
          </w:p>
        </w:tc>
      </w:tr>
      <w:tr w:rsidR="0057740E" w:rsidRPr="004F3201" w14:paraId="71C3B016" w14:textId="77777777" w:rsidTr="0057740E">
        <w:tc>
          <w:tcPr>
            <w:tcW w:w="1626" w:type="dxa"/>
          </w:tcPr>
          <w:p w14:paraId="55172903" w14:textId="77777777" w:rsidR="0057740E" w:rsidRPr="004F3201" w:rsidRDefault="0057740E" w:rsidP="00F82532">
            <w:pPr>
              <w:rPr>
                <w:lang w:eastAsia="en-GB"/>
              </w:rPr>
            </w:pPr>
            <w:r>
              <w:rPr>
                <w:lang w:eastAsia="en-GB"/>
              </w:rPr>
              <w:t>Ss_60_40_15_40</w:t>
            </w:r>
          </w:p>
        </w:tc>
        <w:tc>
          <w:tcPr>
            <w:tcW w:w="4992" w:type="dxa"/>
          </w:tcPr>
          <w:p w14:paraId="748D3BE4" w14:textId="77777777" w:rsidR="0057740E" w:rsidRPr="004F3201" w:rsidRDefault="0057740E" w:rsidP="007E142D">
            <w:r>
              <w:t>Combined Heat and Power</w:t>
            </w:r>
          </w:p>
        </w:tc>
        <w:tc>
          <w:tcPr>
            <w:tcW w:w="1141" w:type="dxa"/>
            <w:shd w:val="clear" w:color="auto" w:fill="FFFFFF" w:themeFill="background1"/>
          </w:tcPr>
          <w:p w14:paraId="693F97EE" w14:textId="77777777" w:rsidR="0057740E" w:rsidRPr="004F3201" w:rsidRDefault="0057740E" w:rsidP="007E142D">
            <w:r w:rsidRPr="004F3201">
              <w:rPr>
                <w:lang w:eastAsia="en-GB"/>
              </w:rPr>
              <w:t>£</w:t>
            </w:r>
          </w:p>
        </w:tc>
        <w:tc>
          <w:tcPr>
            <w:tcW w:w="1308" w:type="dxa"/>
            <w:shd w:val="clear" w:color="auto" w:fill="D9D9D9" w:themeFill="background1" w:themeFillShade="D9"/>
          </w:tcPr>
          <w:p w14:paraId="47B47A46" w14:textId="77777777" w:rsidR="0057740E" w:rsidRPr="004F3201" w:rsidRDefault="0057740E" w:rsidP="005C16D0">
            <w:pPr>
              <w:rPr>
                <w:lang w:eastAsia="en-GB"/>
              </w:rPr>
            </w:pPr>
          </w:p>
        </w:tc>
      </w:tr>
      <w:tr w:rsidR="0057740E" w:rsidRPr="004F3201" w14:paraId="1FA3B856" w14:textId="77777777" w:rsidTr="0057740E">
        <w:tc>
          <w:tcPr>
            <w:tcW w:w="1626" w:type="dxa"/>
          </w:tcPr>
          <w:p w14:paraId="7B4721F7" w14:textId="77777777" w:rsidR="0057740E" w:rsidRPr="004F3201" w:rsidRDefault="0057740E" w:rsidP="007E142D">
            <w:pPr>
              <w:rPr>
                <w:lang w:eastAsia="en-GB"/>
              </w:rPr>
            </w:pPr>
            <w:r>
              <w:rPr>
                <w:lang w:eastAsia="en-GB"/>
              </w:rPr>
              <w:t>Ss_60_40_17_12</w:t>
            </w:r>
          </w:p>
        </w:tc>
        <w:tc>
          <w:tcPr>
            <w:tcW w:w="4992" w:type="dxa"/>
          </w:tcPr>
          <w:p w14:paraId="72EF092C" w14:textId="77777777" w:rsidR="0057740E" w:rsidRPr="004F3201" w:rsidRDefault="0057740E" w:rsidP="007E142D">
            <w:r w:rsidRPr="004F3201">
              <w:t>Chilled water</w:t>
            </w:r>
            <w:r>
              <w:t xml:space="preserve"> distribution</w:t>
            </w:r>
          </w:p>
        </w:tc>
        <w:tc>
          <w:tcPr>
            <w:tcW w:w="1141" w:type="dxa"/>
            <w:shd w:val="clear" w:color="auto" w:fill="FFFFFF" w:themeFill="background1"/>
          </w:tcPr>
          <w:p w14:paraId="573FD458" w14:textId="77777777" w:rsidR="0057740E" w:rsidRPr="004F3201" w:rsidRDefault="0057740E" w:rsidP="007E142D">
            <w:r w:rsidRPr="004F3201">
              <w:rPr>
                <w:lang w:eastAsia="en-GB"/>
              </w:rPr>
              <w:t>£</w:t>
            </w:r>
          </w:p>
        </w:tc>
        <w:tc>
          <w:tcPr>
            <w:tcW w:w="1308" w:type="dxa"/>
            <w:shd w:val="clear" w:color="auto" w:fill="D9D9D9" w:themeFill="background1" w:themeFillShade="D9"/>
          </w:tcPr>
          <w:p w14:paraId="46C21B72" w14:textId="77777777" w:rsidR="0057740E" w:rsidRPr="004F3201" w:rsidRDefault="0057740E" w:rsidP="005C16D0">
            <w:pPr>
              <w:rPr>
                <w:lang w:eastAsia="en-GB"/>
              </w:rPr>
            </w:pPr>
          </w:p>
        </w:tc>
      </w:tr>
      <w:tr w:rsidR="0057740E" w:rsidRPr="004F3201" w14:paraId="614A2D92" w14:textId="77777777" w:rsidTr="0057740E">
        <w:tc>
          <w:tcPr>
            <w:tcW w:w="1626" w:type="dxa"/>
          </w:tcPr>
          <w:p w14:paraId="66E37F80" w14:textId="77777777" w:rsidR="0057740E" w:rsidRPr="004F3201" w:rsidRDefault="0057740E" w:rsidP="007E142D">
            <w:pPr>
              <w:rPr>
                <w:lang w:eastAsia="en-GB"/>
              </w:rPr>
            </w:pPr>
            <w:r>
              <w:rPr>
                <w:lang w:eastAsia="en-GB"/>
              </w:rPr>
              <w:t>Ss_60_40_17_94</w:t>
            </w:r>
          </w:p>
        </w:tc>
        <w:tc>
          <w:tcPr>
            <w:tcW w:w="4992" w:type="dxa"/>
          </w:tcPr>
          <w:p w14:paraId="409F3D8C" w14:textId="77777777" w:rsidR="0057740E" w:rsidRPr="004F3201" w:rsidRDefault="0057740E" w:rsidP="007E142D">
            <w:r>
              <w:t>VRF systems</w:t>
            </w:r>
          </w:p>
        </w:tc>
        <w:tc>
          <w:tcPr>
            <w:tcW w:w="1141" w:type="dxa"/>
            <w:shd w:val="clear" w:color="auto" w:fill="FFFFFF" w:themeFill="background1"/>
          </w:tcPr>
          <w:p w14:paraId="3808FADA" w14:textId="77777777" w:rsidR="0057740E" w:rsidRPr="004F3201" w:rsidRDefault="0057740E" w:rsidP="007E142D">
            <w:r w:rsidRPr="004F3201">
              <w:rPr>
                <w:lang w:eastAsia="en-GB"/>
              </w:rPr>
              <w:t>£</w:t>
            </w:r>
          </w:p>
        </w:tc>
        <w:tc>
          <w:tcPr>
            <w:tcW w:w="1308" w:type="dxa"/>
            <w:shd w:val="clear" w:color="auto" w:fill="D9D9D9" w:themeFill="background1" w:themeFillShade="D9"/>
          </w:tcPr>
          <w:p w14:paraId="4B8C529D" w14:textId="77777777" w:rsidR="0057740E" w:rsidRPr="004F3201" w:rsidRDefault="0057740E" w:rsidP="005C16D0">
            <w:pPr>
              <w:rPr>
                <w:lang w:eastAsia="en-GB"/>
              </w:rPr>
            </w:pPr>
          </w:p>
        </w:tc>
      </w:tr>
      <w:tr w:rsidR="0057740E" w:rsidRPr="004F3201" w14:paraId="0769F8E8" w14:textId="77777777" w:rsidTr="0057740E">
        <w:tc>
          <w:tcPr>
            <w:tcW w:w="1626" w:type="dxa"/>
          </w:tcPr>
          <w:p w14:paraId="75C32063" w14:textId="77777777" w:rsidR="0057740E" w:rsidRPr="004F3201" w:rsidRDefault="0057740E" w:rsidP="007E142D">
            <w:pPr>
              <w:rPr>
                <w:lang w:eastAsia="en-GB"/>
              </w:rPr>
            </w:pPr>
            <w:r>
              <w:rPr>
                <w:lang w:eastAsia="en-GB"/>
              </w:rPr>
              <w:t>Ss_60_40_36_00</w:t>
            </w:r>
          </w:p>
        </w:tc>
        <w:tc>
          <w:tcPr>
            <w:tcW w:w="4992" w:type="dxa"/>
          </w:tcPr>
          <w:p w14:paraId="59BE7AD0" w14:textId="77777777" w:rsidR="0057740E" w:rsidRPr="004F3201" w:rsidRDefault="0057740E" w:rsidP="007E142D">
            <w:r w:rsidRPr="004F3201">
              <w:t>Heat Pumps</w:t>
            </w:r>
          </w:p>
        </w:tc>
        <w:tc>
          <w:tcPr>
            <w:tcW w:w="1141" w:type="dxa"/>
            <w:shd w:val="clear" w:color="auto" w:fill="FFFFFF" w:themeFill="background1"/>
          </w:tcPr>
          <w:p w14:paraId="7B7A5959" w14:textId="77777777" w:rsidR="0057740E" w:rsidRPr="004F3201" w:rsidRDefault="0057740E" w:rsidP="007E142D">
            <w:r w:rsidRPr="004F3201">
              <w:rPr>
                <w:lang w:eastAsia="en-GB"/>
              </w:rPr>
              <w:t>£</w:t>
            </w:r>
          </w:p>
        </w:tc>
        <w:tc>
          <w:tcPr>
            <w:tcW w:w="1308" w:type="dxa"/>
            <w:shd w:val="clear" w:color="auto" w:fill="D9D9D9" w:themeFill="background1" w:themeFillShade="D9"/>
          </w:tcPr>
          <w:p w14:paraId="1FC298BB" w14:textId="77777777" w:rsidR="0057740E" w:rsidRPr="004F3201" w:rsidRDefault="0057740E" w:rsidP="005C16D0">
            <w:pPr>
              <w:rPr>
                <w:lang w:eastAsia="en-GB"/>
              </w:rPr>
            </w:pPr>
          </w:p>
        </w:tc>
      </w:tr>
      <w:tr w:rsidR="0057740E" w:rsidRPr="004F3201" w14:paraId="0E09B1EF" w14:textId="77777777" w:rsidTr="0057740E">
        <w:tc>
          <w:tcPr>
            <w:tcW w:w="1626" w:type="dxa"/>
          </w:tcPr>
          <w:p w14:paraId="077E8DE3" w14:textId="77777777" w:rsidR="0057740E" w:rsidRPr="004F3201" w:rsidRDefault="0057740E" w:rsidP="00F82532">
            <w:pPr>
              <w:rPr>
                <w:lang w:eastAsia="en-GB"/>
              </w:rPr>
            </w:pPr>
            <w:r>
              <w:rPr>
                <w:lang w:eastAsia="en-GB"/>
              </w:rPr>
              <w:t>Ss_60_40_37_21</w:t>
            </w:r>
          </w:p>
        </w:tc>
        <w:tc>
          <w:tcPr>
            <w:tcW w:w="4992" w:type="dxa"/>
          </w:tcPr>
          <w:p w14:paraId="1D15FA62" w14:textId="77777777" w:rsidR="0057740E" w:rsidRPr="004F3201" w:rsidRDefault="0057740E" w:rsidP="005C16D0">
            <w:r>
              <w:t>Gas Fired Boilers</w:t>
            </w:r>
          </w:p>
        </w:tc>
        <w:tc>
          <w:tcPr>
            <w:tcW w:w="1141" w:type="dxa"/>
            <w:shd w:val="clear" w:color="auto" w:fill="FFFFFF" w:themeFill="background1"/>
          </w:tcPr>
          <w:p w14:paraId="6F334EED" w14:textId="77777777" w:rsidR="0057740E" w:rsidRPr="004F3201" w:rsidRDefault="0057740E" w:rsidP="005C16D0">
            <w:r w:rsidRPr="004F3201">
              <w:rPr>
                <w:lang w:eastAsia="en-GB"/>
              </w:rPr>
              <w:t>£</w:t>
            </w:r>
          </w:p>
        </w:tc>
        <w:tc>
          <w:tcPr>
            <w:tcW w:w="1308" w:type="dxa"/>
            <w:shd w:val="clear" w:color="auto" w:fill="D9D9D9" w:themeFill="background1" w:themeFillShade="D9"/>
          </w:tcPr>
          <w:p w14:paraId="1E67C553" w14:textId="77777777" w:rsidR="0057740E" w:rsidRPr="004F3201" w:rsidRDefault="0057740E" w:rsidP="005C16D0">
            <w:pPr>
              <w:rPr>
                <w:lang w:eastAsia="en-GB"/>
              </w:rPr>
            </w:pPr>
          </w:p>
        </w:tc>
      </w:tr>
      <w:tr w:rsidR="00E51C8E" w:rsidRPr="004F3201" w14:paraId="750B016C" w14:textId="77777777" w:rsidTr="0057740E">
        <w:tc>
          <w:tcPr>
            <w:tcW w:w="1626" w:type="dxa"/>
          </w:tcPr>
          <w:p w14:paraId="24FBDAD1" w14:textId="77777777" w:rsidR="00E51C8E" w:rsidRPr="004F3201" w:rsidRDefault="00E51C8E" w:rsidP="006413B9">
            <w:pPr>
              <w:rPr>
                <w:lang w:eastAsia="en-GB"/>
              </w:rPr>
            </w:pPr>
            <w:r>
              <w:rPr>
                <w:lang w:eastAsia="en-GB"/>
              </w:rPr>
              <w:lastRenderedPageBreak/>
              <w:t>Ss_60_40_37_48</w:t>
            </w:r>
          </w:p>
        </w:tc>
        <w:tc>
          <w:tcPr>
            <w:tcW w:w="4992" w:type="dxa"/>
          </w:tcPr>
          <w:p w14:paraId="6D065838" w14:textId="77777777" w:rsidR="00E51C8E" w:rsidRPr="004F3201" w:rsidRDefault="00E51C8E" w:rsidP="00E51C8E">
            <w:r>
              <w:t>Electric Heating Systems</w:t>
            </w:r>
          </w:p>
        </w:tc>
        <w:tc>
          <w:tcPr>
            <w:tcW w:w="1141" w:type="dxa"/>
            <w:shd w:val="clear" w:color="auto" w:fill="FFFFFF" w:themeFill="background1"/>
          </w:tcPr>
          <w:p w14:paraId="27734372" w14:textId="77777777" w:rsidR="00E51C8E" w:rsidRPr="004F3201" w:rsidRDefault="00E51C8E" w:rsidP="006413B9">
            <w:r w:rsidRPr="004F3201">
              <w:rPr>
                <w:lang w:eastAsia="en-GB"/>
              </w:rPr>
              <w:t>£</w:t>
            </w:r>
          </w:p>
        </w:tc>
        <w:tc>
          <w:tcPr>
            <w:tcW w:w="1308" w:type="dxa"/>
            <w:shd w:val="clear" w:color="auto" w:fill="D9D9D9" w:themeFill="background1" w:themeFillShade="D9"/>
          </w:tcPr>
          <w:p w14:paraId="0BEF43DC" w14:textId="77777777" w:rsidR="00E51C8E" w:rsidRPr="004F3201" w:rsidRDefault="00E51C8E" w:rsidP="007E142D">
            <w:pPr>
              <w:rPr>
                <w:lang w:eastAsia="en-GB"/>
              </w:rPr>
            </w:pPr>
          </w:p>
        </w:tc>
      </w:tr>
      <w:tr w:rsidR="00E51C8E" w:rsidRPr="004F3201" w14:paraId="2BBEFFDB" w14:textId="77777777" w:rsidTr="0057740E">
        <w:tc>
          <w:tcPr>
            <w:tcW w:w="1626" w:type="dxa"/>
          </w:tcPr>
          <w:p w14:paraId="42427668" w14:textId="77777777" w:rsidR="00E51C8E" w:rsidRPr="004F3201" w:rsidRDefault="00E51C8E" w:rsidP="007E142D">
            <w:pPr>
              <w:rPr>
                <w:lang w:eastAsia="en-GB"/>
              </w:rPr>
            </w:pPr>
            <w:r>
              <w:rPr>
                <w:lang w:eastAsia="en-GB"/>
              </w:rPr>
              <w:t>Ss_60_40_37_48</w:t>
            </w:r>
          </w:p>
        </w:tc>
        <w:tc>
          <w:tcPr>
            <w:tcW w:w="4992" w:type="dxa"/>
          </w:tcPr>
          <w:p w14:paraId="0AC55C76" w14:textId="77777777" w:rsidR="00E51C8E" w:rsidRPr="004F3201" w:rsidRDefault="00E51C8E" w:rsidP="007E142D">
            <w:r>
              <w:t>Low Temperature Hot Water Heating System</w:t>
            </w:r>
          </w:p>
        </w:tc>
        <w:tc>
          <w:tcPr>
            <w:tcW w:w="1141" w:type="dxa"/>
            <w:shd w:val="clear" w:color="auto" w:fill="FFFFFF" w:themeFill="background1"/>
          </w:tcPr>
          <w:p w14:paraId="5078C4D4" w14:textId="77777777" w:rsidR="00E51C8E" w:rsidRPr="004F3201" w:rsidRDefault="00E51C8E" w:rsidP="007E142D">
            <w:r w:rsidRPr="004F3201">
              <w:rPr>
                <w:lang w:eastAsia="en-GB"/>
              </w:rPr>
              <w:t>£</w:t>
            </w:r>
          </w:p>
        </w:tc>
        <w:tc>
          <w:tcPr>
            <w:tcW w:w="1308" w:type="dxa"/>
            <w:shd w:val="clear" w:color="auto" w:fill="D9D9D9" w:themeFill="background1" w:themeFillShade="D9"/>
          </w:tcPr>
          <w:p w14:paraId="4423C811" w14:textId="77777777" w:rsidR="00E51C8E" w:rsidRPr="004F3201" w:rsidRDefault="00E51C8E" w:rsidP="007E142D">
            <w:pPr>
              <w:rPr>
                <w:lang w:eastAsia="en-GB"/>
              </w:rPr>
            </w:pPr>
          </w:p>
        </w:tc>
      </w:tr>
      <w:tr w:rsidR="00E51C8E" w:rsidRPr="004F3201" w14:paraId="42BF7964" w14:textId="77777777" w:rsidTr="0057740E">
        <w:tc>
          <w:tcPr>
            <w:tcW w:w="1626" w:type="dxa"/>
          </w:tcPr>
          <w:p w14:paraId="596A3991" w14:textId="77777777" w:rsidR="00E51C8E" w:rsidRPr="004F3201" w:rsidRDefault="00E51C8E" w:rsidP="00F82532">
            <w:pPr>
              <w:rPr>
                <w:lang w:eastAsia="en-GB"/>
              </w:rPr>
            </w:pPr>
            <w:r>
              <w:rPr>
                <w:lang w:eastAsia="en-GB"/>
              </w:rPr>
              <w:t>Ss_60_40_37_81</w:t>
            </w:r>
          </w:p>
        </w:tc>
        <w:tc>
          <w:tcPr>
            <w:tcW w:w="4992" w:type="dxa"/>
          </w:tcPr>
          <w:p w14:paraId="5B2F54AE" w14:textId="77777777" w:rsidR="00E51C8E" w:rsidRPr="004F3201" w:rsidRDefault="00E51C8E" w:rsidP="005C16D0">
            <w:r>
              <w:t>Solar Collectors</w:t>
            </w:r>
          </w:p>
        </w:tc>
        <w:tc>
          <w:tcPr>
            <w:tcW w:w="1141" w:type="dxa"/>
            <w:shd w:val="clear" w:color="auto" w:fill="FFFFFF" w:themeFill="background1"/>
          </w:tcPr>
          <w:p w14:paraId="41D06B5B" w14:textId="77777777" w:rsidR="00E51C8E" w:rsidRPr="004F3201" w:rsidRDefault="00E51C8E" w:rsidP="005C16D0">
            <w:r w:rsidRPr="004F3201">
              <w:rPr>
                <w:lang w:eastAsia="en-GB"/>
              </w:rPr>
              <w:t>£</w:t>
            </w:r>
          </w:p>
        </w:tc>
        <w:tc>
          <w:tcPr>
            <w:tcW w:w="1308" w:type="dxa"/>
            <w:shd w:val="clear" w:color="auto" w:fill="D9D9D9" w:themeFill="background1" w:themeFillShade="D9"/>
          </w:tcPr>
          <w:p w14:paraId="73B35B38" w14:textId="77777777" w:rsidR="00E51C8E" w:rsidRPr="004F3201" w:rsidRDefault="00E51C8E" w:rsidP="005C16D0">
            <w:pPr>
              <w:rPr>
                <w:lang w:eastAsia="en-GB"/>
              </w:rPr>
            </w:pPr>
          </w:p>
        </w:tc>
      </w:tr>
      <w:tr w:rsidR="00E51C8E" w:rsidRPr="004F3201" w14:paraId="6C65F7D5" w14:textId="77777777" w:rsidTr="0057740E">
        <w:tc>
          <w:tcPr>
            <w:tcW w:w="1626" w:type="dxa"/>
          </w:tcPr>
          <w:p w14:paraId="46A0C985" w14:textId="77777777" w:rsidR="00E51C8E" w:rsidRPr="0057740E" w:rsidRDefault="00E51C8E" w:rsidP="006413B9">
            <w:pPr>
              <w:rPr>
                <w:lang w:eastAsia="en-GB"/>
              </w:rPr>
            </w:pPr>
            <w:r w:rsidRPr="0057740E">
              <w:rPr>
                <w:lang w:eastAsia="en-GB"/>
              </w:rPr>
              <w:t>Pr_60_60_13</w:t>
            </w:r>
            <w:r>
              <w:rPr>
                <w:lang w:eastAsia="en-GB"/>
              </w:rPr>
              <w:t>_00</w:t>
            </w:r>
          </w:p>
        </w:tc>
        <w:tc>
          <w:tcPr>
            <w:tcW w:w="4992" w:type="dxa"/>
          </w:tcPr>
          <w:p w14:paraId="215FC524" w14:textId="77777777" w:rsidR="00E51C8E" w:rsidRPr="0057740E" w:rsidRDefault="00E51C8E" w:rsidP="006413B9">
            <w:r w:rsidRPr="0057740E">
              <w:t>Central Chiller Plant</w:t>
            </w:r>
          </w:p>
        </w:tc>
        <w:tc>
          <w:tcPr>
            <w:tcW w:w="1141" w:type="dxa"/>
            <w:shd w:val="clear" w:color="auto" w:fill="FFFFFF" w:themeFill="background1"/>
          </w:tcPr>
          <w:p w14:paraId="721AB70A" w14:textId="77777777" w:rsidR="00E51C8E" w:rsidRPr="0057740E" w:rsidRDefault="00E51C8E" w:rsidP="006413B9">
            <w:r w:rsidRPr="0057740E">
              <w:rPr>
                <w:lang w:eastAsia="en-GB"/>
              </w:rPr>
              <w:t>£</w:t>
            </w:r>
          </w:p>
        </w:tc>
        <w:tc>
          <w:tcPr>
            <w:tcW w:w="1308" w:type="dxa"/>
            <w:shd w:val="clear" w:color="auto" w:fill="D9D9D9" w:themeFill="background1" w:themeFillShade="D9"/>
          </w:tcPr>
          <w:p w14:paraId="05ECE6FC" w14:textId="77777777" w:rsidR="00E51C8E" w:rsidRPr="004F3201" w:rsidRDefault="00E51C8E" w:rsidP="005C16D0">
            <w:pPr>
              <w:rPr>
                <w:lang w:eastAsia="en-GB"/>
              </w:rPr>
            </w:pPr>
          </w:p>
        </w:tc>
      </w:tr>
      <w:tr w:rsidR="00E51C8E" w:rsidRPr="004F3201" w14:paraId="53DDA46E" w14:textId="77777777" w:rsidTr="0057740E">
        <w:tc>
          <w:tcPr>
            <w:tcW w:w="1626" w:type="dxa"/>
          </w:tcPr>
          <w:p w14:paraId="1EE19F9E" w14:textId="77777777" w:rsidR="00E51C8E" w:rsidRDefault="00E51C8E" w:rsidP="00E51C8E">
            <w:pPr>
              <w:rPr>
                <w:lang w:eastAsia="en-GB"/>
              </w:rPr>
            </w:pPr>
            <w:r w:rsidRPr="0057740E">
              <w:rPr>
                <w:lang w:eastAsia="en-GB"/>
              </w:rPr>
              <w:t>Pr_60_60_</w:t>
            </w:r>
            <w:r>
              <w:rPr>
                <w:lang w:eastAsia="en-GB"/>
              </w:rPr>
              <w:t>08_81</w:t>
            </w:r>
          </w:p>
        </w:tc>
        <w:tc>
          <w:tcPr>
            <w:tcW w:w="4992" w:type="dxa"/>
          </w:tcPr>
          <w:p w14:paraId="50B51FFA" w14:textId="77777777" w:rsidR="00E51C8E" w:rsidRDefault="00E51C8E" w:rsidP="007E142D">
            <w:r>
              <w:t>Solid Fuel Boiler - Biomass</w:t>
            </w:r>
          </w:p>
        </w:tc>
        <w:tc>
          <w:tcPr>
            <w:tcW w:w="1141" w:type="dxa"/>
            <w:shd w:val="clear" w:color="auto" w:fill="FFFFFF" w:themeFill="background1"/>
          </w:tcPr>
          <w:p w14:paraId="4F98A0C5" w14:textId="77777777" w:rsidR="00E51C8E" w:rsidRPr="004F3201" w:rsidRDefault="00E51C8E" w:rsidP="007E142D">
            <w:pPr>
              <w:rPr>
                <w:lang w:eastAsia="en-GB"/>
              </w:rPr>
            </w:pPr>
            <w:r w:rsidRPr="0057740E">
              <w:rPr>
                <w:lang w:eastAsia="en-GB"/>
              </w:rPr>
              <w:t>£</w:t>
            </w:r>
          </w:p>
        </w:tc>
        <w:tc>
          <w:tcPr>
            <w:tcW w:w="1308" w:type="dxa"/>
            <w:shd w:val="clear" w:color="auto" w:fill="D9D9D9" w:themeFill="background1" w:themeFillShade="D9"/>
          </w:tcPr>
          <w:p w14:paraId="2D5C9570" w14:textId="77777777" w:rsidR="00E51C8E" w:rsidRPr="004F3201" w:rsidRDefault="00E51C8E" w:rsidP="005C16D0">
            <w:pPr>
              <w:rPr>
                <w:lang w:eastAsia="en-GB"/>
              </w:rPr>
            </w:pPr>
          </w:p>
        </w:tc>
      </w:tr>
      <w:tr w:rsidR="00E51C8E" w:rsidRPr="004F3201" w14:paraId="08C97A99" w14:textId="77777777" w:rsidTr="0057740E">
        <w:tc>
          <w:tcPr>
            <w:tcW w:w="1626" w:type="dxa"/>
          </w:tcPr>
          <w:p w14:paraId="78F9F962" w14:textId="77777777" w:rsidR="00E51C8E" w:rsidRPr="004F3201" w:rsidRDefault="00E51C8E" w:rsidP="007E142D">
            <w:pPr>
              <w:rPr>
                <w:lang w:eastAsia="en-GB"/>
              </w:rPr>
            </w:pPr>
            <w:r>
              <w:rPr>
                <w:lang w:eastAsia="en-GB"/>
              </w:rPr>
              <w:t>Ss_65_40_25_00</w:t>
            </w:r>
          </w:p>
        </w:tc>
        <w:tc>
          <w:tcPr>
            <w:tcW w:w="4992" w:type="dxa"/>
          </w:tcPr>
          <w:p w14:paraId="28E1143F" w14:textId="77777777" w:rsidR="00E51C8E" w:rsidRPr="004F3201" w:rsidRDefault="00E51C8E" w:rsidP="007E142D">
            <w:r>
              <w:t>Dust Collection</w:t>
            </w:r>
          </w:p>
        </w:tc>
        <w:tc>
          <w:tcPr>
            <w:tcW w:w="1141" w:type="dxa"/>
            <w:shd w:val="clear" w:color="auto" w:fill="FFFFFF" w:themeFill="background1"/>
          </w:tcPr>
          <w:p w14:paraId="5DD2813D" w14:textId="77777777" w:rsidR="00E51C8E" w:rsidRPr="004F3201" w:rsidRDefault="00E51C8E" w:rsidP="007E142D">
            <w:r w:rsidRPr="004F3201">
              <w:rPr>
                <w:lang w:eastAsia="en-GB"/>
              </w:rPr>
              <w:t>£</w:t>
            </w:r>
          </w:p>
        </w:tc>
        <w:tc>
          <w:tcPr>
            <w:tcW w:w="1308" w:type="dxa"/>
            <w:shd w:val="clear" w:color="auto" w:fill="D9D9D9" w:themeFill="background1" w:themeFillShade="D9"/>
          </w:tcPr>
          <w:p w14:paraId="6FB4DE85" w14:textId="77777777" w:rsidR="00E51C8E" w:rsidRPr="004F3201" w:rsidRDefault="00E51C8E" w:rsidP="005C16D0">
            <w:pPr>
              <w:rPr>
                <w:lang w:eastAsia="en-GB"/>
              </w:rPr>
            </w:pPr>
          </w:p>
        </w:tc>
      </w:tr>
      <w:tr w:rsidR="00E51C8E" w:rsidRPr="004F3201" w14:paraId="6CDF69BE" w14:textId="77777777" w:rsidTr="0057740E">
        <w:tc>
          <w:tcPr>
            <w:tcW w:w="1626" w:type="dxa"/>
          </w:tcPr>
          <w:p w14:paraId="3470F0D0" w14:textId="77777777" w:rsidR="00E51C8E" w:rsidRPr="004F3201" w:rsidRDefault="00E51C8E" w:rsidP="007E142D">
            <w:pPr>
              <w:rPr>
                <w:lang w:eastAsia="en-GB"/>
              </w:rPr>
            </w:pPr>
            <w:r>
              <w:rPr>
                <w:lang w:eastAsia="en-GB"/>
              </w:rPr>
              <w:t>Ss_65_40_32_00</w:t>
            </w:r>
          </w:p>
        </w:tc>
        <w:tc>
          <w:tcPr>
            <w:tcW w:w="4992" w:type="dxa"/>
          </w:tcPr>
          <w:p w14:paraId="6BD31C00" w14:textId="77777777" w:rsidR="00E51C8E" w:rsidRPr="004F3201" w:rsidRDefault="00E51C8E" w:rsidP="007E142D">
            <w:r>
              <w:t>Fume Extract</w:t>
            </w:r>
          </w:p>
        </w:tc>
        <w:tc>
          <w:tcPr>
            <w:tcW w:w="1141" w:type="dxa"/>
            <w:shd w:val="clear" w:color="auto" w:fill="FFFFFF" w:themeFill="background1"/>
          </w:tcPr>
          <w:p w14:paraId="1CE60DEF" w14:textId="77777777" w:rsidR="00E51C8E" w:rsidRPr="004F3201" w:rsidRDefault="00E51C8E" w:rsidP="007E142D">
            <w:r w:rsidRPr="004F3201">
              <w:rPr>
                <w:lang w:eastAsia="en-GB"/>
              </w:rPr>
              <w:t>£</w:t>
            </w:r>
          </w:p>
        </w:tc>
        <w:tc>
          <w:tcPr>
            <w:tcW w:w="1308" w:type="dxa"/>
            <w:shd w:val="clear" w:color="auto" w:fill="D9D9D9" w:themeFill="background1" w:themeFillShade="D9"/>
          </w:tcPr>
          <w:p w14:paraId="40B14CE3" w14:textId="77777777" w:rsidR="00E51C8E" w:rsidRPr="004F3201" w:rsidRDefault="00E51C8E" w:rsidP="005C16D0">
            <w:pPr>
              <w:rPr>
                <w:lang w:eastAsia="en-GB"/>
              </w:rPr>
            </w:pPr>
          </w:p>
        </w:tc>
      </w:tr>
      <w:tr w:rsidR="00E51C8E" w:rsidRPr="004F3201" w14:paraId="381A0519" w14:textId="77777777" w:rsidTr="0057740E">
        <w:tc>
          <w:tcPr>
            <w:tcW w:w="1626" w:type="dxa"/>
          </w:tcPr>
          <w:p w14:paraId="51E89097" w14:textId="77777777" w:rsidR="00E51C8E" w:rsidRPr="004F3201" w:rsidRDefault="00E51C8E" w:rsidP="00F82532">
            <w:pPr>
              <w:rPr>
                <w:lang w:eastAsia="en-GB"/>
              </w:rPr>
            </w:pPr>
            <w:r>
              <w:rPr>
                <w:lang w:eastAsia="en-GB"/>
              </w:rPr>
              <w:t>Ss_65_40_33_00</w:t>
            </w:r>
          </w:p>
        </w:tc>
        <w:tc>
          <w:tcPr>
            <w:tcW w:w="4992" w:type="dxa"/>
          </w:tcPr>
          <w:p w14:paraId="61FFC05A" w14:textId="77777777" w:rsidR="00E51C8E" w:rsidRPr="004F3201" w:rsidRDefault="00E51C8E" w:rsidP="005C16D0">
            <w:r w:rsidRPr="004F3201">
              <w:t>General ventilation</w:t>
            </w:r>
          </w:p>
        </w:tc>
        <w:tc>
          <w:tcPr>
            <w:tcW w:w="1141" w:type="dxa"/>
            <w:shd w:val="clear" w:color="auto" w:fill="FFFFFF" w:themeFill="background1"/>
          </w:tcPr>
          <w:p w14:paraId="2B83322F" w14:textId="77777777" w:rsidR="00E51C8E" w:rsidRPr="004F3201" w:rsidRDefault="00E51C8E" w:rsidP="005C16D0">
            <w:r w:rsidRPr="004F3201">
              <w:rPr>
                <w:lang w:eastAsia="en-GB"/>
              </w:rPr>
              <w:t>£</w:t>
            </w:r>
          </w:p>
        </w:tc>
        <w:tc>
          <w:tcPr>
            <w:tcW w:w="1308" w:type="dxa"/>
            <w:shd w:val="clear" w:color="auto" w:fill="D9D9D9" w:themeFill="background1" w:themeFillShade="D9"/>
          </w:tcPr>
          <w:p w14:paraId="632907B8" w14:textId="77777777" w:rsidR="00E51C8E" w:rsidRPr="004F3201" w:rsidRDefault="00E51C8E" w:rsidP="005C16D0">
            <w:pPr>
              <w:rPr>
                <w:lang w:eastAsia="en-GB"/>
              </w:rPr>
            </w:pPr>
          </w:p>
        </w:tc>
      </w:tr>
      <w:tr w:rsidR="00E51C8E" w:rsidRPr="004F3201" w14:paraId="46BD8E45" w14:textId="77777777" w:rsidTr="0057740E">
        <w:tc>
          <w:tcPr>
            <w:tcW w:w="1626" w:type="dxa"/>
          </w:tcPr>
          <w:p w14:paraId="59424F18" w14:textId="77777777" w:rsidR="00E51C8E" w:rsidRPr="004F3201" w:rsidRDefault="00E51C8E" w:rsidP="007E142D">
            <w:pPr>
              <w:rPr>
                <w:lang w:eastAsia="en-GB"/>
              </w:rPr>
            </w:pPr>
            <w:r>
              <w:rPr>
                <w:lang w:eastAsia="en-GB"/>
              </w:rPr>
              <w:t>Ss_65_40_33_45</w:t>
            </w:r>
          </w:p>
        </w:tc>
        <w:tc>
          <w:tcPr>
            <w:tcW w:w="4992" w:type="dxa"/>
          </w:tcPr>
          <w:p w14:paraId="5FE142B4" w14:textId="77777777" w:rsidR="00E51C8E" w:rsidRPr="004F3201" w:rsidRDefault="00E51C8E" w:rsidP="007E142D">
            <w:r>
              <w:t>Kitchen Ventilation</w:t>
            </w:r>
          </w:p>
        </w:tc>
        <w:tc>
          <w:tcPr>
            <w:tcW w:w="1141" w:type="dxa"/>
            <w:shd w:val="clear" w:color="auto" w:fill="FFFFFF" w:themeFill="background1"/>
          </w:tcPr>
          <w:p w14:paraId="5FC8DE50" w14:textId="77777777" w:rsidR="00E51C8E" w:rsidRPr="004F3201" w:rsidRDefault="00E51C8E" w:rsidP="007E142D">
            <w:r w:rsidRPr="004F3201">
              <w:rPr>
                <w:lang w:eastAsia="en-GB"/>
              </w:rPr>
              <w:t>£</w:t>
            </w:r>
          </w:p>
        </w:tc>
        <w:tc>
          <w:tcPr>
            <w:tcW w:w="1308" w:type="dxa"/>
            <w:shd w:val="clear" w:color="auto" w:fill="D9D9D9" w:themeFill="background1" w:themeFillShade="D9"/>
          </w:tcPr>
          <w:p w14:paraId="3805849F" w14:textId="77777777" w:rsidR="00E51C8E" w:rsidRPr="004F3201" w:rsidRDefault="00E51C8E" w:rsidP="005C16D0">
            <w:pPr>
              <w:rPr>
                <w:lang w:eastAsia="en-GB"/>
              </w:rPr>
            </w:pPr>
          </w:p>
        </w:tc>
      </w:tr>
      <w:tr w:rsidR="00E51C8E" w:rsidRPr="004F3201" w14:paraId="057AA4C2" w14:textId="77777777" w:rsidTr="0057740E">
        <w:tc>
          <w:tcPr>
            <w:tcW w:w="1626" w:type="dxa"/>
          </w:tcPr>
          <w:p w14:paraId="7107C3FB" w14:textId="77777777" w:rsidR="00E51C8E" w:rsidRPr="004F3201" w:rsidRDefault="00E51C8E" w:rsidP="005C16D0">
            <w:pPr>
              <w:rPr>
                <w:lang w:eastAsia="en-GB"/>
              </w:rPr>
            </w:pPr>
            <w:r>
              <w:rPr>
                <w:lang w:eastAsia="en-GB"/>
              </w:rPr>
              <w:t>Ss_65_40_33_90</w:t>
            </w:r>
          </w:p>
        </w:tc>
        <w:tc>
          <w:tcPr>
            <w:tcW w:w="4992" w:type="dxa"/>
          </w:tcPr>
          <w:p w14:paraId="51F668FF" w14:textId="77777777" w:rsidR="00E51C8E" w:rsidRPr="004F3201" w:rsidRDefault="00E51C8E" w:rsidP="005C16D0">
            <w:r>
              <w:t>Toilet Ventilation</w:t>
            </w:r>
          </w:p>
        </w:tc>
        <w:tc>
          <w:tcPr>
            <w:tcW w:w="1141" w:type="dxa"/>
            <w:shd w:val="clear" w:color="auto" w:fill="FFFFFF" w:themeFill="background1"/>
          </w:tcPr>
          <w:p w14:paraId="7526DF5E" w14:textId="77777777" w:rsidR="00E51C8E" w:rsidRPr="004F3201" w:rsidRDefault="00E51C8E" w:rsidP="005C16D0">
            <w:r w:rsidRPr="004F3201">
              <w:rPr>
                <w:lang w:eastAsia="en-GB"/>
              </w:rPr>
              <w:t>£</w:t>
            </w:r>
          </w:p>
        </w:tc>
        <w:tc>
          <w:tcPr>
            <w:tcW w:w="1308" w:type="dxa"/>
            <w:shd w:val="clear" w:color="auto" w:fill="D9D9D9" w:themeFill="background1" w:themeFillShade="D9"/>
          </w:tcPr>
          <w:p w14:paraId="6F540617" w14:textId="77777777" w:rsidR="00E51C8E" w:rsidRPr="004F3201" w:rsidRDefault="00E51C8E" w:rsidP="005C16D0">
            <w:pPr>
              <w:rPr>
                <w:lang w:eastAsia="en-GB"/>
              </w:rPr>
            </w:pPr>
          </w:p>
        </w:tc>
      </w:tr>
      <w:tr w:rsidR="00E51C8E" w:rsidRPr="004F3201" w14:paraId="4AFD1785" w14:textId="77777777" w:rsidTr="0057740E">
        <w:tc>
          <w:tcPr>
            <w:tcW w:w="1626" w:type="dxa"/>
          </w:tcPr>
          <w:p w14:paraId="4D0F5874" w14:textId="77777777" w:rsidR="00E51C8E" w:rsidRPr="004F3201" w:rsidRDefault="00E51C8E" w:rsidP="007E142D">
            <w:pPr>
              <w:rPr>
                <w:lang w:eastAsia="en-GB"/>
              </w:rPr>
            </w:pPr>
            <w:r>
              <w:rPr>
                <w:lang w:eastAsia="en-GB"/>
              </w:rPr>
              <w:t>Ss_65_40_80_00</w:t>
            </w:r>
          </w:p>
        </w:tc>
        <w:tc>
          <w:tcPr>
            <w:tcW w:w="4992" w:type="dxa"/>
          </w:tcPr>
          <w:p w14:paraId="60C139E6" w14:textId="77777777" w:rsidR="00E51C8E" w:rsidRPr="004F3201" w:rsidRDefault="00E51C8E" w:rsidP="007E142D">
            <w:r>
              <w:t>Smoke Extraction/Smoke Control</w:t>
            </w:r>
          </w:p>
        </w:tc>
        <w:tc>
          <w:tcPr>
            <w:tcW w:w="1141" w:type="dxa"/>
            <w:shd w:val="clear" w:color="auto" w:fill="FFFFFF" w:themeFill="background1"/>
          </w:tcPr>
          <w:p w14:paraId="6FD70BA3" w14:textId="77777777" w:rsidR="00E51C8E" w:rsidRPr="004F3201" w:rsidRDefault="00E51C8E" w:rsidP="007E142D">
            <w:r w:rsidRPr="004F3201">
              <w:rPr>
                <w:lang w:eastAsia="en-GB"/>
              </w:rPr>
              <w:t>£</w:t>
            </w:r>
          </w:p>
        </w:tc>
        <w:tc>
          <w:tcPr>
            <w:tcW w:w="1308" w:type="dxa"/>
            <w:shd w:val="clear" w:color="auto" w:fill="D9D9D9" w:themeFill="background1" w:themeFillShade="D9"/>
          </w:tcPr>
          <w:p w14:paraId="27E65950" w14:textId="77777777" w:rsidR="00E51C8E" w:rsidRPr="004F3201" w:rsidRDefault="00E51C8E" w:rsidP="005C16D0">
            <w:pPr>
              <w:rPr>
                <w:lang w:eastAsia="en-GB"/>
              </w:rPr>
            </w:pPr>
          </w:p>
        </w:tc>
      </w:tr>
      <w:tr w:rsidR="00E51C8E" w:rsidRPr="004F3201" w14:paraId="4756274F" w14:textId="77777777" w:rsidTr="0057740E">
        <w:tc>
          <w:tcPr>
            <w:tcW w:w="1626" w:type="dxa"/>
          </w:tcPr>
          <w:p w14:paraId="6A7C31C4" w14:textId="77777777" w:rsidR="00E51C8E" w:rsidRPr="004F3201" w:rsidRDefault="00E51C8E" w:rsidP="0014380A">
            <w:pPr>
              <w:rPr>
                <w:lang w:eastAsia="en-GB"/>
              </w:rPr>
            </w:pPr>
            <w:r>
              <w:rPr>
                <w:lang w:eastAsia="en-GB"/>
              </w:rPr>
              <w:t>Ss_65_40_94_00</w:t>
            </w:r>
          </w:p>
        </w:tc>
        <w:tc>
          <w:tcPr>
            <w:tcW w:w="4992" w:type="dxa"/>
          </w:tcPr>
          <w:p w14:paraId="398E0DFC" w14:textId="77777777" w:rsidR="00E51C8E" w:rsidRPr="004F3201" w:rsidRDefault="00E51C8E" w:rsidP="005C16D0">
            <w:r>
              <w:t>Car park Ventilation</w:t>
            </w:r>
          </w:p>
        </w:tc>
        <w:tc>
          <w:tcPr>
            <w:tcW w:w="1141" w:type="dxa"/>
            <w:shd w:val="clear" w:color="auto" w:fill="FFFFFF" w:themeFill="background1"/>
          </w:tcPr>
          <w:p w14:paraId="19BB57F6" w14:textId="77777777" w:rsidR="00E51C8E" w:rsidRPr="004F3201" w:rsidRDefault="00E51C8E" w:rsidP="005C16D0">
            <w:r w:rsidRPr="004F3201">
              <w:rPr>
                <w:lang w:eastAsia="en-GB"/>
              </w:rPr>
              <w:t>£</w:t>
            </w:r>
          </w:p>
        </w:tc>
        <w:tc>
          <w:tcPr>
            <w:tcW w:w="1308" w:type="dxa"/>
            <w:shd w:val="clear" w:color="auto" w:fill="D9D9D9" w:themeFill="background1" w:themeFillShade="D9"/>
          </w:tcPr>
          <w:p w14:paraId="432A42EC" w14:textId="77777777" w:rsidR="00E51C8E" w:rsidRPr="004F3201" w:rsidRDefault="00E51C8E" w:rsidP="005C16D0">
            <w:pPr>
              <w:rPr>
                <w:lang w:eastAsia="en-GB"/>
              </w:rPr>
            </w:pPr>
          </w:p>
        </w:tc>
      </w:tr>
      <w:tr w:rsidR="00E51C8E" w:rsidRPr="004F3201" w14:paraId="7ABFFFE9" w14:textId="77777777" w:rsidTr="0057740E">
        <w:tc>
          <w:tcPr>
            <w:tcW w:w="1626" w:type="dxa"/>
          </w:tcPr>
          <w:p w14:paraId="4F2ED7CB" w14:textId="77777777" w:rsidR="00E51C8E" w:rsidRPr="004F3201" w:rsidRDefault="00E51C8E" w:rsidP="0014380A">
            <w:pPr>
              <w:rPr>
                <w:lang w:eastAsia="en-GB"/>
              </w:rPr>
            </w:pPr>
            <w:r>
              <w:rPr>
                <w:lang w:eastAsia="en-GB"/>
              </w:rPr>
              <w:t>Ss_75_70_54_10</w:t>
            </w:r>
          </w:p>
        </w:tc>
        <w:tc>
          <w:tcPr>
            <w:tcW w:w="4992" w:type="dxa"/>
          </w:tcPr>
          <w:p w14:paraId="53195545" w14:textId="77777777" w:rsidR="00E51C8E" w:rsidRPr="004F3201" w:rsidRDefault="00E51C8E" w:rsidP="005C16D0">
            <w:r w:rsidRPr="004F3201">
              <w:t>Central control/Building management</w:t>
            </w:r>
          </w:p>
        </w:tc>
        <w:tc>
          <w:tcPr>
            <w:tcW w:w="1141" w:type="dxa"/>
            <w:shd w:val="clear" w:color="auto" w:fill="FFFFFF" w:themeFill="background1"/>
          </w:tcPr>
          <w:p w14:paraId="0DE91FB2" w14:textId="77777777" w:rsidR="00E51C8E" w:rsidRPr="004F3201" w:rsidRDefault="00E51C8E" w:rsidP="005C16D0">
            <w:r w:rsidRPr="004F3201">
              <w:rPr>
                <w:lang w:eastAsia="en-GB"/>
              </w:rPr>
              <w:t>£</w:t>
            </w:r>
          </w:p>
        </w:tc>
        <w:tc>
          <w:tcPr>
            <w:tcW w:w="1308" w:type="dxa"/>
            <w:shd w:val="clear" w:color="auto" w:fill="D9D9D9" w:themeFill="background1" w:themeFillShade="D9"/>
          </w:tcPr>
          <w:p w14:paraId="4371AB28" w14:textId="77777777" w:rsidR="00E51C8E" w:rsidRPr="004F3201" w:rsidRDefault="00E51C8E" w:rsidP="005C16D0">
            <w:pPr>
              <w:rPr>
                <w:lang w:eastAsia="en-GB"/>
              </w:rPr>
            </w:pPr>
          </w:p>
        </w:tc>
      </w:tr>
      <w:tr w:rsidR="00E51C8E" w:rsidRPr="004F3201" w14:paraId="79DF4707" w14:textId="77777777" w:rsidTr="0057740E">
        <w:tc>
          <w:tcPr>
            <w:tcW w:w="1626" w:type="dxa"/>
          </w:tcPr>
          <w:p w14:paraId="32C97A71" w14:textId="77777777" w:rsidR="00E51C8E" w:rsidRPr="004F3201" w:rsidRDefault="00E51C8E" w:rsidP="005C16D0">
            <w:pPr>
              <w:rPr>
                <w:lang w:eastAsia="en-GB"/>
              </w:rPr>
            </w:pPr>
          </w:p>
        </w:tc>
        <w:tc>
          <w:tcPr>
            <w:tcW w:w="4992" w:type="dxa"/>
          </w:tcPr>
          <w:p w14:paraId="766B10FF" w14:textId="77777777" w:rsidR="00E51C8E" w:rsidRPr="004F3201" w:rsidRDefault="00E51C8E" w:rsidP="005C16D0">
            <w:pPr>
              <w:rPr>
                <w:lang w:eastAsia="en-GB"/>
              </w:rPr>
            </w:pPr>
          </w:p>
        </w:tc>
        <w:tc>
          <w:tcPr>
            <w:tcW w:w="1141" w:type="dxa"/>
            <w:shd w:val="clear" w:color="auto" w:fill="FFFFFF" w:themeFill="background1"/>
          </w:tcPr>
          <w:p w14:paraId="0477FF93" w14:textId="77777777" w:rsidR="00E51C8E" w:rsidRPr="004F3201" w:rsidRDefault="00E51C8E" w:rsidP="005C16D0">
            <w:pPr>
              <w:rPr>
                <w:lang w:eastAsia="en-GB"/>
              </w:rPr>
            </w:pPr>
          </w:p>
        </w:tc>
        <w:tc>
          <w:tcPr>
            <w:tcW w:w="1308" w:type="dxa"/>
          </w:tcPr>
          <w:p w14:paraId="0A94647A" w14:textId="77777777" w:rsidR="00E51C8E" w:rsidRPr="004F3201" w:rsidRDefault="00E51C8E" w:rsidP="005C16D0">
            <w:pPr>
              <w:rPr>
                <w:lang w:eastAsia="en-GB"/>
              </w:rPr>
            </w:pPr>
          </w:p>
        </w:tc>
      </w:tr>
      <w:tr w:rsidR="00E51C8E" w:rsidRPr="004F3201" w14:paraId="24EA7803" w14:textId="77777777" w:rsidTr="0057740E">
        <w:tc>
          <w:tcPr>
            <w:tcW w:w="1626" w:type="dxa"/>
          </w:tcPr>
          <w:p w14:paraId="05B4C5EB" w14:textId="77777777" w:rsidR="00E51C8E" w:rsidRPr="004F3201" w:rsidRDefault="00E51C8E" w:rsidP="005C16D0">
            <w:pPr>
              <w:rPr>
                <w:lang w:eastAsia="en-GB"/>
              </w:rPr>
            </w:pPr>
          </w:p>
        </w:tc>
        <w:tc>
          <w:tcPr>
            <w:tcW w:w="4992" w:type="dxa"/>
          </w:tcPr>
          <w:p w14:paraId="03196AEB" w14:textId="77777777" w:rsidR="00E51C8E" w:rsidRPr="004F3201" w:rsidRDefault="00E51C8E" w:rsidP="005C16D0">
            <w:pPr>
              <w:rPr>
                <w:lang w:eastAsia="en-GB"/>
              </w:rPr>
            </w:pPr>
            <w:r w:rsidRPr="004F3201">
              <w:rPr>
                <w:lang w:eastAsia="en-GB"/>
              </w:rPr>
              <w:t>Total of Work Sections</w:t>
            </w:r>
          </w:p>
        </w:tc>
        <w:tc>
          <w:tcPr>
            <w:tcW w:w="1141" w:type="dxa"/>
            <w:shd w:val="clear" w:color="auto" w:fill="D9D9D9" w:themeFill="background1" w:themeFillShade="D9"/>
          </w:tcPr>
          <w:p w14:paraId="012762BC" w14:textId="77777777" w:rsidR="00E51C8E" w:rsidRPr="004F3201" w:rsidRDefault="00E51C8E" w:rsidP="005C16D0">
            <w:pPr>
              <w:rPr>
                <w:lang w:eastAsia="en-GB"/>
              </w:rPr>
            </w:pPr>
          </w:p>
        </w:tc>
        <w:tc>
          <w:tcPr>
            <w:tcW w:w="1308" w:type="dxa"/>
          </w:tcPr>
          <w:p w14:paraId="5F0383F7" w14:textId="77777777" w:rsidR="00E51C8E" w:rsidRPr="004F3201" w:rsidRDefault="00E51C8E" w:rsidP="005C16D0">
            <w:pPr>
              <w:rPr>
                <w:lang w:eastAsia="en-GB"/>
              </w:rPr>
            </w:pPr>
            <w:r w:rsidRPr="004F3201">
              <w:rPr>
                <w:lang w:eastAsia="en-GB"/>
              </w:rPr>
              <w:t>£</w:t>
            </w:r>
          </w:p>
        </w:tc>
      </w:tr>
    </w:tbl>
    <w:p w14:paraId="520AD74B" w14:textId="77777777" w:rsidR="009022CE" w:rsidRPr="004F3201" w:rsidRDefault="009022CE" w:rsidP="009022CE">
      <w:pPr>
        <w:rPr>
          <w:lang w:eastAsia="en-GB"/>
        </w:rPr>
      </w:pPr>
    </w:p>
    <w:p w14:paraId="04F227AD" w14:textId="77777777" w:rsidR="009022CE" w:rsidRPr="004F3201" w:rsidRDefault="009022CE" w:rsidP="009022CE">
      <w:pPr>
        <w:tabs>
          <w:tab w:val="left" w:pos="1701"/>
        </w:tabs>
        <w:rPr>
          <w:lang w:eastAsia="en-GB"/>
        </w:rPr>
      </w:pPr>
      <w:r w:rsidRPr="004F3201">
        <w:rPr>
          <w:lang w:eastAsia="en-GB"/>
        </w:rPr>
        <w:t>Signed</w:t>
      </w:r>
      <w:r w:rsidRPr="004F3201">
        <w:rPr>
          <w:lang w:eastAsia="en-GB"/>
        </w:rPr>
        <w:tab/>
        <w:t>..........................................................................................</w:t>
      </w:r>
    </w:p>
    <w:p w14:paraId="58E8B9A4" w14:textId="77777777" w:rsidR="009022CE" w:rsidRPr="004F3201" w:rsidRDefault="009022CE" w:rsidP="009022CE">
      <w:pPr>
        <w:tabs>
          <w:tab w:val="left" w:pos="1701"/>
        </w:tabs>
        <w:rPr>
          <w:lang w:eastAsia="en-GB"/>
        </w:rPr>
      </w:pPr>
      <w:r w:rsidRPr="004F3201">
        <w:rPr>
          <w:lang w:eastAsia="en-GB"/>
        </w:rPr>
        <w:t>For &amp; on behalf of</w:t>
      </w:r>
      <w:r w:rsidRPr="004F3201">
        <w:rPr>
          <w:lang w:eastAsia="en-GB"/>
        </w:rPr>
        <w:tab/>
        <w:t>..........................................................................................</w:t>
      </w:r>
    </w:p>
    <w:p w14:paraId="73269F58" w14:textId="77777777" w:rsidR="009022CE" w:rsidRPr="00321CCE" w:rsidRDefault="009022CE" w:rsidP="009022CE">
      <w:pPr>
        <w:tabs>
          <w:tab w:val="left" w:pos="1701"/>
        </w:tabs>
        <w:rPr>
          <w:lang w:eastAsia="en-GB"/>
        </w:rPr>
      </w:pPr>
      <w:r w:rsidRPr="004F3201">
        <w:rPr>
          <w:lang w:eastAsia="en-GB"/>
        </w:rPr>
        <w:tab/>
        <w:t>..........................................................................................</w:t>
      </w:r>
    </w:p>
    <w:p w14:paraId="2BBBD9D9" w14:textId="77777777" w:rsidR="009022CE" w:rsidRDefault="009022CE" w:rsidP="009022CE"/>
    <w:p w14:paraId="60A11C71" w14:textId="77777777" w:rsidR="009022CE" w:rsidRDefault="009022CE" w:rsidP="009022CE">
      <w:pPr>
        <w:rPr>
          <w:rFonts w:asciiTheme="majorHAnsi" w:eastAsiaTheme="majorEastAsia" w:hAnsiTheme="majorHAnsi" w:cstheme="majorBidi"/>
          <w:b/>
          <w:bCs/>
          <w:caps/>
          <w:sz w:val="28"/>
          <w:szCs w:val="28"/>
        </w:rPr>
      </w:pPr>
    </w:p>
    <w:p w14:paraId="1FCD0740" w14:textId="77777777" w:rsidR="00A10FB7" w:rsidRDefault="00A10FB7">
      <w:pPr>
        <w:rPr>
          <w:rFonts w:asciiTheme="majorHAnsi" w:eastAsiaTheme="majorEastAsia" w:hAnsiTheme="majorHAnsi" w:cstheme="majorBidi"/>
          <w:b/>
          <w:bCs/>
          <w:caps/>
          <w:sz w:val="28"/>
          <w:szCs w:val="28"/>
        </w:rPr>
      </w:pPr>
      <w:r>
        <w:br w:type="page"/>
      </w:r>
    </w:p>
    <w:p w14:paraId="179BE0D1" w14:textId="77777777" w:rsidR="009022CE" w:rsidRPr="00625547" w:rsidRDefault="009022CE" w:rsidP="009022CE">
      <w:pPr>
        <w:pStyle w:val="Heading1"/>
        <w:numPr>
          <w:ilvl w:val="0"/>
          <w:numId w:val="0"/>
        </w:numPr>
        <w:ind w:left="851" w:hanging="851"/>
      </w:pPr>
      <w:bookmarkStart w:id="12" w:name="_Toc15913756"/>
      <w:r w:rsidRPr="00415BF6">
        <w:rPr>
          <w:noProof/>
          <w:lang w:eastAsia="en-GB"/>
        </w:rPr>
        <w:lastRenderedPageBreak/>
        <mc:AlternateContent>
          <mc:Choice Requires="wps">
            <w:drawing>
              <wp:anchor distT="0" distB="36195" distL="114300" distR="114300" simplePos="0" relativeHeight="251687936" behindDoc="0" locked="1" layoutInCell="1" allowOverlap="1" wp14:anchorId="7696BC30" wp14:editId="0FBE8716">
                <wp:simplePos x="0" y="0"/>
                <wp:positionH relativeFrom="column">
                  <wp:posOffset>3175</wp:posOffset>
                </wp:positionH>
                <wp:positionV relativeFrom="paragraph">
                  <wp:posOffset>215900</wp:posOffset>
                </wp:positionV>
                <wp:extent cx="2070000" cy="0"/>
                <wp:effectExtent l="0" t="19050" r="6985" b="19050"/>
                <wp:wrapNone/>
                <wp:docPr id="58" name="Straight Connector 58"/>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E2ADD5" id="Straight Connector 58" o:spid="_x0000_s1026" style="position:absolute;z-index:251687936;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OCi&#10;EPzeAQAAKAQAAA4AAAAAAAAAAAAAAAAALgIAAGRycy9lMm9Eb2MueG1sUEsBAi0AFAAGAAgAAAAh&#10;AAMpz1vZAAAABgEAAA8AAAAAAAAAAAAAAAAAOAQAAGRycy9kb3ducmV2LnhtbFBLBQYAAAAABAAE&#10;APMAAAA+BQAAAAA=&#10;" strokecolor="black [3213]" strokeweight="3pt">
                <w10:anchorlock/>
              </v:line>
            </w:pict>
          </mc:Fallback>
        </mc:AlternateContent>
      </w:r>
      <w:r>
        <w:t>Summary of Tender – Electrical</w:t>
      </w:r>
      <w:bookmarkEnd w:id="12"/>
    </w:p>
    <w:p w14:paraId="520C7F1A" w14:textId="77777777" w:rsidR="009022CE" w:rsidRPr="00D06569" w:rsidRDefault="009022CE" w:rsidP="009022CE">
      <w:pPr>
        <w:rPr>
          <w:lang w:eastAsia="en-GB"/>
        </w:rPr>
      </w:pPr>
      <w:r w:rsidRPr="00D06569">
        <w:rPr>
          <w:lang w:eastAsia="en-GB"/>
        </w:rPr>
        <w:t>The Contractor is to complete the following in full.</w:t>
      </w:r>
    </w:p>
    <w:tbl>
      <w:tblPr>
        <w:tblStyle w:val="TableGrid"/>
        <w:tblW w:w="9072" w:type="dxa"/>
        <w:tblCellMar>
          <w:top w:w="28" w:type="dxa"/>
          <w:bottom w:w="28" w:type="dxa"/>
        </w:tblCellMar>
        <w:tblLook w:val="0400" w:firstRow="0" w:lastRow="0" w:firstColumn="0" w:lastColumn="0" w:noHBand="0" w:noVBand="1"/>
      </w:tblPr>
      <w:tblGrid>
        <w:gridCol w:w="1626"/>
        <w:gridCol w:w="4936"/>
        <w:gridCol w:w="1255"/>
        <w:gridCol w:w="1255"/>
      </w:tblGrid>
      <w:tr w:rsidR="0089241C" w:rsidRPr="00D06569" w14:paraId="01531E6C" w14:textId="77777777" w:rsidTr="0014380A">
        <w:tc>
          <w:tcPr>
            <w:tcW w:w="1596" w:type="dxa"/>
          </w:tcPr>
          <w:p w14:paraId="4474E5BB" w14:textId="77777777" w:rsidR="0089241C" w:rsidRPr="004F3201" w:rsidRDefault="0089241C" w:rsidP="0089241C">
            <w:pPr>
              <w:rPr>
                <w:lang w:eastAsia="en-GB"/>
              </w:rPr>
            </w:pPr>
            <w:r>
              <w:rPr>
                <w:lang w:eastAsia="en-GB"/>
              </w:rPr>
              <w:t>SPEC-200</w:t>
            </w:r>
          </w:p>
        </w:tc>
        <w:tc>
          <w:tcPr>
            <w:tcW w:w="4954" w:type="dxa"/>
          </w:tcPr>
          <w:p w14:paraId="539E163E" w14:textId="77777777" w:rsidR="0089241C" w:rsidRPr="004F3201" w:rsidRDefault="0089241C" w:rsidP="0089241C">
            <w:pPr>
              <w:rPr>
                <w:lang w:eastAsia="en-GB"/>
              </w:rPr>
            </w:pPr>
            <w:r>
              <w:rPr>
                <w:lang w:eastAsia="en-GB"/>
              </w:rPr>
              <w:t>MEP Preliminaries Generally</w:t>
            </w:r>
          </w:p>
        </w:tc>
        <w:tc>
          <w:tcPr>
            <w:tcW w:w="1261" w:type="dxa"/>
          </w:tcPr>
          <w:p w14:paraId="72C82428" w14:textId="77777777" w:rsidR="0089241C" w:rsidRPr="004F3201" w:rsidRDefault="0089241C" w:rsidP="0089241C">
            <w:pPr>
              <w:rPr>
                <w:lang w:eastAsia="en-GB"/>
              </w:rPr>
            </w:pPr>
            <w:r w:rsidRPr="004F3201">
              <w:rPr>
                <w:lang w:eastAsia="en-GB"/>
              </w:rPr>
              <w:t>£</w:t>
            </w:r>
          </w:p>
        </w:tc>
        <w:tc>
          <w:tcPr>
            <w:tcW w:w="1261" w:type="dxa"/>
            <w:shd w:val="clear" w:color="auto" w:fill="D9D9D9" w:themeFill="background1" w:themeFillShade="D9"/>
          </w:tcPr>
          <w:p w14:paraId="0320185B" w14:textId="77777777" w:rsidR="0089241C" w:rsidRPr="004F3201" w:rsidRDefault="0089241C" w:rsidP="0089241C">
            <w:pPr>
              <w:rPr>
                <w:lang w:eastAsia="en-GB"/>
              </w:rPr>
            </w:pPr>
          </w:p>
        </w:tc>
      </w:tr>
      <w:tr w:rsidR="0089241C" w:rsidRPr="00D06569" w14:paraId="328DC401" w14:textId="77777777" w:rsidTr="0089241C">
        <w:tc>
          <w:tcPr>
            <w:tcW w:w="1596" w:type="dxa"/>
          </w:tcPr>
          <w:p w14:paraId="6CC2D406" w14:textId="77777777" w:rsidR="0089241C" w:rsidRPr="004F3201" w:rsidRDefault="0089241C" w:rsidP="0089241C">
            <w:pPr>
              <w:rPr>
                <w:lang w:eastAsia="en-GB"/>
              </w:rPr>
            </w:pPr>
          </w:p>
        </w:tc>
        <w:tc>
          <w:tcPr>
            <w:tcW w:w="4954" w:type="dxa"/>
          </w:tcPr>
          <w:p w14:paraId="094CE343" w14:textId="77777777" w:rsidR="0089241C" w:rsidRDefault="0089241C" w:rsidP="0089241C">
            <w:pPr>
              <w:tabs>
                <w:tab w:val="left" w:pos="696"/>
              </w:tabs>
              <w:rPr>
                <w:lang w:eastAsia="en-GB"/>
              </w:rPr>
            </w:pPr>
            <w:r>
              <w:rPr>
                <w:lang w:eastAsia="en-GB"/>
              </w:rPr>
              <w:t>3.8</w:t>
            </w:r>
            <w:r>
              <w:rPr>
                <w:lang w:eastAsia="en-GB"/>
              </w:rPr>
              <w:tab/>
            </w:r>
            <w:r w:rsidRPr="00321CCE">
              <w:rPr>
                <w:lang w:eastAsia="en-GB"/>
              </w:rPr>
              <w:t>Provi</w:t>
            </w:r>
            <w:r>
              <w:rPr>
                <w:lang w:eastAsia="en-GB"/>
              </w:rPr>
              <w:t>sional sums (Total of Appendix B</w:t>
            </w:r>
            <w:r w:rsidRPr="00321CCE">
              <w:rPr>
                <w:lang w:eastAsia="en-GB"/>
              </w:rPr>
              <w:t>)</w:t>
            </w:r>
          </w:p>
        </w:tc>
        <w:tc>
          <w:tcPr>
            <w:tcW w:w="1261" w:type="dxa"/>
            <w:shd w:val="clear" w:color="auto" w:fill="FFFFFF" w:themeFill="background1"/>
          </w:tcPr>
          <w:p w14:paraId="65B7362A" w14:textId="77777777" w:rsidR="0089241C" w:rsidRPr="004F3201" w:rsidRDefault="0089241C" w:rsidP="0089241C">
            <w:pPr>
              <w:rPr>
                <w:lang w:eastAsia="en-GB"/>
              </w:rPr>
            </w:pPr>
            <w:r w:rsidRPr="004F3201">
              <w:rPr>
                <w:lang w:eastAsia="en-GB"/>
              </w:rPr>
              <w:t>£</w:t>
            </w:r>
          </w:p>
        </w:tc>
        <w:tc>
          <w:tcPr>
            <w:tcW w:w="1261" w:type="dxa"/>
            <w:shd w:val="clear" w:color="auto" w:fill="D9D9D9" w:themeFill="background1" w:themeFillShade="D9"/>
          </w:tcPr>
          <w:p w14:paraId="40A5C545" w14:textId="77777777" w:rsidR="0089241C" w:rsidRPr="004F3201" w:rsidRDefault="0089241C" w:rsidP="0089241C">
            <w:pPr>
              <w:rPr>
                <w:lang w:eastAsia="en-GB"/>
              </w:rPr>
            </w:pPr>
          </w:p>
        </w:tc>
      </w:tr>
      <w:tr w:rsidR="0089241C" w:rsidRPr="00D06569" w14:paraId="63DE2A2A" w14:textId="77777777" w:rsidTr="0089241C">
        <w:tc>
          <w:tcPr>
            <w:tcW w:w="1596" w:type="dxa"/>
          </w:tcPr>
          <w:p w14:paraId="03A52F56" w14:textId="77777777" w:rsidR="0089241C" w:rsidRPr="004F3201" w:rsidRDefault="0089241C" w:rsidP="0089241C">
            <w:pPr>
              <w:rPr>
                <w:lang w:eastAsia="en-GB"/>
              </w:rPr>
            </w:pPr>
          </w:p>
        </w:tc>
        <w:tc>
          <w:tcPr>
            <w:tcW w:w="4954" w:type="dxa"/>
          </w:tcPr>
          <w:p w14:paraId="7315A8F7" w14:textId="77777777" w:rsidR="0089241C" w:rsidRDefault="0089241C" w:rsidP="0089241C">
            <w:pPr>
              <w:ind w:left="720" w:hanging="720"/>
              <w:rPr>
                <w:lang w:eastAsia="en-GB"/>
              </w:rPr>
            </w:pPr>
            <w:r>
              <w:rPr>
                <w:lang w:eastAsia="en-GB"/>
              </w:rPr>
              <w:t>3.11</w:t>
            </w:r>
            <w:r>
              <w:rPr>
                <w:lang w:eastAsia="en-GB"/>
              </w:rPr>
              <w:tab/>
              <w:t>Modelling responsibilities of the Contractor</w:t>
            </w:r>
          </w:p>
        </w:tc>
        <w:tc>
          <w:tcPr>
            <w:tcW w:w="1261" w:type="dxa"/>
            <w:shd w:val="clear" w:color="auto" w:fill="FFFFFF" w:themeFill="background1"/>
          </w:tcPr>
          <w:p w14:paraId="21000AD0" w14:textId="77777777" w:rsidR="0089241C" w:rsidRPr="001B5C5C" w:rsidRDefault="0089241C" w:rsidP="0089241C">
            <w:pPr>
              <w:rPr>
                <w:lang w:eastAsia="en-GB"/>
              </w:rPr>
            </w:pPr>
            <w:r w:rsidRPr="004F3201">
              <w:rPr>
                <w:lang w:eastAsia="en-GB"/>
              </w:rPr>
              <w:t>£</w:t>
            </w:r>
          </w:p>
        </w:tc>
        <w:tc>
          <w:tcPr>
            <w:tcW w:w="1261" w:type="dxa"/>
            <w:shd w:val="clear" w:color="auto" w:fill="D9D9D9" w:themeFill="background1" w:themeFillShade="D9"/>
          </w:tcPr>
          <w:p w14:paraId="19AB8370" w14:textId="77777777" w:rsidR="0089241C" w:rsidRPr="004F3201" w:rsidRDefault="0089241C" w:rsidP="0089241C">
            <w:pPr>
              <w:rPr>
                <w:lang w:eastAsia="en-GB"/>
              </w:rPr>
            </w:pPr>
          </w:p>
        </w:tc>
      </w:tr>
      <w:tr w:rsidR="0089241C" w:rsidRPr="00D06569" w14:paraId="6B34C72A" w14:textId="77777777" w:rsidTr="0089241C">
        <w:tc>
          <w:tcPr>
            <w:tcW w:w="1596" w:type="dxa"/>
          </w:tcPr>
          <w:p w14:paraId="5D047C3A" w14:textId="77777777" w:rsidR="0089241C" w:rsidRPr="004F3201" w:rsidRDefault="0089241C" w:rsidP="0089241C">
            <w:pPr>
              <w:rPr>
                <w:lang w:eastAsia="en-GB"/>
              </w:rPr>
            </w:pPr>
          </w:p>
        </w:tc>
        <w:tc>
          <w:tcPr>
            <w:tcW w:w="4954" w:type="dxa"/>
          </w:tcPr>
          <w:p w14:paraId="101E974A" w14:textId="77777777" w:rsidR="0089241C" w:rsidRDefault="0089241C" w:rsidP="0089241C">
            <w:pPr>
              <w:ind w:left="720" w:hanging="720"/>
              <w:rPr>
                <w:lang w:eastAsia="en-GB"/>
              </w:rPr>
            </w:pPr>
            <w:r>
              <w:rPr>
                <w:lang w:eastAsia="en-GB"/>
              </w:rPr>
              <w:t>4.0</w:t>
            </w:r>
            <w:r>
              <w:rPr>
                <w:lang w:eastAsia="en-GB"/>
              </w:rPr>
              <w:tab/>
              <w:t>Design Responsibilities</w:t>
            </w:r>
          </w:p>
        </w:tc>
        <w:tc>
          <w:tcPr>
            <w:tcW w:w="1261" w:type="dxa"/>
            <w:shd w:val="clear" w:color="auto" w:fill="FFFFFF" w:themeFill="background1"/>
          </w:tcPr>
          <w:p w14:paraId="009E99AD" w14:textId="77777777" w:rsidR="0089241C" w:rsidRPr="001B5C5C" w:rsidRDefault="0089241C" w:rsidP="0089241C">
            <w:pPr>
              <w:rPr>
                <w:lang w:eastAsia="en-GB"/>
              </w:rPr>
            </w:pPr>
            <w:r w:rsidRPr="001B5C5C">
              <w:rPr>
                <w:lang w:eastAsia="en-GB"/>
              </w:rPr>
              <w:t>£</w:t>
            </w:r>
          </w:p>
        </w:tc>
        <w:tc>
          <w:tcPr>
            <w:tcW w:w="1261" w:type="dxa"/>
            <w:shd w:val="clear" w:color="auto" w:fill="D9D9D9" w:themeFill="background1" w:themeFillShade="D9"/>
          </w:tcPr>
          <w:p w14:paraId="5F7A2044" w14:textId="77777777" w:rsidR="0089241C" w:rsidRPr="004F3201" w:rsidRDefault="0089241C" w:rsidP="0089241C">
            <w:pPr>
              <w:rPr>
                <w:lang w:eastAsia="en-GB"/>
              </w:rPr>
            </w:pPr>
          </w:p>
        </w:tc>
      </w:tr>
      <w:tr w:rsidR="0089241C" w:rsidRPr="00D06569" w14:paraId="01DAC9B0" w14:textId="77777777" w:rsidTr="0089241C">
        <w:tc>
          <w:tcPr>
            <w:tcW w:w="1596" w:type="dxa"/>
          </w:tcPr>
          <w:p w14:paraId="62C9823A" w14:textId="77777777" w:rsidR="0089241C" w:rsidRPr="004F3201" w:rsidRDefault="0089241C" w:rsidP="0089241C">
            <w:pPr>
              <w:rPr>
                <w:lang w:eastAsia="en-GB"/>
              </w:rPr>
            </w:pPr>
          </w:p>
        </w:tc>
        <w:tc>
          <w:tcPr>
            <w:tcW w:w="4954" w:type="dxa"/>
          </w:tcPr>
          <w:p w14:paraId="6795E188" w14:textId="77777777" w:rsidR="0089241C" w:rsidRDefault="0089241C" w:rsidP="0089241C">
            <w:pPr>
              <w:ind w:left="720" w:hanging="720"/>
              <w:rPr>
                <w:lang w:eastAsia="en-GB"/>
              </w:rPr>
            </w:pPr>
            <w:r>
              <w:rPr>
                <w:lang w:eastAsia="en-GB"/>
              </w:rPr>
              <w:t>7.1</w:t>
            </w:r>
            <w:r>
              <w:rPr>
                <w:lang w:eastAsia="en-GB"/>
              </w:rPr>
              <w:tab/>
              <w:t>Surveys</w:t>
            </w:r>
          </w:p>
        </w:tc>
        <w:tc>
          <w:tcPr>
            <w:tcW w:w="1261" w:type="dxa"/>
            <w:shd w:val="clear" w:color="auto" w:fill="FFFFFF" w:themeFill="background1"/>
          </w:tcPr>
          <w:p w14:paraId="7BF9FEE9" w14:textId="77777777" w:rsidR="0089241C" w:rsidRDefault="0089241C" w:rsidP="0089241C">
            <w:r>
              <w:t>£</w:t>
            </w:r>
          </w:p>
        </w:tc>
        <w:tc>
          <w:tcPr>
            <w:tcW w:w="1261" w:type="dxa"/>
            <w:shd w:val="clear" w:color="auto" w:fill="D9D9D9" w:themeFill="background1" w:themeFillShade="D9"/>
          </w:tcPr>
          <w:p w14:paraId="40B52F0D" w14:textId="77777777" w:rsidR="0089241C" w:rsidRPr="004F3201" w:rsidRDefault="0089241C" w:rsidP="0089241C">
            <w:pPr>
              <w:rPr>
                <w:lang w:eastAsia="en-GB"/>
              </w:rPr>
            </w:pPr>
          </w:p>
        </w:tc>
      </w:tr>
      <w:tr w:rsidR="0089241C" w:rsidRPr="00D06569" w14:paraId="7ED75911" w14:textId="77777777" w:rsidTr="0089241C">
        <w:tc>
          <w:tcPr>
            <w:tcW w:w="1596" w:type="dxa"/>
          </w:tcPr>
          <w:p w14:paraId="41780EBF" w14:textId="77777777" w:rsidR="0089241C" w:rsidRPr="004F3201" w:rsidRDefault="0089241C" w:rsidP="0089241C">
            <w:pPr>
              <w:rPr>
                <w:lang w:eastAsia="en-GB"/>
              </w:rPr>
            </w:pPr>
          </w:p>
        </w:tc>
        <w:tc>
          <w:tcPr>
            <w:tcW w:w="4954" w:type="dxa"/>
          </w:tcPr>
          <w:p w14:paraId="35DA9CDE" w14:textId="77777777" w:rsidR="0089241C" w:rsidRDefault="0089241C" w:rsidP="00D66D17">
            <w:pPr>
              <w:ind w:left="720" w:hanging="720"/>
              <w:rPr>
                <w:lang w:eastAsia="en-GB"/>
              </w:rPr>
            </w:pPr>
            <w:r>
              <w:rPr>
                <w:lang w:eastAsia="en-GB"/>
              </w:rPr>
              <w:t>7.6</w:t>
            </w:r>
            <w:r>
              <w:rPr>
                <w:lang w:eastAsia="en-GB"/>
              </w:rPr>
              <w:tab/>
              <w:t xml:space="preserve">Maintenance of existing </w:t>
            </w:r>
            <w:r w:rsidR="00D66D17">
              <w:rPr>
                <w:lang w:eastAsia="en-GB"/>
              </w:rPr>
              <w:t>services</w:t>
            </w:r>
          </w:p>
        </w:tc>
        <w:tc>
          <w:tcPr>
            <w:tcW w:w="1261" w:type="dxa"/>
            <w:shd w:val="clear" w:color="auto" w:fill="FFFFFF" w:themeFill="background1"/>
          </w:tcPr>
          <w:p w14:paraId="1EC0B536" w14:textId="77777777" w:rsidR="0089241C" w:rsidRPr="001B5C5C" w:rsidRDefault="0089241C" w:rsidP="0089241C">
            <w:pPr>
              <w:rPr>
                <w:lang w:eastAsia="en-GB"/>
              </w:rPr>
            </w:pPr>
            <w:r>
              <w:rPr>
                <w:lang w:eastAsia="en-GB"/>
              </w:rPr>
              <w:t>£</w:t>
            </w:r>
          </w:p>
        </w:tc>
        <w:tc>
          <w:tcPr>
            <w:tcW w:w="1261" w:type="dxa"/>
            <w:shd w:val="clear" w:color="auto" w:fill="D9D9D9" w:themeFill="background1" w:themeFillShade="D9"/>
          </w:tcPr>
          <w:p w14:paraId="61F493CF" w14:textId="77777777" w:rsidR="0089241C" w:rsidRPr="004F3201" w:rsidRDefault="0089241C" w:rsidP="0089241C">
            <w:pPr>
              <w:rPr>
                <w:lang w:eastAsia="en-GB"/>
              </w:rPr>
            </w:pPr>
          </w:p>
        </w:tc>
      </w:tr>
      <w:tr w:rsidR="0089241C" w:rsidRPr="00D06569" w14:paraId="5C598692" w14:textId="77777777" w:rsidTr="0089241C">
        <w:tc>
          <w:tcPr>
            <w:tcW w:w="1596" w:type="dxa"/>
          </w:tcPr>
          <w:p w14:paraId="2680DE75" w14:textId="77777777" w:rsidR="0089241C" w:rsidRPr="004F3201" w:rsidRDefault="0089241C" w:rsidP="0089241C">
            <w:pPr>
              <w:rPr>
                <w:lang w:eastAsia="en-GB"/>
              </w:rPr>
            </w:pPr>
          </w:p>
        </w:tc>
        <w:tc>
          <w:tcPr>
            <w:tcW w:w="4954" w:type="dxa"/>
          </w:tcPr>
          <w:p w14:paraId="38E2FCF4" w14:textId="77777777" w:rsidR="0089241C" w:rsidRDefault="0089241C" w:rsidP="0089241C">
            <w:pPr>
              <w:ind w:left="720" w:hanging="720"/>
              <w:rPr>
                <w:lang w:eastAsia="en-GB"/>
              </w:rPr>
            </w:pPr>
            <w:r>
              <w:rPr>
                <w:lang w:eastAsia="en-GB"/>
              </w:rPr>
              <w:t>11.1</w:t>
            </w:r>
            <w:r>
              <w:rPr>
                <w:lang w:eastAsia="en-GB"/>
              </w:rPr>
              <w:tab/>
              <w:t>Record Information</w:t>
            </w:r>
          </w:p>
        </w:tc>
        <w:tc>
          <w:tcPr>
            <w:tcW w:w="1261" w:type="dxa"/>
            <w:shd w:val="clear" w:color="auto" w:fill="FFFFFF" w:themeFill="background1"/>
          </w:tcPr>
          <w:p w14:paraId="770EFD4C" w14:textId="77777777" w:rsidR="0089241C" w:rsidRDefault="0089241C" w:rsidP="0089241C">
            <w:r w:rsidRPr="001B5C5C">
              <w:rPr>
                <w:lang w:eastAsia="en-GB"/>
              </w:rPr>
              <w:t>£</w:t>
            </w:r>
          </w:p>
        </w:tc>
        <w:tc>
          <w:tcPr>
            <w:tcW w:w="1261" w:type="dxa"/>
            <w:shd w:val="clear" w:color="auto" w:fill="D9D9D9" w:themeFill="background1" w:themeFillShade="D9"/>
          </w:tcPr>
          <w:p w14:paraId="15183297" w14:textId="77777777" w:rsidR="0089241C" w:rsidRPr="004F3201" w:rsidRDefault="0089241C" w:rsidP="0089241C">
            <w:pPr>
              <w:rPr>
                <w:lang w:eastAsia="en-GB"/>
              </w:rPr>
            </w:pPr>
          </w:p>
        </w:tc>
      </w:tr>
      <w:tr w:rsidR="0089241C" w:rsidRPr="00D06569" w14:paraId="11F97F4C" w14:textId="77777777" w:rsidTr="0089241C">
        <w:tc>
          <w:tcPr>
            <w:tcW w:w="1596" w:type="dxa"/>
          </w:tcPr>
          <w:p w14:paraId="718C8652" w14:textId="77777777" w:rsidR="0089241C" w:rsidRPr="004F3201" w:rsidRDefault="0089241C" w:rsidP="0089241C">
            <w:pPr>
              <w:rPr>
                <w:lang w:eastAsia="en-GB"/>
              </w:rPr>
            </w:pPr>
          </w:p>
        </w:tc>
        <w:tc>
          <w:tcPr>
            <w:tcW w:w="4954" w:type="dxa"/>
          </w:tcPr>
          <w:p w14:paraId="3709FE96" w14:textId="77777777" w:rsidR="0089241C" w:rsidRDefault="0089241C" w:rsidP="0089241C">
            <w:pPr>
              <w:rPr>
                <w:lang w:eastAsia="en-GB"/>
              </w:rPr>
            </w:pPr>
            <w:r>
              <w:rPr>
                <w:lang w:eastAsia="en-GB"/>
              </w:rPr>
              <w:t>11.2</w:t>
            </w:r>
            <w:r>
              <w:rPr>
                <w:lang w:eastAsia="en-GB"/>
              </w:rPr>
              <w:tab/>
              <w:t>Operation and Maintenance Manuals</w:t>
            </w:r>
          </w:p>
        </w:tc>
        <w:tc>
          <w:tcPr>
            <w:tcW w:w="1261" w:type="dxa"/>
            <w:shd w:val="clear" w:color="auto" w:fill="FFFFFF" w:themeFill="background1"/>
          </w:tcPr>
          <w:p w14:paraId="157891A4" w14:textId="77777777" w:rsidR="0089241C" w:rsidRPr="001B5C5C" w:rsidRDefault="0089241C" w:rsidP="0089241C">
            <w:pPr>
              <w:rPr>
                <w:lang w:eastAsia="en-GB"/>
              </w:rPr>
            </w:pPr>
            <w:r w:rsidRPr="001B5C5C">
              <w:rPr>
                <w:lang w:eastAsia="en-GB"/>
              </w:rPr>
              <w:t>£</w:t>
            </w:r>
          </w:p>
        </w:tc>
        <w:tc>
          <w:tcPr>
            <w:tcW w:w="1261" w:type="dxa"/>
            <w:shd w:val="clear" w:color="auto" w:fill="D9D9D9" w:themeFill="background1" w:themeFillShade="D9"/>
          </w:tcPr>
          <w:p w14:paraId="4D780F8D" w14:textId="77777777" w:rsidR="0089241C" w:rsidRPr="004F3201" w:rsidRDefault="0089241C" w:rsidP="0089241C">
            <w:pPr>
              <w:rPr>
                <w:lang w:eastAsia="en-GB"/>
              </w:rPr>
            </w:pPr>
          </w:p>
        </w:tc>
      </w:tr>
      <w:tr w:rsidR="0089241C" w:rsidRPr="00D06569" w14:paraId="18DAB660" w14:textId="77777777" w:rsidTr="0089241C">
        <w:tc>
          <w:tcPr>
            <w:tcW w:w="1596" w:type="dxa"/>
          </w:tcPr>
          <w:p w14:paraId="2B954FBE" w14:textId="77777777" w:rsidR="0089241C" w:rsidRPr="004F3201" w:rsidRDefault="0089241C" w:rsidP="0089241C">
            <w:pPr>
              <w:rPr>
                <w:lang w:eastAsia="en-GB"/>
              </w:rPr>
            </w:pPr>
          </w:p>
        </w:tc>
        <w:tc>
          <w:tcPr>
            <w:tcW w:w="4954" w:type="dxa"/>
          </w:tcPr>
          <w:p w14:paraId="1A20EA4B" w14:textId="77777777" w:rsidR="0089241C" w:rsidRDefault="0089241C" w:rsidP="0089241C">
            <w:pPr>
              <w:rPr>
                <w:lang w:eastAsia="en-GB"/>
              </w:rPr>
            </w:pPr>
            <w:r>
              <w:rPr>
                <w:lang w:eastAsia="en-GB"/>
              </w:rPr>
              <w:t>11.3</w:t>
            </w:r>
            <w:r>
              <w:rPr>
                <w:lang w:eastAsia="en-GB"/>
              </w:rPr>
              <w:tab/>
              <w:t>Building User Guide</w:t>
            </w:r>
          </w:p>
        </w:tc>
        <w:tc>
          <w:tcPr>
            <w:tcW w:w="1261" w:type="dxa"/>
            <w:shd w:val="clear" w:color="auto" w:fill="FFFFFF" w:themeFill="background1"/>
          </w:tcPr>
          <w:p w14:paraId="7BC8F08C" w14:textId="77777777" w:rsidR="0089241C" w:rsidRPr="001B5C5C" w:rsidRDefault="0089241C" w:rsidP="0089241C">
            <w:pPr>
              <w:rPr>
                <w:lang w:eastAsia="en-GB"/>
              </w:rPr>
            </w:pPr>
            <w:r w:rsidRPr="001B5C5C">
              <w:rPr>
                <w:lang w:eastAsia="en-GB"/>
              </w:rPr>
              <w:t>£</w:t>
            </w:r>
          </w:p>
        </w:tc>
        <w:tc>
          <w:tcPr>
            <w:tcW w:w="1261" w:type="dxa"/>
            <w:shd w:val="clear" w:color="auto" w:fill="D9D9D9" w:themeFill="background1" w:themeFillShade="D9"/>
          </w:tcPr>
          <w:p w14:paraId="66C118A1" w14:textId="77777777" w:rsidR="0089241C" w:rsidRPr="004F3201" w:rsidRDefault="0089241C" w:rsidP="0089241C">
            <w:pPr>
              <w:rPr>
                <w:lang w:eastAsia="en-GB"/>
              </w:rPr>
            </w:pPr>
          </w:p>
        </w:tc>
      </w:tr>
      <w:tr w:rsidR="0089241C" w:rsidRPr="00D06569" w14:paraId="4972D9B8" w14:textId="77777777" w:rsidTr="0089241C">
        <w:tc>
          <w:tcPr>
            <w:tcW w:w="1596" w:type="dxa"/>
          </w:tcPr>
          <w:p w14:paraId="19934B35" w14:textId="77777777" w:rsidR="0089241C" w:rsidRPr="004F3201" w:rsidRDefault="0089241C" w:rsidP="0089241C">
            <w:pPr>
              <w:rPr>
                <w:lang w:eastAsia="en-GB"/>
              </w:rPr>
            </w:pPr>
          </w:p>
        </w:tc>
        <w:tc>
          <w:tcPr>
            <w:tcW w:w="4954" w:type="dxa"/>
          </w:tcPr>
          <w:p w14:paraId="42B8EAEC" w14:textId="77777777" w:rsidR="0089241C" w:rsidRDefault="0089241C" w:rsidP="0089241C">
            <w:pPr>
              <w:rPr>
                <w:lang w:eastAsia="en-GB"/>
              </w:rPr>
            </w:pPr>
            <w:r>
              <w:rPr>
                <w:lang w:eastAsia="en-GB"/>
              </w:rPr>
              <w:t>11.4</w:t>
            </w:r>
            <w:r>
              <w:rPr>
                <w:lang w:eastAsia="en-GB"/>
              </w:rPr>
              <w:tab/>
              <w:t>Testing and Commissioning - Demonstration</w:t>
            </w:r>
          </w:p>
        </w:tc>
        <w:tc>
          <w:tcPr>
            <w:tcW w:w="1261" w:type="dxa"/>
            <w:shd w:val="clear" w:color="auto" w:fill="FFFFFF" w:themeFill="background1"/>
          </w:tcPr>
          <w:p w14:paraId="4B194231" w14:textId="77777777" w:rsidR="0089241C" w:rsidRPr="001B5C5C" w:rsidRDefault="0089241C" w:rsidP="0089241C">
            <w:pPr>
              <w:rPr>
                <w:lang w:eastAsia="en-GB"/>
              </w:rPr>
            </w:pPr>
            <w:r w:rsidRPr="001B5C5C">
              <w:rPr>
                <w:lang w:eastAsia="en-GB"/>
              </w:rPr>
              <w:t>£</w:t>
            </w:r>
          </w:p>
        </w:tc>
        <w:tc>
          <w:tcPr>
            <w:tcW w:w="1261" w:type="dxa"/>
            <w:shd w:val="clear" w:color="auto" w:fill="D9D9D9" w:themeFill="background1" w:themeFillShade="D9"/>
          </w:tcPr>
          <w:p w14:paraId="230D1F34" w14:textId="77777777" w:rsidR="0089241C" w:rsidRPr="004F3201" w:rsidRDefault="0089241C" w:rsidP="0089241C">
            <w:pPr>
              <w:rPr>
                <w:lang w:eastAsia="en-GB"/>
              </w:rPr>
            </w:pPr>
          </w:p>
        </w:tc>
      </w:tr>
      <w:tr w:rsidR="0089241C" w:rsidRPr="00D06569" w14:paraId="5850F19F" w14:textId="77777777" w:rsidTr="0089241C">
        <w:tc>
          <w:tcPr>
            <w:tcW w:w="1596" w:type="dxa"/>
          </w:tcPr>
          <w:p w14:paraId="56173ACA" w14:textId="77777777" w:rsidR="0089241C" w:rsidRPr="004F3201" w:rsidRDefault="0089241C" w:rsidP="0089241C">
            <w:pPr>
              <w:rPr>
                <w:lang w:eastAsia="en-GB"/>
              </w:rPr>
            </w:pPr>
          </w:p>
        </w:tc>
        <w:tc>
          <w:tcPr>
            <w:tcW w:w="4954" w:type="dxa"/>
          </w:tcPr>
          <w:p w14:paraId="54373425" w14:textId="77777777" w:rsidR="0089241C" w:rsidRDefault="0089241C" w:rsidP="0089241C">
            <w:pPr>
              <w:rPr>
                <w:lang w:eastAsia="en-GB"/>
              </w:rPr>
            </w:pPr>
            <w:r>
              <w:rPr>
                <w:lang w:eastAsia="en-GB"/>
              </w:rPr>
              <w:t>12.1</w:t>
            </w:r>
            <w:r>
              <w:rPr>
                <w:lang w:eastAsia="en-GB"/>
              </w:rPr>
              <w:tab/>
            </w:r>
            <w:r w:rsidRPr="00321CCE">
              <w:rPr>
                <w:lang w:eastAsia="en-GB"/>
              </w:rPr>
              <w:t>Training of employer’s staff</w:t>
            </w:r>
          </w:p>
        </w:tc>
        <w:tc>
          <w:tcPr>
            <w:tcW w:w="1261" w:type="dxa"/>
            <w:shd w:val="clear" w:color="auto" w:fill="FFFFFF" w:themeFill="background1"/>
          </w:tcPr>
          <w:p w14:paraId="64D84455" w14:textId="77777777" w:rsidR="0089241C" w:rsidRDefault="0089241C" w:rsidP="0089241C">
            <w:r w:rsidRPr="001B5C5C">
              <w:rPr>
                <w:lang w:eastAsia="en-GB"/>
              </w:rPr>
              <w:t>£</w:t>
            </w:r>
          </w:p>
        </w:tc>
        <w:tc>
          <w:tcPr>
            <w:tcW w:w="1261" w:type="dxa"/>
            <w:shd w:val="clear" w:color="auto" w:fill="D9D9D9" w:themeFill="background1" w:themeFillShade="D9"/>
          </w:tcPr>
          <w:p w14:paraId="57C2695D" w14:textId="77777777" w:rsidR="0089241C" w:rsidRPr="004F3201" w:rsidRDefault="0089241C" w:rsidP="0089241C">
            <w:pPr>
              <w:rPr>
                <w:lang w:eastAsia="en-GB"/>
              </w:rPr>
            </w:pPr>
          </w:p>
        </w:tc>
      </w:tr>
      <w:tr w:rsidR="0089241C" w:rsidRPr="00D06569" w14:paraId="3040D377" w14:textId="77777777" w:rsidTr="0089241C">
        <w:tc>
          <w:tcPr>
            <w:tcW w:w="1596" w:type="dxa"/>
          </w:tcPr>
          <w:p w14:paraId="34523CA0" w14:textId="77777777" w:rsidR="0089241C" w:rsidRPr="004F3201" w:rsidRDefault="0089241C" w:rsidP="0089241C">
            <w:pPr>
              <w:rPr>
                <w:lang w:eastAsia="en-GB"/>
              </w:rPr>
            </w:pPr>
          </w:p>
        </w:tc>
        <w:tc>
          <w:tcPr>
            <w:tcW w:w="4954" w:type="dxa"/>
          </w:tcPr>
          <w:p w14:paraId="51EC9420" w14:textId="77777777" w:rsidR="0089241C" w:rsidRPr="00321CCE" w:rsidRDefault="0089241C" w:rsidP="0089241C">
            <w:pPr>
              <w:rPr>
                <w:lang w:eastAsia="en-GB"/>
              </w:rPr>
            </w:pPr>
            <w:r>
              <w:rPr>
                <w:lang w:eastAsia="en-GB"/>
              </w:rPr>
              <w:t>12.3</w:t>
            </w:r>
            <w:r>
              <w:rPr>
                <w:lang w:eastAsia="en-GB"/>
              </w:rPr>
              <w:tab/>
              <w:t xml:space="preserve">Seasonal Commissioning </w:t>
            </w:r>
          </w:p>
        </w:tc>
        <w:tc>
          <w:tcPr>
            <w:tcW w:w="1261" w:type="dxa"/>
            <w:shd w:val="clear" w:color="auto" w:fill="FFFFFF" w:themeFill="background1"/>
          </w:tcPr>
          <w:p w14:paraId="7BFB6CD5" w14:textId="77777777" w:rsidR="0089241C" w:rsidRDefault="0089241C" w:rsidP="0089241C">
            <w:r w:rsidRPr="001B5C5C">
              <w:rPr>
                <w:lang w:eastAsia="en-GB"/>
              </w:rPr>
              <w:t>£</w:t>
            </w:r>
          </w:p>
        </w:tc>
        <w:tc>
          <w:tcPr>
            <w:tcW w:w="1261" w:type="dxa"/>
            <w:shd w:val="clear" w:color="auto" w:fill="D9D9D9" w:themeFill="background1" w:themeFillShade="D9"/>
          </w:tcPr>
          <w:p w14:paraId="778B2614" w14:textId="77777777" w:rsidR="0089241C" w:rsidRPr="004F3201" w:rsidRDefault="0089241C" w:rsidP="0089241C">
            <w:pPr>
              <w:rPr>
                <w:lang w:eastAsia="en-GB"/>
              </w:rPr>
            </w:pPr>
          </w:p>
        </w:tc>
      </w:tr>
      <w:tr w:rsidR="0089241C" w:rsidRPr="00D06569" w14:paraId="66640CFB" w14:textId="77777777" w:rsidTr="0089241C">
        <w:tc>
          <w:tcPr>
            <w:tcW w:w="1596" w:type="dxa"/>
          </w:tcPr>
          <w:p w14:paraId="41FD3BFF" w14:textId="77777777" w:rsidR="0089241C" w:rsidRPr="004F3201" w:rsidRDefault="0089241C" w:rsidP="0089241C">
            <w:pPr>
              <w:rPr>
                <w:lang w:eastAsia="en-GB"/>
              </w:rPr>
            </w:pPr>
          </w:p>
        </w:tc>
        <w:tc>
          <w:tcPr>
            <w:tcW w:w="4954" w:type="dxa"/>
          </w:tcPr>
          <w:p w14:paraId="2AF36F38" w14:textId="77777777" w:rsidR="0089241C" w:rsidRPr="00321CCE" w:rsidRDefault="0089241C" w:rsidP="0089241C">
            <w:pPr>
              <w:rPr>
                <w:lang w:eastAsia="en-GB"/>
              </w:rPr>
            </w:pPr>
            <w:r>
              <w:rPr>
                <w:lang w:eastAsia="en-GB"/>
              </w:rPr>
              <w:t>12.4</w:t>
            </w:r>
            <w:r>
              <w:rPr>
                <w:lang w:eastAsia="en-GB"/>
              </w:rPr>
              <w:tab/>
              <w:t>Maintenance during rectification period</w:t>
            </w:r>
          </w:p>
        </w:tc>
        <w:tc>
          <w:tcPr>
            <w:tcW w:w="1261" w:type="dxa"/>
            <w:shd w:val="clear" w:color="auto" w:fill="FFFFFF" w:themeFill="background1"/>
          </w:tcPr>
          <w:p w14:paraId="57FE790E" w14:textId="77777777" w:rsidR="0089241C" w:rsidRDefault="0089241C" w:rsidP="0089241C">
            <w:r w:rsidRPr="001B5C5C">
              <w:rPr>
                <w:lang w:eastAsia="en-GB"/>
              </w:rPr>
              <w:t>£</w:t>
            </w:r>
          </w:p>
        </w:tc>
        <w:tc>
          <w:tcPr>
            <w:tcW w:w="1261" w:type="dxa"/>
            <w:shd w:val="clear" w:color="auto" w:fill="D9D9D9" w:themeFill="background1" w:themeFillShade="D9"/>
          </w:tcPr>
          <w:p w14:paraId="5876F363" w14:textId="77777777" w:rsidR="0089241C" w:rsidRPr="004F3201" w:rsidRDefault="0089241C" w:rsidP="0089241C">
            <w:pPr>
              <w:rPr>
                <w:lang w:eastAsia="en-GB"/>
              </w:rPr>
            </w:pPr>
          </w:p>
        </w:tc>
      </w:tr>
      <w:tr w:rsidR="0089241C" w:rsidRPr="00D06569" w14:paraId="55681605" w14:textId="77777777" w:rsidTr="0014380A">
        <w:tc>
          <w:tcPr>
            <w:tcW w:w="1596" w:type="dxa"/>
          </w:tcPr>
          <w:p w14:paraId="2752E83B" w14:textId="77777777" w:rsidR="0089241C" w:rsidRPr="004F3201" w:rsidRDefault="0089241C" w:rsidP="0089241C">
            <w:pPr>
              <w:rPr>
                <w:lang w:eastAsia="en-GB"/>
              </w:rPr>
            </w:pPr>
          </w:p>
        </w:tc>
        <w:tc>
          <w:tcPr>
            <w:tcW w:w="4954" w:type="dxa"/>
          </w:tcPr>
          <w:p w14:paraId="32A3DA41" w14:textId="77777777" w:rsidR="0089241C" w:rsidRPr="004F3201" w:rsidRDefault="0089241C" w:rsidP="0089241C">
            <w:pPr>
              <w:rPr>
                <w:lang w:eastAsia="en-GB"/>
              </w:rPr>
            </w:pPr>
          </w:p>
        </w:tc>
        <w:tc>
          <w:tcPr>
            <w:tcW w:w="1261" w:type="dxa"/>
            <w:shd w:val="clear" w:color="auto" w:fill="FFFFFF" w:themeFill="background1"/>
          </w:tcPr>
          <w:p w14:paraId="52F8B9A4" w14:textId="77777777" w:rsidR="0089241C" w:rsidRPr="004F3201" w:rsidRDefault="0089241C" w:rsidP="0089241C">
            <w:pPr>
              <w:rPr>
                <w:lang w:eastAsia="en-GB"/>
              </w:rPr>
            </w:pPr>
          </w:p>
        </w:tc>
        <w:tc>
          <w:tcPr>
            <w:tcW w:w="1261" w:type="dxa"/>
          </w:tcPr>
          <w:p w14:paraId="2AF6B41A" w14:textId="77777777" w:rsidR="0089241C" w:rsidRPr="004F3201" w:rsidRDefault="0089241C" w:rsidP="0089241C">
            <w:pPr>
              <w:rPr>
                <w:lang w:eastAsia="en-GB"/>
              </w:rPr>
            </w:pPr>
          </w:p>
        </w:tc>
      </w:tr>
      <w:tr w:rsidR="0089241C" w:rsidRPr="00D06569" w14:paraId="5E97F925" w14:textId="77777777" w:rsidTr="0089241C">
        <w:tc>
          <w:tcPr>
            <w:tcW w:w="1596" w:type="dxa"/>
          </w:tcPr>
          <w:p w14:paraId="1521B016" w14:textId="77777777" w:rsidR="0089241C" w:rsidRPr="004F3201" w:rsidRDefault="0089241C" w:rsidP="0089241C">
            <w:pPr>
              <w:rPr>
                <w:lang w:eastAsia="en-GB"/>
              </w:rPr>
            </w:pPr>
          </w:p>
        </w:tc>
        <w:tc>
          <w:tcPr>
            <w:tcW w:w="4954" w:type="dxa"/>
          </w:tcPr>
          <w:p w14:paraId="486CEF8B" w14:textId="77777777" w:rsidR="0089241C" w:rsidRPr="004F3201" w:rsidRDefault="0089241C" w:rsidP="0089241C">
            <w:pPr>
              <w:rPr>
                <w:lang w:eastAsia="en-GB"/>
              </w:rPr>
            </w:pPr>
            <w:r>
              <w:rPr>
                <w:lang w:eastAsia="en-GB"/>
              </w:rPr>
              <w:t>Total of Preliminaries</w:t>
            </w:r>
          </w:p>
        </w:tc>
        <w:tc>
          <w:tcPr>
            <w:tcW w:w="1261" w:type="dxa"/>
            <w:shd w:val="clear" w:color="auto" w:fill="D9D9D9" w:themeFill="background1" w:themeFillShade="D9"/>
          </w:tcPr>
          <w:p w14:paraId="162E8024" w14:textId="77777777" w:rsidR="0089241C" w:rsidRPr="004F3201" w:rsidRDefault="0089241C" w:rsidP="0089241C">
            <w:pPr>
              <w:rPr>
                <w:lang w:eastAsia="en-GB"/>
              </w:rPr>
            </w:pPr>
          </w:p>
        </w:tc>
        <w:tc>
          <w:tcPr>
            <w:tcW w:w="1261" w:type="dxa"/>
          </w:tcPr>
          <w:p w14:paraId="10F693FD" w14:textId="77777777" w:rsidR="0089241C" w:rsidRPr="004F3201" w:rsidRDefault="0089241C" w:rsidP="0089241C">
            <w:pPr>
              <w:rPr>
                <w:lang w:eastAsia="en-GB"/>
              </w:rPr>
            </w:pPr>
            <w:r>
              <w:rPr>
                <w:lang w:eastAsia="en-GB"/>
              </w:rPr>
              <w:t>£</w:t>
            </w:r>
          </w:p>
        </w:tc>
      </w:tr>
      <w:tr w:rsidR="0089241C" w:rsidRPr="00D06569" w14:paraId="45B5446F" w14:textId="77777777" w:rsidTr="0014380A">
        <w:tc>
          <w:tcPr>
            <w:tcW w:w="1596" w:type="dxa"/>
          </w:tcPr>
          <w:p w14:paraId="073DEF0A" w14:textId="77777777" w:rsidR="0089241C" w:rsidRPr="00D06569" w:rsidRDefault="0089241C" w:rsidP="005C16D0">
            <w:pPr>
              <w:rPr>
                <w:lang w:eastAsia="en-GB"/>
              </w:rPr>
            </w:pPr>
          </w:p>
        </w:tc>
        <w:tc>
          <w:tcPr>
            <w:tcW w:w="4954" w:type="dxa"/>
          </w:tcPr>
          <w:p w14:paraId="6E080A01" w14:textId="77777777" w:rsidR="0089241C" w:rsidRPr="00D06569" w:rsidRDefault="0089241C" w:rsidP="005C16D0">
            <w:pPr>
              <w:rPr>
                <w:lang w:eastAsia="en-GB"/>
              </w:rPr>
            </w:pPr>
          </w:p>
        </w:tc>
        <w:tc>
          <w:tcPr>
            <w:tcW w:w="1261" w:type="dxa"/>
            <w:shd w:val="clear" w:color="auto" w:fill="FFFFFF" w:themeFill="background1"/>
          </w:tcPr>
          <w:p w14:paraId="4574AB1E" w14:textId="77777777" w:rsidR="0089241C" w:rsidRPr="00D06569" w:rsidRDefault="0089241C" w:rsidP="005C16D0">
            <w:pPr>
              <w:rPr>
                <w:lang w:eastAsia="en-GB"/>
              </w:rPr>
            </w:pPr>
          </w:p>
        </w:tc>
        <w:tc>
          <w:tcPr>
            <w:tcW w:w="1261" w:type="dxa"/>
          </w:tcPr>
          <w:p w14:paraId="27D58753" w14:textId="77777777" w:rsidR="0089241C" w:rsidRPr="00D06569" w:rsidRDefault="0089241C" w:rsidP="005C16D0">
            <w:pPr>
              <w:rPr>
                <w:lang w:eastAsia="en-GB"/>
              </w:rPr>
            </w:pPr>
          </w:p>
        </w:tc>
      </w:tr>
      <w:tr w:rsidR="0089241C" w:rsidRPr="00D06569" w14:paraId="530269FB" w14:textId="77777777" w:rsidTr="0014380A">
        <w:tc>
          <w:tcPr>
            <w:tcW w:w="1596" w:type="dxa"/>
          </w:tcPr>
          <w:p w14:paraId="560F2286" w14:textId="77777777" w:rsidR="0089241C" w:rsidRPr="0014380A" w:rsidRDefault="00A10FB7" w:rsidP="005C16D0">
            <w:pPr>
              <w:rPr>
                <w:highlight w:val="yellow"/>
                <w:lang w:eastAsia="en-GB"/>
              </w:rPr>
            </w:pPr>
            <w:r w:rsidRPr="0057740E">
              <w:rPr>
                <w:lang w:eastAsia="en-GB"/>
              </w:rPr>
              <w:t>Ac_10_10_25_00</w:t>
            </w:r>
          </w:p>
        </w:tc>
        <w:tc>
          <w:tcPr>
            <w:tcW w:w="4954" w:type="dxa"/>
          </w:tcPr>
          <w:p w14:paraId="1DAC6478" w14:textId="77777777" w:rsidR="0089241C" w:rsidRPr="00A10FB7" w:rsidRDefault="0089241C" w:rsidP="005C16D0">
            <w:r w:rsidRPr="00A10FB7">
              <w:t>Identification, decommissioning and strip out of existing services – Electrical</w:t>
            </w:r>
          </w:p>
        </w:tc>
        <w:tc>
          <w:tcPr>
            <w:tcW w:w="1261" w:type="dxa"/>
            <w:shd w:val="clear" w:color="auto" w:fill="FFFFFF" w:themeFill="background1"/>
          </w:tcPr>
          <w:p w14:paraId="799717BF" w14:textId="77777777" w:rsidR="0089241C" w:rsidRPr="00A10FB7" w:rsidRDefault="0089241C" w:rsidP="005C16D0">
            <w:pPr>
              <w:rPr>
                <w:lang w:eastAsia="en-GB"/>
              </w:rPr>
            </w:pPr>
            <w:r w:rsidRPr="00A10FB7">
              <w:rPr>
                <w:lang w:eastAsia="en-GB"/>
              </w:rPr>
              <w:t>£</w:t>
            </w:r>
          </w:p>
        </w:tc>
        <w:tc>
          <w:tcPr>
            <w:tcW w:w="1261" w:type="dxa"/>
            <w:shd w:val="clear" w:color="auto" w:fill="D9D9D9" w:themeFill="background1" w:themeFillShade="D9"/>
          </w:tcPr>
          <w:p w14:paraId="3476F785" w14:textId="77777777" w:rsidR="0089241C" w:rsidRPr="00D06569" w:rsidRDefault="0089241C" w:rsidP="005C16D0">
            <w:pPr>
              <w:rPr>
                <w:lang w:eastAsia="en-GB"/>
              </w:rPr>
            </w:pPr>
          </w:p>
        </w:tc>
      </w:tr>
      <w:tr w:rsidR="0089241C" w:rsidRPr="00D06569" w14:paraId="55F8F079" w14:textId="77777777" w:rsidTr="0014380A">
        <w:tc>
          <w:tcPr>
            <w:tcW w:w="1596" w:type="dxa"/>
          </w:tcPr>
          <w:p w14:paraId="1EA892A9" w14:textId="77777777" w:rsidR="0089241C" w:rsidRPr="004F3201" w:rsidRDefault="0089241C" w:rsidP="007E142D">
            <w:pPr>
              <w:rPr>
                <w:lang w:eastAsia="en-GB"/>
              </w:rPr>
            </w:pPr>
            <w:r>
              <w:rPr>
                <w:lang w:eastAsia="en-GB"/>
              </w:rPr>
              <w:t>Ss_25_00_00_00</w:t>
            </w:r>
          </w:p>
        </w:tc>
        <w:tc>
          <w:tcPr>
            <w:tcW w:w="4954" w:type="dxa"/>
          </w:tcPr>
          <w:p w14:paraId="440F1404" w14:textId="77777777" w:rsidR="0089241C" w:rsidRPr="004F3201" w:rsidRDefault="0089241C" w:rsidP="00A10FB7">
            <w:r>
              <w:t xml:space="preserve">Builderswork in connection </w:t>
            </w:r>
            <w:r w:rsidR="00A10FB7">
              <w:t>(BWIC)</w:t>
            </w:r>
          </w:p>
        </w:tc>
        <w:tc>
          <w:tcPr>
            <w:tcW w:w="1261" w:type="dxa"/>
            <w:shd w:val="clear" w:color="auto" w:fill="FFFFFF" w:themeFill="background1"/>
          </w:tcPr>
          <w:p w14:paraId="117FC741" w14:textId="77777777" w:rsidR="0089241C" w:rsidRPr="004F3201" w:rsidRDefault="0089241C" w:rsidP="007E142D">
            <w:pPr>
              <w:rPr>
                <w:lang w:eastAsia="en-GB"/>
              </w:rPr>
            </w:pPr>
            <w:r>
              <w:rPr>
                <w:lang w:eastAsia="en-GB"/>
              </w:rPr>
              <w:t>£</w:t>
            </w:r>
          </w:p>
        </w:tc>
        <w:tc>
          <w:tcPr>
            <w:tcW w:w="1261" w:type="dxa"/>
            <w:shd w:val="clear" w:color="auto" w:fill="D9D9D9" w:themeFill="background1" w:themeFillShade="D9"/>
          </w:tcPr>
          <w:p w14:paraId="6E0BCE5E" w14:textId="77777777" w:rsidR="0089241C" w:rsidRPr="00D06569" w:rsidRDefault="0089241C" w:rsidP="005C16D0">
            <w:pPr>
              <w:rPr>
                <w:lang w:eastAsia="en-GB"/>
              </w:rPr>
            </w:pPr>
          </w:p>
        </w:tc>
      </w:tr>
      <w:tr w:rsidR="0089241C" w:rsidRPr="00D06569" w14:paraId="5CC6EAEA" w14:textId="77777777" w:rsidTr="0014380A">
        <w:tc>
          <w:tcPr>
            <w:tcW w:w="1596" w:type="dxa"/>
          </w:tcPr>
          <w:p w14:paraId="4A2E2367" w14:textId="77777777" w:rsidR="0089241C" w:rsidRPr="00D06569" w:rsidRDefault="0089241C" w:rsidP="00A10FB7">
            <w:pPr>
              <w:rPr>
                <w:lang w:eastAsia="en-GB"/>
              </w:rPr>
            </w:pPr>
            <w:r>
              <w:rPr>
                <w:lang w:eastAsia="en-GB"/>
              </w:rPr>
              <w:t>Ss_70_10_</w:t>
            </w:r>
            <w:r w:rsidR="00A10FB7">
              <w:rPr>
                <w:lang w:eastAsia="en-GB"/>
              </w:rPr>
              <w:t>30_72</w:t>
            </w:r>
          </w:p>
        </w:tc>
        <w:tc>
          <w:tcPr>
            <w:tcW w:w="4954" w:type="dxa"/>
          </w:tcPr>
          <w:p w14:paraId="67111143" w14:textId="77777777" w:rsidR="0089241C" w:rsidRPr="00D06569" w:rsidRDefault="00A10FB7" w:rsidP="00A10FB7">
            <w:pPr>
              <w:rPr>
                <w:lang w:eastAsia="en-GB"/>
              </w:rPr>
            </w:pPr>
            <w:r>
              <w:rPr>
                <w:lang w:eastAsia="en-GB"/>
              </w:rPr>
              <w:t>Electricity G</w:t>
            </w:r>
            <w:r w:rsidR="0089241C">
              <w:rPr>
                <w:lang w:eastAsia="en-GB"/>
              </w:rPr>
              <w:t xml:space="preserve">eneration </w:t>
            </w:r>
            <w:r>
              <w:rPr>
                <w:lang w:eastAsia="en-GB"/>
              </w:rPr>
              <w:t xml:space="preserve">– Generator </w:t>
            </w:r>
          </w:p>
        </w:tc>
        <w:tc>
          <w:tcPr>
            <w:tcW w:w="1261" w:type="dxa"/>
            <w:shd w:val="clear" w:color="auto" w:fill="FFFFFF" w:themeFill="background1"/>
          </w:tcPr>
          <w:p w14:paraId="14D0384B" w14:textId="77777777" w:rsidR="0089241C" w:rsidRPr="00D06569" w:rsidRDefault="0089241C" w:rsidP="005C16D0">
            <w:pPr>
              <w:rPr>
                <w:lang w:eastAsia="en-GB"/>
              </w:rPr>
            </w:pPr>
            <w:r w:rsidRPr="00D06569">
              <w:rPr>
                <w:lang w:eastAsia="en-GB"/>
              </w:rPr>
              <w:t>£</w:t>
            </w:r>
          </w:p>
        </w:tc>
        <w:tc>
          <w:tcPr>
            <w:tcW w:w="1261" w:type="dxa"/>
            <w:shd w:val="clear" w:color="auto" w:fill="D9D9D9" w:themeFill="background1" w:themeFillShade="D9"/>
          </w:tcPr>
          <w:p w14:paraId="130C5FE1" w14:textId="77777777" w:rsidR="0089241C" w:rsidRPr="00D06569" w:rsidRDefault="0089241C" w:rsidP="005C16D0">
            <w:pPr>
              <w:rPr>
                <w:lang w:eastAsia="en-GB"/>
              </w:rPr>
            </w:pPr>
          </w:p>
        </w:tc>
      </w:tr>
      <w:tr w:rsidR="00A10FB7" w:rsidRPr="00D06569" w14:paraId="4745620A" w14:textId="77777777" w:rsidTr="0014380A">
        <w:tc>
          <w:tcPr>
            <w:tcW w:w="1596" w:type="dxa"/>
          </w:tcPr>
          <w:p w14:paraId="562F0B57" w14:textId="77777777" w:rsidR="00A10FB7" w:rsidRPr="00D06569" w:rsidRDefault="00A10FB7" w:rsidP="00A10FB7">
            <w:pPr>
              <w:rPr>
                <w:lang w:eastAsia="en-GB"/>
              </w:rPr>
            </w:pPr>
            <w:r>
              <w:rPr>
                <w:lang w:eastAsia="en-GB"/>
              </w:rPr>
              <w:t>Ss_70_10_70_35</w:t>
            </w:r>
          </w:p>
        </w:tc>
        <w:tc>
          <w:tcPr>
            <w:tcW w:w="4954" w:type="dxa"/>
          </w:tcPr>
          <w:p w14:paraId="65D2FDDE" w14:textId="77777777" w:rsidR="00A10FB7" w:rsidRPr="00D06569" w:rsidRDefault="00A10FB7" w:rsidP="00A10FB7">
            <w:pPr>
              <w:rPr>
                <w:lang w:eastAsia="en-GB"/>
              </w:rPr>
            </w:pPr>
            <w:r>
              <w:rPr>
                <w:lang w:eastAsia="en-GB"/>
              </w:rPr>
              <w:t xml:space="preserve">Electricity Generation – PV </w:t>
            </w:r>
          </w:p>
        </w:tc>
        <w:tc>
          <w:tcPr>
            <w:tcW w:w="1261" w:type="dxa"/>
            <w:shd w:val="clear" w:color="auto" w:fill="FFFFFF" w:themeFill="background1"/>
          </w:tcPr>
          <w:p w14:paraId="6A6211C0" w14:textId="77777777" w:rsidR="00A10FB7" w:rsidRPr="00D06569" w:rsidRDefault="00A10FB7" w:rsidP="006413B9">
            <w:pPr>
              <w:rPr>
                <w:lang w:eastAsia="en-GB"/>
              </w:rPr>
            </w:pPr>
            <w:r w:rsidRPr="00D06569">
              <w:rPr>
                <w:lang w:eastAsia="en-GB"/>
              </w:rPr>
              <w:t>£</w:t>
            </w:r>
          </w:p>
        </w:tc>
        <w:tc>
          <w:tcPr>
            <w:tcW w:w="1261" w:type="dxa"/>
            <w:shd w:val="clear" w:color="auto" w:fill="D9D9D9" w:themeFill="background1" w:themeFillShade="D9"/>
          </w:tcPr>
          <w:p w14:paraId="4F4FE65D" w14:textId="77777777" w:rsidR="00A10FB7" w:rsidRPr="00D06569" w:rsidRDefault="00A10FB7" w:rsidP="005C16D0">
            <w:pPr>
              <w:rPr>
                <w:lang w:eastAsia="en-GB"/>
              </w:rPr>
            </w:pPr>
          </w:p>
        </w:tc>
      </w:tr>
      <w:tr w:rsidR="00A10FB7" w:rsidRPr="00D06569" w14:paraId="432DE820" w14:textId="77777777" w:rsidTr="0014380A">
        <w:tc>
          <w:tcPr>
            <w:tcW w:w="1596" w:type="dxa"/>
          </w:tcPr>
          <w:p w14:paraId="4BCEF4D2" w14:textId="77777777" w:rsidR="00A10FB7" w:rsidRPr="00D06569" w:rsidRDefault="00A10FB7" w:rsidP="00A10FB7">
            <w:pPr>
              <w:rPr>
                <w:lang w:eastAsia="en-GB"/>
              </w:rPr>
            </w:pPr>
            <w:r>
              <w:rPr>
                <w:lang w:eastAsia="en-GB"/>
              </w:rPr>
              <w:t>Ss_70_10_70_82</w:t>
            </w:r>
          </w:p>
        </w:tc>
        <w:tc>
          <w:tcPr>
            <w:tcW w:w="4954" w:type="dxa"/>
          </w:tcPr>
          <w:p w14:paraId="5D92F84D" w14:textId="77777777" w:rsidR="00A10FB7" w:rsidRPr="00D06569" w:rsidRDefault="00A10FB7" w:rsidP="00A10FB7">
            <w:pPr>
              <w:rPr>
                <w:lang w:eastAsia="en-GB"/>
              </w:rPr>
            </w:pPr>
            <w:r>
              <w:rPr>
                <w:lang w:eastAsia="en-GB"/>
              </w:rPr>
              <w:t>Electricity Generation – Small-Scale Wind</w:t>
            </w:r>
          </w:p>
        </w:tc>
        <w:tc>
          <w:tcPr>
            <w:tcW w:w="1261" w:type="dxa"/>
            <w:shd w:val="clear" w:color="auto" w:fill="FFFFFF" w:themeFill="background1"/>
          </w:tcPr>
          <w:p w14:paraId="6A4C7DE8" w14:textId="77777777" w:rsidR="00A10FB7" w:rsidRPr="00D06569" w:rsidRDefault="00A10FB7" w:rsidP="006413B9">
            <w:pPr>
              <w:rPr>
                <w:lang w:eastAsia="en-GB"/>
              </w:rPr>
            </w:pPr>
            <w:r w:rsidRPr="00D06569">
              <w:rPr>
                <w:lang w:eastAsia="en-GB"/>
              </w:rPr>
              <w:t>£</w:t>
            </w:r>
          </w:p>
        </w:tc>
        <w:tc>
          <w:tcPr>
            <w:tcW w:w="1261" w:type="dxa"/>
            <w:shd w:val="clear" w:color="auto" w:fill="D9D9D9" w:themeFill="background1" w:themeFillShade="D9"/>
          </w:tcPr>
          <w:p w14:paraId="1387289E" w14:textId="77777777" w:rsidR="00A10FB7" w:rsidRPr="00D06569" w:rsidRDefault="00A10FB7" w:rsidP="005C16D0">
            <w:pPr>
              <w:rPr>
                <w:lang w:eastAsia="en-GB"/>
              </w:rPr>
            </w:pPr>
          </w:p>
        </w:tc>
      </w:tr>
      <w:tr w:rsidR="00A10FB7" w:rsidRPr="00D06569" w14:paraId="1A226F51" w14:textId="77777777" w:rsidTr="0014380A">
        <w:tc>
          <w:tcPr>
            <w:tcW w:w="1596" w:type="dxa"/>
          </w:tcPr>
          <w:p w14:paraId="532EEC57" w14:textId="77777777" w:rsidR="00A10FB7" w:rsidRPr="00D06569" w:rsidRDefault="00A10FB7" w:rsidP="00A10FB7">
            <w:pPr>
              <w:rPr>
                <w:lang w:eastAsia="en-GB"/>
              </w:rPr>
            </w:pPr>
            <w:r>
              <w:rPr>
                <w:lang w:eastAsia="en-GB"/>
              </w:rPr>
              <w:t>Ss_70_30_35_00</w:t>
            </w:r>
          </w:p>
        </w:tc>
        <w:tc>
          <w:tcPr>
            <w:tcW w:w="4954" w:type="dxa"/>
          </w:tcPr>
          <w:p w14:paraId="4A2DA1D8" w14:textId="77777777" w:rsidR="00A10FB7" w:rsidRPr="00D06569" w:rsidRDefault="00A10FB7" w:rsidP="006413B9">
            <w:pPr>
              <w:rPr>
                <w:lang w:eastAsia="en-GB"/>
              </w:rPr>
            </w:pPr>
            <w:r>
              <w:rPr>
                <w:lang w:eastAsia="en-GB"/>
              </w:rPr>
              <w:t>HV Supply / Public Utility Supply</w:t>
            </w:r>
          </w:p>
        </w:tc>
        <w:tc>
          <w:tcPr>
            <w:tcW w:w="1261" w:type="dxa"/>
            <w:shd w:val="clear" w:color="auto" w:fill="FFFFFF" w:themeFill="background1"/>
          </w:tcPr>
          <w:p w14:paraId="53A6A5F2" w14:textId="77777777" w:rsidR="00A10FB7" w:rsidRPr="00D06569" w:rsidRDefault="00A10FB7" w:rsidP="006413B9">
            <w:r w:rsidRPr="00D06569">
              <w:rPr>
                <w:lang w:eastAsia="en-GB"/>
              </w:rPr>
              <w:t>£</w:t>
            </w:r>
          </w:p>
        </w:tc>
        <w:tc>
          <w:tcPr>
            <w:tcW w:w="1261" w:type="dxa"/>
            <w:shd w:val="clear" w:color="auto" w:fill="D9D9D9" w:themeFill="background1" w:themeFillShade="D9"/>
          </w:tcPr>
          <w:p w14:paraId="3B3923E2" w14:textId="77777777" w:rsidR="00A10FB7" w:rsidRPr="00D06569" w:rsidRDefault="00A10FB7" w:rsidP="005C16D0">
            <w:pPr>
              <w:rPr>
                <w:lang w:eastAsia="en-GB"/>
              </w:rPr>
            </w:pPr>
          </w:p>
        </w:tc>
      </w:tr>
      <w:tr w:rsidR="00A10FB7" w:rsidRPr="00D06569" w14:paraId="5B82F4A6" w14:textId="77777777" w:rsidTr="0014380A">
        <w:tc>
          <w:tcPr>
            <w:tcW w:w="1596" w:type="dxa"/>
          </w:tcPr>
          <w:p w14:paraId="36154494" w14:textId="77777777" w:rsidR="00A10FB7" w:rsidRPr="00D06569" w:rsidRDefault="00A10FB7" w:rsidP="006413B9">
            <w:pPr>
              <w:rPr>
                <w:lang w:eastAsia="en-GB"/>
              </w:rPr>
            </w:pPr>
            <w:r>
              <w:rPr>
                <w:lang w:eastAsia="en-GB"/>
              </w:rPr>
              <w:t>Ss_70_30_45_00</w:t>
            </w:r>
          </w:p>
        </w:tc>
        <w:tc>
          <w:tcPr>
            <w:tcW w:w="4954" w:type="dxa"/>
          </w:tcPr>
          <w:p w14:paraId="68F4A68C" w14:textId="77777777" w:rsidR="00A10FB7" w:rsidRPr="00D06569" w:rsidRDefault="00A10FB7" w:rsidP="006413B9">
            <w:pPr>
              <w:rPr>
                <w:lang w:eastAsia="en-GB"/>
              </w:rPr>
            </w:pPr>
            <w:r>
              <w:rPr>
                <w:lang w:eastAsia="en-GB"/>
              </w:rPr>
              <w:t>LV Supply / Public Utility Supply</w:t>
            </w:r>
          </w:p>
        </w:tc>
        <w:tc>
          <w:tcPr>
            <w:tcW w:w="1261" w:type="dxa"/>
            <w:shd w:val="clear" w:color="auto" w:fill="FFFFFF" w:themeFill="background1"/>
          </w:tcPr>
          <w:p w14:paraId="0CA63F53" w14:textId="77777777" w:rsidR="00A10FB7" w:rsidRPr="00D06569" w:rsidRDefault="00A10FB7" w:rsidP="006413B9">
            <w:r w:rsidRPr="00D06569">
              <w:rPr>
                <w:lang w:eastAsia="en-GB"/>
              </w:rPr>
              <w:t>£</w:t>
            </w:r>
          </w:p>
        </w:tc>
        <w:tc>
          <w:tcPr>
            <w:tcW w:w="1261" w:type="dxa"/>
            <w:shd w:val="clear" w:color="auto" w:fill="D9D9D9" w:themeFill="background1" w:themeFillShade="D9"/>
          </w:tcPr>
          <w:p w14:paraId="60D80D4C" w14:textId="77777777" w:rsidR="00A10FB7" w:rsidRPr="00D06569" w:rsidRDefault="00A10FB7" w:rsidP="005C16D0">
            <w:pPr>
              <w:rPr>
                <w:lang w:eastAsia="en-GB"/>
              </w:rPr>
            </w:pPr>
          </w:p>
        </w:tc>
      </w:tr>
      <w:tr w:rsidR="00A10FB7" w:rsidRPr="00D06569" w14:paraId="2E2A4BB7" w14:textId="77777777" w:rsidTr="0014380A">
        <w:tc>
          <w:tcPr>
            <w:tcW w:w="1596" w:type="dxa"/>
          </w:tcPr>
          <w:p w14:paraId="49F06E8D" w14:textId="77777777" w:rsidR="00A10FB7" w:rsidRPr="00D06569" w:rsidRDefault="00A10FB7" w:rsidP="0014380A">
            <w:pPr>
              <w:rPr>
                <w:lang w:eastAsia="en-GB"/>
              </w:rPr>
            </w:pPr>
            <w:r>
              <w:rPr>
                <w:lang w:eastAsia="en-GB"/>
              </w:rPr>
              <w:t>Ss_70_30_45_45</w:t>
            </w:r>
          </w:p>
        </w:tc>
        <w:tc>
          <w:tcPr>
            <w:tcW w:w="4954" w:type="dxa"/>
          </w:tcPr>
          <w:p w14:paraId="27CE06CB" w14:textId="77777777" w:rsidR="00A10FB7" w:rsidRPr="00D06569" w:rsidRDefault="00A10FB7" w:rsidP="005C16D0">
            <w:pPr>
              <w:rPr>
                <w:lang w:eastAsia="en-GB"/>
              </w:rPr>
            </w:pPr>
            <w:r>
              <w:rPr>
                <w:lang w:eastAsia="en-GB"/>
              </w:rPr>
              <w:t>LV D</w:t>
            </w:r>
            <w:r w:rsidRPr="00D06569">
              <w:rPr>
                <w:lang w:eastAsia="en-GB"/>
              </w:rPr>
              <w:t>istribution</w:t>
            </w:r>
          </w:p>
        </w:tc>
        <w:tc>
          <w:tcPr>
            <w:tcW w:w="1261" w:type="dxa"/>
            <w:shd w:val="clear" w:color="auto" w:fill="FFFFFF" w:themeFill="background1"/>
          </w:tcPr>
          <w:p w14:paraId="25E75EFB" w14:textId="77777777" w:rsidR="00A10FB7" w:rsidRPr="00D06569" w:rsidRDefault="00A10FB7" w:rsidP="005C16D0">
            <w:r w:rsidRPr="00D06569">
              <w:rPr>
                <w:lang w:eastAsia="en-GB"/>
              </w:rPr>
              <w:t>£</w:t>
            </w:r>
          </w:p>
        </w:tc>
        <w:tc>
          <w:tcPr>
            <w:tcW w:w="1261" w:type="dxa"/>
            <w:shd w:val="clear" w:color="auto" w:fill="D9D9D9" w:themeFill="background1" w:themeFillShade="D9"/>
          </w:tcPr>
          <w:p w14:paraId="383396BB" w14:textId="77777777" w:rsidR="00A10FB7" w:rsidRPr="00D06569" w:rsidRDefault="00A10FB7" w:rsidP="005C16D0">
            <w:pPr>
              <w:rPr>
                <w:lang w:eastAsia="en-GB"/>
              </w:rPr>
            </w:pPr>
          </w:p>
        </w:tc>
      </w:tr>
      <w:tr w:rsidR="00A10FB7" w:rsidRPr="00D06569" w14:paraId="11C130DC" w14:textId="77777777" w:rsidTr="0014380A">
        <w:tc>
          <w:tcPr>
            <w:tcW w:w="1596" w:type="dxa"/>
          </w:tcPr>
          <w:p w14:paraId="27A785C5" w14:textId="77777777" w:rsidR="00A10FB7" w:rsidRPr="00D06569" w:rsidRDefault="00A10FB7" w:rsidP="007E142D">
            <w:pPr>
              <w:rPr>
                <w:lang w:eastAsia="en-GB"/>
              </w:rPr>
            </w:pPr>
            <w:r>
              <w:rPr>
                <w:lang w:eastAsia="en-GB"/>
              </w:rPr>
              <w:t>Ss_70_30_80_00</w:t>
            </w:r>
          </w:p>
        </w:tc>
        <w:tc>
          <w:tcPr>
            <w:tcW w:w="4954" w:type="dxa"/>
          </w:tcPr>
          <w:p w14:paraId="60C3ABAF" w14:textId="77777777" w:rsidR="00A10FB7" w:rsidRPr="00D06569" w:rsidRDefault="00A10FB7" w:rsidP="007E142D">
            <w:pPr>
              <w:rPr>
                <w:lang w:eastAsia="en-GB"/>
              </w:rPr>
            </w:pPr>
            <w:r>
              <w:rPr>
                <w:lang w:eastAsia="en-GB"/>
              </w:rPr>
              <w:t>Small Power Systems</w:t>
            </w:r>
          </w:p>
        </w:tc>
        <w:tc>
          <w:tcPr>
            <w:tcW w:w="1261" w:type="dxa"/>
            <w:shd w:val="clear" w:color="auto" w:fill="FFFFFF" w:themeFill="background1"/>
          </w:tcPr>
          <w:p w14:paraId="4D9E3F9A" w14:textId="77777777" w:rsidR="00A10FB7" w:rsidRPr="00D06569" w:rsidRDefault="00A10FB7" w:rsidP="007E142D">
            <w:r w:rsidRPr="00D06569">
              <w:rPr>
                <w:lang w:eastAsia="en-GB"/>
              </w:rPr>
              <w:t>£</w:t>
            </w:r>
          </w:p>
        </w:tc>
        <w:tc>
          <w:tcPr>
            <w:tcW w:w="1261" w:type="dxa"/>
            <w:shd w:val="clear" w:color="auto" w:fill="D9D9D9" w:themeFill="background1" w:themeFillShade="D9"/>
          </w:tcPr>
          <w:p w14:paraId="4AFAC76B" w14:textId="77777777" w:rsidR="00A10FB7" w:rsidRPr="00D06569" w:rsidRDefault="00A10FB7" w:rsidP="005C16D0">
            <w:pPr>
              <w:rPr>
                <w:lang w:eastAsia="en-GB"/>
              </w:rPr>
            </w:pPr>
          </w:p>
        </w:tc>
      </w:tr>
      <w:tr w:rsidR="00A10FB7" w:rsidRPr="00D06569" w14:paraId="533FE891" w14:textId="77777777" w:rsidTr="0014380A">
        <w:tc>
          <w:tcPr>
            <w:tcW w:w="1596" w:type="dxa"/>
          </w:tcPr>
          <w:p w14:paraId="3B7C2B5C" w14:textId="77777777" w:rsidR="00A10FB7" w:rsidRPr="00D06569" w:rsidRDefault="00A10FB7" w:rsidP="007E142D">
            <w:pPr>
              <w:rPr>
                <w:lang w:eastAsia="en-GB"/>
              </w:rPr>
            </w:pPr>
            <w:r>
              <w:rPr>
                <w:lang w:eastAsia="en-GB"/>
              </w:rPr>
              <w:t>Ss_70_80_25_00</w:t>
            </w:r>
          </w:p>
        </w:tc>
        <w:tc>
          <w:tcPr>
            <w:tcW w:w="4954" w:type="dxa"/>
          </w:tcPr>
          <w:p w14:paraId="25982E2F" w14:textId="77777777" w:rsidR="00A10FB7" w:rsidRPr="00D06569" w:rsidRDefault="00A10FB7" w:rsidP="00A10FB7">
            <w:pPr>
              <w:rPr>
                <w:lang w:eastAsia="en-GB"/>
              </w:rPr>
            </w:pPr>
            <w:r w:rsidRPr="00D06569">
              <w:rPr>
                <w:lang w:eastAsia="en-GB"/>
              </w:rPr>
              <w:t xml:space="preserve">Street/Area/Flood </w:t>
            </w:r>
            <w:r>
              <w:rPr>
                <w:lang w:eastAsia="en-GB"/>
              </w:rPr>
              <w:t>L</w:t>
            </w:r>
            <w:r w:rsidRPr="00D06569">
              <w:rPr>
                <w:lang w:eastAsia="en-GB"/>
              </w:rPr>
              <w:t>ighting</w:t>
            </w:r>
          </w:p>
        </w:tc>
        <w:tc>
          <w:tcPr>
            <w:tcW w:w="1261" w:type="dxa"/>
            <w:shd w:val="clear" w:color="auto" w:fill="FFFFFF" w:themeFill="background1"/>
          </w:tcPr>
          <w:p w14:paraId="5A3078AB" w14:textId="77777777" w:rsidR="00A10FB7" w:rsidRPr="00D06569" w:rsidRDefault="00A10FB7" w:rsidP="007E142D">
            <w:r w:rsidRPr="00D06569">
              <w:rPr>
                <w:lang w:eastAsia="en-GB"/>
              </w:rPr>
              <w:t>£</w:t>
            </w:r>
          </w:p>
        </w:tc>
        <w:tc>
          <w:tcPr>
            <w:tcW w:w="1261" w:type="dxa"/>
            <w:shd w:val="clear" w:color="auto" w:fill="D9D9D9" w:themeFill="background1" w:themeFillShade="D9"/>
          </w:tcPr>
          <w:p w14:paraId="10922FC9" w14:textId="77777777" w:rsidR="00A10FB7" w:rsidRPr="00D06569" w:rsidRDefault="00A10FB7" w:rsidP="005C16D0">
            <w:pPr>
              <w:rPr>
                <w:lang w:eastAsia="en-GB"/>
              </w:rPr>
            </w:pPr>
          </w:p>
        </w:tc>
      </w:tr>
      <w:tr w:rsidR="00A10FB7" w:rsidRPr="00D06569" w14:paraId="2FBF66BF" w14:textId="77777777" w:rsidTr="0014380A">
        <w:tc>
          <w:tcPr>
            <w:tcW w:w="1596" w:type="dxa"/>
          </w:tcPr>
          <w:p w14:paraId="55C9E581" w14:textId="77777777" w:rsidR="00A10FB7" w:rsidRPr="00D06569" w:rsidRDefault="00A10FB7" w:rsidP="0014380A">
            <w:pPr>
              <w:rPr>
                <w:lang w:eastAsia="en-GB"/>
              </w:rPr>
            </w:pPr>
            <w:r>
              <w:rPr>
                <w:lang w:eastAsia="en-GB"/>
              </w:rPr>
              <w:t>Ss_70_80_33_00</w:t>
            </w:r>
          </w:p>
        </w:tc>
        <w:tc>
          <w:tcPr>
            <w:tcW w:w="4954" w:type="dxa"/>
          </w:tcPr>
          <w:p w14:paraId="3D76761B" w14:textId="77777777" w:rsidR="00A10FB7" w:rsidRPr="00D06569" w:rsidRDefault="00A10FB7" w:rsidP="00A10FB7">
            <w:pPr>
              <w:rPr>
                <w:lang w:eastAsia="en-GB"/>
              </w:rPr>
            </w:pPr>
            <w:r w:rsidRPr="00D06569">
              <w:rPr>
                <w:lang w:eastAsia="en-GB"/>
              </w:rPr>
              <w:t xml:space="preserve">General </w:t>
            </w:r>
            <w:r>
              <w:rPr>
                <w:lang w:eastAsia="en-GB"/>
              </w:rPr>
              <w:t>L</w:t>
            </w:r>
            <w:r w:rsidRPr="00D06569">
              <w:rPr>
                <w:lang w:eastAsia="en-GB"/>
              </w:rPr>
              <w:t>ighting</w:t>
            </w:r>
          </w:p>
        </w:tc>
        <w:tc>
          <w:tcPr>
            <w:tcW w:w="1261" w:type="dxa"/>
            <w:shd w:val="clear" w:color="auto" w:fill="FFFFFF" w:themeFill="background1"/>
          </w:tcPr>
          <w:p w14:paraId="049DC766" w14:textId="77777777" w:rsidR="00A10FB7" w:rsidRPr="00D06569" w:rsidRDefault="00A10FB7" w:rsidP="005C16D0">
            <w:r w:rsidRPr="00D06569">
              <w:rPr>
                <w:lang w:eastAsia="en-GB"/>
              </w:rPr>
              <w:t>£</w:t>
            </w:r>
          </w:p>
        </w:tc>
        <w:tc>
          <w:tcPr>
            <w:tcW w:w="1261" w:type="dxa"/>
            <w:shd w:val="clear" w:color="auto" w:fill="D9D9D9" w:themeFill="background1" w:themeFillShade="D9"/>
          </w:tcPr>
          <w:p w14:paraId="33F74283" w14:textId="77777777" w:rsidR="00A10FB7" w:rsidRPr="00D06569" w:rsidRDefault="00A10FB7" w:rsidP="005C16D0">
            <w:pPr>
              <w:rPr>
                <w:lang w:eastAsia="en-GB"/>
              </w:rPr>
            </w:pPr>
          </w:p>
        </w:tc>
      </w:tr>
      <w:tr w:rsidR="00A10FB7" w:rsidRPr="00D06569" w14:paraId="7C51512E" w14:textId="77777777" w:rsidTr="0014380A">
        <w:tc>
          <w:tcPr>
            <w:tcW w:w="1596" w:type="dxa"/>
          </w:tcPr>
          <w:p w14:paraId="5CD567FB" w14:textId="77777777" w:rsidR="00A10FB7" w:rsidRPr="00D06569" w:rsidRDefault="00A10FB7" w:rsidP="005C16D0">
            <w:pPr>
              <w:rPr>
                <w:lang w:eastAsia="en-GB"/>
              </w:rPr>
            </w:pPr>
            <w:r>
              <w:rPr>
                <w:lang w:eastAsia="en-GB"/>
              </w:rPr>
              <w:t>Ss_70_80_33_12</w:t>
            </w:r>
          </w:p>
        </w:tc>
        <w:tc>
          <w:tcPr>
            <w:tcW w:w="4954" w:type="dxa"/>
          </w:tcPr>
          <w:p w14:paraId="0202E3AD" w14:textId="77777777" w:rsidR="00A10FB7" w:rsidRPr="00D06569" w:rsidRDefault="00A10FB7" w:rsidP="00A10FB7">
            <w:pPr>
              <w:rPr>
                <w:lang w:eastAsia="en-GB"/>
              </w:rPr>
            </w:pPr>
            <w:r w:rsidRPr="00D06569">
              <w:rPr>
                <w:lang w:eastAsia="en-GB"/>
              </w:rPr>
              <w:t xml:space="preserve">Emergency </w:t>
            </w:r>
            <w:r>
              <w:rPr>
                <w:lang w:eastAsia="en-GB"/>
              </w:rPr>
              <w:t>L</w:t>
            </w:r>
            <w:r w:rsidRPr="00D06569">
              <w:rPr>
                <w:lang w:eastAsia="en-GB"/>
              </w:rPr>
              <w:t>ighting</w:t>
            </w:r>
          </w:p>
        </w:tc>
        <w:tc>
          <w:tcPr>
            <w:tcW w:w="1261" w:type="dxa"/>
            <w:shd w:val="clear" w:color="auto" w:fill="FFFFFF" w:themeFill="background1"/>
          </w:tcPr>
          <w:p w14:paraId="43E50F02" w14:textId="77777777" w:rsidR="00A10FB7" w:rsidRPr="00D06569" w:rsidRDefault="00A10FB7" w:rsidP="005C16D0">
            <w:r w:rsidRPr="00D06569">
              <w:rPr>
                <w:lang w:eastAsia="en-GB"/>
              </w:rPr>
              <w:t>£</w:t>
            </w:r>
          </w:p>
        </w:tc>
        <w:tc>
          <w:tcPr>
            <w:tcW w:w="1261" w:type="dxa"/>
            <w:shd w:val="clear" w:color="auto" w:fill="D9D9D9" w:themeFill="background1" w:themeFillShade="D9"/>
          </w:tcPr>
          <w:p w14:paraId="457D8B2F" w14:textId="77777777" w:rsidR="00A10FB7" w:rsidRPr="00D06569" w:rsidRDefault="00A10FB7" w:rsidP="005C16D0">
            <w:pPr>
              <w:rPr>
                <w:lang w:eastAsia="en-GB"/>
              </w:rPr>
            </w:pPr>
          </w:p>
        </w:tc>
      </w:tr>
      <w:tr w:rsidR="00A10FB7" w:rsidRPr="00D06569" w14:paraId="5949B5D8" w14:textId="77777777" w:rsidTr="0014380A">
        <w:tc>
          <w:tcPr>
            <w:tcW w:w="1596" w:type="dxa"/>
          </w:tcPr>
          <w:p w14:paraId="56A43A03" w14:textId="77777777" w:rsidR="00A10FB7" w:rsidRPr="00D06569" w:rsidRDefault="00A10FB7" w:rsidP="007E142D">
            <w:pPr>
              <w:rPr>
                <w:lang w:eastAsia="en-GB"/>
              </w:rPr>
            </w:pPr>
            <w:r>
              <w:rPr>
                <w:lang w:eastAsia="en-GB"/>
              </w:rPr>
              <w:t>Ss_75_10_21_21</w:t>
            </w:r>
          </w:p>
        </w:tc>
        <w:tc>
          <w:tcPr>
            <w:tcW w:w="4954" w:type="dxa"/>
          </w:tcPr>
          <w:p w14:paraId="755258EF" w14:textId="77777777" w:rsidR="00A10FB7" w:rsidRPr="00D06569" w:rsidRDefault="00A10FB7" w:rsidP="007E142D">
            <w:pPr>
              <w:rPr>
                <w:lang w:eastAsia="en-GB"/>
              </w:rPr>
            </w:pPr>
            <w:r w:rsidRPr="00D06569">
              <w:rPr>
                <w:lang w:eastAsia="en-GB"/>
              </w:rPr>
              <w:t>Structured Cabling System</w:t>
            </w:r>
          </w:p>
        </w:tc>
        <w:tc>
          <w:tcPr>
            <w:tcW w:w="1261" w:type="dxa"/>
            <w:shd w:val="clear" w:color="auto" w:fill="FFFFFF" w:themeFill="background1"/>
          </w:tcPr>
          <w:p w14:paraId="732AAC7A" w14:textId="77777777" w:rsidR="00A10FB7" w:rsidRPr="00D06569" w:rsidRDefault="00A10FB7" w:rsidP="007E142D">
            <w:r w:rsidRPr="00D06569">
              <w:rPr>
                <w:lang w:eastAsia="en-GB"/>
              </w:rPr>
              <w:t>£</w:t>
            </w:r>
          </w:p>
        </w:tc>
        <w:tc>
          <w:tcPr>
            <w:tcW w:w="1261" w:type="dxa"/>
            <w:shd w:val="clear" w:color="auto" w:fill="D9D9D9" w:themeFill="background1" w:themeFillShade="D9"/>
          </w:tcPr>
          <w:p w14:paraId="4727B4A3" w14:textId="77777777" w:rsidR="00A10FB7" w:rsidRPr="00D06569" w:rsidRDefault="00A10FB7" w:rsidP="005C16D0">
            <w:pPr>
              <w:rPr>
                <w:lang w:eastAsia="en-GB"/>
              </w:rPr>
            </w:pPr>
          </w:p>
        </w:tc>
      </w:tr>
      <w:tr w:rsidR="00A10FB7" w:rsidRPr="00D06569" w14:paraId="197DA563" w14:textId="77777777" w:rsidTr="0014380A">
        <w:tc>
          <w:tcPr>
            <w:tcW w:w="1596" w:type="dxa"/>
          </w:tcPr>
          <w:p w14:paraId="7BD1F722" w14:textId="77777777" w:rsidR="00A10FB7" w:rsidRPr="00D06569" w:rsidRDefault="00A10FB7" w:rsidP="0014380A">
            <w:pPr>
              <w:rPr>
                <w:lang w:eastAsia="en-GB"/>
              </w:rPr>
            </w:pPr>
            <w:r>
              <w:rPr>
                <w:lang w:eastAsia="en-GB"/>
              </w:rPr>
              <w:t>Ss_75_10_21_88</w:t>
            </w:r>
          </w:p>
        </w:tc>
        <w:tc>
          <w:tcPr>
            <w:tcW w:w="4954" w:type="dxa"/>
          </w:tcPr>
          <w:p w14:paraId="4102C11F" w14:textId="77777777" w:rsidR="00A10FB7" w:rsidRPr="00D06569" w:rsidRDefault="00A10FB7" w:rsidP="005C16D0">
            <w:pPr>
              <w:rPr>
                <w:lang w:eastAsia="en-GB"/>
              </w:rPr>
            </w:pPr>
            <w:r w:rsidRPr="00D06569">
              <w:rPr>
                <w:lang w:eastAsia="en-GB"/>
              </w:rPr>
              <w:t>Telecommunications</w:t>
            </w:r>
          </w:p>
        </w:tc>
        <w:tc>
          <w:tcPr>
            <w:tcW w:w="1261" w:type="dxa"/>
            <w:shd w:val="clear" w:color="auto" w:fill="FFFFFF" w:themeFill="background1"/>
          </w:tcPr>
          <w:p w14:paraId="21B7A026" w14:textId="77777777" w:rsidR="00A10FB7" w:rsidRPr="00D06569" w:rsidRDefault="00A10FB7" w:rsidP="005C16D0">
            <w:r w:rsidRPr="00D06569">
              <w:rPr>
                <w:lang w:eastAsia="en-GB"/>
              </w:rPr>
              <w:t>£</w:t>
            </w:r>
          </w:p>
        </w:tc>
        <w:tc>
          <w:tcPr>
            <w:tcW w:w="1261" w:type="dxa"/>
            <w:shd w:val="clear" w:color="auto" w:fill="D9D9D9" w:themeFill="background1" w:themeFillShade="D9"/>
          </w:tcPr>
          <w:p w14:paraId="1C879C23" w14:textId="77777777" w:rsidR="00A10FB7" w:rsidRPr="00D06569" w:rsidRDefault="00A10FB7" w:rsidP="005C16D0">
            <w:pPr>
              <w:rPr>
                <w:lang w:eastAsia="en-GB"/>
              </w:rPr>
            </w:pPr>
          </w:p>
        </w:tc>
      </w:tr>
      <w:tr w:rsidR="00A10FB7" w:rsidRPr="00D06569" w14:paraId="537A7B63" w14:textId="77777777" w:rsidTr="0014380A">
        <w:tc>
          <w:tcPr>
            <w:tcW w:w="1596" w:type="dxa"/>
          </w:tcPr>
          <w:p w14:paraId="043E8310" w14:textId="77777777" w:rsidR="00A10FB7" w:rsidRPr="00D06569" w:rsidRDefault="00A10FB7" w:rsidP="00E75AE8">
            <w:pPr>
              <w:rPr>
                <w:lang w:eastAsia="en-GB"/>
              </w:rPr>
            </w:pPr>
            <w:r>
              <w:rPr>
                <w:lang w:eastAsia="en-GB"/>
              </w:rPr>
              <w:t>Ss_75_10_46_05</w:t>
            </w:r>
          </w:p>
        </w:tc>
        <w:tc>
          <w:tcPr>
            <w:tcW w:w="4954" w:type="dxa"/>
          </w:tcPr>
          <w:p w14:paraId="6D36A3D9" w14:textId="77777777" w:rsidR="00A10FB7" w:rsidRDefault="00A10FB7" w:rsidP="00A10FB7">
            <w:pPr>
              <w:rPr>
                <w:lang w:eastAsia="en-GB"/>
              </w:rPr>
            </w:pPr>
            <w:r w:rsidRPr="0014380A">
              <w:rPr>
                <w:lang w:eastAsia="en-GB"/>
              </w:rPr>
              <w:t>Audio-</w:t>
            </w:r>
            <w:r>
              <w:rPr>
                <w:lang w:eastAsia="en-GB"/>
              </w:rPr>
              <w:t>F</w:t>
            </w:r>
            <w:r w:rsidRPr="0014380A">
              <w:rPr>
                <w:lang w:eastAsia="en-GB"/>
              </w:rPr>
              <w:t xml:space="preserve">requency </w:t>
            </w:r>
            <w:r>
              <w:rPr>
                <w:lang w:eastAsia="en-GB"/>
              </w:rPr>
              <w:t>Induction-L</w:t>
            </w:r>
            <w:r w:rsidRPr="0014380A">
              <w:rPr>
                <w:lang w:eastAsia="en-GB"/>
              </w:rPr>
              <w:t xml:space="preserve">oop </w:t>
            </w:r>
            <w:r>
              <w:rPr>
                <w:lang w:eastAsia="en-GB"/>
              </w:rPr>
              <w:t>S</w:t>
            </w:r>
            <w:r w:rsidRPr="0014380A">
              <w:rPr>
                <w:lang w:eastAsia="en-GB"/>
              </w:rPr>
              <w:t>ystems</w:t>
            </w:r>
          </w:p>
        </w:tc>
        <w:tc>
          <w:tcPr>
            <w:tcW w:w="1261" w:type="dxa"/>
            <w:shd w:val="clear" w:color="auto" w:fill="FFFFFF" w:themeFill="background1"/>
          </w:tcPr>
          <w:p w14:paraId="6438AE05" w14:textId="77777777" w:rsidR="00A10FB7" w:rsidRPr="00D06569" w:rsidRDefault="00A10FB7" w:rsidP="005C16D0">
            <w:pPr>
              <w:rPr>
                <w:lang w:eastAsia="en-GB"/>
              </w:rPr>
            </w:pPr>
            <w:r w:rsidRPr="00D06569">
              <w:rPr>
                <w:lang w:eastAsia="en-GB"/>
              </w:rPr>
              <w:t>£</w:t>
            </w:r>
          </w:p>
        </w:tc>
        <w:tc>
          <w:tcPr>
            <w:tcW w:w="1261" w:type="dxa"/>
            <w:shd w:val="clear" w:color="auto" w:fill="D9D9D9" w:themeFill="background1" w:themeFillShade="D9"/>
          </w:tcPr>
          <w:p w14:paraId="6D78EF1F" w14:textId="77777777" w:rsidR="00A10FB7" w:rsidRPr="00D06569" w:rsidRDefault="00A10FB7" w:rsidP="005C16D0">
            <w:pPr>
              <w:rPr>
                <w:lang w:eastAsia="en-GB"/>
              </w:rPr>
            </w:pPr>
          </w:p>
        </w:tc>
      </w:tr>
      <w:tr w:rsidR="00A10FB7" w:rsidRPr="00D06569" w14:paraId="42ECBF43" w14:textId="77777777" w:rsidTr="0014380A">
        <w:tc>
          <w:tcPr>
            <w:tcW w:w="1596" w:type="dxa"/>
          </w:tcPr>
          <w:p w14:paraId="1CDC5A03" w14:textId="77777777" w:rsidR="00A10FB7" w:rsidRPr="00D06569" w:rsidRDefault="00A10FB7" w:rsidP="00E75AE8">
            <w:pPr>
              <w:rPr>
                <w:lang w:eastAsia="en-GB"/>
              </w:rPr>
            </w:pPr>
            <w:r>
              <w:rPr>
                <w:lang w:eastAsia="en-GB"/>
              </w:rPr>
              <w:t>Ss_75_10_68_68</w:t>
            </w:r>
          </w:p>
        </w:tc>
        <w:tc>
          <w:tcPr>
            <w:tcW w:w="4954" w:type="dxa"/>
          </w:tcPr>
          <w:p w14:paraId="4C75DEC9" w14:textId="77777777" w:rsidR="00A10FB7" w:rsidRPr="00D06569" w:rsidRDefault="00A10FB7" w:rsidP="00A10FB7">
            <w:pPr>
              <w:rPr>
                <w:lang w:eastAsia="en-GB"/>
              </w:rPr>
            </w:pPr>
            <w:r>
              <w:rPr>
                <w:lang w:eastAsia="en-GB"/>
              </w:rPr>
              <w:t>Public Address Systems</w:t>
            </w:r>
          </w:p>
        </w:tc>
        <w:tc>
          <w:tcPr>
            <w:tcW w:w="1261" w:type="dxa"/>
            <w:shd w:val="clear" w:color="auto" w:fill="FFFFFF" w:themeFill="background1"/>
          </w:tcPr>
          <w:p w14:paraId="60F0999D" w14:textId="77777777" w:rsidR="00A10FB7" w:rsidRPr="00D06569" w:rsidRDefault="00A10FB7" w:rsidP="005C16D0">
            <w:r w:rsidRPr="00D06569">
              <w:rPr>
                <w:lang w:eastAsia="en-GB"/>
              </w:rPr>
              <w:t>£</w:t>
            </w:r>
          </w:p>
        </w:tc>
        <w:tc>
          <w:tcPr>
            <w:tcW w:w="1261" w:type="dxa"/>
            <w:shd w:val="clear" w:color="auto" w:fill="D9D9D9" w:themeFill="background1" w:themeFillShade="D9"/>
          </w:tcPr>
          <w:p w14:paraId="0941F8A6" w14:textId="77777777" w:rsidR="00A10FB7" w:rsidRPr="00D06569" w:rsidRDefault="00A10FB7" w:rsidP="005C16D0">
            <w:pPr>
              <w:rPr>
                <w:lang w:eastAsia="en-GB"/>
              </w:rPr>
            </w:pPr>
          </w:p>
        </w:tc>
      </w:tr>
      <w:tr w:rsidR="00A10FB7" w:rsidRPr="00D06569" w14:paraId="3269D0D6" w14:textId="77777777" w:rsidTr="0014380A">
        <w:tc>
          <w:tcPr>
            <w:tcW w:w="1596" w:type="dxa"/>
          </w:tcPr>
          <w:p w14:paraId="0F7247B5" w14:textId="77777777" w:rsidR="00A10FB7" w:rsidRPr="00D06569" w:rsidRDefault="00A10FB7" w:rsidP="007E142D">
            <w:pPr>
              <w:rPr>
                <w:lang w:eastAsia="en-GB"/>
              </w:rPr>
            </w:pPr>
            <w:r>
              <w:rPr>
                <w:lang w:eastAsia="en-GB"/>
              </w:rPr>
              <w:t>Ss_75_10_70_70</w:t>
            </w:r>
          </w:p>
        </w:tc>
        <w:tc>
          <w:tcPr>
            <w:tcW w:w="4954" w:type="dxa"/>
          </w:tcPr>
          <w:p w14:paraId="2E35A07B" w14:textId="77777777" w:rsidR="00A10FB7" w:rsidRPr="00D06569" w:rsidRDefault="00A10FB7" w:rsidP="00A10FB7">
            <w:pPr>
              <w:rPr>
                <w:lang w:eastAsia="en-GB"/>
              </w:rPr>
            </w:pPr>
            <w:r>
              <w:rPr>
                <w:lang w:eastAsia="en-GB"/>
              </w:rPr>
              <w:t>Radio D</w:t>
            </w:r>
            <w:r w:rsidRPr="00E75AE8">
              <w:rPr>
                <w:lang w:eastAsia="en-GB"/>
              </w:rPr>
              <w:t xml:space="preserve">istribution </w:t>
            </w:r>
            <w:r>
              <w:rPr>
                <w:lang w:eastAsia="en-GB"/>
              </w:rPr>
              <w:t>S</w:t>
            </w:r>
            <w:r w:rsidRPr="00E75AE8">
              <w:rPr>
                <w:lang w:eastAsia="en-GB"/>
              </w:rPr>
              <w:t>ystems</w:t>
            </w:r>
          </w:p>
        </w:tc>
        <w:tc>
          <w:tcPr>
            <w:tcW w:w="1261" w:type="dxa"/>
            <w:shd w:val="clear" w:color="auto" w:fill="FFFFFF" w:themeFill="background1"/>
          </w:tcPr>
          <w:p w14:paraId="5A5A4B39" w14:textId="77777777" w:rsidR="00A10FB7" w:rsidRPr="00D06569" w:rsidRDefault="00A10FB7" w:rsidP="007E142D">
            <w:pPr>
              <w:rPr>
                <w:lang w:eastAsia="en-GB"/>
              </w:rPr>
            </w:pPr>
            <w:r w:rsidRPr="00D06569">
              <w:rPr>
                <w:lang w:eastAsia="en-GB"/>
              </w:rPr>
              <w:t>£</w:t>
            </w:r>
          </w:p>
        </w:tc>
        <w:tc>
          <w:tcPr>
            <w:tcW w:w="1261" w:type="dxa"/>
            <w:shd w:val="clear" w:color="auto" w:fill="D9D9D9" w:themeFill="background1" w:themeFillShade="D9"/>
          </w:tcPr>
          <w:p w14:paraId="5504C0EB" w14:textId="77777777" w:rsidR="00A10FB7" w:rsidRPr="00D06569" w:rsidRDefault="00A10FB7" w:rsidP="005C16D0">
            <w:pPr>
              <w:rPr>
                <w:lang w:eastAsia="en-GB"/>
              </w:rPr>
            </w:pPr>
          </w:p>
        </w:tc>
      </w:tr>
      <w:tr w:rsidR="00A10FB7" w:rsidRPr="00D06569" w14:paraId="3DAAFD77" w14:textId="77777777" w:rsidTr="0014380A">
        <w:tc>
          <w:tcPr>
            <w:tcW w:w="1596" w:type="dxa"/>
          </w:tcPr>
          <w:p w14:paraId="207D76F0" w14:textId="77777777" w:rsidR="00A10FB7" w:rsidRPr="00D06569" w:rsidRDefault="00A10FB7" w:rsidP="007E142D">
            <w:pPr>
              <w:rPr>
                <w:lang w:eastAsia="en-GB"/>
              </w:rPr>
            </w:pPr>
            <w:r>
              <w:rPr>
                <w:lang w:eastAsia="en-GB"/>
              </w:rPr>
              <w:t>Ss_75_10_70_88</w:t>
            </w:r>
          </w:p>
        </w:tc>
        <w:tc>
          <w:tcPr>
            <w:tcW w:w="4954" w:type="dxa"/>
          </w:tcPr>
          <w:p w14:paraId="08489CD3" w14:textId="77777777" w:rsidR="00A10FB7" w:rsidRPr="00D06569" w:rsidRDefault="00A10FB7" w:rsidP="00A10FB7">
            <w:pPr>
              <w:rPr>
                <w:lang w:eastAsia="en-GB"/>
              </w:rPr>
            </w:pPr>
            <w:r w:rsidRPr="00E75AE8">
              <w:rPr>
                <w:lang w:eastAsia="en-GB"/>
              </w:rPr>
              <w:t xml:space="preserve">Television </w:t>
            </w:r>
            <w:r>
              <w:rPr>
                <w:lang w:eastAsia="en-GB"/>
              </w:rPr>
              <w:t>D</w:t>
            </w:r>
            <w:r w:rsidRPr="00E75AE8">
              <w:rPr>
                <w:lang w:eastAsia="en-GB"/>
              </w:rPr>
              <w:t xml:space="preserve">istribution </w:t>
            </w:r>
            <w:r>
              <w:rPr>
                <w:lang w:eastAsia="en-GB"/>
              </w:rPr>
              <w:t>S</w:t>
            </w:r>
            <w:r w:rsidRPr="00E75AE8">
              <w:rPr>
                <w:lang w:eastAsia="en-GB"/>
              </w:rPr>
              <w:t>ystems</w:t>
            </w:r>
          </w:p>
        </w:tc>
        <w:tc>
          <w:tcPr>
            <w:tcW w:w="1261" w:type="dxa"/>
            <w:shd w:val="clear" w:color="auto" w:fill="FFFFFF" w:themeFill="background1"/>
          </w:tcPr>
          <w:p w14:paraId="64B4F0A4" w14:textId="77777777" w:rsidR="00A10FB7" w:rsidRPr="00D06569" w:rsidRDefault="00A10FB7" w:rsidP="007E142D">
            <w:pPr>
              <w:rPr>
                <w:lang w:eastAsia="en-GB"/>
              </w:rPr>
            </w:pPr>
            <w:r w:rsidRPr="00D06569">
              <w:rPr>
                <w:lang w:eastAsia="en-GB"/>
              </w:rPr>
              <w:t>£</w:t>
            </w:r>
          </w:p>
        </w:tc>
        <w:tc>
          <w:tcPr>
            <w:tcW w:w="1261" w:type="dxa"/>
            <w:shd w:val="clear" w:color="auto" w:fill="D9D9D9" w:themeFill="background1" w:themeFillShade="D9"/>
          </w:tcPr>
          <w:p w14:paraId="0C80A0F1" w14:textId="77777777" w:rsidR="00A10FB7" w:rsidRPr="00D06569" w:rsidRDefault="00A10FB7" w:rsidP="005C16D0">
            <w:pPr>
              <w:rPr>
                <w:lang w:eastAsia="en-GB"/>
              </w:rPr>
            </w:pPr>
          </w:p>
        </w:tc>
      </w:tr>
      <w:tr w:rsidR="00A10FB7" w:rsidRPr="00D06569" w14:paraId="09B55EB3" w14:textId="77777777" w:rsidTr="0014380A">
        <w:tc>
          <w:tcPr>
            <w:tcW w:w="1596" w:type="dxa"/>
          </w:tcPr>
          <w:p w14:paraId="63CA95BF" w14:textId="77777777" w:rsidR="00A10FB7" w:rsidRPr="00D06569" w:rsidRDefault="00A10FB7" w:rsidP="007E142D">
            <w:pPr>
              <w:rPr>
                <w:lang w:eastAsia="en-GB"/>
              </w:rPr>
            </w:pPr>
            <w:r>
              <w:rPr>
                <w:lang w:eastAsia="en-GB"/>
              </w:rPr>
              <w:t>Ss_75_40_02</w:t>
            </w:r>
            <w:r w:rsidR="00491673">
              <w:rPr>
                <w:lang w:eastAsia="en-GB"/>
              </w:rPr>
              <w:t>_00</w:t>
            </w:r>
          </w:p>
        </w:tc>
        <w:tc>
          <w:tcPr>
            <w:tcW w:w="4954" w:type="dxa"/>
          </w:tcPr>
          <w:p w14:paraId="6DDFA038" w14:textId="77777777" w:rsidR="00A10FB7" w:rsidRPr="00D06569" w:rsidRDefault="00A10FB7" w:rsidP="007E142D">
            <w:pPr>
              <w:rPr>
                <w:lang w:eastAsia="en-GB"/>
              </w:rPr>
            </w:pPr>
            <w:r w:rsidRPr="00D06569">
              <w:rPr>
                <w:lang w:eastAsia="en-GB"/>
              </w:rPr>
              <w:t>Access Control</w:t>
            </w:r>
          </w:p>
        </w:tc>
        <w:tc>
          <w:tcPr>
            <w:tcW w:w="1261" w:type="dxa"/>
            <w:shd w:val="clear" w:color="auto" w:fill="FFFFFF" w:themeFill="background1"/>
          </w:tcPr>
          <w:p w14:paraId="37126A66" w14:textId="77777777" w:rsidR="00A10FB7" w:rsidRPr="00D06569" w:rsidRDefault="00A10FB7" w:rsidP="007E142D">
            <w:r w:rsidRPr="00D06569">
              <w:rPr>
                <w:lang w:eastAsia="en-GB"/>
              </w:rPr>
              <w:t>£</w:t>
            </w:r>
          </w:p>
        </w:tc>
        <w:tc>
          <w:tcPr>
            <w:tcW w:w="1261" w:type="dxa"/>
            <w:shd w:val="clear" w:color="auto" w:fill="D9D9D9" w:themeFill="background1" w:themeFillShade="D9"/>
          </w:tcPr>
          <w:p w14:paraId="58888DD1" w14:textId="77777777" w:rsidR="00A10FB7" w:rsidRPr="00D06569" w:rsidRDefault="00A10FB7" w:rsidP="005C16D0">
            <w:pPr>
              <w:rPr>
                <w:lang w:eastAsia="en-GB"/>
              </w:rPr>
            </w:pPr>
          </w:p>
        </w:tc>
      </w:tr>
      <w:tr w:rsidR="00A10FB7" w:rsidRPr="00D06569" w14:paraId="6929E2FB" w14:textId="77777777" w:rsidTr="0014380A">
        <w:tc>
          <w:tcPr>
            <w:tcW w:w="1596" w:type="dxa"/>
          </w:tcPr>
          <w:p w14:paraId="0DFEAF5B" w14:textId="77777777" w:rsidR="00A10FB7" w:rsidRPr="00D06569" w:rsidRDefault="00A10FB7" w:rsidP="007E142D">
            <w:pPr>
              <w:rPr>
                <w:lang w:eastAsia="en-GB"/>
              </w:rPr>
            </w:pPr>
            <w:r>
              <w:rPr>
                <w:lang w:eastAsia="en-GB"/>
              </w:rPr>
              <w:t>Ss_75_40_53_86</w:t>
            </w:r>
          </w:p>
        </w:tc>
        <w:tc>
          <w:tcPr>
            <w:tcW w:w="4954" w:type="dxa"/>
          </w:tcPr>
          <w:p w14:paraId="7E99DD9E" w14:textId="77777777" w:rsidR="00A10FB7" w:rsidRPr="00D06569" w:rsidRDefault="00A10FB7" w:rsidP="00A10FB7">
            <w:pPr>
              <w:rPr>
                <w:lang w:eastAsia="en-GB"/>
              </w:rPr>
            </w:pPr>
            <w:r w:rsidRPr="00E75AE8">
              <w:rPr>
                <w:lang w:eastAsia="en-GB"/>
              </w:rPr>
              <w:t xml:space="preserve">Surveillance </w:t>
            </w:r>
            <w:r>
              <w:rPr>
                <w:lang w:eastAsia="en-GB"/>
              </w:rPr>
              <w:t>S</w:t>
            </w:r>
            <w:r w:rsidRPr="00E75AE8">
              <w:rPr>
                <w:lang w:eastAsia="en-GB"/>
              </w:rPr>
              <w:t>ystems</w:t>
            </w:r>
          </w:p>
        </w:tc>
        <w:tc>
          <w:tcPr>
            <w:tcW w:w="1261" w:type="dxa"/>
            <w:shd w:val="clear" w:color="auto" w:fill="FFFFFF" w:themeFill="background1"/>
          </w:tcPr>
          <w:p w14:paraId="6FD7F300" w14:textId="77777777" w:rsidR="00A10FB7" w:rsidRPr="00D06569" w:rsidRDefault="00A10FB7" w:rsidP="007E142D">
            <w:r w:rsidRPr="00D06569">
              <w:rPr>
                <w:lang w:eastAsia="en-GB"/>
              </w:rPr>
              <w:t>£</w:t>
            </w:r>
          </w:p>
        </w:tc>
        <w:tc>
          <w:tcPr>
            <w:tcW w:w="1261" w:type="dxa"/>
            <w:shd w:val="clear" w:color="auto" w:fill="D9D9D9" w:themeFill="background1" w:themeFillShade="D9"/>
          </w:tcPr>
          <w:p w14:paraId="4A9249E6" w14:textId="77777777" w:rsidR="00A10FB7" w:rsidRPr="00D06569" w:rsidRDefault="00A10FB7" w:rsidP="005C16D0">
            <w:pPr>
              <w:rPr>
                <w:lang w:eastAsia="en-GB"/>
              </w:rPr>
            </w:pPr>
          </w:p>
        </w:tc>
      </w:tr>
      <w:tr w:rsidR="00A10FB7" w:rsidRPr="00D06569" w14:paraId="534B84CA" w14:textId="77777777" w:rsidTr="0014380A">
        <w:tc>
          <w:tcPr>
            <w:tcW w:w="1596" w:type="dxa"/>
          </w:tcPr>
          <w:p w14:paraId="06F59CA4" w14:textId="77777777" w:rsidR="00A10FB7" w:rsidRPr="00D06569" w:rsidRDefault="00A10FB7" w:rsidP="007E142D">
            <w:pPr>
              <w:rPr>
                <w:lang w:eastAsia="en-GB"/>
              </w:rPr>
            </w:pPr>
            <w:r>
              <w:rPr>
                <w:lang w:eastAsia="en-GB"/>
              </w:rPr>
              <w:t>Ss_75_40_75_40</w:t>
            </w:r>
          </w:p>
        </w:tc>
        <w:tc>
          <w:tcPr>
            <w:tcW w:w="4954" w:type="dxa"/>
          </w:tcPr>
          <w:p w14:paraId="1786F0CF" w14:textId="77777777" w:rsidR="00A10FB7" w:rsidRPr="00D06569" w:rsidRDefault="00A10FB7" w:rsidP="00A10FB7">
            <w:pPr>
              <w:rPr>
                <w:lang w:eastAsia="en-GB"/>
              </w:rPr>
            </w:pPr>
            <w:r w:rsidRPr="00D06569">
              <w:rPr>
                <w:lang w:eastAsia="en-GB"/>
              </w:rPr>
              <w:t xml:space="preserve">Security </w:t>
            </w:r>
            <w:r>
              <w:rPr>
                <w:lang w:eastAsia="en-GB"/>
              </w:rPr>
              <w:t>D</w:t>
            </w:r>
            <w:r w:rsidRPr="00D06569">
              <w:rPr>
                <w:lang w:eastAsia="en-GB"/>
              </w:rPr>
              <w:t xml:space="preserve">etection and </w:t>
            </w:r>
            <w:r>
              <w:rPr>
                <w:lang w:eastAsia="en-GB"/>
              </w:rPr>
              <w:t>A</w:t>
            </w:r>
            <w:r w:rsidRPr="00D06569">
              <w:rPr>
                <w:lang w:eastAsia="en-GB"/>
              </w:rPr>
              <w:t>larm</w:t>
            </w:r>
          </w:p>
        </w:tc>
        <w:tc>
          <w:tcPr>
            <w:tcW w:w="1261" w:type="dxa"/>
            <w:shd w:val="clear" w:color="auto" w:fill="FFFFFF" w:themeFill="background1"/>
          </w:tcPr>
          <w:p w14:paraId="2ED0F5A4" w14:textId="77777777" w:rsidR="00A10FB7" w:rsidRPr="00D06569" w:rsidRDefault="00A10FB7" w:rsidP="007E142D">
            <w:r w:rsidRPr="00D06569">
              <w:rPr>
                <w:lang w:eastAsia="en-GB"/>
              </w:rPr>
              <w:t>£</w:t>
            </w:r>
          </w:p>
        </w:tc>
        <w:tc>
          <w:tcPr>
            <w:tcW w:w="1261" w:type="dxa"/>
            <w:shd w:val="clear" w:color="auto" w:fill="D9D9D9" w:themeFill="background1" w:themeFillShade="D9"/>
          </w:tcPr>
          <w:p w14:paraId="216C5026" w14:textId="77777777" w:rsidR="00A10FB7" w:rsidRPr="00D06569" w:rsidRDefault="00A10FB7" w:rsidP="005C16D0">
            <w:pPr>
              <w:rPr>
                <w:lang w:eastAsia="en-GB"/>
              </w:rPr>
            </w:pPr>
          </w:p>
        </w:tc>
      </w:tr>
      <w:tr w:rsidR="00A10FB7" w:rsidRPr="00D06569" w14:paraId="6DF8824B" w14:textId="77777777" w:rsidTr="0014380A">
        <w:tc>
          <w:tcPr>
            <w:tcW w:w="1596" w:type="dxa"/>
          </w:tcPr>
          <w:p w14:paraId="13322210" w14:textId="77777777" w:rsidR="00A10FB7" w:rsidRPr="00D06569" w:rsidRDefault="00A10FB7" w:rsidP="005C16D0">
            <w:pPr>
              <w:rPr>
                <w:lang w:eastAsia="en-GB"/>
              </w:rPr>
            </w:pPr>
            <w:r>
              <w:rPr>
                <w:lang w:eastAsia="en-GB"/>
              </w:rPr>
              <w:t>Ss_75_50_11_05</w:t>
            </w:r>
          </w:p>
        </w:tc>
        <w:tc>
          <w:tcPr>
            <w:tcW w:w="4954" w:type="dxa"/>
          </w:tcPr>
          <w:p w14:paraId="055169C7" w14:textId="77777777" w:rsidR="00A10FB7" w:rsidRPr="00D06569" w:rsidRDefault="00A10FB7" w:rsidP="00A10FB7">
            <w:pPr>
              <w:rPr>
                <w:lang w:eastAsia="en-GB"/>
              </w:rPr>
            </w:pPr>
            <w:r>
              <w:rPr>
                <w:lang w:eastAsia="en-GB"/>
              </w:rPr>
              <w:t>Accessible WC Alarm Systems</w:t>
            </w:r>
          </w:p>
        </w:tc>
        <w:tc>
          <w:tcPr>
            <w:tcW w:w="1261" w:type="dxa"/>
            <w:shd w:val="clear" w:color="auto" w:fill="FFFFFF" w:themeFill="background1"/>
          </w:tcPr>
          <w:p w14:paraId="1F539FFB" w14:textId="77777777" w:rsidR="00A10FB7" w:rsidRPr="00D06569" w:rsidRDefault="00A10FB7" w:rsidP="005C16D0">
            <w:pPr>
              <w:rPr>
                <w:lang w:eastAsia="en-GB"/>
              </w:rPr>
            </w:pPr>
            <w:r w:rsidRPr="00D06569">
              <w:rPr>
                <w:lang w:eastAsia="en-GB"/>
              </w:rPr>
              <w:t>£</w:t>
            </w:r>
          </w:p>
        </w:tc>
        <w:tc>
          <w:tcPr>
            <w:tcW w:w="1261" w:type="dxa"/>
            <w:shd w:val="clear" w:color="auto" w:fill="D9D9D9" w:themeFill="background1" w:themeFillShade="D9"/>
          </w:tcPr>
          <w:p w14:paraId="662D2BDC" w14:textId="77777777" w:rsidR="00A10FB7" w:rsidRPr="00D06569" w:rsidRDefault="00A10FB7" w:rsidP="005C16D0">
            <w:pPr>
              <w:rPr>
                <w:lang w:eastAsia="en-GB"/>
              </w:rPr>
            </w:pPr>
          </w:p>
        </w:tc>
      </w:tr>
      <w:tr w:rsidR="00A10FB7" w:rsidRPr="00D06569" w14:paraId="62751F87" w14:textId="77777777" w:rsidTr="0014380A">
        <w:tc>
          <w:tcPr>
            <w:tcW w:w="1596" w:type="dxa"/>
          </w:tcPr>
          <w:p w14:paraId="71AB5C3F" w14:textId="77777777" w:rsidR="00A10FB7" w:rsidRPr="00D06569" w:rsidRDefault="00A10FB7" w:rsidP="005C16D0">
            <w:pPr>
              <w:rPr>
                <w:lang w:eastAsia="en-GB"/>
              </w:rPr>
            </w:pPr>
            <w:r>
              <w:rPr>
                <w:lang w:eastAsia="en-GB"/>
              </w:rPr>
              <w:t>Ss_75_50_11_27</w:t>
            </w:r>
          </w:p>
        </w:tc>
        <w:tc>
          <w:tcPr>
            <w:tcW w:w="4954" w:type="dxa"/>
          </w:tcPr>
          <w:p w14:paraId="55FED765" w14:textId="77777777" w:rsidR="00A10FB7" w:rsidRPr="00D06569" w:rsidRDefault="00A10FB7" w:rsidP="00A10FB7">
            <w:pPr>
              <w:rPr>
                <w:lang w:eastAsia="en-GB"/>
              </w:rPr>
            </w:pPr>
            <w:r>
              <w:rPr>
                <w:lang w:eastAsia="en-GB"/>
              </w:rPr>
              <w:t>Disabled Refuge Systems</w:t>
            </w:r>
          </w:p>
        </w:tc>
        <w:tc>
          <w:tcPr>
            <w:tcW w:w="1261" w:type="dxa"/>
            <w:shd w:val="clear" w:color="auto" w:fill="FFFFFF" w:themeFill="background1"/>
          </w:tcPr>
          <w:p w14:paraId="2C9A16EF" w14:textId="77777777" w:rsidR="00A10FB7" w:rsidRPr="00D06569" w:rsidRDefault="00A10FB7" w:rsidP="005C16D0">
            <w:pPr>
              <w:rPr>
                <w:lang w:eastAsia="en-GB"/>
              </w:rPr>
            </w:pPr>
            <w:r w:rsidRPr="00D06569">
              <w:rPr>
                <w:lang w:eastAsia="en-GB"/>
              </w:rPr>
              <w:t>£</w:t>
            </w:r>
          </w:p>
        </w:tc>
        <w:tc>
          <w:tcPr>
            <w:tcW w:w="1261" w:type="dxa"/>
            <w:shd w:val="clear" w:color="auto" w:fill="D9D9D9" w:themeFill="background1" w:themeFillShade="D9"/>
          </w:tcPr>
          <w:p w14:paraId="2E6E8F1D" w14:textId="77777777" w:rsidR="00A10FB7" w:rsidRPr="00D06569" w:rsidRDefault="00A10FB7" w:rsidP="005C16D0">
            <w:pPr>
              <w:rPr>
                <w:lang w:eastAsia="en-GB"/>
              </w:rPr>
            </w:pPr>
          </w:p>
        </w:tc>
      </w:tr>
      <w:tr w:rsidR="00A10FB7" w:rsidRPr="00D06569" w14:paraId="4359AC2D" w14:textId="77777777" w:rsidTr="0014380A">
        <w:tc>
          <w:tcPr>
            <w:tcW w:w="1596" w:type="dxa"/>
          </w:tcPr>
          <w:p w14:paraId="42476FA2" w14:textId="77777777" w:rsidR="00A10FB7" w:rsidRPr="00D06569" w:rsidRDefault="00A10FB7" w:rsidP="00A10FB7">
            <w:pPr>
              <w:rPr>
                <w:lang w:eastAsia="en-GB"/>
              </w:rPr>
            </w:pPr>
            <w:r>
              <w:rPr>
                <w:lang w:eastAsia="en-GB"/>
              </w:rPr>
              <w:t>Ss_75_50_11_57</w:t>
            </w:r>
          </w:p>
        </w:tc>
        <w:tc>
          <w:tcPr>
            <w:tcW w:w="4954" w:type="dxa"/>
          </w:tcPr>
          <w:p w14:paraId="499281C7" w14:textId="77777777" w:rsidR="00A10FB7" w:rsidRPr="00D06569" w:rsidRDefault="00A10FB7" w:rsidP="006413B9">
            <w:pPr>
              <w:rPr>
                <w:lang w:eastAsia="en-GB"/>
              </w:rPr>
            </w:pPr>
            <w:r>
              <w:rPr>
                <w:lang w:eastAsia="en-GB"/>
              </w:rPr>
              <w:t>Patient to Nurse Call Systems</w:t>
            </w:r>
          </w:p>
        </w:tc>
        <w:tc>
          <w:tcPr>
            <w:tcW w:w="1261" w:type="dxa"/>
            <w:shd w:val="clear" w:color="auto" w:fill="FFFFFF" w:themeFill="background1"/>
          </w:tcPr>
          <w:p w14:paraId="148986AA" w14:textId="77777777" w:rsidR="00A10FB7" w:rsidRPr="00D06569" w:rsidRDefault="00A10FB7" w:rsidP="006413B9">
            <w:pPr>
              <w:rPr>
                <w:lang w:eastAsia="en-GB"/>
              </w:rPr>
            </w:pPr>
            <w:r w:rsidRPr="00D06569">
              <w:rPr>
                <w:lang w:eastAsia="en-GB"/>
              </w:rPr>
              <w:t>£</w:t>
            </w:r>
          </w:p>
        </w:tc>
        <w:tc>
          <w:tcPr>
            <w:tcW w:w="1261" w:type="dxa"/>
            <w:shd w:val="clear" w:color="auto" w:fill="D9D9D9" w:themeFill="background1" w:themeFillShade="D9"/>
          </w:tcPr>
          <w:p w14:paraId="7AFFD34A" w14:textId="77777777" w:rsidR="00A10FB7" w:rsidRPr="00D06569" w:rsidRDefault="00A10FB7" w:rsidP="005C16D0">
            <w:pPr>
              <w:rPr>
                <w:lang w:eastAsia="en-GB"/>
              </w:rPr>
            </w:pPr>
          </w:p>
        </w:tc>
      </w:tr>
      <w:tr w:rsidR="00A10FB7" w:rsidRPr="00D06569" w14:paraId="5084A0BB" w14:textId="77777777" w:rsidTr="0014380A">
        <w:tc>
          <w:tcPr>
            <w:tcW w:w="1596" w:type="dxa"/>
          </w:tcPr>
          <w:p w14:paraId="622F2292" w14:textId="77777777" w:rsidR="00A10FB7" w:rsidRPr="00D06569" w:rsidRDefault="00A10FB7" w:rsidP="005C16D0">
            <w:pPr>
              <w:rPr>
                <w:lang w:eastAsia="en-GB"/>
              </w:rPr>
            </w:pPr>
            <w:r>
              <w:rPr>
                <w:lang w:eastAsia="en-GB"/>
              </w:rPr>
              <w:lastRenderedPageBreak/>
              <w:t>Ss_75_50_11_95</w:t>
            </w:r>
          </w:p>
        </w:tc>
        <w:tc>
          <w:tcPr>
            <w:tcW w:w="4954" w:type="dxa"/>
          </w:tcPr>
          <w:p w14:paraId="454E2E47" w14:textId="77777777" w:rsidR="00A10FB7" w:rsidRPr="00D06569" w:rsidRDefault="00A10FB7" w:rsidP="005C16D0">
            <w:pPr>
              <w:rPr>
                <w:lang w:eastAsia="en-GB"/>
              </w:rPr>
            </w:pPr>
            <w:r>
              <w:rPr>
                <w:lang w:eastAsia="en-GB"/>
              </w:rPr>
              <w:t>Voice alarm systems</w:t>
            </w:r>
          </w:p>
        </w:tc>
        <w:tc>
          <w:tcPr>
            <w:tcW w:w="1261" w:type="dxa"/>
            <w:shd w:val="clear" w:color="auto" w:fill="FFFFFF" w:themeFill="background1"/>
          </w:tcPr>
          <w:p w14:paraId="63524191" w14:textId="77777777" w:rsidR="00A10FB7" w:rsidRPr="00D06569" w:rsidRDefault="00A10FB7" w:rsidP="005C16D0">
            <w:pPr>
              <w:rPr>
                <w:lang w:eastAsia="en-GB"/>
              </w:rPr>
            </w:pPr>
            <w:r w:rsidRPr="00D06569">
              <w:rPr>
                <w:lang w:eastAsia="en-GB"/>
              </w:rPr>
              <w:t>£</w:t>
            </w:r>
          </w:p>
        </w:tc>
        <w:tc>
          <w:tcPr>
            <w:tcW w:w="1261" w:type="dxa"/>
            <w:shd w:val="clear" w:color="auto" w:fill="D9D9D9" w:themeFill="background1" w:themeFillShade="D9"/>
          </w:tcPr>
          <w:p w14:paraId="65AA4778" w14:textId="77777777" w:rsidR="00A10FB7" w:rsidRPr="00D06569" w:rsidRDefault="00A10FB7" w:rsidP="005C16D0">
            <w:pPr>
              <w:rPr>
                <w:lang w:eastAsia="en-GB"/>
              </w:rPr>
            </w:pPr>
          </w:p>
        </w:tc>
      </w:tr>
      <w:tr w:rsidR="00A10FB7" w:rsidRPr="00D06569" w14:paraId="2A010B65" w14:textId="77777777" w:rsidTr="0014380A">
        <w:tc>
          <w:tcPr>
            <w:tcW w:w="1596" w:type="dxa"/>
          </w:tcPr>
          <w:p w14:paraId="0B17137B" w14:textId="77777777" w:rsidR="00A10FB7" w:rsidRPr="00D06569" w:rsidRDefault="00A10FB7" w:rsidP="007E142D">
            <w:pPr>
              <w:rPr>
                <w:lang w:eastAsia="en-GB"/>
              </w:rPr>
            </w:pPr>
            <w:r>
              <w:rPr>
                <w:lang w:eastAsia="en-GB"/>
              </w:rPr>
              <w:t>Ss_75_50_28_29</w:t>
            </w:r>
          </w:p>
        </w:tc>
        <w:tc>
          <w:tcPr>
            <w:tcW w:w="4954" w:type="dxa"/>
          </w:tcPr>
          <w:p w14:paraId="0F531E98" w14:textId="77777777" w:rsidR="00A10FB7" w:rsidRPr="00D06569" w:rsidRDefault="00A10FB7" w:rsidP="00A10FB7">
            <w:pPr>
              <w:rPr>
                <w:lang w:eastAsia="en-GB"/>
              </w:rPr>
            </w:pPr>
            <w:r>
              <w:rPr>
                <w:lang w:eastAsia="en-GB"/>
              </w:rPr>
              <w:t>Fire D</w:t>
            </w:r>
            <w:r w:rsidRPr="00D06569">
              <w:rPr>
                <w:lang w:eastAsia="en-GB"/>
              </w:rPr>
              <w:t xml:space="preserve">etection and </w:t>
            </w:r>
            <w:r>
              <w:rPr>
                <w:lang w:eastAsia="en-GB"/>
              </w:rPr>
              <w:t>A</w:t>
            </w:r>
            <w:r w:rsidRPr="00D06569">
              <w:rPr>
                <w:lang w:eastAsia="en-GB"/>
              </w:rPr>
              <w:t>larm</w:t>
            </w:r>
          </w:p>
        </w:tc>
        <w:tc>
          <w:tcPr>
            <w:tcW w:w="1261" w:type="dxa"/>
            <w:shd w:val="clear" w:color="auto" w:fill="FFFFFF" w:themeFill="background1"/>
          </w:tcPr>
          <w:p w14:paraId="02C95695" w14:textId="77777777" w:rsidR="00A10FB7" w:rsidRPr="00D06569" w:rsidRDefault="00A10FB7" w:rsidP="005C16D0">
            <w:r w:rsidRPr="00D06569">
              <w:rPr>
                <w:lang w:eastAsia="en-GB"/>
              </w:rPr>
              <w:t>£</w:t>
            </w:r>
          </w:p>
        </w:tc>
        <w:tc>
          <w:tcPr>
            <w:tcW w:w="1261" w:type="dxa"/>
            <w:shd w:val="clear" w:color="auto" w:fill="D9D9D9" w:themeFill="background1" w:themeFillShade="D9"/>
          </w:tcPr>
          <w:p w14:paraId="010B4FCD" w14:textId="77777777" w:rsidR="00A10FB7" w:rsidRPr="00D06569" w:rsidRDefault="00A10FB7" w:rsidP="005C16D0">
            <w:pPr>
              <w:rPr>
                <w:lang w:eastAsia="en-GB"/>
              </w:rPr>
            </w:pPr>
          </w:p>
        </w:tc>
      </w:tr>
      <w:tr w:rsidR="00A10FB7" w:rsidRPr="00D06569" w14:paraId="4E9FAC02" w14:textId="77777777" w:rsidTr="0014380A">
        <w:tc>
          <w:tcPr>
            <w:tcW w:w="1596" w:type="dxa"/>
          </w:tcPr>
          <w:p w14:paraId="051EFAB4" w14:textId="77777777" w:rsidR="00A10FB7" w:rsidRPr="00D06569" w:rsidRDefault="00A10FB7" w:rsidP="007E142D">
            <w:pPr>
              <w:rPr>
                <w:lang w:eastAsia="en-GB"/>
              </w:rPr>
            </w:pPr>
            <w:r>
              <w:rPr>
                <w:lang w:eastAsia="en-GB"/>
              </w:rPr>
              <w:t>Ss_75_80_45_25</w:t>
            </w:r>
          </w:p>
        </w:tc>
        <w:tc>
          <w:tcPr>
            <w:tcW w:w="4954" w:type="dxa"/>
          </w:tcPr>
          <w:p w14:paraId="108489FF" w14:textId="77777777" w:rsidR="00A10FB7" w:rsidRPr="00D06569" w:rsidRDefault="00A10FB7" w:rsidP="00A10FB7">
            <w:pPr>
              <w:rPr>
                <w:lang w:eastAsia="en-GB"/>
              </w:rPr>
            </w:pPr>
            <w:r>
              <w:rPr>
                <w:lang w:eastAsia="en-GB"/>
              </w:rPr>
              <w:t>Earthing, B</w:t>
            </w:r>
            <w:r w:rsidRPr="00D06569">
              <w:rPr>
                <w:lang w:eastAsia="en-GB"/>
              </w:rPr>
              <w:t>onding</w:t>
            </w:r>
            <w:r>
              <w:rPr>
                <w:lang w:eastAsia="en-GB"/>
              </w:rPr>
              <w:t>, EMC and Surge Protection</w:t>
            </w:r>
          </w:p>
        </w:tc>
        <w:tc>
          <w:tcPr>
            <w:tcW w:w="1261" w:type="dxa"/>
            <w:shd w:val="clear" w:color="auto" w:fill="FFFFFF" w:themeFill="background1"/>
          </w:tcPr>
          <w:p w14:paraId="47AEB91E" w14:textId="77777777" w:rsidR="00A10FB7" w:rsidRPr="00D06569" w:rsidRDefault="00A10FB7" w:rsidP="005C16D0">
            <w:r w:rsidRPr="00D06569">
              <w:rPr>
                <w:lang w:eastAsia="en-GB"/>
              </w:rPr>
              <w:t>£</w:t>
            </w:r>
          </w:p>
        </w:tc>
        <w:tc>
          <w:tcPr>
            <w:tcW w:w="1261" w:type="dxa"/>
            <w:shd w:val="clear" w:color="auto" w:fill="D9D9D9" w:themeFill="background1" w:themeFillShade="D9"/>
          </w:tcPr>
          <w:p w14:paraId="15007BF2" w14:textId="77777777" w:rsidR="00A10FB7" w:rsidRPr="00D06569" w:rsidRDefault="00A10FB7" w:rsidP="005C16D0">
            <w:pPr>
              <w:rPr>
                <w:lang w:eastAsia="en-GB"/>
              </w:rPr>
            </w:pPr>
          </w:p>
        </w:tc>
      </w:tr>
      <w:tr w:rsidR="00A10FB7" w:rsidRPr="00D06569" w14:paraId="17480992" w14:textId="77777777" w:rsidTr="0014380A">
        <w:tc>
          <w:tcPr>
            <w:tcW w:w="1596" w:type="dxa"/>
          </w:tcPr>
          <w:p w14:paraId="5E96B24D" w14:textId="77777777" w:rsidR="00A10FB7" w:rsidRPr="00D06569" w:rsidRDefault="00A10FB7" w:rsidP="005C16D0">
            <w:pPr>
              <w:rPr>
                <w:lang w:eastAsia="en-GB"/>
              </w:rPr>
            </w:pPr>
            <w:r>
              <w:rPr>
                <w:lang w:eastAsia="en-GB"/>
              </w:rPr>
              <w:t>Ss_75_80_45_45</w:t>
            </w:r>
          </w:p>
        </w:tc>
        <w:tc>
          <w:tcPr>
            <w:tcW w:w="4954" w:type="dxa"/>
          </w:tcPr>
          <w:p w14:paraId="56430B30" w14:textId="77777777" w:rsidR="00A10FB7" w:rsidRPr="00D06569" w:rsidRDefault="00A10FB7" w:rsidP="00A10FB7">
            <w:pPr>
              <w:rPr>
                <w:lang w:eastAsia="en-GB"/>
              </w:rPr>
            </w:pPr>
            <w:r w:rsidRPr="00D06569">
              <w:rPr>
                <w:lang w:eastAsia="en-GB"/>
              </w:rPr>
              <w:t xml:space="preserve">Lightning </w:t>
            </w:r>
            <w:r>
              <w:rPr>
                <w:lang w:eastAsia="en-GB"/>
              </w:rPr>
              <w:t>P</w:t>
            </w:r>
            <w:r w:rsidRPr="00D06569">
              <w:rPr>
                <w:lang w:eastAsia="en-GB"/>
              </w:rPr>
              <w:t>rotection</w:t>
            </w:r>
          </w:p>
        </w:tc>
        <w:tc>
          <w:tcPr>
            <w:tcW w:w="1261" w:type="dxa"/>
            <w:shd w:val="clear" w:color="auto" w:fill="FFFFFF" w:themeFill="background1"/>
          </w:tcPr>
          <w:p w14:paraId="65111AC2" w14:textId="77777777" w:rsidR="00A10FB7" w:rsidRPr="00D06569" w:rsidRDefault="00A10FB7" w:rsidP="005C16D0">
            <w:r w:rsidRPr="00D06569">
              <w:rPr>
                <w:lang w:eastAsia="en-GB"/>
              </w:rPr>
              <w:t>£</w:t>
            </w:r>
          </w:p>
        </w:tc>
        <w:tc>
          <w:tcPr>
            <w:tcW w:w="1261" w:type="dxa"/>
            <w:shd w:val="clear" w:color="auto" w:fill="D9D9D9" w:themeFill="background1" w:themeFillShade="D9"/>
          </w:tcPr>
          <w:p w14:paraId="5C3C7B03" w14:textId="77777777" w:rsidR="00A10FB7" w:rsidRPr="00D06569" w:rsidRDefault="00A10FB7" w:rsidP="005C16D0">
            <w:pPr>
              <w:rPr>
                <w:lang w:eastAsia="en-GB"/>
              </w:rPr>
            </w:pPr>
          </w:p>
        </w:tc>
      </w:tr>
      <w:tr w:rsidR="00A10FB7" w:rsidRPr="00D06569" w14:paraId="6A7A894F" w14:textId="77777777" w:rsidTr="0014380A">
        <w:tc>
          <w:tcPr>
            <w:tcW w:w="1596" w:type="dxa"/>
          </w:tcPr>
          <w:p w14:paraId="41A3D398" w14:textId="77777777" w:rsidR="00A10FB7" w:rsidRPr="00D06569" w:rsidRDefault="00A10FB7" w:rsidP="005C16D0">
            <w:pPr>
              <w:rPr>
                <w:lang w:eastAsia="en-GB"/>
              </w:rPr>
            </w:pPr>
          </w:p>
        </w:tc>
        <w:tc>
          <w:tcPr>
            <w:tcW w:w="4954" w:type="dxa"/>
          </w:tcPr>
          <w:p w14:paraId="44F958D7" w14:textId="77777777" w:rsidR="00A10FB7" w:rsidRPr="00D06569" w:rsidRDefault="00A10FB7" w:rsidP="005C16D0">
            <w:pPr>
              <w:rPr>
                <w:lang w:eastAsia="en-GB"/>
              </w:rPr>
            </w:pPr>
          </w:p>
        </w:tc>
        <w:tc>
          <w:tcPr>
            <w:tcW w:w="1261" w:type="dxa"/>
            <w:shd w:val="clear" w:color="auto" w:fill="FFFFFF" w:themeFill="background1"/>
          </w:tcPr>
          <w:p w14:paraId="2CD21C27" w14:textId="77777777" w:rsidR="00A10FB7" w:rsidRPr="00D06569" w:rsidRDefault="00A10FB7" w:rsidP="005C16D0">
            <w:pPr>
              <w:rPr>
                <w:lang w:eastAsia="en-GB"/>
              </w:rPr>
            </w:pPr>
          </w:p>
        </w:tc>
        <w:tc>
          <w:tcPr>
            <w:tcW w:w="1261" w:type="dxa"/>
          </w:tcPr>
          <w:p w14:paraId="138EDB2A" w14:textId="77777777" w:rsidR="00A10FB7" w:rsidRPr="00D06569" w:rsidRDefault="00A10FB7" w:rsidP="005C16D0">
            <w:pPr>
              <w:rPr>
                <w:lang w:eastAsia="en-GB"/>
              </w:rPr>
            </w:pPr>
          </w:p>
        </w:tc>
      </w:tr>
      <w:tr w:rsidR="00A10FB7" w:rsidRPr="00D06569" w14:paraId="2FAD843A" w14:textId="77777777" w:rsidTr="0014380A">
        <w:tc>
          <w:tcPr>
            <w:tcW w:w="1596" w:type="dxa"/>
          </w:tcPr>
          <w:p w14:paraId="79F29E99" w14:textId="77777777" w:rsidR="00A10FB7" w:rsidRPr="00D06569" w:rsidRDefault="00A10FB7" w:rsidP="005C16D0">
            <w:pPr>
              <w:rPr>
                <w:lang w:eastAsia="en-GB"/>
              </w:rPr>
            </w:pPr>
          </w:p>
        </w:tc>
        <w:tc>
          <w:tcPr>
            <w:tcW w:w="4954" w:type="dxa"/>
          </w:tcPr>
          <w:p w14:paraId="6BBB39EF" w14:textId="77777777" w:rsidR="00A10FB7" w:rsidRPr="00D06569" w:rsidRDefault="00A10FB7" w:rsidP="005C16D0">
            <w:pPr>
              <w:rPr>
                <w:lang w:eastAsia="en-GB"/>
              </w:rPr>
            </w:pPr>
            <w:r w:rsidRPr="00D06569">
              <w:rPr>
                <w:lang w:eastAsia="en-GB"/>
              </w:rPr>
              <w:t>Total of Work Sections</w:t>
            </w:r>
          </w:p>
        </w:tc>
        <w:tc>
          <w:tcPr>
            <w:tcW w:w="1261" w:type="dxa"/>
            <w:shd w:val="clear" w:color="auto" w:fill="D9D9D9" w:themeFill="background1" w:themeFillShade="D9"/>
          </w:tcPr>
          <w:p w14:paraId="08AA6476" w14:textId="77777777" w:rsidR="00A10FB7" w:rsidRPr="00D06569" w:rsidRDefault="00A10FB7" w:rsidP="005C16D0">
            <w:pPr>
              <w:rPr>
                <w:lang w:eastAsia="en-GB"/>
              </w:rPr>
            </w:pPr>
          </w:p>
        </w:tc>
        <w:tc>
          <w:tcPr>
            <w:tcW w:w="1261" w:type="dxa"/>
          </w:tcPr>
          <w:p w14:paraId="0BDCC63B" w14:textId="77777777" w:rsidR="00A10FB7" w:rsidRPr="00D06569" w:rsidRDefault="00A10FB7" w:rsidP="005C16D0">
            <w:pPr>
              <w:rPr>
                <w:lang w:eastAsia="en-GB"/>
              </w:rPr>
            </w:pPr>
            <w:r w:rsidRPr="00D06569">
              <w:rPr>
                <w:lang w:eastAsia="en-GB"/>
              </w:rPr>
              <w:t>£</w:t>
            </w:r>
          </w:p>
        </w:tc>
      </w:tr>
    </w:tbl>
    <w:p w14:paraId="2EB660CA" w14:textId="77777777" w:rsidR="009022CE" w:rsidRPr="00D06569" w:rsidRDefault="009022CE" w:rsidP="009022CE">
      <w:pPr>
        <w:rPr>
          <w:lang w:eastAsia="en-GB"/>
        </w:rPr>
      </w:pPr>
    </w:p>
    <w:p w14:paraId="25ABF64F" w14:textId="77777777" w:rsidR="009022CE" w:rsidRPr="00D06569" w:rsidRDefault="009022CE" w:rsidP="009022CE">
      <w:pPr>
        <w:tabs>
          <w:tab w:val="left" w:pos="1701"/>
        </w:tabs>
        <w:rPr>
          <w:lang w:eastAsia="en-GB"/>
        </w:rPr>
      </w:pPr>
      <w:r w:rsidRPr="00D06569">
        <w:rPr>
          <w:lang w:eastAsia="en-GB"/>
        </w:rPr>
        <w:t>Signed</w:t>
      </w:r>
      <w:r w:rsidRPr="00D06569">
        <w:rPr>
          <w:lang w:eastAsia="en-GB"/>
        </w:rPr>
        <w:tab/>
        <w:t>..........................................................................................</w:t>
      </w:r>
    </w:p>
    <w:p w14:paraId="5114EEC5" w14:textId="77777777" w:rsidR="009022CE" w:rsidRPr="00D06569" w:rsidRDefault="009022CE" w:rsidP="009022CE">
      <w:pPr>
        <w:tabs>
          <w:tab w:val="left" w:pos="1701"/>
        </w:tabs>
        <w:rPr>
          <w:lang w:eastAsia="en-GB"/>
        </w:rPr>
      </w:pPr>
      <w:r w:rsidRPr="00D06569">
        <w:rPr>
          <w:lang w:eastAsia="en-GB"/>
        </w:rPr>
        <w:t>For &amp; on behalf of</w:t>
      </w:r>
      <w:r w:rsidRPr="00D06569">
        <w:rPr>
          <w:lang w:eastAsia="en-GB"/>
        </w:rPr>
        <w:tab/>
        <w:t>..........................................................................................</w:t>
      </w:r>
    </w:p>
    <w:p w14:paraId="2B18CCA4" w14:textId="77777777" w:rsidR="009022CE" w:rsidRPr="00321CCE" w:rsidRDefault="009022CE" w:rsidP="009022CE">
      <w:pPr>
        <w:tabs>
          <w:tab w:val="left" w:pos="1701"/>
        </w:tabs>
        <w:rPr>
          <w:lang w:eastAsia="en-GB"/>
        </w:rPr>
      </w:pPr>
      <w:r w:rsidRPr="00D06569">
        <w:rPr>
          <w:lang w:eastAsia="en-GB"/>
        </w:rPr>
        <w:tab/>
        <w:t>..........................................................................................</w:t>
      </w:r>
    </w:p>
    <w:p w14:paraId="716F7795" w14:textId="77777777" w:rsidR="009022CE" w:rsidRDefault="009022CE">
      <w:r>
        <w:br w:type="page"/>
      </w:r>
    </w:p>
    <w:p w14:paraId="5C4B7E52" w14:textId="77777777" w:rsidR="007E142D" w:rsidRDefault="007E142D" w:rsidP="007E142D">
      <w:pPr>
        <w:pStyle w:val="Heading1"/>
        <w:numPr>
          <w:ilvl w:val="0"/>
          <w:numId w:val="0"/>
        </w:numPr>
        <w:ind w:left="851" w:hanging="851"/>
      </w:pPr>
      <w:bookmarkStart w:id="13" w:name="_Toc15913757"/>
      <w:r w:rsidRPr="00BA7A5C">
        <w:rPr>
          <w:noProof/>
          <w:color w:val="0070C0"/>
          <w:lang w:eastAsia="en-GB"/>
        </w:rPr>
        <w:lastRenderedPageBreak/>
        <mc:AlternateContent>
          <mc:Choice Requires="wps">
            <w:drawing>
              <wp:anchor distT="0" distB="36195" distL="114300" distR="114300" simplePos="0" relativeHeight="251782144" behindDoc="0" locked="1" layoutInCell="1" allowOverlap="1" wp14:anchorId="1B50FE08" wp14:editId="0D2E44BD">
                <wp:simplePos x="0" y="0"/>
                <wp:positionH relativeFrom="column">
                  <wp:posOffset>3175</wp:posOffset>
                </wp:positionH>
                <wp:positionV relativeFrom="paragraph">
                  <wp:posOffset>220345</wp:posOffset>
                </wp:positionV>
                <wp:extent cx="2069465" cy="0"/>
                <wp:effectExtent l="0" t="19050" r="6985" b="19050"/>
                <wp:wrapNone/>
                <wp:docPr id="61" name="Straight Connector 61"/>
                <wp:cNvGraphicFramePr/>
                <a:graphic xmlns:a="http://schemas.openxmlformats.org/drawingml/2006/main">
                  <a:graphicData uri="http://schemas.microsoft.com/office/word/2010/wordprocessingShape">
                    <wps:wsp>
                      <wps:cNvCnPr/>
                      <wps:spPr>
                        <a:xfrm>
                          <a:off x="0" y="0"/>
                          <a:ext cx="2069465"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42ADA3" id="Straight Connector 61" o:spid="_x0000_s1026" style="position:absolute;z-index:251782144;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35pt" to="163.2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" strokecolor="black [3213]" strokeweight="3pt">
                <w10:anchorlock/>
              </v:line>
            </w:pict>
          </mc:Fallback>
        </mc:AlternateContent>
      </w:r>
      <w:r w:rsidRPr="00BA7A5C">
        <w:rPr>
          <w:color w:val="0070C0"/>
          <w:lang w:eastAsia="en-GB"/>
        </w:rPr>
        <w:t>Ss_50_20_00_00</w:t>
      </w:r>
      <w:r w:rsidR="00BA7A5C">
        <w:rPr>
          <w:lang w:eastAsia="en-GB"/>
        </w:rPr>
        <w:tab/>
      </w:r>
      <w:r>
        <w:t>Laboratory / Industrial Waste Drainage</w:t>
      </w:r>
      <w:bookmarkEnd w:id="13"/>
    </w:p>
    <w:p w14:paraId="5739FEE8" w14:textId="77777777" w:rsidR="007E142D" w:rsidRDefault="007E142D" w:rsidP="007E142D">
      <w:pPr>
        <w:pStyle w:val="Heading2"/>
        <w:numPr>
          <w:ilvl w:val="0"/>
          <w:numId w:val="0"/>
        </w:numPr>
        <w:ind w:left="851" w:hanging="851"/>
      </w:pPr>
      <w:r>
        <w:t>PERFORMANCE OBJECTIVES</w:t>
      </w:r>
    </w:p>
    <w:p w14:paraId="66F4F26E" w14:textId="77777777" w:rsidR="007E142D" w:rsidRDefault="007E142D" w:rsidP="007E142D"/>
    <w:p w14:paraId="5E05523B" w14:textId="77777777" w:rsidR="007E142D" w:rsidRDefault="007E142D" w:rsidP="007E142D"/>
    <w:p w14:paraId="0D308D55" w14:textId="77777777" w:rsidR="007E142D" w:rsidRDefault="007E142D" w:rsidP="007E142D">
      <w:pPr>
        <w:pStyle w:val="Heading2"/>
        <w:numPr>
          <w:ilvl w:val="0"/>
          <w:numId w:val="0"/>
        </w:numPr>
        <w:ind w:left="851" w:hanging="851"/>
      </w:pPr>
      <w:r>
        <w:t>DESIGN PARAMETERS</w:t>
      </w:r>
    </w:p>
    <w:p w14:paraId="1AAABEF0" w14:textId="77777777" w:rsidR="00692237" w:rsidRDefault="00692237" w:rsidP="00692237">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692237" w:rsidRPr="003D27CF" w14:paraId="3FACDCC6" w14:textId="77777777" w:rsidTr="00692237">
        <w:trPr>
          <w:cnfStyle w:val="100000000000" w:firstRow="1" w:lastRow="0" w:firstColumn="0" w:lastColumn="0" w:oddVBand="0" w:evenVBand="0" w:oddHBand="0" w:evenHBand="0" w:firstRowFirstColumn="0" w:firstRowLastColumn="0" w:lastRowFirstColumn="0" w:lastRowLastColumn="0"/>
        </w:trPr>
        <w:tc>
          <w:tcPr>
            <w:tcW w:w="2405" w:type="dxa"/>
          </w:tcPr>
          <w:p w14:paraId="236BB47D" w14:textId="77777777" w:rsidR="00692237" w:rsidRPr="003D27CF" w:rsidRDefault="00692237" w:rsidP="00692237">
            <w:pPr>
              <w:spacing w:before="0" w:beforeAutospacing="0" w:after="240" w:afterAutospacing="0" w:line="240" w:lineRule="atLeast"/>
              <w:rPr>
                <w:b w:val="0"/>
              </w:rPr>
            </w:pPr>
            <w:r w:rsidRPr="003D27CF">
              <w:rPr>
                <w:b w:val="0"/>
              </w:rPr>
              <w:t xml:space="preserve">Statutory Acts </w:t>
            </w:r>
          </w:p>
        </w:tc>
        <w:tc>
          <w:tcPr>
            <w:tcW w:w="6769" w:type="dxa"/>
            <w:gridSpan w:val="3"/>
          </w:tcPr>
          <w:p w14:paraId="75F7D4D5" w14:textId="77777777" w:rsidR="00692237" w:rsidRPr="003D27CF" w:rsidRDefault="00692237"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tc>
      </w:tr>
      <w:tr w:rsidR="00692237" w:rsidRPr="003D27CF" w14:paraId="003043EF" w14:textId="77777777" w:rsidTr="00692237">
        <w:tc>
          <w:tcPr>
            <w:tcW w:w="2405" w:type="dxa"/>
          </w:tcPr>
          <w:p w14:paraId="659E7942" w14:textId="77777777" w:rsidR="00692237" w:rsidRPr="003D27CF" w:rsidRDefault="00692237" w:rsidP="00692237">
            <w:pPr>
              <w:spacing w:before="0" w:beforeAutospacing="0" w:after="240" w:afterAutospacing="0" w:line="240" w:lineRule="atLeast"/>
            </w:pPr>
            <w:r w:rsidRPr="003D27CF">
              <w:t xml:space="preserve">Building Control / Local Authority requirements </w:t>
            </w:r>
          </w:p>
        </w:tc>
        <w:tc>
          <w:tcPr>
            <w:tcW w:w="6769" w:type="dxa"/>
            <w:gridSpan w:val="3"/>
          </w:tcPr>
          <w:p w14:paraId="0B9ED74F" w14:textId="77777777" w:rsidR="00692237" w:rsidRPr="003D27CF" w:rsidRDefault="00692237" w:rsidP="00692237">
            <w:pPr>
              <w:spacing w:before="0" w:beforeAutospacing="0" w:after="240" w:afterAutospacing="0" w:line="240" w:lineRule="atLeast"/>
            </w:pPr>
            <w:commentRangeStart w:id="14"/>
            <w:r w:rsidRPr="003D27CF">
              <w:t xml:space="preserve">The Building Regulations Approved Documents </w:t>
            </w:r>
          </w:p>
          <w:p w14:paraId="67B6AE9D" w14:textId="77777777" w:rsidR="00692237" w:rsidRDefault="00D37164" w:rsidP="00692237">
            <w:pPr>
              <w:numPr>
                <w:ilvl w:val="0"/>
                <w:numId w:val="7"/>
              </w:numPr>
              <w:contextualSpacing/>
            </w:pPr>
            <w:r>
              <w:t>H - Drainage and waste disposal</w:t>
            </w:r>
          </w:p>
          <w:p w14:paraId="6655B0B9" w14:textId="77777777" w:rsidR="00692237" w:rsidRDefault="00692237" w:rsidP="00692237">
            <w:pPr>
              <w:contextualSpacing/>
            </w:pPr>
          </w:p>
          <w:p w14:paraId="0069946F" w14:textId="77777777" w:rsidR="00692237" w:rsidRDefault="00692237" w:rsidP="00692237">
            <w:pPr>
              <w:spacing w:before="0" w:beforeAutospacing="0" w:after="240" w:afterAutospacing="0" w:line="240" w:lineRule="atLeast"/>
            </w:pPr>
            <w:r>
              <w:t>The Scottish Building Standards</w:t>
            </w:r>
          </w:p>
          <w:p w14:paraId="6D701706" w14:textId="77777777" w:rsidR="00692237" w:rsidRPr="003D27CF" w:rsidRDefault="00692237" w:rsidP="00692237">
            <w:pPr>
              <w:pStyle w:val="ListParagraph"/>
              <w:numPr>
                <w:ilvl w:val="0"/>
                <w:numId w:val="7"/>
              </w:numPr>
            </w:pPr>
            <w:r>
              <w:t>Section 3 (Environment)</w:t>
            </w:r>
            <w:commentRangeEnd w:id="14"/>
            <w:r>
              <w:rPr>
                <w:rStyle w:val="CommentReference"/>
              </w:rPr>
              <w:commentReference w:id="14"/>
            </w:r>
          </w:p>
        </w:tc>
      </w:tr>
      <w:tr w:rsidR="00692237" w:rsidRPr="003D27CF" w14:paraId="63BA74B0" w14:textId="77777777" w:rsidTr="00692237">
        <w:tc>
          <w:tcPr>
            <w:tcW w:w="2405" w:type="dxa"/>
          </w:tcPr>
          <w:p w14:paraId="56AAE856" w14:textId="77777777" w:rsidR="00692237" w:rsidRPr="003D27CF" w:rsidRDefault="00692237" w:rsidP="00692237">
            <w:pPr>
              <w:spacing w:before="0" w:beforeAutospacing="0" w:after="240" w:afterAutospacing="0" w:line="240" w:lineRule="atLeast"/>
            </w:pPr>
            <w:r w:rsidRPr="003D27CF">
              <w:t xml:space="preserve">Industry standards </w:t>
            </w:r>
          </w:p>
        </w:tc>
        <w:tc>
          <w:tcPr>
            <w:tcW w:w="6769" w:type="dxa"/>
            <w:gridSpan w:val="3"/>
          </w:tcPr>
          <w:p w14:paraId="75A01424" w14:textId="77777777" w:rsidR="00692237" w:rsidRPr="003D27CF" w:rsidRDefault="00692237" w:rsidP="00692237">
            <w:pPr>
              <w:spacing w:before="0" w:beforeAutospacing="0" w:after="240" w:afterAutospacing="0" w:line="240" w:lineRule="atLeast"/>
            </w:pPr>
            <w:r w:rsidRPr="003D27CF">
              <w:t>Chartered Institute of Building Services Engineers (CIBSE)</w:t>
            </w:r>
          </w:p>
          <w:p w14:paraId="19319CB2" w14:textId="77777777" w:rsidR="00692237" w:rsidRDefault="00692237" w:rsidP="00692237">
            <w:pPr>
              <w:pStyle w:val="ListParagraph"/>
              <w:numPr>
                <w:ilvl w:val="0"/>
                <w:numId w:val="8"/>
              </w:numPr>
            </w:pPr>
            <w:r w:rsidRPr="003D27CF">
              <w:t>CIBSE Guide G: Public Health and Plumbing Engineering :2014</w:t>
            </w:r>
          </w:p>
          <w:p w14:paraId="1F5516A2" w14:textId="77777777" w:rsidR="00692237" w:rsidRPr="000A4AED" w:rsidRDefault="00692237" w:rsidP="00692237">
            <w:r w:rsidRPr="000A4AED">
              <w:t>Water Regulations Advisory Scheme (WRAS)</w:t>
            </w:r>
          </w:p>
          <w:p w14:paraId="1E5200A6" w14:textId="77777777" w:rsidR="00692237" w:rsidRPr="000A4AED" w:rsidRDefault="00692237" w:rsidP="00692237">
            <w:pPr>
              <w:pStyle w:val="ListParagraph"/>
              <w:numPr>
                <w:ilvl w:val="0"/>
                <w:numId w:val="10"/>
              </w:numPr>
            </w:pPr>
            <w:r w:rsidRPr="000A4AED">
              <w:t>The Water Regulations Guide</w:t>
            </w:r>
          </w:p>
          <w:p w14:paraId="4AEF91D5" w14:textId="77777777" w:rsidR="00692237" w:rsidRPr="008A3572" w:rsidRDefault="00692237" w:rsidP="00692237">
            <w:pPr>
              <w:pStyle w:val="ListParagraph"/>
              <w:numPr>
                <w:ilvl w:val="0"/>
                <w:numId w:val="10"/>
              </w:numPr>
            </w:pPr>
            <w:r w:rsidRPr="000A4AED">
              <w:t>Information and guidance notes</w:t>
            </w:r>
          </w:p>
        </w:tc>
      </w:tr>
      <w:tr w:rsidR="00692237" w:rsidRPr="003D27CF" w14:paraId="4F89EB0F" w14:textId="77777777" w:rsidTr="00692237">
        <w:tc>
          <w:tcPr>
            <w:tcW w:w="2405" w:type="dxa"/>
          </w:tcPr>
          <w:p w14:paraId="031B7BC0" w14:textId="77777777" w:rsidR="00692237" w:rsidRPr="003D27CF" w:rsidRDefault="00692237" w:rsidP="00692237">
            <w:pPr>
              <w:spacing w:before="0" w:beforeAutospacing="0" w:after="240" w:afterAutospacing="0" w:line="240" w:lineRule="atLeast"/>
            </w:pPr>
            <w:r w:rsidRPr="003D27CF">
              <w:t xml:space="preserve">British Standards </w:t>
            </w:r>
          </w:p>
        </w:tc>
        <w:tc>
          <w:tcPr>
            <w:tcW w:w="1418" w:type="dxa"/>
          </w:tcPr>
          <w:p w14:paraId="5067393C" w14:textId="77777777" w:rsidR="00692237" w:rsidRPr="003D27CF" w:rsidRDefault="00692237" w:rsidP="00692237">
            <w:pPr>
              <w:spacing w:before="0" w:beforeAutospacing="0" w:after="240" w:afterAutospacing="0" w:line="240" w:lineRule="atLeast"/>
            </w:pPr>
            <w:r w:rsidRPr="003D27CF">
              <w:rPr>
                <w:rFonts w:cstheme="minorHAnsi"/>
              </w:rPr>
              <w:t>EN 12056-1</w:t>
            </w:r>
          </w:p>
        </w:tc>
        <w:tc>
          <w:tcPr>
            <w:tcW w:w="850" w:type="dxa"/>
          </w:tcPr>
          <w:p w14:paraId="230B8D64" w14:textId="77777777" w:rsidR="00692237" w:rsidRPr="003D27CF" w:rsidRDefault="00692237" w:rsidP="00692237">
            <w:pPr>
              <w:spacing w:before="0" w:beforeAutospacing="0" w:after="240" w:afterAutospacing="0" w:line="240" w:lineRule="atLeast"/>
            </w:pPr>
            <w:r w:rsidRPr="003D27CF">
              <w:t>2000</w:t>
            </w:r>
          </w:p>
        </w:tc>
        <w:tc>
          <w:tcPr>
            <w:tcW w:w="4501" w:type="dxa"/>
          </w:tcPr>
          <w:p w14:paraId="0D3BF09A" w14:textId="77777777" w:rsidR="00692237" w:rsidRPr="003D27CF" w:rsidRDefault="00692237" w:rsidP="00692237">
            <w:pPr>
              <w:spacing w:before="0" w:beforeAutospacing="0" w:after="240" w:afterAutospacing="0" w:line="240" w:lineRule="atLeast"/>
            </w:pPr>
            <w:r w:rsidRPr="003D27CF">
              <w:t>Gravity drainage systems inside buildings. General and performance requirements</w:t>
            </w:r>
          </w:p>
        </w:tc>
      </w:tr>
      <w:tr w:rsidR="00692237" w:rsidRPr="003D27CF" w14:paraId="3F48346D" w14:textId="77777777" w:rsidTr="00692237">
        <w:tc>
          <w:tcPr>
            <w:tcW w:w="2405" w:type="dxa"/>
          </w:tcPr>
          <w:p w14:paraId="790B713E" w14:textId="77777777" w:rsidR="00692237" w:rsidRPr="003D27CF" w:rsidRDefault="00692237" w:rsidP="00692237">
            <w:pPr>
              <w:spacing w:before="0" w:beforeAutospacing="0" w:after="240" w:afterAutospacing="0" w:line="240" w:lineRule="atLeast"/>
            </w:pPr>
          </w:p>
        </w:tc>
        <w:tc>
          <w:tcPr>
            <w:tcW w:w="1418" w:type="dxa"/>
          </w:tcPr>
          <w:p w14:paraId="47044CB6" w14:textId="77777777" w:rsidR="00692237" w:rsidRPr="003D27CF" w:rsidRDefault="00692237" w:rsidP="00692237">
            <w:pPr>
              <w:spacing w:before="0" w:beforeAutospacing="0" w:after="240" w:afterAutospacing="0" w:line="240" w:lineRule="atLeast"/>
            </w:pPr>
            <w:r w:rsidRPr="003D27CF">
              <w:rPr>
                <w:rFonts w:cstheme="minorHAnsi"/>
              </w:rPr>
              <w:t>EN 12056-</w:t>
            </w:r>
            <w:r>
              <w:rPr>
                <w:rFonts w:cstheme="minorHAnsi"/>
              </w:rPr>
              <w:t>2</w:t>
            </w:r>
          </w:p>
        </w:tc>
        <w:tc>
          <w:tcPr>
            <w:tcW w:w="850" w:type="dxa"/>
          </w:tcPr>
          <w:p w14:paraId="0AFFBF42" w14:textId="77777777" w:rsidR="00692237" w:rsidRPr="003D27CF" w:rsidRDefault="00692237" w:rsidP="00692237">
            <w:pPr>
              <w:spacing w:before="0" w:beforeAutospacing="0" w:after="240" w:afterAutospacing="0" w:line="240" w:lineRule="atLeast"/>
            </w:pPr>
            <w:r w:rsidRPr="003D27CF">
              <w:t>2000</w:t>
            </w:r>
          </w:p>
        </w:tc>
        <w:tc>
          <w:tcPr>
            <w:tcW w:w="4501" w:type="dxa"/>
          </w:tcPr>
          <w:p w14:paraId="1058F1FD" w14:textId="77777777" w:rsidR="00692237" w:rsidRPr="003D27CF" w:rsidRDefault="00692237" w:rsidP="00692237">
            <w:pPr>
              <w:spacing w:before="0" w:beforeAutospacing="0" w:after="240" w:afterAutospacing="0" w:line="240" w:lineRule="atLeast"/>
            </w:pPr>
            <w:r w:rsidRPr="00C7627A">
              <w:t>Gravity drainage systems inside buildings. Sanitary pipework, layout and calculation</w:t>
            </w:r>
          </w:p>
        </w:tc>
      </w:tr>
      <w:tr w:rsidR="00692237" w:rsidRPr="003D27CF" w14:paraId="4A1CEC1F" w14:textId="77777777" w:rsidTr="00692237">
        <w:tc>
          <w:tcPr>
            <w:tcW w:w="2405" w:type="dxa"/>
          </w:tcPr>
          <w:p w14:paraId="5010184E" w14:textId="77777777" w:rsidR="00692237" w:rsidRPr="003D27CF" w:rsidRDefault="00692237" w:rsidP="00692237">
            <w:pPr>
              <w:spacing w:before="0" w:beforeAutospacing="0" w:after="240" w:afterAutospacing="0" w:line="240" w:lineRule="atLeast"/>
            </w:pPr>
          </w:p>
        </w:tc>
        <w:tc>
          <w:tcPr>
            <w:tcW w:w="1418" w:type="dxa"/>
          </w:tcPr>
          <w:p w14:paraId="148158F5" w14:textId="77777777" w:rsidR="00692237" w:rsidRPr="003D27CF" w:rsidRDefault="00692237" w:rsidP="00692237">
            <w:pPr>
              <w:spacing w:before="0" w:beforeAutospacing="0" w:after="240" w:afterAutospacing="0" w:line="240" w:lineRule="atLeast"/>
            </w:pPr>
            <w:r w:rsidRPr="003D27CF">
              <w:rPr>
                <w:rFonts w:cstheme="minorHAnsi"/>
              </w:rPr>
              <w:t>EN 12056-5</w:t>
            </w:r>
          </w:p>
        </w:tc>
        <w:tc>
          <w:tcPr>
            <w:tcW w:w="850" w:type="dxa"/>
          </w:tcPr>
          <w:p w14:paraId="413E62B4" w14:textId="77777777" w:rsidR="00692237" w:rsidRPr="003D27CF" w:rsidRDefault="00692237" w:rsidP="00692237">
            <w:pPr>
              <w:spacing w:before="0" w:beforeAutospacing="0" w:after="240" w:afterAutospacing="0" w:line="240" w:lineRule="atLeast"/>
            </w:pPr>
            <w:r w:rsidRPr="003D27CF">
              <w:t>2000</w:t>
            </w:r>
          </w:p>
        </w:tc>
        <w:tc>
          <w:tcPr>
            <w:tcW w:w="4501" w:type="dxa"/>
          </w:tcPr>
          <w:p w14:paraId="115D79F8" w14:textId="77777777" w:rsidR="00692237" w:rsidRPr="003D27CF" w:rsidRDefault="00692237" w:rsidP="00692237">
            <w:pPr>
              <w:spacing w:before="0" w:beforeAutospacing="0" w:after="240" w:afterAutospacing="0" w:line="240" w:lineRule="atLeast"/>
            </w:pPr>
            <w:r w:rsidRPr="003D27CF">
              <w:t>Gravity drainage systems inside buildings. Installation and testing, instructions for operation, maintenance and use</w:t>
            </w:r>
          </w:p>
        </w:tc>
      </w:tr>
      <w:tr w:rsidR="00692237" w:rsidRPr="003D27CF" w14:paraId="46213D44" w14:textId="77777777" w:rsidTr="00692237">
        <w:tc>
          <w:tcPr>
            <w:tcW w:w="2405" w:type="dxa"/>
          </w:tcPr>
          <w:p w14:paraId="529B309C" w14:textId="77777777" w:rsidR="00692237" w:rsidRPr="003D27CF" w:rsidRDefault="00692237" w:rsidP="00692237">
            <w:pPr>
              <w:spacing w:before="0" w:beforeAutospacing="0" w:after="240" w:afterAutospacing="0" w:line="240" w:lineRule="atLeast"/>
            </w:pPr>
          </w:p>
        </w:tc>
        <w:tc>
          <w:tcPr>
            <w:tcW w:w="1418" w:type="dxa"/>
          </w:tcPr>
          <w:p w14:paraId="26A4B83A" w14:textId="77777777" w:rsidR="00692237" w:rsidRPr="003D27CF" w:rsidRDefault="00692237" w:rsidP="00692237">
            <w:pPr>
              <w:spacing w:before="0" w:beforeAutospacing="0" w:after="240" w:afterAutospacing="0" w:line="240" w:lineRule="atLeast"/>
            </w:pPr>
            <w:r w:rsidRPr="003D27CF">
              <w:t>BS 8000-13</w:t>
            </w:r>
          </w:p>
        </w:tc>
        <w:tc>
          <w:tcPr>
            <w:tcW w:w="850" w:type="dxa"/>
          </w:tcPr>
          <w:p w14:paraId="183C3D99" w14:textId="77777777" w:rsidR="00692237" w:rsidRPr="003D27CF" w:rsidRDefault="00692237" w:rsidP="00692237">
            <w:pPr>
              <w:spacing w:before="0" w:beforeAutospacing="0" w:after="240" w:afterAutospacing="0" w:line="240" w:lineRule="atLeast"/>
            </w:pPr>
            <w:r w:rsidRPr="003D27CF">
              <w:t>1989</w:t>
            </w:r>
          </w:p>
        </w:tc>
        <w:tc>
          <w:tcPr>
            <w:tcW w:w="4501" w:type="dxa"/>
          </w:tcPr>
          <w:p w14:paraId="5A13D6B8" w14:textId="77777777" w:rsidR="00692237" w:rsidRPr="003D27CF" w:rsidRDefault="00692237" w:rsidP="00692237">
            <w:pPr>
              <w:spacing w:before="0" w:beforeAutospacing="0" w:after="240" w:afterAutospacing="0" w:line="240" w:lineRule="atLeast"/>
            </w:pPr>
            <w:r w:rsidRPr="003D27CF">
              <w:t>Workmanship on building sites. Code of practice for above ground drainage and sanitary appliances</w:t>
            </w:r>
          </w:p>
        </w:tc>
      </w:tr>
      <w:tr w:rsidR="00692237" w:rsidRPr="003D27CF" w14:paraId="3A6BCDD0" w14:textId="77777777" w:rsidTr="00692237">
        <w:tc>
          <w:tcPr>
            <w:tcW w:w="2405" w:type="dxa"/>
          </w:tcPr>
          <w:p w14:paraId="04382D2D" w14:textId="77777777" w:rsidR="00692237" w:rsidRPr="003D27CF" w:rsidRDefault="00692237" w:rsidP="00692237"/>
        </w:tc>
        <w:tc>
          <w:tcPr>
            <w:tcW w:w="1418" w:type="dxa"/>
          </w:tcPr>
          <w:p w14:paraId="7A29D828" w14:textId="77777777" w:rsidR="00692237" w:rsidRPr="00334304" w:rsidRDefault="00692237" w:rsidP="00692237">
            <w:r>
              <w:t>BS 6465</w:t>
            </w:r>
          </w:p>
        </w:tc>
        <w:tc>
          <w:tcPr>
            <w:tcW w:w="850" w:type="dxa"/>
          </w:tcPr>
          <w:p w14:paraId="32567B4E" w14:textId="77777777" w:rsidR="00692237" w:rsidRDefault="00692237" w:rsidP="00692237">
            <w:r>
              <w:t>Various</w:t>
            </w:r>
          </w:p>
        </w:tc>
        <w:tc>
          <w:tcPr>
            <w:tcW w:w="4501" w:type="dxa"/>
          </w:tcPr>
          <w:p w14:paraId="3AC53415" w14:textId="77777777" w:rsidR="00692237" w:rsidRPr="003D27CF" w:rsidRDefault="00692237" w:rsidP="00692237">
            <w:pPr>
              <w:tabs>
                <w:tab w:val="left" w:pos="1230"/>
              </w:tabs>
            </w:pPr>
            <w:r>
              <w:t>Sanitary Installations</w:t>
            </w:r>
            <w:r>
              <w:tab/>
            </w:r>
          </w:p>
        </w:tc>
      </w:tr>
    </w:tbl>
    <w:p w14:paraId="54C389A4" w14:textId="77777777" w:rsidR="00692237" w:rsidRDefault="00692237" w:rsidP="00692237"/>
    <w:p w14:paraId="6C8433B0" w14:textId="77777777" w:rsidR="00692237" w:rsidRDefault="00692237" w:rsidP="00692237">
      <w:pPr>
        <w:pStyle w:val="Heading3"/>
      </w:pPr>
      <w:r>
        <w:lastRenderedPageBreak/>
        <w:t>Project Specific Requirements</w:t>
      </w:r>
    </w:p>
    <w:tbl>
      <w:tblPr>
        <w:tblStyle w:val="Schedule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4"/>
        <w:gridCol w:w="6060"/>
      </w:tblGrid>
      <w:tr w:rsidR="00692237" w:rsidRPr="003D27CF" w14:paraId="525F3C37" w14:textId="77777777" w:rsidTr="00692237">
        <w:trPr>
          <w:cnfStyle w:val="100000000000" w:firstRow="1" w:lastRow="0" w:firstColumn="0" w:lastColumn="0" w:oddVBand="0" w:evenVBand="0" w:oddHBand="0" w:evenHBand="0" w:firstRowFirstColumn="0" w:firstRowLastColumn="0" w:lastRowFirstColumn="0" w:lastRowLastColumn="0"/>
        </w:trPr>
        <w:tc>
          <w:tcPr>
            <w:tcW w:w="3114" w:type="dxa"/>
          </w:tcPr>
          <w:p w14:paraId="26BFE259" w14:textId="77777777" w:rsidR="00692237" w:rsidRPr="003D27CF" w:rsidRDefault="00692237" w:rsidP="00692237">
            <w:r w:rsidRPr="00DE6CA8">
              <w:rPr>
                <w:rFonts w:cstheme="minorHAnsi"/>
                <w:b w:val="0"/>
              </w:rPr>
              <w:t xml:space="preserve">Utilities </w:t>
            </w:r>
          </w:p>
        </w:tc>
        <w:tc>
          <w:tcPr>
            <w:tcW w:w="6060" w:type="dxa"/>
          </w:tcPr>
          <w:p w14:paraId="2A5B2A1A" w14:textId="77777777" w:rsidR="00692237" w:rsidRPr="00DE6CA8" w:rsidRDefault="00692237" w:rsidP="00692237">
            <w:pPr>
              <w:rPr>
                <w:rFonts w:cstheme="minorHAnsi"/>
                <w:b w:val="0"/>
              </w:rPr>
            </w:pPr>
            <w:r w:rsidRPr="00DE6CA8">
              <w:rPr>
                <w:rFonts w:cstheme="minorHAnsi"/>
                <w:b w:val="0"/>
              </w:rPr>
              <w:t>Requirements of</w:t>
            </w:r>
          </w:p>
          <w:p w14:paraId="066B0303" w14:textId="77777777" w:rsidR="00692237" w:rsidRPr="00DE6CA8" w:rsidRDefault="00692237" w:rsidP="00692237">
            <w:pPr>
              <w:pStyle w:val="ListParagraph"/>
              <w:numPr>
                <w:ilvl w:val="0"/>
                <w:numId w:val="9"/>
              </w:numPr>
              <w:spacing w:after="0" w:afterAutospacing="0"/>
              <w:ind w:left="714" w:hanging="357"/>
              <w:rPr>
                <w:b w:val="0"/>
              </w:rPr>
            </w:pPr>
            <w:commentRangeStart w:id="15"/>
            <w:r w:rsidRPr="00DE6CA8">
              <w:rPr>
                <w:rFonts w:cstheme="minorHAnsi"/>
                <w:b w:val="0"/>
              </w:rPr>
              <w:t>Thames Water</w:t>
            </w:r>
            <w:r w:rsidRPr="00DE6CA8">
              <w:rPr>
                <w:b w:val="0"/>
              </w:rPr>
              <w:t xml:space="preserve">  </w:t>
            </w:r>
            <w:commentRangeEnd w:id="15"/>
            <w:r>
              <w:rPr>
                <w:rStyle w:val="CommentReference"/>
                <w:b w:val="0"/>
              </w:rPr>
              <w:commentReference w:id="15"/>
            </w:r>
          </w:p>
        </w:tc>
      </w:tr>
      <w:tr w:rsidR="00692237" w:rsidRPr="003D27CF" w14:paraId="294813C9" w14:textId="77777777" w:rsidTr="00692237">
        <w:tc>
          <w:tcPr>
            <w:tcW w:w="3114" w:type="dxa"/>
          </w:tcPr>
          <w:p w14:paraId="2A95F7AD" w14:textId="77777777" w:rsidR="00692237" w:rsidRPr="00BC2102" w:rsidRDefault="00692237" w:rsidP="00692237">
            <w:pPr>
              <w:rPr>
                <w:b/>
              </w:rPr>
            </w:pPr>
            <w:r w:rsidRPr="00BC2102">
              <w:t xml:space="preserve">Compliance in accordance with </w:t>
            </w:r>
          </w:p>
        </w:tc>
        <w:tc>
          <w:tcPr>
            <w:tcW w:w="6060" w:type="dxa"/>
          </w:tcPr>
          <w:p w14:paraId="564B7EB0" w14:textId="77777777" w:rsidR="00692237" w:rsidRPr="00BC2102" w:rsidRDefault="00692237" w:rsidP="00692237">
            <w:pPr>
              <w:rPr>
                <w:b/>
              </w:rPr>
            </w:pPr>
            <w:r w:rsidRPr="00BC2102">
              <w:t xml:space="preserve">BS EN 12056-1 System Type III </w:t>
            </w:r>
          </w:p>
        </w:tc>
      </w:tr>
      <w:tr w:rsidR="00692237" w14:paraId="7A05589F" w14:textId="77777777" w:rsidTr="00692237">
        <w:tc>
          <w:tcPr>
            <w:tcW w:w="3114" w:type="dxa"/>
          </w:tcPr>
          <w:p w14:paraId="4D2BC46F" w14:textId="77777777" w:rsidR="00692237" w:rsidRPr="00D015C8" w:rsidRDefault="00692237" w:rsidP="00692237">
            <w:pPr>
              <w:spacing w:before="0" w:beforeAutospacing="0" w:after="240" w:afterAutospacing="0" w:line="240" w:lineRule="atLeast"/>
            </w:pPr>
            <w:commentRangeStart w:id="16"/>
            <w:r w:rsidRPr="00D015C8">
              <w:t>NHBC</w:t>
            </w:r>
          </w:p>
        </w:tc>
        <w:tc>
          <w:tcPr>
            <w:tcW w:w="6060" w:type="dxa"/>
          </w:tcPr>
          <w:p w14:paraId="231BBBEE" w14:textId="77777777" w:rsidR="00692237" w:rsidRPr="00D015C8" w:rsidRDefault="00D37164" w:rsidP="00692237">
            <w:pPr>
              <w:spacing w:before="0" w:beforeAutospacing="0" w:after="240" w:afterAutospacing="0" w:line="240" w:lineRule="atLeast"/>
            </w:pPr>
            <w:r>
              <w:t>Part 8 ‐ Services and internal finishes</w:t>
            </w:r>
            <w:commentRangeEnd w:id="16"/>
            <w:r w:rsidR="00692237">
              <w:rPr>
                <w:rStyle w:val="CommentReference"/>
              </w:rPr>
              <w:commentReference w:id="16"/>
            </w:r>
          </w:p>
        </w:tc>
      </w:tr>
      <w:tr w:rsidR="00692237" w14:paraId="18CDD501" w14:textId="77777777" w:rsidTr="00692237">
        <w:tc>
          <w:tcPr>
            <w:tcW w:w="3114" w:type="dxa"/>
          </w:tcPr>
          <w:p w14:paraId="3A25D0AF" w14:textId="77777777" w:rsidR="00692237" w:rsidRPr="003D27CF" w:rsidRDefault="00692237" w:rsidP="00692237">
            <w:pPr>
              <w:spacing w:before="0" w:beforeAutospacing="0" w:after="240" w:afterAutospacing="0" w:line="240" w:lineRule="atLeast"/>
            </w:pPr>
            <w:r w:rsidRPr="003D27CF">
              <w:t>All Manufacturer’s recommendations and instructions</w:t>
            </w:r>
          </w:p>
        </w:tc>
        <w:tc>
          <w:tcPr>
            <w:tcW w:w="6060" w:type="dxa"/>
          </w:tcPr>
          <w:p w14:paraId="57C3AC67" w14:textId="77777777" w:rsidR="00692237" w:rsidRPr="003D27CF" w:rsidRDefault="00692237" w:rsidP="00692237">
            <w:pPr>
              <w:spacing w:before="0" w:beforeAutospacing="0" w:after="240" w:afterAutospacing="0" w:line="240" w:lineRule="atLeast"/>
            </w:pPr>
            <w:r w:rsidRPr="003D27CF">
              <w:t>In particular</w:t>
            </w:r>
          </w:p>
          <w:p w14:paraId="08B9DBAA" w14:textId="77777777" w:rsidR="00692237" w:rsidRDefault="00692237" w:rsidP="00692237">
            <w:pPr>
              <w:pStyle w:val="ListParagraph"/>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cstheme="minorHAnsi"/>
              </w:rPr>
            </w:pPr>
            <w:r>
              <w:rPr>
                <w:rFonts w:cstheme="minorHAnsi"/>
              </w:rPr>
              <w:t>Specified above ground pipework manufacturer</w:t>
            </w:r>
          </w:p>
          <w:p w14:paraId="5D2CBFFA" w14:textId="77777777" w:rsidR="00692237" w:rsidRPr="00A7715F" w:rsidRDefault="00692237" w:rsidP="00692237">
            <w:pPr>
              <w:pStyle w:val="ListParagraph"/>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cstheme="minorHAnsi"/>
              </w:rPr>
            </w:pPr>
            <w:r>
              <w:rPr>
                <w:rFonts w:cstheme="minorHAnsi"/>
              </w:rPr>
              <w:t>Gully manufacturer</w:t>
            </w:r>
          </w:p>
        </w:tc>
      </w:tr>
    </w:tbl>
    <w:p w14:paraId="2B715285" w14:textId="77777777" w:rsidR="007E142D" w:rsidRDefault="007E142D" w:rsidP="007E142D"/>
    <w:p w14:paraId="357772E9" w14:textId="77777777" w:rsidR="007E142D" w:rsidRDefault="007E142D" w:rsidP="007E142D"/>
    <w:p w14:paraId="42803022" w14:textId="77777777" w:rsidR="007E142D" w:rsidRDefault="007E142D" w:rsidP="007E142D">
      <w:pPr>
        <w:pStyle w:val="Heading2"/>
        <w:numPr>
          <w:ilvl w:val="0"/>
          <w:numId w:val="0"/>
        </w:numPr>
        <w:ind w:left="851" w:hanging="851"/>
      </w:pPr>
      <w:r>
        <w:t>SYSTEM DESCRIPTION</w:t>
      </w:r>
    </w:p>
    <w:p w14:paraId="4AC359E0" w14:textId="77777777" w:rsidR="007E142D" w:rsidRDefault="007E142D" w:rsidP="007E142D"/>
    <w:p w14:paraId="435BB1D4" w14:textId="77777777" w:rsidR="007E142D" w:rsidRDefault="007E142D" w:rsidP="007E142D"/>
    <w:p w14:paraId="2FC1E87C" w14:textId="77777777" w:rsidR="007E142D" w:rsidRDefault="007E142D" w:rsidP="007E142D">
      <w:pPr>
        <w:pStyle w:val="Heading2"/>
        <w:numPr>
          <w:ilvl w:val="0"/>
          <w:numId w:val="0"/>
        </w:numPr>
        <w:ind w:left="851" w:hanging="851"/>
      </w:pPr>
      <w:r>
        <w:t>CONTROL REQUIREMENTS</w:t>
      </w:r>
    </w:p>
    <w:p w14:paraId="3D00A80D" w14:textId="77777777" w:rsidR="007E142D" w:rsidRDefault="007E142D" w:rsidP="007E142D"/>
    <w:p w14:paraId="5D3BCDBE" w14:textId="77777777" w:rsidR="007E142D" w:rsidRDefault="007E142D" w:rsidP="007E142D"/>
    <w:p w14:paraId="5A50D5C0" w14:textId="77777777" w:rsidR="007E142D" w:rsidRDefault="007E142D" w:rsidP="007E142D">
      <w:pPr>
        <w:pStyle w:val="Heading2"/>
        <w:numPr>
          <w:ilvl w:val="0"/>
          <w:numId w:val="0"/>
        </w:numPr>
        <w:ind w:left="851" w:hanging="851"/>
      </w:pPr>
      <w:r>
        <w:t>SYSTEM DRAWINGS / SCHEMATICS</w:t>
      </w:r>
    </w:p>
    <w:p w14:paraId="6A251DE2" w14:textId="77777777" w:rsidR="007E142D" w:rsidRDefault="007E142D" w:rsidP="007E142D"/>
    <w:p w14:paraId="2CF85FF6" w14:textId="77777777" w:rsidR="007E142D" w:rsidRDefault="007E142D" w:rsidP="007E142D"/>
    <w:p w14:paraId="4F8639AE" w14:textId="77777777" w:rsidR="007E142D" w:rsidRDefault="007E142D" w:rsidP="007E142D"/>
    <w:p w14:paraId="6B5FB5D4" w14:textId="77777777" w:rsidR="007E142D" w:rsidRDefault="007E142D" w:rsidP="007E142D">
      <w:pPr>
        <w:pStyle w:val="Heading2"/>
        <w:numPr>
          <w:ilvl w:val="0"/>
          <w:numId w:val="0"/>
        </w:numPr>
        <w:ind w:left="357" w:hanging="357"/>
      </w:pPr>
      <w:r>
        <w:t>REFERENCE SPECIFICATION CLAUSES</w:t>
      </w:r>
    </w:p>
    <w:p w14:paraId="51CF7C40" w14:textId="77777777" w:rsidR="001F3AB5" w:rsidRDefault="001F3AB5" w:rsidP="001F3AB5">
      <w:r>
        <w:t>Also see the following Reference Specification SPEC-300 clauses for further details of Workmanship, materials standards, builders work standards, testing/ commissioning, and identification:</w:t>
      </w:r>
    </w:p>
    <w:p w14:paraId="1FDE955E" w14:textId="77777777" w:rsidR="001F3AB5" w:rsidRDefault="00986F61" w:rsidP="001F3AB5">
      <w:pPr>
        <w:pStyle w:val="ListParagraph"/>
        <w:numPr>
          <w:ilvl w:val="0"/>
          <w:numId w:val="4"/>
        </w:numPr>
      </w:pPr>
      <w:r>
        <w:t>PR_65_52_00_00</w:t>
      </w:r>
      <w:r w:rsidR="001F3AB5">
        <w:t xml:space="preserve"> PIPELINES</w:t>
      </w:r>
    </w:p>
    <w:p w14:paraId="39150320" w14:textId="77777777" w:rsidR="001F3AB5" w:rsidRDefault="00986F61" w:rsidP="001F3AB5">
      <w:pPr>
        <w:pStyle w:val="ListParagraph"/>
        <w:numPr>
          <w:ilvl w:val="0"/>
          <w:numId w:val="4"/>
        </w:numPr>
      </w:pPr>
      <w:r>
        <w:t>PR_20_85_00_00</w:t>
      </w:r>
      <w:r w:rsidR="001F3AB5">
        <w:t xml:space="preserve"> PIPELINE ANCILLARIES</w:t>
      </w:r>
    </w:p>
    <w:p w14:paraId="7625C381" w14:textId="77777777" w:rsidR="001F3AB5" w:rsidRDefault="00986F61" w:rsidP="001F3AB5">
      <w:pPr>
        <w:pStyle w:val="ListParagraph"/>
        <w:numPr>
          <w:ilvl w:val="0"/>
          <w:numId w:val="4"/>
        </w:numPr>
      </w:pPr>
      <w:r>
        <w:t>PR_25_31_48_00</w:t>
      </w:r>
      <w:r w:rsidR="001F3AB5">
        <w:t xml:space="preserve"> THERMAL INSULATION</w:t>
      </w:r>
    </w:p>
    <w:p w14:paraId="21CA26BF" w14:textId="77777777" w:rsidR="001F3AB5" w:rsidRDefault="00986F61" w:rsidP="001F3AB5">
      <w:pPr>
        <w:pStyle w:val="ListParagraph"/>
        <w:numPr>
          <w:ilvl w:val="0"/>
          <w:numId w:val="4"/>
        </w:numPr>
      </w:pPr>
      <w:r>
        <w:t xml:space="preserve">AC_60_00_00_00 </w:t>
      </w:r>
      <w:r w:rsidR="001F3AB5">
        <w:t xml:space="preserve"> TESTING AND COMMISSIONING</w:t>
      </w:r>
    </w:p>
    <w:p w14:paraId="633D4307" w14:textId="77777777" w:rsidR="001F3AB5" w:rsidRDefault="00986F61" w:rsidP="001F3AB5">
      <w:pPr>
        <w:pStyle w:val="ListParagraph"/>
        <w:numPr>
          <w:ilvl w:val="0"/>
          <w:numId w:val="4"/>
        </w:numPr>
      </w:pPr>
      <w:r>
        <w:t>PR_40_10_57_26</w:t>
      </w:r>
      <w:r w:rsidR="001F3AB5">
        <w:t xml:space="preserve"> IDENTIFICATION - MECHANICAL</w:t>
      </w:r>
    </w:p>
    <w:p w14:paraId="404154FC" w14:textId="77777777" w:rsidR="001F3AB5" w:rsidRDefault="003D44FA" w:rsidP="001F3AB5">
      <w:pPr>
        <w:pStyle w:val="ListParagraph"/>
        <w:numPr>
          <w:ilvl w:val="0"/>
          <w:numId w:val="4"/>
        </w:numPr>
      </w:pPr>
      <w:r>
        <w:t>PR_20_29_00_00</w:t>
      </w:r>
      <w:r w:rsidR="001F3AB5">
        <w:t xml:space="preserve"> FIXING TO BUILDING FABRIC</w:t>
      </w:r>
    </w:p>
    <w:p w14:paraId="2566218A" w14:textId="77777777" w:rsidR="001F3AB5" w:rsidRDefault="003D44FA" w:rsidP="001F3AB5">
      <w:pPr>
        <w:pStyle w:val="ListParagraph"/>
        <w:numPr>
          <w:ilvl w:val="0"/>
          <w:numId w:val="4"/>
        </w:numPr>
      </w:pPr>
      <w:r>
        <w:t>PR_35_31_68_72</w:t>
      </w:r>
      <w:r w:rsidR="001F3AB5">
        <w:t xml:space="preserve"> PAINTING AND ANTI-CORROSION TREATMENTS</w:t>
      </w:r>
    </w:p>
    <w:p w14:paraId="5A216460" w14:textId="77777777" w:rsidR="007E142D" w:rsidRDefault="007E142D" w:rsidP="007E142D">
      <w:pPr>
        <w:pStyle w:val="Heading1"/>
        <w:numPr>
          <w:ilvl w:val="0"/>
          <w:numId w:val="0"/>
        </w:numPr>
      </w:pPr>
      <w:r>
        <w:lastRenderedPageBreak/>
        <w:br w:type="page"/>
      </w:r>
    </w:p>
    <w:p w14:paraId="4E14AE63" w14:textId="77777777" w:rsidR="009022CE" w:rsidRPr="00625547" w:rsidRDefault="009022CE" w:rsidP="009022CE">
      <w:pPr>
        <w:pStyle w:val="Heading1"/>
        <w:numPr>
          <w:ilvl w:val="0"/>
          <w:numId w:val="0"/>
        </w:numPr>
        <w:ind w:left="851" w:hanging="851"/>
      </w:pPr>
      <w:bookmarkStart w:id="17" w:name="_Toc15913758"/>
      <w:r w:rsidRPr="004E435E">
        <w:rPr>
          <w:noProof/>
          <w:color w:val="0070C0"/>
          <w:lang w:eastAsia="en-GB"/>
        </w:rPr>
        <w:lastRenderedPageBreak/>
        <mc:AlternateContent>
          <mc:Choice Requires="wps">
            <w:drawing>
              <wp:anchor distT="0" distB="36195" distL="114300" distR="114300" simplePos="0" relativeHeight="251689984" behindDoc="0" locked="1" layoutInCell="1" allowOverlap="1" wp14:anchorId="430FB33E" wp14:editId="4C5C2E49">
                <wp:simplePos x="0" y="0"/>
                <wp:positionH relativeFrom="column">
                  <wp:posOffset>3175</wp:posOffset>
                </wp:positionH>
                <wp:positionV relativeFrom="paragraph">
                  <wp:posOffset>215900</wp:posOffset>
                </wp:positionV>
                <wp:extent cx="2070000" cy="0"/>
                <wp:effectExtent l="0" t="19050" r="6985" b="19050"/>
                <wp:wrapNone/>
                <wp:docPr id="6" name="Straight Connector 6"/>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D2D78" id="Straight Connector 6" o:spid="_x0000_s1026" style="position:absolute;z-index:251689984;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" strokecolor="black [3213]" strokeweight="3pt">
                <w10:anchorlock/>
              </v:line>
            </w:pict>
          </mc:Fallback>
        </mc:AlternateContent>
      </w:r>
      <w:r w:rsidR="007E142D" w:rsidRPr="004E435E">
        <w:rPr>
          <w:color w:val="0070C0"/>
          <w:lang w:eastAsia="en-GB"/>
        </w:rPr>
        <w:t>Ss_50_30_02_00</w:t>
      </w:r>
      <w:r>
        <w:tab/>
      </w:r>
      <w:r w:rsidRPr="003E480E">
        <w:t xml:space="preserve">Rainwater </w:t>
      </w:r>
      <w:r w:rsidR="0057740E">
        <w:t>System</w:t>
      </w:r>
      <w:bookmarkEnd w:id="17"/>
    </w:p>
    <w:p w14:paraId="0A72DAF1" w14:textId="77777777" w:rsidR="009022CE" w:rsidRDefault="009022CE" w:rsidP="009022CE">
      <w:pPr>
        <w:pStyle w:val="Heading2"/>
        <w:numPr>
          <w:ilvl w:val="0"/>
          <w:numId w:val="0"/>
        </w:numPr>
        <w:ind w:left="851" w:hanging="851"/>
      </w:pPr>
      <w:r>
        <w:t>PERFORMANCE OBJECTIVES</w:t>
      </w:r>
    </w:p>
    <w:p w14:paraId="73461442" w14:textId="77777777" w:rsidR="009022CE" w:rsidRDefault="009022CE" w:rsidP="009022CE">
      <w:pPr>
        <w:pStyle w:val="Heading2"/>
        <w:numPr>
          <w:ilvl w:val="0"/>
          <w:numId w:val="0"/>
        </w:numPr>
        <w:ind w:left="851" w:hanging="851"/>
      </w:pPr>
      <w:r>
        <w:t>DESIGN PARAMETERS</w:t>
      </w:r>
    </w:p>
    <w:p w14:paraId="62841778" w14:textId="77777777" w:rsidR="00692237" w:rsidRDefault="00692237" w:rsidP="00692237">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692237" w:rsidRPr="003D27CF" w14:paraId="61080E77" w14:textId="77777777" w:rsidTr="00692237">
        <w:trPr>
          <w:cnfStyle w:val="100000000000" w:firstRow="1" w:lastRow="0" w:firstColumn="0" w:lastColumn="0" w:oddVBand="0" w:evenVBand="0" w:oddHBand="0" w:evenHBand="0" w:firstRowFirstColumn="0" w:firstRowLastColumn="0" w:lastRowFirstColumn="0" w:lastRowLastColumn="0"/>
        </w:trPr>
        <w:tc>
          <w:tcPr>
            <w:tcW w:w="2405" w:type="dxa"/>
          </w:tcPr>
          <w:p w14:paraId="00853B3A" w14:textId="77777777" w:rsidR="00692237" w:rsidRPr="003D27CF" w:rsidRDefault="00692237" w:rsidP="00692237">
            <w:pPr>
              <w:spacing w:before="0" w:beforeAutospacing="0" w:after="240" w:afterAutospacing="0" w:line="240" w:lineRule="atLeast"/>
              <w:rPr>
                <w:b w:val="0"/>
              </w:rPr>
            </w:pPr>
            <w:r w:rsidRPr="003D27CF">
              <w:rPr>
                <w:b w:val="0"/>
              </w:rPr>
              <w:t xml:space="preserve">Statutory Acts </w:t>
            </w:r>
          </w:p>
        </w:tc>
        <w:tc>
          <w:tcPr>
            <w:tcW w:w="6769" w:type="dxa"/>
            <w:gridSpan w:val="3"/>
          </w:tcPr>
          <w:p w14:paraId="123DD160" w14:textId="77777777" w:rsidR="00814103" w:rsidRPr="003D27CF" w:rsidRDefault="00814103" w:rsidP="00814103">
            <w:r>
              <w:rPr>
                <w:b w:val="0"/>
              </w:rPr>
              <w:t>The Building Regulations</w:t>
            </w:r>
          </w:p>
          <w:p w14:paraId="68961748" w14:textId="77777777" w:rsidR="00692237" w:rsidRPr="003D27CF" w:rsidRDefault="00692237" w:rsidP="00692237">
            <w:pPr>
              <w:spacing w:before="0" w:beforeAutospacing="0" w:after="240" w:afterAutospacing="0" w:line="240" w:lineRule="atLeast"/>
              <w:rPr>
                <w:b w:val="0"/>
              </w:rPr>
            </w:pPr>
          </w:p>
        </w:tc>
      </w:tr>
      <w:tr w:rsidR="00692237" w:rsidRPr="003D27CF" w14:paraId="2C69259C" w14:textId="77777777" w:rsidTr="00692237">
        <w:tc>
          <w:tcPr>
            <w:tcW w:w="2405" w:type="dxa"/>
          </w:tcPr>
          <w:p w14:paraId="0D1FE392" w14:textId="77777777" w:rsidR="00692237" w:rsidRPr="003D27CF" w:rsidRDefault="00692237" w:rsidP="00692237">
            <w:pPr>
              <w:spacing w:before="0" w:beforeAutospacing="0" w:after="240" w:afterAutospacing="0" w:line="240" w:lineRule="atLeast"/>
            </w:pPr>
            <w:r w:rsidRPr="003D27CF">
              <w:t xml:space="preserve">Building Control / Local Authority requirements </w:t>
            </w:r>
          </w:p>
        </w:tc>
        <w:tc>
          <w:tcPr>
            <w:tcW w:w="6769" w:type="dxa"/>
            <w:gridSpan w:val="3"/>
          </w:tcPr>
          <w:p w14:paraId="1B6A0094" w14:textId="77777777" w:rsidR="00692237" w:rsidRPr="003D27CF" w:rsidRDefault="00692237" w:rsidP="00692237">
            <w:pPr>
              <w:spacing w:before="0" w:beforeAutospacing="0" w:after="240" w:afterAutospacing="0" w:line="240" w:lineRule="atLeast"/>
            </w:pPr>
            <w:commentRangeStart w:id="18"/>
            <w:r w:rsidRPr="003D27CF">
              <w:t xml:space="preserve">The Building Regulations Approved Documents </w:t>
            </w:r>
          </w:p>
          <w:p w14:paraId="4CA4EB82" w14:textId="77777777" w:rsidR="00692237" w:rsidRDefault="00D37164" w:rsidP="00692237">
            <w:pPr>
              <w:numPr>
                <w:ilvl w:val="0"/>
                <w:numId w:val="7"/>
              </w:numPr>
              <w:contextualSpacing/>
            </w:pPr>
            <w:r>
              <w:t>H - Drainage and waste disposal</w:t>
            </w:r>
          </w:p>
          <w:p w14:paraId="6DEBA77A" w14:textId="77777777" w:rsidR="00692237" w:rsidRDefault="00692237" w:rsidP="00692237"/>
          <w:p w14:paraId="0484D794" w14:textId="77777777" w:rsidR="00692237" w:rsidRDefault="00692237" w:rsidP="00692237">
            <w:pPr>
              <w:spacing w:before="0" w:beforeAutospacing="0" w:after="240" w:afterAutospacing="0" w:line="240" w:lineRule="atLeast"/>
            </w:pPr>
            <w:r>
              <w:t>The Scottish Building Standards</w:t>
            </w:r>
          </w:p>
          <w:p w14:paraId="774EFDBD" w14:textId="77777777" w:rsidR="00692237" w:rsidRPr="003D27CF" w:rsidRDefault="00692237" w:rsidP="00692237">
            <w:pPr>
              <w:pStyle w:val="ListParagraph"/>
              <w:numPr>
                <w:ilvl w:val="0"/>
                <w:numId w:val="7"/>
              </w:numPr>
            </w:pPr>
            <w:r>
              <w:t>Section 3 (Environment)</w:t>
            </w:r>
            <w:commentRangeEnd w:id="18"/>
            <w:r>
              <w:rPr>
                <w:rStyle w:val="CommentReference"/>
              </w:rPr>
              <w:commentReference w:id="18"/>
            </w:r>
          </w:p>
        </w:tc>
      </w:tr>
      <w:tr w:rsidR="00692237" w:rsidRPr="003D27CF" w14:paraId="1E959C00" w14:textId="77777777" w:rsidTr="00692237">
        <w:tc>
          <w:tcPr>
            <w:tcW w:w="2405" w:type="dxa"/>
          </w:tcPr>
          <w:p w14:paraId="58D4A584" w14:textId="77777777" w:rsidR="00692237" w:rsidRPr="003D27CF" w:rsidRDefault="00692237" w:rsidP="00692237">
            <w:pPr>
              <w:spacing w:before="0" w:beforeAutospacing="0" w:after="240" w:afterAutospacing="0" w:line="240" w:lineRule="atLeast"/>
            </w:pPr>
            <w:r w:rsidRPr="003D27CF">
              <w:t xml:space="preserve">Industry standards </w:t>
            </w:r>
          </w:p>
        </w:tc>
        <w:tc>
          <w:tcPr>
            <w:tcW w:w="6769" w:type="dxa"/>
            <w:gridSpan w:val="3"/>
          </w:tcPr>
          <w:p w14:paraId="70DE9C9B" w14:textId="77777777" w:rsidR="00692237" w:rsidRPr="003D27CF" w:rsidRDefault="00692237" w:rsidP="00692237">
            <w:pPr>
              <w:spacing w:before="0" w:beforeAutospacing="0" w:after="240" w:afterAutospacing="0" w:line="240" w:lineRule="atLeast"/>
            </w:pPr>
            <w:r w:rsidRPr="003D27CF">
              <w:t>Chartered Institute of Building Services Engineers (CIBSE)</w:t>
            </w:r>
          </w:p>
          <w:p w14:paraId="272AD67A" w14:textId="77777777" w:rsidR="00692237" w:rsidRDefault="00692237" w:rsidP="00692237">
            <w:pPr>
              <w:pStyle w:val="ListParagraph"/>
              <w:numPr>
                <w:ilvl w:val="0"/>
                <w:numId w:val="8"/>
              </w:numPr>
            </w:pPr>
            <w:r w:rsidRPr="003D27CF">
              <w:t>CIBSE Guide G: Public Health and Plumbing Engineering :2014</w:t>
            </w:r>
          </w:p>
          <w:p w14:paraId="3172DD03" w14:textId="77777777" w:rsidR="00692237" w:rsidRPr="008A3572" w:rsidRDefault="00692237" w:rsidP="00692237">
            <w:pPr>
              <w:pStyle w:val="ListParagraph"/>
              <w:numPr>
                <w:ilvl w:val="0"/>
                <w:numId w:val="8"/>
              </w:numPr>
            </w:pPr>
            <w:r w:rsidRPr="0019591B">
              <w:t xml:space="preserve">CIBSE Knowledge Series </w:t>
            </w:r>
            <w:r>
              <w:t xml:space="preserve">11: </w:t>
            </w:r>
            <w:r w:rsidRPr="0019591B">
              <w:t>Green Roofs</w:t>
            </w:r>
          </w:p>
        </w:tc>
      </w:tr>
      <w:tr w:rsidR="00692237" w:rsidRPr="003D27CF" w14:paraId="229E898C" w14:textId="77777777" w:rsidTr="00692237">
        <w:tc>
          <w:tcPr>
            <w:tcW w:w="2405" w:type="dxa"/>
          </w:tcPr>
          <w:p w14:paraId="6C8E72A8" w14:textId="77777777" w:rsidR="00692237" w:rsidRPr="003D27CF" w:rsidRDefault="00692237" w:rsidP="00692237">
            <w:pPr>
              <w:spacing w:before="0" w:beforeAutospacing="0" w:after="240" w:afterAutospacing="0" w:line="240" w:lineRule="atLeast"/>
            </w:pPr>
            <w:r w:rsidRPr="003D27CF">
              <w:t xml:space="preserve">British Standards </w:t>
            </w:r>
          </w:p>
        </w:tc>
        <w:tc>
          <w:tcPr>
            <w:tcW w:w="1418" w:type="dxa"/>
          </w:tcPr>
          <w:p w14:paraId="2FD17BE3" w14:textId="77777777" w:rsidR="00692237" w:rsidRPr="003D27CF" w:rsidRDefault="00692237" w:rsidP="00692237">
            <w:pPr>
              <w:spacing w:before="0" w:beforeAutospacing="0" w:after="240" w:afterAutospacing="0" w:line="240" w:lineRule="atLeast"/>
            </w:pPr>
            <w:r w:rsidRPr="003D27CF">
              <w:rPr>
                <w:rFonts w:cstheme="minorHAnsi"/>
              </w:rPr>
              <w:t>EN 12056-1</w:t>
            </w:r>
          </w:p>
        </w:tc>
        <w:tc>
          <w:tcPr>
            <w:tcW w:w="850" w:type="dxa"/>
          </w:tcPr>
          <w:p w14:paraId="128A79D3" w14:textId="77777777" w:rsidR="00692237" w:rsidRPr="003D27CF" w:rsidRDefault="00692237" w:rsidP="00692237">
            <w:pPr>
              <w:spacing w:before="0" w:beforeAutospacing="0" w:after="240" w:afterAutospacing="0" w:line="240" w:lineRule="atLeast"/>
            </w:pPr>
            <w:r w:rsidRPr="003D27CF">
              <w:t>2000</w:t>
            </w:r>
          </w:p>
        </w:tc>
        <w:tc>
          <w:tcPr>
            <w:tcW w:w="4501" w:type="dxa"/>
          </w:tcPr>
          <w:p w14:paraId="65705CA1" w14:textId="77777777" w:rsidR="00692237" w:rsidRPr="003D27CF" w:rsidRDefault="00692237" w:rsidP="00692237">
            <w:pPr>
              <w:spacing w:before="0" w:beforeAutospacing="0" w:after="240" w:afterAutospacing="0" w:line="240" w:lineRule="atLeast"/>
            </w:pPr>
            <w:r w:rsidRPr="003D27CF">
              <w:t>Gravity drainage systems inside buildings. General and performance requirements</w:t>
            </w:r>
          </w:p>
        </w:tc>
      </w:tr>
      <w:tr w:rsidR="00692237" w:rsidRPr="003D27CF" w14:paraId="09FD36CD" w14:textId="77777777" w:rsidTr="00692237">
        <w:tc>
          <w:tcPr>
            <w:tcW w:w="2405" w:type="dxa"/>
          </w:tcPr>
          <w:p w14:paraId="370F7968" w14:textId="77777777" w:rsidR="00692237" w:rsidRPr="003D27CF" w:rsidRDefault="00692237" w:rsidP="00692237">
            <w:pPr>
              <w:spacing w:before="0" w:beforeAutospacing="0" w:after="240" w:afterAutospacing="0" w:line="240" w:lineRule="atLeast"/>
            </w:pPr>
          </w:p>
        </w:tc>
        <w:tc>
          <w:tcPr>
            <w:tcW w:w="1418" w:type="dxa"/>
          </w:tcPr>
          <w:p w14:paraId="67B15170" w14:textId="77777777" w:rsidR="00692237" w:rsidRPr="003D27CF" w:rsidRDefault="00692237" w:rsidP="00692237">
            <w:pPr>
              <w:spacing w:before="0" w:beforeAutospacing="0" w:after="240" w:afterAutospacing="0" w:line="240" w:lineRule="atLeast"/>
            </w:pPr>
            <w:r w:rsidRPr="003D27CF">
              <w:rPr>
                <w:rFonts w:cstheme="minorHAnsi"/>
              </w:rPr>
              <w:t>EN 12056-</w:t>
            </w:r>
            <w:r>
              <w:rPr>
                <w:rFonts w:cstheme="minorHAnsi"/>
              </w:rPr>
              <w:t>3</w:t>
            </w:r>
          </w:p>
        </w:tc>
        <w:tc>
          <w:tcPr>
            <w:tcW w:w="850" w:type="dxa"/>
          </w:tcPr>
          <w:p w14:paraId="188E1A8B" w14:textId="77777777" w:rsidR="00692237" w:rsidRPr="003D27CF" w:rsidRDefault="00692237" w:rsidP="00692237">
            <w:pPr>
              <w:spacing w:before="0" w:beforeAutospacing="0" w:after="240" w:afterAutospacing="0" w:line="240" w:lineRule="atLeast"/>
            </w:pPr>
            <w:r w:rsidRPr="003D27CF">
              <w:t>2000</w:t>
            </w:r>
          </w:p>
        </w:tc>
        <w:tc>
          <w:tcPr>
            <w:tcW w:w="4501" w:type="dxa"/>
          </w:tcPr>
          <w:p w14:paraId="1E9D0CB5" w14:textId="77777777" w:rsidR="00692237" w:rsidRPr="003D27CF" w:rsidRDefault="00692237" w:rsidP="00692237">
            <w:pPr>
              <w:spacing w:before="0" w:beforeAutospacing="0" w:after="240" w:afterAutospacing="0" w:line="240" w:lineRule="atLeast"/>
            </w:pPr>
            <w:r w:rsidRPr="003D27CF">
              <w:t>Gravity drainage systems inside buildings</w:t>
            </w:r>
            <w:r>
              <w:t xml:space="preserve">. </w:t>
            </w:r>
            <w:r w:rsidRPr="003D27CF">
              <w:t>Roof drainage, layout and calculation</w:t>
            </w:r>
          </w:p>
        </w:tc>
      </w:tr>
      <w:tr w:rsidR="00692237" w:rsidRPr="003D27CF" w14:paraId="30E5480C" w14:textId="77777777" w:rsidTr="00692237">
        <w:tc>
          <w:tcPr>
            <w:tcW w:w="2405" w:type="dxa"/>
          </w:tcPr>
          <w:p w14:paraId="522C0F0B" w14:textId="77777777" w:rsidR="00692237" w:rsidRPr="003D27CF" w:rsidRDefault="00692237" w:rsidP="00692237">
            <w:pPr>
              <w:spacing w:before="0" w:beforeAutospacing="0" w:after="240" w:afterAutospacing="0" w:line="240" w:lineRule="atLeast"/>
            </w:pPr>
          </w:p>
        </w:tc>
        <w:tc>
          <w:tcPr>
            <w:tcW w:w="1418" w:type="dxa"/>
          </w:tcPr>
          <w:p w14:paraId="7F49F827" w14:textId="77777777" w:rsidR="00692237" w:rsidRPr="003D27CF" w:rsidRDefault="00692237" w:rsidP="00692237">
            <w:pPr>
              <w:spacing w:before="0" w:beforeAutospacing="0" w:after="240" w:afterAutospacing="0" w:line="240" w:lineRule="atLeast"/>
            </w:pPr>
            <w:r w:rsidRPr="003D27CF">
              <w:rPr>
                <w:rFonts w:cstheme="minorHAnsi"/>
              </w:rPr>
              <w:t>EN 12056-5</w:t>
            </w:r>
          </w:p>
        </w:tc>
        <w:tc>
          <w:tcPr>
            <w:tcW w:w="850" w:type="dxa"/>
          </w:tcPr>
          <w:p w14:paraId="53C1E43B" w14:textId="77777777" w:rsidR="00692237" w:rsidRPr="003D27CF" w:rsidRDefault="00692237" w:rsidP="00692237">
            <w:pPr>
              <w:spacing w:before="0" w:beforeAutospacing="0" w:after="240" w:afterAutospacing="0" w:line="240" w:lineRule="atLeast"/>
            </w:pPr>
            <w:r w:rsidRPr="003D27CF">
              <w:t>2000</w:t>
            </w:r>
          </w:p>
        </w:tc>
        <w:tc>
          <w:tcPr>
            <w:tcW w:w="4501" w:type="dxa"/>
          </w:tcPr>
          <w:p w14:paraId="505D9335" w14:textId="77777777" w:rsidR="00692237" w:rsidRPr="003D27CF" w:rsidRDefault="00692237" w:rsidP="00692237">
            <w:pPr>
              <w:spacing w:before="0" w:beforeAutospacing="0" w:after="240" w:afterAutospacing="0" w:line="240" w:lineRule="atLeast"/>
            </w:pPr>
            <w:r w:rsidRPr="003D27CF">
              <w:t>Gravity drainage systems inside buildings. Installation and testing, instructions for operation, maintenance and use</w:t>
            </w:r>
          </w:p>
        </w:tc>
      </w:tr>
      <w:tr w:rsidR="00692237" w:rsidRPr="003D27CF" w14:paraId="73B268AE" w14:textId="77777777" w:rsidTr="00692237">
        <w:tc>
          <w:tcPr>
            <w:tcW w:w="2405" w:type="dxa"/>
          </w:tcPr>
          <w:p w14:paraId="6709CE7F" w14:textId="77777777" w:rsidR="00692237" w:rsidRPr="003D27CF" w:rsidRDefault="00692237" w:rsidP="00692237">
            <w:pPr>
              <w:spacing w:before="0" w:beforeAutospacing="0" w:after="240" w:afterAutospacing="0" w:line="240" w:lineRule="atLeast"/>
            </w:pPr>
          </w:p>
        </w:tc>
        <w:tc>
          <w:tcPr>
            <w:tcW w:w="1418" w:type="dxa"/>
          </w:tcPr>
          <w:p w14:paraId="7E43CBAE" w14:textId="77777777" w:rsidR="00692237" w:rsidRPr="003D27CF" w:rsidRDefault="00692237" w:rsidP="00692237">
            <w:pPr>
              <w:spacing w:before="0" w:beforeAutospacing="0" w:after="240" w:afterAutospacing="0" w:line="240" w:lineRule="atLeast"/>
            </w:pPr>
            <w:r w:rsidRPr="003D27CF">
              <w:t>BS 8000-13</w:t>
            </w:r>
          </w:p>
        </w:tc>
        <w:tc>
          <w:tcPr>
            <w:tcW w:w="850" w:type="dxa"/>
          </w:tcPr>
          <w:p w14:paraId="09E9C17C" w14:textId="77777777" w:rsidR="00692237" w:rsidRPr="003D27CF" w:rsidRDefault="00692237" w:rsidP="00692237">
            <w:pPr>
              <w:spacing w:before="0" w:beforeAutospacing="0" w:after="240" w:afterAutospacing="0" w:line="240" w:lineRule="atLeast"/>
            </w:pPr>
            <w:r>
              <w:t>2014</w:t>
            </w:r>
          </w:p>
        </w:tc>
        <w:tc>
          <w:tcPr>
            <w:tcW w:w="4501" w:type="dxa"/>
          </w:tcPr>
          <w:p w14:paraId="67B05B7B" w14:textId="77777777" w:rsidR="00692237" w:rsidRPr="003D27CF" w:rsidRDefault="00692237" w:rsidP="00692237">
            <w:pPr>
              <w:spacing w:before="0" w:beforeAutospacing="0" w:after="240" w:afterAutospacing="0" w:line="240" w:lineRule="atLeast"/>
            </w:pPr>
            <w:r w:rsidRPr="003D27CF">
              <w:t>Workmanship on building sites. Code of practice for above ground drainage and sanitary appliances</w:t>
            </w:r>
          </w:p>
        </w:tc>
      </w:tr>
      <w:tr w:rsidR="00692237" w:rsidRPr="003D27CF" w14:paraId="3B978DD6" w14:textId="77777777" w:rsidTr="00692237">
        <w:tc>
          <w:tcPr>
            <w:tcW w:w="2405" w:type="dxa"/>
          </w:tcPr>
          <w:p w14:paraId="1E66C3BD" w14:textId="77777777" w:rsidR="00692237" w:rsidRPr="003D27CF" w:rsidRDefault="00692237" w:rsidP="00692237">
            <w:pPr>
              <w:spacing w:before="0" w:beforeAutospacing="0" w:after="240" w:afterAutospacing="0" w:line="240" w:lineRule="atLeast"/>
            </w:pPr>
          </w:p>
        </w:tc>
        <w:tc>
          <w:tcPr>
            <w:tcW w:w="1418" w:type="dxa"/>
          </w:tcPr>
          <w:p w14:paraId="676FEC1F" w14:textId="77777777" w:rsidR="00692237" w:rsidRPr="003D27CF" w:rsidRDefault="00692237" w:rsidP="00692237">
            <w:pPr>
              <w:spacing w:before="0" w:beforeAutospacing="0" w:after="240" w:afterAutospacing="0" w:line="240" w:lineRule="atLeast"/>
            </w:pPr>
            <w:r w:rsidRPr="00334304">
              <w:t>BS</w:t>
            </w:r>
            <w:r>
              <w:t xml:space="preserve"> </w:t>
            </w:r>
            <w:r w:rsidRPr="00334304">
              <w:t>5422</w:t>
            </w:r>
          </w:p>
        </w:tc>
        <w:tc>
          <w:tcPr>
            <w:tcW w:w="850" w:type="dxa"/>
          </w:tcPr>
          <w:p w14:paraId="4BC23F85" w14:textId="77777777" w:rsidR="00692237" w:rsidRPr="003D27CF" w:rsidRDefault="00692237" w:rsidP="00692237">
            <w:pPr>
              <w:spacing w:before="0" w:beforeAutospacing="0" w:after="240" w:afterAutospacing="0" w:line="240" w:lineRule="atLeast"/>
            </w:pPr>
            <w:r>
              <w:t>2009</w:t>
            </w:r>
          </w:p>
        </w:tc>
        <w:tc>
          <w:tcPr>
            <w:tcW w:w="4501" w:type="dxa"/>
          </w:tcPr>
          <w:p w14:paraId="760BBE7C" w14:textId="77777777" w:rsidR="00692237" w:rsidRPr="003D27CF" w:rsidRDefault="00692237" w:rsidP="00692237">
            <w:pPr>
              <w:spacing w:before="0" w:beforeAutospacing="0" w:after="240" w:afterAutospacing="0" w:line="240" w:lineRule="atLeast"/>
            </w:pPr>
            <w:r w:rsidRPr="003D27CF">
              <w:t>Method for specifying thermal insulation</w:t>
            </w:r>
          </w:p>
        </w:tc>
      </w:tr>
    </w:tbl>
    <w:p w14:paraId="40292F12" w14:textId="77777777" w:rsidR="00692237" w:rsidRDefault="00692237" w:rsidP="00692237">
      <w:bookmarkStart w:id="19" w:name="_GoBack"/>
      <w:bookmarkEnd w:id="19"/>
    </w:p>
    <w:p w14:paraId="06FFA7B3" w14:textId="77777777" w:rsidR="00692237" w:rsidRDefault="00692237" w:rsidP="00692237">
      <w:pPr>
        <w:pStyle w:val="Heading3"/>
      </w:pPr>
      <w:r>
        <w:t>Project Specific Requirements</w:t>
      </w:r>
    </w:p>
    <w:tbl>
      <w:tblPr>
        <w:tblStyle w:val="Schedule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4"/>
        <w:gridCol w:w="6060"/>
      </w:tblGrid>
      <w:tr w:rsidR="00692237" w:rsidRPr="003D27CF" w14:paraId="6A52C06B" w14:textId="77777777" w:rsidTr="00692237">
        <w:trPr>
          <w:cnfStyle w:val="100000000000" w:firstRow="1" w:lastRow="0" w:firstColumn="0" w:lastColumn="0" w:oddVBand="0" w:evenVBand="0" w:oddHBand="0" w:evenHBand="0" w:firstRowFirstColumn="0" w:firstRowLastColumn="0" w:lastRowFirstColumn="0" w:lastRowLastColumn="0"/>
        </w:trPr>
        <w:tc>
          <w:tcPr>
            <w:tcW w:w="3114" w:type="dxa"/>
          </w:tcPr>
          <w:p w14:paraId="18D12F8F" w14:textId="77777777" w:rsidR="00692237" w:rsidRPr="003D27CF" w:rsidRDefault="00692237" w:rsidP="00692237">
            <w:r w:rsidRPr="00DE6CA8">
              <w:rPr>
                <w:rFonts w:cstheme="minorHAnsi"/>
                <w:b w:val="0"/>
              </w:rPr>
              <w:t xml:space="preserve">Utilities </w:t>
            </w:r>
          </w:p>
        </w:tc>
        <w:tc>
          <w:tcPr>
            <w:tcW w:w="6060" w:type="dxa"/>
          </w:tcPr>
          <w:p w14:paraId="2C1A36E6" w14:textId="77777777" w:rsidR="00692237" w:rsidRPr="00DE6CA8" w:rsidRDefault="00692237" w:rsidP="00692237">
            <w:pPr>
              <w:rPr>
                <w:rFonts w:cstheme="minorHAnsi"/>
                <w:b w:val="0"/>
              </w:rPr>
            </w:pPr>
            <w:r w:rsidRPr="00DE6CA8">
              <w:rPr>
                <w:rFonts w:cstheme="minorHAnsi"/>
                <w:b w:val="0"/>
              </w:rPr>
              <w:t>Requirements of</w:t>
            </w:r>
          </w:p>
          <w:p w14:paraId="04B8E701" w14:textId="77777777" w:rsidR="00692237" w:rsidRPr="0019554C" w:rsidRDefault="00692237" w:rsidP="00692237">
            <w:pPr>
              <w:pStyle w:val="ListParagraph"/>
              <w:numPr>
                <w:ilvl w:val="0"/>
                <w:numId w:val="9"/>
              </w:numPr>
              <w:spacing w:after="0" w:afterAutospacing="0"/>
              <w:ind w:left="714" w:hanging="357"/>
              <w:rPr>
                <w:b w:val="0"/>
              </w:rPr>
            </w:pPr>
            <w:commentRangeStart w:id="20"/>
            <w:r w:rsidRPr="00DE6CA8">
              <w:rPr>
                <w:rFonts w:cstheme="minorHAnsi"/>
                <w:b w:val="0"/>
              </w:rPr>
              <w:t>Thames Water</w:t>
            </w:r>
          </w:p>
          <w:p w14:paraId="4482D5D9" w14:textId="77777777" w:rsidR="00692237" w:rsidRPr="00DE6CA8" w:rsidRDefault="00692237" w:rsidP="00692237">
            <w:pPr>
              <w:pStyle w:val="ListParagraph"/>
              <w:numPr>
                <w:ilvl w:val="0"/>
                <w:numId w:val="9"/>
              </w:numPr>
              <w:spacing w:after="0" w:afterAutospacing="0"/>
              <w:ind w:left="714" w:hanging="357"/>
              <w:rPr>
                <w:b w:val="0"/>
              </w:rPr>
            </w:pPr>
            <w:r>
              <w:rPr>
                <w:rFonts w:cstheme="minorHAnsi"/>
                <w:b w:val="0"/>
              </w:rPr>
              <w:t>Local authority</w:t>
            </w:r>
            <w:r w:rsidRPr="00DE6CA8">
              <w:rPr>
                <w:b w:val="0"/>
              </w:rPr>
              <w:t xml:space="preserve">  </w:t>
            </w:r>
            <w:commentRangeEnd w:id="20"/>
            <w:r>
              <w:rPr>
                <w:rStyle w:val="CommentReference"/>
                <w:b w:val="0"/>
              </w:rPr>
              <w:commentReference w:id="20"/>
            </w:r>
          </w:p>
        </w:tc>
      </w:tr>
      <w:tr w:rsidR="00692237" w:rsidRPr="003D27CF" w14:paraId="66C967CF" w14:textId="77777777" w:rsidTr="00692237">
        <w:tc>
          <w:tcPr>
            <w:tcW w:w="3114" w:type="dxa"/>
          </w:tcPr>
          <w:p w14:paraId="03ACB9DE" w14:textId="77777777" w:rsidR="00692237" w:rsidRPr="00D015C8" w:rsidRDefault="00692237" w:rsidP="00692237">
            <w:pPr>
              <w:spacing w:before="0" w:beforeAutospacing="0" w:after="240" w:afterAutospacing="0" w:line="240" w:lineRule="atLeast"/>
            </w:pPr>
            <w:commentRangeStart w:id="21"/>
            <w:r w:rsidRPr="00D015C8">
              <w:lastRenderedPageBreak/>
              <w:t>NHBC</w:t>
            </w:r>
          </w:p>
        </w:tc>
        <w:tc>
          <w:tcPr>
            <w:tcW w:w="6060" w:type="dxa"/>
          </w:tcPr>
          <w:p w14:paraId="146329D5" w14:textId="77777777" w:rsidR="00692237" w:rsidRPr="00D015C8" w:rsidRDefault="00D37164" w:rsidP="00692237">
            <w:pPr>
              <w:spacing w:before="0" w:beforeAutospacing="0" w:after="240" w:afterAutospacing="0" w:line="240" w:lineRule="atLeast"/>
            </w:pPr>
            <w:r>
              <w:t>Part 7.1 – Flat roof and balconies</w:t>
            </w:r>
          </w:p>
          <w:p w14:paraId="3B487BFD" w14:textId="77777777" w:rsidR="00692237" w:rsidRPr="00D015C8" w:rsidRDefault="00D37164" w:rsidP="00692237">
            <w:pPr>
              <w:spacing w:before="0" w:beforeAutospacing="0" w:after="240" w:afterAutospacing="0" w:line="240" w:lineRule="atLeast"/>
            </w:pPr>
            <w:r>
              <w:t>Part 8 ‐ Services and internal finishes</w:t>
            </w:r>
            <w:commentRangeEnd w:id="21"/>
            <w:r w:rsidR="00692237">
              <w:rPr>
                <w:rStyle w:val="CommentReference"/>
              </w:rPr>
              <w:commentReference w:id="21"/>
            </w:r>
          </w:p>
        </w:tc>
      </w:tr>
      <w:tr w:rsidR="00692237" w:rsidRPr="003D27CF" w14:paraId="6C7CBBBE" w14:textId="77777777" w:rsidTr="00692237">
        <w:tc>
          <w:tcPr>
            <w:tcW w:w="3114" w:type="dxa"/>
          </w:tcPr>
          <w:p w14:paraId="57A0544D" w14:textId="77777777" w:rsidR="00692237" w:rsidRPr="003D27CF" w:rsidRDefault="00692237" w:rsidP="00692237">
            <w:pPr>
              <w:rPr>
                <w:rFonts w:cstheme="minorHAnsi"/>
                <w:b/>
              </w:rPr>
            </w:pPr>
            <w:r w:rsidRPr="00334304">
              <w:rPr>
                <w:rFonts w:cstheme="minorHAnsi"/>
              </w:rPr>
              <w:t>Rainfall intensity</w:t>
            </w:r>
          </w:p>
        </w:tc>
        <w:tc>
          <w:tcPr>
            <w:tcW w:w="6060" w:type="dxa"/>
          </w:tcPr>
          <w:p w14:paraId="3CCF0196" w14:textId="77777777" w:rsidR="00692237" w:rsidRPr="00410D7A" w:rsidRDefault="00692237" w:rsidP="00692237">
            <w:pPr>
              <w:rPr>
                <w:rFonts w:cstheme="minorHAnsi"/>
                <w:b/>
              </w:rPr>
            </w:pPr>
            <w:commentRangeStart w:id="22"/>
            <w:r w:rsidRPr="00410D7A">
              <w:rPr>
                <w:rFonts w:cstheme="minorHAnsi"/>
              </w:rPr>
              <w:t>0.056 l/s/m</w:t>
            </w:r>
            <w:r w:rsidRPr="00410D7A">
              <w:rPr>
                <w:rFonts w:cstheme="minorHAnsi"/>
                <w:vertAlign w:val="superscript"/>
              </w:rPr>
              <w:t>2</w:t>
            </w:r>
            <w:commentRangeEnd w:id="22"/>
            <w:r>
              <w:rPr>
                <w:rStyle w:val="CommentReference"/>
              </w:rPr>
              <w:commentReference w:id="22"/>
            </w:r>
          </w:p>
        </w:tc>
      </w:tr>
      <w:tr w:rsidR="00692237" w14:paraId="4EA88651" w14:textId="77777777" w:rsidTr="00692237">
        <w:tc>
          <w:tcPr>
            <w:tcW w:w="3114" w:type="dxa"/>
          </w:tcPr>
          <w:p w14:paraId="083B6994" w14:textId="77777777" w:rsidR="00692237" w:rsidRDefault="00692237" w:rsidP="00692237">
            <w:pPr>
              <w:rPr>
                <w:rFonts w:cstheme="minorHAnsi"/>
              </w:rPr>
            </w:pPr>
            <w:r>
              <w:rPr>
                <w:rFonts w:cstheme="minorHAnsi"/>
              </w:rPr>
              <w:t xml:space="preserve">Storm event </w:t>
            </w:r>
          </w:p>
        </w:tc>
        <w:tc>
          <w:tcPr>
            <w:tcW w:w="6060" w:type="dxa"/>
          </w:tcPr>
          <w:p w14:paraId="6A4E087D" w14:textId="77777777" w:rsidR="00692237" w:rsidRPr="00410D7A" w:rsidRDefault="00692237" w:rsidP="00692237">
            <w:commentRangeStart w:id="23"/>
            <w:r w:rsidRPr="00410D7A">
              <w:t>2 min</w:t>
            </w:r>
            <w:commentRangeEnd w:id="23"/>
            <w:r>
              <w:rPr>
                <w:rStyle w:val="CommentReference"/>
              </w:rPr>
              <w:commentReference w:id="23"/>
            </w:r>
          </w:p>
        </w:tc>
      </w:tr>
      <w:tr w:rsidR="00692237" w14:paraId="4C239662" w14:textId="77777777" w:rsidTr="00692237">
        <w:tc>
          <w:tcPr>
            <w:tcW w:w="3114" w:type="dxa"/>
          </w:tcPr>
          <w:p w14:paraId="3235A246" w14:textId="77777777" w:rsidR="00692237" w:rsidRDefault="00692237" w:rsidP="00692237">
            <w:pPr>
              <w:rPr>
                <w:rFonts w:cstheme="minorHAnsi"/>
              </w:rPr>
            </w:pPr>
            <w:r>
              <w:rPr>
                <w:rFonts w:cstheme="minorHAnsi"/>
              </w:rPr>
              <w:t xml:space="preserve">Return period </w:t>
            </w:r>
          </w:p>
        </w:tc>
        <w:tc>
          <w:tcPr>
            <w:tcW w:w="6060" w:type="dxa"/>
          </w:tcPr>
          <w:p w14:paraId="4E9F30E5" w14:textId="77777777" w:rsidR="00692237" w:rsidRPr="00410D7A" w:rsidRDefault="00692237" w:rsidP="00692237">
            <w:commentRangeStart w:id="24"/>
            <w:r w:rsidRPr="00410D7A">
              <w:t>50 yrs</w:t>
            </w:r>
            <w:commentRangeEnd w:id="24"/>
            <w:r>
              <w:rPr>
                <w:rStyle w:val="CommentReference"/>
              </w:rPr>
              <w:commentReference w:id="24"/>
            </w:r>
          </w:p>
        </w:tc>
      </w:tr>
      <w:tr w:rsidR="00692237" w14:paraId="5ED82749" w14:textId="77777777" w:rsidTr="00692237">
        <w:tc>
          <w:tcPr>
            <w:tcW w:w="3114" w:type="dxa"/>
          </w:tcPr>
          <w:p w14:paraId="0C4D1B9A" w14:textId="77777777" w:rsidR="00692237" w:rsidRPr="003D27CF" w:rsidRDefault="00692237" w:rsidP="00692237">
            <w:pPr>
              <w:spacing w:before="0" w:beforeAutospacing="0" w:after="240" w:afterAutospacing="0" w:line="240" w:lineRule="atLeast"/>
            </w:pPr>
            <w:r w:rsidRPr="003D27CF">
              <w:t>All Manufacturer’s recommendations and instructions</w:t>
            </w:r>
          </w:p>
        </w:tc>
        <w:tc>
          <w:tcPr>
            <w:tcW w:w="6060" w:type="dxa"/>
          </w:tcPr>
          <w:p w14:paraId="052888F0" w14:textId="77777777" w:rsidR="00692237" w:rsidRPr="003D27CF" w:rsidRDefault="00692237" w:rsidP="00692237">
            <w:pPr>
              <w:spacing w:before="0" w:beforeAutospacing="0" w:after="240" w:afterAutospacing="0" w:line="240" w:lineRule="atLeast"/>
            </w:pPr>
            <w:r w:rsidRPr="003D27CF">
              <w:t>In particular</w:t>
            </w:r>
          </w:p>
          <w:p w14:paraId="7F1A162E" w14:textId="77777777" w:rsidR="00692237" w:rsidRPr="003D27CF" w:rsidRDefault="00692237" w:rsidP="00692237">
            <w:pPr>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contextualSpacing/>
              <w:rPr>
                <w:rFonts w:cstheme="minorHAnsi"/>
              </w:rPr>
            </w:pPr>
            <w:r w:rsidRPr="003D27CF">
              <w:rPr>
                <w:rFonts w:cstheme="minorHAnsi"/>
              </w:rPr>
              <w:t>Specified above ground pipework manufacturer</w:t>
            </w:r>
          </w:p>
          <w:p w14:paraId="26D1EF5A" w14:textId="77777777" w:rsidR="00692237" w:rsidRPr="003D27CF" w:rsidRDefault="00692237" w:rsidP="00692237">
            <w:pPr>
              <w:numPr>
                <w:ilvl w:val="0"/>
                <w:numId w:val="7"/>
              </w:numPr>
              <w:contextualSpacing/>
            </w:pPr>
            <w:r w:rsidRPr="003D27CF">
              <w:rPr>
                <w:rFonts w:cstheme="minorHAnsi"/>
              </w:rPr>
              <w:t xml:space="preserve">Specified insulation manufacturer </w:t>
            </w:r>
          </w:p>
        </w:tc>
      </w:tr>
    </w:tbl>
    <w:p w14:paraId="25680253" w14:textId="77777777" w:rsidR="009022CE" w:rsidRDefault="009022CE" w:rsidP="009022CE">
      <w:pPr>
        <w:pStyle w:val="Heading2"/>
        <w:numPr>
          <w:ilvl w:val="0"/>
          <w:numId w:val="0"/>
        </w:numPr>
        <w:ind w:left="851" w:hanging="851"/>
      </w:pPr>
      <w:r>
        <w:t>SYSTEM DESCRIPTION</w:t>
      </w:r>
    </w:p>
    <w:p w14:paraId="222DE5B9" w14:textId="77777777" w:rsidR="00B52034" w:rsidRDefault="00B52034" w:rsidP="00B52034">
      <w:pPr>
        <w:pStyle w:val="Heading3"/>
      </w:pPr>
      <w:r>
        <w:t>General</w:t>
      </w:r>
    </w:p>
    <w:p w14:paraId="55D2AD31" w14:textId="77777777" w:rsidR="00B52034" w:rsidRDefault="00B52034" w:rsidP="00B52034"/>
    <w:p w14:paraId="0E4B197B" w14:textId="77777777" w:rsidR="0019554C" w:rsidRDefault="0019554C" w:rsidP="00B52034">
      <w:pPr>
        <w:pStyle w:val="Heading3"/>
      </w:pPr>
    </w:p>
    <w:p w14:paraId="721D2DA4" w14:textId="77777777" w:rsidR="00B52034" w:rsidRDefault="00B52034" w:rsidP="00B52034">
      <w:pPr>
        <w:pStyle w:val="Heading3"/>
      </w:pPr>
      <w:r>
        <w:t>Rainwater Drainage Strategy</w:t>
      </w:r>
    </w:p>
    <w:p w14:paraId="646CE1FD" w14:textId="77777777" w:rsidR="00B52034" w:rsidRDefault="00B52034" w:rsidP="00324047"/>
    <w:p w14:paraId="40269907" w14:textId="77777777" w:rsidR="00B52034" w:rsidRDefault="00B52034" w:rsidP="00B52034">
      <w:pPr>
        <w:pStyle w:val="Heading3"/>
      </w:pPr>
      <w:r>
        <w:t>Installation &amp; Workmanship</w:t>
      </w:r>
    </w:p>
    <w:p w14:paraId="23C96D86" w14:textId="77777777" w:rsidR="001F3AB5" w:rsidRDefault="001F3AB5" w:rsidP="001F3AB5"/>
    <w:p w14:paraId="017B6834" w14:textId="77777777" w:rsidR="001F3AB5" w:rsidRDefault="001F3AB5" w:rsidP="001F3AB5"/>
    <w:p w14:paraId="7659410B" w14:textId="77777777" w:rsidR="00B52034" w:rsidRDefault="00B52034" w:rsidP="00B52034">
      <w:pPr>
        <w:pStyle w:val="Heading3"/>
      </w:pPr>
      <w:commentRangeStart w:id="25"/>
      <w:r>
        <w:t>Materials</w:t>
      </w:r>
      <w:commentRangeEnd w:id="25"/>
      <w:r w:rsidR="0019554C">
        <w:rPr>
          <w:rStyle w:val="CommentReference"/>
          <w:rFonts w:asciiTheme="minorHAnsi" w:eastAsiaTheme="minorHAnsi" w:hAnsiTheme="minorHAnsi" w:cstheme="minorBidi"/>
          <w:b w:val="0"/>
          <w:bCs w:val="0"/>
        </w:rPr>
        <w:commentReference w:id="25"/>
      </w:r>
    </w:p>
    <w:p w14:paraId="59213F01" w14:textId="77777777" w:rsidR="0019554C" w:rsidRDefault="0019554C" w:rsidP="0019554C"/>
    <w:p w14:paraId="6B7AE00E" w14:textId="77777777" w:rsidR="0019554C" w:rsidRPr="0019554C" w:rsidRDefault="0019554C" w:rsidP="0019554C"/>
    <w:p w14:paraId="63F258FE" w14:textId="77777777" w:rsidR="00B52034" w:rsidRDefault="00B52034" w:rsidP="009022CE">
      <w:pPr>
        <w:pStyle w:val="Heading2"/>
        <w:numPr>
          <w:ilvl w:val="0"/>
          <w:numId w:val="0"/>
        </w:numPr>
        <w:ind w:left="851" w:hanging="851"/>
      </w:pPr>
      <w:r>
        <w:t>TESTING &amp; COMMISSIONING</w:t>
      </w:r>
    </w:p>
    <w:p w14:paraId="634CF54B" w14:textId="77777777" w:rsidR="00B52034" w:rsidRDefault="00B52034" w:rsidP="00B52034">
      <w:r>
        <w:t xml:space="preserve">Carry out testing and commissioning in line with Testing &amp; Commissioning schedule </w:t>
      </w:r>
      <w:r w:rsidRPr="00BC2102">
        <w:t>A[64]500.</w:t>
      </w:r>
    </w:p>
    <w:p w14:paraId="1A6B231A" w14:textId="77777777" w:rsidR="009022CE" w:rsidRDefault="009022CE" w:rsidP="009022CE">
      <w:pPr>
        <w:pStyle w:val="Heading2"/>
        <w:numPr>
          <w:ilvl w:val="0"/>
          <w:numId w:val="0"/>
        </w:numPr>
        <w:ind w:left="851" w:hanging="851"/>
      </w:pPr>
      <w:r>
        <w:t>SYSTEM DRAWINGS / SCHEMATICS</w:t>
      </w:r>
    </w:p>
    <w:p w14:paraId="1B2E62A8" w14:textId="77777777" w:rsidR="009022CE" w:rsidRDefault="009022CE" w:rsidP="00BC2102">
      <w:pPr>
        <w:pStyle w:val="ListParagraph"/>
        <w:numPr>
          <w:ilvl w:val="0"/>
          <w:numId w:val="3"/>
        </w:numPr>
      </w:pPr>
      <w:commentRangeStart w:id="26"/>
      <w:r w:rsidRPr="00611DD2">
        <w:t>R(1-)</w:t>
      </w:r>
      <w:r>
        <w:t xml:space="preserve"> series drawings – Drainage layouts and details</w:t>
      </w:r>
    </w:p>
    <w:p w14:paraId="5D8B8213" w14:textId="77777777" w:rsidR="009022CE" w:rsidRDefault="009022CE" w:rsidP="00BC2102">
      <w:pPr>
        <w:pStyle w:val="ListParagraph"/>
        <w:numPr>
          <w:ilvl w:val="0"/>
          <w:numId w:val="3"/>
        </w:numPr>
      </w:pPr>
      <w:r w:rsidRPr="002268D9">
        <w:t>Y(5-)500</w:t>
      </w:r>
      <w:r>
        <w:t xml:space="preserve"> – Pipework schedule</w:t>
      </w:r>
    </w:p>
    <w:p w14:paraId="4C09F1D6" w14:textId="77777777" w:rsidR="009022CE" w:rsidRDefault="009022CE" w:rsidP="00BC2102">
      <w:pPr>
        <w:pStyle w:val="ListParagraph"/>
        <w:numPr>
          <w:ilvl w:val="0"/>
          <w:numId w:val="3"/>
        </w:numPr>
      </w:pPr>
      <w:r>
        <w:t>Architects roof drawings, details and building sections</w:t>
      </w:r>
    </w:p>
    <w:p w14:paraId="348F7DE7" w14:textId="77777777" w:rsidR="009022CE" w:rsidRDefault="009022CE" w:rsidP="00BC2102">
      <w:pPr>
        <w:pStyle w:val="ListParagraph"/>
        <w:numPr>
          <w:ilvl w:val="0"/>
          <w:numId w:val="3"/>
        </w:numPr>
      </w:pPr>
      <w:r>
        <w:t>Civil engineers drawings for below ground drainage layouts</w:t>
      </w:r>
      <w:commentRangeEnd w:id="26"/>
      <w:r w:rsidR="001F3AB5">
        <w:rPr>
          <w:rStyle w:val="CommentReference"/>
        </w:rPr>
        <w:commentReference w:id="26"/>
      </w:r>
    </w:p>
    <w:p w14:paraId="7FDDD49D" w14:textId="77777777" w:rsidR="009022CE" w:rsidRDefault="009022CE" w:rsidP="009022CE">
      <w:pPr>
        <w:pStyle w:val="Heading2"/>
        <w:numPr>
          <w:ilvl w:val="0"/>
          <w:numId w:val="0"/>
        </w:numPr>
        <w:ind w:left="357" w:hanging="357"/>
      </w:pPr>
      <w:r>
        <w:t>REFERENCE SPECIFICATION CLAUSES</w:t>
      </w:r>
    </w:p>
    <w:p w14:paraId="7C329919" w14:textId="77777777" w:rsidR="001F3AB5" w:rsidRDefault="001F3AB5" w:rsidP="001F3AB5">
      <w:r>
        <w:t>Also see the following Reference Specification SPEC-300 clauses for further details of Workmanship, materials standards, builders work standards, testing/ commissioning, and identification:</w:t>
      </w:r>
    </w:p>
    <w:p w14:paraId="3C283CE8" w14:textId="77777777" w:rsidR="001F3AB5" w:rsidRDefault="00986F61" w:rsidP="001F3AB5">
      <w:pPr>
        <w:pStyle w:val="ListParagraph"/>
        <w:numPr>
          <w:ilvl w:val="0"/>
          <w:numId w:val="4"/>
        </w:numPr>
      </w:pPr>
      <w:r>
        <w:t>PR_65_52_00_00</w:t>
      </w:r>
      <w:r w:rsidR="001F3AB5">
        <w:t xml:space="preserve"> PIPELINES</w:t>
      </w:r>
    </w:p>
    <w:p w14:paraId="6EB56E9D" w14:textId="77777777" w:rsidR="001F3AB5" w:rsidRDefault="00986F61" w:rsidP="001F3AB5">
      <w:pPr>
        <w:pStyle w:val="ListParagraph"/>
        <w:numPr>
          <w:ilvl w:val="0"/>
          <w:numId w:val="4"/>
        </w:numPr>
      </w:pPr>
      <w:r>
        <w:t>PR_20_85_00_00</w:t>
      </w:r>
      <w:r w:rsidR="001F3AB5">
        <w:t xml:space="preserve"> PIPELINE ANCILLARIES</w:t>
      </w:r>
    </w:p>
    <w:p w14:paraId="4161712D" w14:textId="77777777" w:rsidR="001F3AB5" w:rsidRDefault="00986F61" w:rsidP="001F3AB5">
      <w:pPr>
        <w:pStyle w:val="ListParagraph"/>
        <w:numPr>
          <w:ilvl w:val="0"/>
          <w:numId w:val="4"/>
        </w:numPr>
      </w:pPr>
      <w:r>
        <w:lastRenderedPageBreak/>
        <w:t>PR_25_31_48_00</w:t>
      </w:r>
      <w:r w:rsidR="001F3AB5">
        <w:t xml:space="preserve"> THERMAL INSULATION</w:t>
      </w:r>
    </w:p>
    <w:p w14:paraId="523F93CD" w14:textId="77777777" w:rsidR="001F3AB5" w:rsidRDefault="00986F61" w:rsidP="001F3AB5">
      <w:pPr>
        <w:pStyle w:val="ListParagraph"/>
        <w:numPr>
          <w:ilvl w:val="0"/>
          <w:numId w:val="4"/>
        </w:numPr>
      </w:pPr>
      <w:r>
        <w:t xml:space="preserve">AC_60_00_00_00 </w:t>
      </w:r>
      <w:r w:rsidR="001F3AB5">
        <w:t xml:space="preserve"> TESTING AND COMMISSIONING</w:t>
      </w:r>
    </w:p>
    <w:p w14:paraId="6C16121C" w14:textId="77777777" w:rsidR="001F3AB5" w:rsidRDefault="00986F61" w:rsidP="001F3AB5">
      <w:pPr>
        <w:pStyle w:val="ListParagraph"/>
        <w:numPr>
          <w:ilvl w:val="0"/>
          <w:numId w:val="4"/>
        </w:numPr>
      </w:pPr>
      <w:r>
        <w:t>PR_40_10_57_26</w:t>
      </w:r>
      <w:r w:rsidR="001F3AB5">
        <w:t xml:space="preserve"> IDENTIFICATION - MECHANICAL</w:t>
      </w:r>
    </w:p>
    <w:p w14:paraId="25C1B8EE" w14:textId="77777777" w:rsidR="001F3AB5" w:rsidRDefault="003D44FA" w:rsidP="001F3AB5">
      <w:pPr>
        <w:pStyle w:val="ListParagraph"/>
        <w:numPr>
          <w:ilvl w:val="0"/>
          <w:numId w:val="4"/>
        </w:numPr>
      </w:pPr>
      <w:r>
        <w:t>PR_20_29_00_00</w:t>
      </w:r>
      <w:r w:rsidR="001F3AB5">
        <w:t xml:space="preserve"> FIXING TO BUILDING FABRIC</w:t>
      </w:r>
    </w:p>
    <w:p w14:paraId="13E04693" w14:textId="77777777" w:rsidR="001F3AB5" w:rsidRDefault="003D44FA" w:rsidP="001F3AB5">
      <w:pPr>
        <w:pStyle w:val="ListParagraph"/>
        <w:numPr>
          <w:ilvl w:val="0"/>
          <w:numId w:val="4"/>
        </w:numPr>
      </w:pPr>
      <w:r>
        <w:t>PR_35_31_68_72</w:t>
      </w:r>
      <w:r w:rsidR="001F3AB5">
        <w:t xml:space="preserve"> PAINTING AND ANTI-CORROSION TREATMENTS</w:t>
      </w:r>
    </w:p>
    <w:p w14:paraId="1E002D27" w14:textId="77777777" w:rsidR="009022CE" w:rsidRPr="00611DD2" w:rsidRDefault="009022CE" w:rsidP="00BC2102">
      <w:pPr>
        <w:pStyle w:val="ListParagraph"/>
        <w:numPr>
          <w:ilvl w:val="0"/>
          <w:numId w:val="4"/>
        </w:numPr>
      </w:pPr>
      <w:r>
        <w:br w:type="page"/>
      </w:r>
    </w:p>
    <w:p w14:paraId="07D0EA0B" w14:textId="77777777" w:rsidR="009022CE" w:rsidRDefault="009022CE" w:rsidP="009022CE">
      <w:pPr>
        <w:pStyle w:val="Heading1"/>
        <w:numPr>
          <w:ilvl w:val="0"/>
          <w:numId w:val="0"/>
        </w:numPr>
        <w:ind w:left="851" w:hanging="851"/>
      </w:pPr>
      <w:bookmarkStart w:id="27" w:name="_Toc15913759"/>
      <w:r w:rsidRPr="004E435E">
        <w:rPr>
          <w:noProof/>
          <w:color w:val="0070C0"/>
          <w:lang w:eastAsia="en-GB"/>
        </w:rPr>
        <w:lastRenderedPageBreak/>
        <mc:AlternateContent>
          <mc:Choice Requires="wps">
            <w:drawing>
              <wp:anchor distT="0" distB="36195" distL="114300" distR="114300" simplePos="0" relativeHeight="251691008" behindDoc="0" locked="1" layoutInCell="1" allowOverlap="1" wp14:anchorId="07687B6B" wp14:editId="4E5363A1">
                <wp:simplePos x="0" y="0"/>
                <wp:positionH relativeFrom="column">
                  <wp:posOffset>3175</wp:posOffset>
                </wp:positionH>
                <wp:positionV relativeFrom="paragraph">
                  <wp:posOffset>215900</wp:posOffset>
                </wp:positionV>
                <wp:extent cx="2070000" cy="0"/>
                <wp:effectExtent l="0" t="19050" r="6985" b="19050"/>
                <wp:wrapNone/>
                <wp:docPr id="10" name="Straight Connector 10"/>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4D9667" id="Straight Connector 10" o:spid="_x0000_s1026" style="position:absolute;z-index:251691008;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ADi&#10;JMreAQAAKAQAAA4AAAAAAAAAAAAAAAAALgIAAGRycy9lMm9Eb2MueG1sUEsBAi0AFAAGAAgAAAAh&#10;AAMpz1vZAAAABgEAAA8AAAAAAAAAAAAAAAAAOAQAAGRycy9kb3ducmV2LnhtbFBLBQYAAAAABAAE&#10;APMAAAA+BQAAAAA=&#10;" strokecolor="black [3213]" strokeweight="3pt">
                <w10:anchorlock/>
              </v:line>
            </w:pict>
          </mc:Fallback>
        </mc:AlternateContent>
      </w:r>
      <w:r w:rsidR="007E142D" w:rsidRPr="004E435E">
        <w:rPr>
          <w:color w:val="0070C0"/>
          <w:lang w:eastAsia="en-GB"/>
        </w:rPr>
        <w:t>Ss_50_30_04_00</w:t>
      </w:r>
      <w:r>
        <w:tab/>
      </w:r>
      <w:r w:rsidRPr="003E480E">
        <w:t>Foul Drainage Above Ground</w:t>
      </w:r>
      <w:bookmarkEnd w:id="27"/>
    </w:p>
    <w:p w14:paraId="74AF564D" w14:textId="77777777" w:rsidR="009022CE" w:rsidRDefault="009022CE" w:rsidP="009022CE">
      <w:pPr>
        <w:pStyle w:val="Heading2"/>
        <w:numPr>
          <w:ilvl w:val="0"/>
          <w:numId w:val="0"/>
        </w:numPr>
        <w:ind w:left="851" w:hanging="851"/>
      </w:pPr>
      <w:r>
        <w:t>PERFORMANCE OBJECTIVES</w:t>
      </w:r>
    </w:p>
    <w:p w14:paraId="058EAB8E" w14:textId="77777777" w:rsidR="001F3AB5" w:rsidRDefault="001F3AB5" w:rsidP="00692237"/>
    <w:p w14:paraId="4D58297F" w14:textId="77777777" w:rsidR="009022CE" w:rsidRDefault="009022CE" w:rsidP="009022CE">
      <w:pPr>
        <w:pStyle w:val="Heading2"/>
        <w:numPr>
          <w:ilvl w:val="0"/>
          <w:numId w:val="0"/>
        </w:numPr>
        <w:ind w:left="851" w:hanging="851"/>
      </w:pPr>
      <w:r>
        <w:t>DESIGN PARAMETERS</w:t>
      </w:r>
    </w:p>
    <w:p w14:paraId="4A3CCED8" w14:textId="77777777" w:rsidR="00692237" w:rsidRDefault="00692237" w:rsidP="00692237">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692237" w:rsidRPr="003D27CF" w14:paraId="3439AC8C" w14:textId="77777777" w:rsidTr="00692237">
        <w:trPr>
          <w:cnfStyle w:val="100000000000" w:firstRow="1" w:lastRow="0" w:firstColumn="0" w:lastColumn="0" w:oddVBand="0" w:evenVBand="0" w:oddHBand="0" w:evenHBand="0" w:firstRowFirstColumn="0" w:firstRowLastColumn="0" w:lastRowFirstColumn="0" w:lastRowLastColumn="0"/>
        </w:trPr>
        <w:tc>
          <w:tcPr>
            <w:tcW w:w="2405" w:type="dxa"/>
          </w:tcPr>
          <w:p w14:paraId="19D808EA" w14:textId="77777777" w:rsidR="00692237" w:rsidRPr="003D27CF" w:rsidRDefault="00692237" w:rsidP="00692237">
            <w:pPr>
              <w:spacing w:before="0" w:beforeAutospacing="0" w:after="240" w:afterAutospacing="0" w:line="240" w:lineRule="atLeast"/>
              <w:rPr>
                <w:b w:val="0"/>
              </w:rPr>
            </w:pPr>
            <w:r w:rsidRPr="003D27CF">
              <w:rPr>
                <w:b w:val="0"/>
              </w:rPr>
              <w:t xml:space="preserve">Statutory Acts </w:t>
            </w:r>
          </w:p>
        </w:tc>
        <w:tc>
          <w:tcPr>
            <w:tcW w:w="6769" w:type="dxa"/>
            <w:gridSpan w:val="3"/>
          </w:tcPr>
          <w:p w14:paraId="0FDAC7B0" w14:textId="77777777" w:rsidR="00814103" w:rsidRPr="003D27CF" w:rsidRDefault="00692237" w:rsidP="00814103">
            <w:r w:rsidRPr="003D27CF">
              <w:rPr>
                <w:b w:val="0"/>
              </w:rPr>
              <w:t>T</w:t>
            </w:r>
            <w:r>
              <w:rPr>
                <w:b w:val="0"/>
              </w:rPr>
              <w:t xml:space="preserve">he Building </w:t>
            </w:r>
            <w:r w:rsidR="00814103">
              <w:rPr>
                <w:b w:val="0"/>
              </w:rPr>
              <w:t>Regulations</w:t>
            </w:r>
          </w:p>
          <w:p w14:paraId="572B53C6" w14:textId="77777777" w:rsidR="00692237" w:rsidRPr="003D27CF" w:rsidRDefault="00692237" w:rsidP="00692237">
            <w:pPr>
              <w:spacing w:before="0" w:beforeAutospacing="0" w:after="240" w:afterAutospacing="0" w:line="240" w:lineRule="atLeast"/>
              <w:rPr>
                <w:b w:val="0"/>
              </w:rPr>
            </w:pPr>
          </w:p>
        </w:tc>
      </w:tr>
      <w:tr w:rsidR="00692237" w:rsidRPr="003D27CF" w14:paraId="00BF9619" w14:textId="77777777" w:rsidTr="00692237">
        <w:tc>
          <w:tcPr>
            <w:tcW w:w="2405" w:type="dxa"/>
          </w:tcPr>
          <w:p w14:paraId="239D33A1" w14:textId="77777777" w:rsidR="00692237" w:rsidRPr="003D27CF" w:rsidRDefault="00692237" w:rsidP="00692237">
            <w:pPr>
              <w:spacing w:before="0" w:beforeAutospacing="0" w:after="240" w:afterAutospacing="0" w:line="240" w:lineRule="atLeast"/>
            </w:pPr>
            <w:r w:rsidRPr="003D27CF">
              <w:t xml:space="preserve">Building Control / Local Authority requirements </w:t>
            </w:r>
          </w:p>
        </w:tc>
        <w:tc>
          <w:tcPr>
            <w:tcW w:w="6769" w:type="dxa"/>
            <w:gridSpan w:val="3"/>
          </w:tcPr>
          <w:p w14:paraId="60D266E0" w14:textId="77777777" w:rsidR="00692237" w:rsidRPr="003D27CF" w:rsidRDefault="00692237" w:rsidP="00692237">
            <w:pPr>
              <w:spacing w:before="0" w:beforeAutospacing="0" w:after="240" w:afterAutospacing="0" w:line="240" w:lineRule="atLeast"/>
            </w:pPr>
            <w:commentRangeStart w:id="28"/>
            <w:r w:rsidRPr="003D27CF">
              <w:t xml:space="preserve">The Building Regulations Approved Documents </w:t>
            </w:r>
          </w:p>
          <w:p w14:paraId="02C192D8" w14:textId="77777777" w:rsidR="00692237" w:rsidRDefault="00D37164" w:rsidP="00692237">
            <w:pPr>
              <w:numPr>
                <w:ilvl w:val="0"/>
                <w:numId w:val="7"/>
              </w:numPr>
              <w:contextualSpacing/>
            </w:pPr>
            <w:r>
              <w:t>H - Drainage and waste disposal</w:t>
            </w:r>
          </w:p>
          <w:p w14:paraId="572B186C" w14:textId="77777777" w:rsidR="00692237" w:rsidRDefault="00692237" w:rsidP="00692237">
            <w:pPr>
              <w:contextualSpacing/>
            </w:pPr>
          </w:p>
          <w:p w14:paraId="2B54CAAB" w14:textId="77777777" w:rsidR="00692237" w:rsidRDefault="00692237" w:rsidP="00692237">
            <w:pPr>
              <w:spacing w:before="0" w:beforeAutospacing="0" w:after="240" w:afterAutospacing="0" w:line="240" w:lineRule="atLeast"/>
            </w:pPr>
            <w:r>
              <w:t>The Scottish Building Standards</w:t>
            </w:r>
          </w:p>
          <w:p w14:paraId="6EEFCE05" w14:textId="77777777" w:rsidR="00692237" w:rsidRPr="003D27CF" w:rsidRDefault="00692237" w:rsidP="00692237">
            <w:pPr>
              <w:pStyle w:val="ListParagraph"/>
              <w:numPr>
                <w:ilvl w:val="0"/>
                <w:numId w:val="7"/>
              </w:numPr>
            </w:pPr>
            <w:r>
              <w:t>Section 3 (Environment)</w:t>
            </w:r>
            <w:commentRangeEnd w:id="28"/>
            <w:r>
              <w:rPr>
                <w:rStyle w:val="CommentReference"/>
              </w:rPr>
              <w:commentReference w:id="28"/>
            </w:r>
          </w:p>
        </w:tc>
      </w:tr>
      <w:tr w:rsidR="00692237" w:rsidRPr="003D27CF" w14:paraId="07E9D517" w14:textId="77777777" w:rsidTr="00692237">
        <w:tc>
          <w:tcPr>
            <w:tcW w:w="2405" w:type="dxa"/>
          </w:tcPr>
          <w:p w14:paraId="50EDEF5C" w14:textId="77777777" w:rsidR="00692237" w:rsidRPr="003D27CF" w:rsidRDefault="00692237" w:rsidP="00692237">
            <w:pPr>
              <w:spacing w:before="0" w:beforeAutospacing="0" w:after="240" w:afterAutospacing="0" w:line="240" w:lineRule="atLeast"/>
            </w:pPr>
            <w:r w:rsidRPr="003D27CF">
              <w:t xml:space="preserve">Industry standards </w:t>
            </w:r>
          </w:p>
        </w:tc>
        <w:tc>
          <w:tcPr>
            <w:tcW w:w="6769" w:type="dxa"/>
            <w:gridSpan w:val="3"/>
          </w:tcPr>
          <w:p w14:paraId="530471B1" w14:textId="77777777" w:rsidR="00692237" w:rsidRPr="003D27CF" w:rsidRDefault="00692237" w:rsidP="00692237">
            <w:pPr>
              <w:spacing w:before="0" w:beforeAutospacing="0" w:after="240" w:afterAutospacing="0" w:line="240" w:lineRule="atLeast"/>
            </w:pPr>
            <w:r w:rsidRPr="003D27CF">
              <w:t>Chartered Institute of Building Services Engineers (CIBSE)</w:t>
            </w:r>
          </w:p>
          <w:p w14:paraId="6C8A6D5D" w14:textId="77777777" w:rsidR="00692237" w:rsidRDefault="00692237" w:rsidP="00692237">
            <w:pPr>
              <w:pStyle w:val="ListParagraph"/>
              <w:numPr>
                <w:ilvl w:val="0"/>
                <w:numId w:val="8"/>
              </w:numPr>
            </w:pPr>
            <w:r w:rsidRPr="003D27CF">
              <w:t>CIBSE Guide G: Public Health and Plumbing Engineering :2014</w:t>
            </w:r>
          </w:p>
          <w:p w14:paraId="15926F5D" w14:textId="77777777" w:rsidR="00692237" w:rsidRPr="000A4AED" w:rsidRDefault="00692237" w:rsidP="00692237">
            <w:r w:rsidRPr="000A4AED">
              <w:t>Water Regulations Advisory Scheme (WRAS)</w:t>
            </w:r>
          </w:p>
          <w:p w14:paraId="2DC70FE3" w14:textId="77777777" w:rsidR="00692237" w:rsidRPr="000A4AED" w:rsidRDefault="00692237" w:rsidP="00692237">
            <w:pPr>
              <w:pStyle w:val="ListParagraph"/>
              <w:numPr>
                <w:ilvl w:val="0"/>
                <w:numId w:val="10"/>
              </w:numPr>
            </w:pPr>
            <w:r w:rsidRPr="000A4AED">
              <w:t>The Water Regulations Guide</w:t>
            </w:r>
          </w:p>
          <w:p w14:paraId="48B94DC8" w14:textId="77777777" w:rsidR="00692237" w:rsidRPr="008A3572" w:rsidRDefault="00692237" w:rsidP="00692237">
            <w:pPr>
              <w:pStyle w:val="ListParagraph"/>
              <w:numPr>
                <w:ilvl w:val="0"/>
                <w:numId w:val="10"/>
              </w:numPr>
            </w:pPr>
            <w:r w:rsidRPr="000A4AED">
              <w:t>Information and guidance notes</w:t>
            </w:r>
          </w:p>
        </w:tc>
      </w:tr>
      <w:tr w:rsidR="00692237" w:rsidRPr="003D27CF" w14:paraId="24B211AE" w14:textId="77777777" w:rsidTr="00692237">
        <w:tc>
          <w:tcPr>
            <w:tcW w:w="2405" w:type="dxa"/>
          </w:tcPr>
          <w:p w14:paraId="30A08842" w14:textId="77777777" w:rsidR="00692237" w:rsidRPr="003D27CF" w:rsidRDefault="00692237" w:rsidP="00692237">
            <w:pPr>
              <w:spacing w:before="0" w:beforeAutospacing="0" w:after="240" w:afterAutospacing="0" w:line="240" w:lineRule="atLeast"/>
            </w:pPr>
            <w:r w:rsidRPr="003D27CF">
              <w:t xml:space="preserve">British Standards </w:t>
            </w:r>
          </w:p>
        </w:tc>
        <w:tc>
          <w:tcPr>
            <w:tcW w:w="1418" w:type="dxa"/>
          </w:tcPr>
          <w:p w14:paraId="19980899" w14:textId="77777777" w:rsidR="00692237" w:rsidRPr="003D27CF" w:rsidRDefault="00692237" w:rsidP="00692237">
            <w:pPr>
              <w:spacing w:before="0" w:beforeAutospacing="0" w:after="240" w:afterAutospacing="0" w:line="240" w:lineRule="atLeast"/>
            </w:pPr>
            <w:r w:rsidRPr="003D27CF">
              <w:rPr>
                <w:rFonts w:cstheme="minorHAnsi"/>
              </w:rPr>
              <w:t>EN 12056-1</w:t>
            </w:r>
          </w:p>
        </w:tc>
        <w:tc>
          <w:tcPr>
            <w:tcW w:w="850" w:type="dxa"/>
          </w:tcPr>
          <w:p w14:paraId="788E8708" w14:textId="77777777" w:rsidR="00692237" w:rsidRPr="003D27CF" w:rsidRDefault="00692237" w:rsidP="00692237">
            <w:pPr>
              <w:spacing w:before="0" w:beforeAutospacing="0" w:after="240" w:afterAutospacing="0" w:line="240" w:lineRule="atLeast"/>
            </w:pPr>
            <w:r w:rsidRPr="003D27CF">
              <w:t>2000</w:t>
            </w:r>
          </w:p>
        </w:tc>
        <w:tc>
          <w:tcPr>
            <w:tcW w:w="4501" w:type="dxa"/>
          </w:tcPr>
          <w:p w14:paraId="0EDF399E" w14:textId="77777777" w:rsidR="00692237" w:rsidRPr="003D27CF" w:rsidRDefault="00692237" w:rsidP="00692237">
            <w:pPr>
              <w:spacing w:before="0" w:beforeAutospacing="0" w:after="240" w:afterAutospacing="0" w:line="240" w:lineRule="atLeast"/>
            </w:pPr>
            <w:r w:rsidRPr="003D27CF">
              <w:t>Gravity drainage systems inside buildings. General and performance requirements</w:t>
            </w:r>
          </w:p>
        </w:tc>
      </w:tr>
      <w:tr w:rsidR="00692237" w:rsidRPr="003D27CF" w14:paraId="062C12B3" w14:textId="77777777" w:rsidTr="00692237">
        <w:tc>
          <w:tcPr>
            <w:tcW w:w="2405" w:type="dxa"/>
          </w:tcPr>
          <w:p w14:paraId="5E5D0B4A" w14:textId="77777777" w:rsidR="00692237" w:rsidRPr="003D27CF" w:rsidRDefault="00692237" w:rsidP="00692237">
            <w:pPr>
              <w:spacing w:before="0" w:beforeAutospacing="0" w:after="240" w:afterAutospacing="0" w:line="240" w:lineRule="atLeast"/>
            </w:pPr>
          </w:p>
        </w:tc>
        <w:tc>
          <w:tcPr>
            <w:tcW w:w="1418" w:type="dxa"/>
          </w:tcPr>
          <w:p w14:paraId="3286EFDF" w14:textId="77777777" w:rsidR="00692237" w:rsidRPr="003D27CF" w:rsidRDefault="00692237" w:rsidP="00692237">
            <w:pPr>
              <w:spacing w:before="0" w:beforeAutospacing="0" w:after="240" w:afterAutospacing="0" w:line="240" w:lineRule="atLeast"/>
            </w:pPr>
            <w:r w:rsidRPr="003D27CF">
              <w:rPr>
                <w:rFonts w:cstheme="minorHAnsi"/>
              </w:rPr>
              <w:t>EN 12056-</w:t>
            </w:r>
            <w:r>
              <w:rPr>
                <w:rFonts w:cstheme="minorHAnsi"/>
              </w:rPr>
              <w:t>2</w:t>
            </w:r>
          </w:p>
        </w:tc>
        <w:tc>
          <w:tcPr>
            <w:tcW w:w="850" w:type="dxa"/>
          </w:tcPr>
          <w:p w14:paraId="7DAD1D9E" w14:textId="77777777" w:rsidR="00692237" w:rsidRPr="003D27CF" w:rsidRDefault="00692237" w:rsidP="00692237">
            <w:pPr>
              <w:spacing w:before="0" w:beforeAutospacing="0" w:after="240" w:afterAutospacing="0" w:line="240" w:lineRule="atLeast"/>
            </w:pPr>
            <w:r w:rsidRPr="003D27CF">
              <w:t>2000</w:t>
            </w:r>
          </w:p>
        </w:tc>
        <w:tc>
          <w:tcPr>
            <w:tcW w:w="4501" w:type="dxa"/>
          </w:tcPr>
          <w:p w14:paraId="75562DE8" w14:textId="77777777" w:rsidR="00692237" w:rsidRPr="003D27CF" w:rsidRDefault="00692237" w:rsidP="00692237">
            <w:pPr>
              <w:spacing w:before="0" w:beforeAutospacing="0" w:after="240" w:afterAutospacing="0" w:line="240" w:lineRule="atLeast"/>
            </w:pPr>
            <w:r w:rsidRPr="00C7627A">
              <w:t>Gravity drainage systems inside buildings. Sanitary pipework, layout and calculation</w:t>
            </w:r>
          </w:p>
        </w:tc>
      </w:tr>
      <w:tr w:rsidR="00692237" w:rsidRPr="003D27CF" w14:paraId="4D3D85A4" w14:textId="77777777" w:rsidTr="00692237">
        <w:tc>
          <w:tcPr>
            <w:tcW w:w="2405" w:type="dxa"/>
          </w:tcPr>
          <w:p w14:paraId="63D6026A" w14:textId="77777777" w:rsidR="00692237" w:rsidRPr="003D27CF" w:rsidRDefault="00692237" w:rsidP="00692237">
            <w:pPr>
              <w:spacing w:before="0" w:beforeAutospacing="0" w:after="240" w:afterAutospacing="0" w:line="240" w:lineRule="atLeast"/>
            </w:pPr>
          </w:p>
        </w:tc>
        <w:tc>
          <w:tcPr>
            <w:tcW w:w="1418" w:type="dxa"/>
          </w:tcPr>
          <w:p w14:paraId="24278EDA" w14:textId="77777777" w:rsidR="00692237" w:rsidRPr="003D27CF" w:rsidRDefault="00692237" w:rsidP="00692237">
            <w:pPr>
              <w:spacing w:before="0" w:beforeAutospacing="0" w:after="240" w:afterAutospacing="0" w:line="240" w:lineRule="atLeast"/>
            </w:pPr>
            <w:r w:rsidRPr="003D27CF">
              <w:rPr>
                <w:rFonts w:cstheme="minorHAnsi"/>
              </w:rPr>
              <w:t>EN 12056-5</w:t>
            </w:r>
          </w:p>
        </w:tc>
        <w:tc>
          <w:tcPr>
            <w:tcW w:w="850" w:type="dxa"/>
          </w:tcPr>
          <w:p w14:paraId="1C9FFBB8" w14:textId="77777777" w:rsidR="00692237" w:rsidRPr="003D27CF" w:rsidRDefault="00692237" w:rsidP="00692237">
            <w:pPr>
              <w:spacing w:before="0" w:beforeAutospacing="0" w:after="240" w:afterAutospacing="0" w:line="240" w:lineRule="atLeast"/>
            </w:pPr>
            <w:r w:rsidRPr="003D27CF">
              <w:t>2000</w:t>
            </w:r>
          </w:p>
        </w:tc>
        <w:tc>
          <w:tcPr>
            <w:tcW w:w="4501" w:type="dxa"/>
          </w:tcPr>
          <w:p w14:paraId="40887000" w14:textId="77777777" w:rsidR="00692237" w:rsidRPr="003D27CF" w:rsidRDefault="00692237" w:rsidP="00692237">
            <w:pPr>
              <w:spacing w:before="0" w:beforeAutospacing="0" w:after="240" w:afterAutospacing="0" w:line="240" w:lineRule="atLeast"/>
            </w:pPr>
            <w:r w:rsidRPr="003D27CF">
              <w:t>Gravity drainage systems inside buildings. Installation and testing, instructions for operation, maintenance and use</w:t>
            </w:r>
          </w:p>
        </w:tc>
      </w:tr>
      <w:tr w:rsidR="00692237" w:rsidRPr="003D27CF" w14:paraId="0151D24B" w14:textId="77777777" w:rsidTr="00692237">
        <w:tc>
          <w:tcPr>
            <w:tcW w:w="2405" w:type="dxa"/>
          </w:tcPr>
          <w:p w14:paraId="4C3CD605" w14:textId="77777777" w:rsidR="00692237" w:rsidRPr="003D27CF" w:rsidRDefault="00692237" w:rsidP="00692237">
            <w:pPr>
              <w:spacing w:before="0" w:beforeAutospacing="0" w:after="240" w:afterAutospacing="0" w:line="240" w:lineRule="atLeast"/>
            </w:pPr>
          </w:p>
        </w:tc>
        <w:tc>
          <w:tcPr>
            <w:tcW w:w="1418" w:type="dxa"/>
          </w:tcPr>
          <w:p w14:paraId="54EB57CE" w14:textId="77777777" w:rsidR="00692237" w:rsidRPr="003D27CF" w:rsidRDefault="00692237" w:rsidP="00692237">
            <w:pPr>
              <w:spacing w:before="0" w:beforeAutospacing="0" w:after="240" w:afterAutospacing="0" w:line="240" w:lineRule="atLeast"/>
            </w:pPr>
            <w:r w:rsidRPr="003D27CF">
              <w:t>BS 8000-13</w:t>
            </w:r>
          </w:p>
        </w:tc>
        <w:tc>
          <w:tcPr>
            <w:tcW w:w="850" w:type="dxa"/>
          </w:tcPr>
          <w:p w14:paraId="63945971" w14:textId="77777777" w:rsidR="00692237" w:rsidRPr="003D27CF" w:rsidRDefault="00692237" w:rsidP="00692237">
            <w:pPr>
              <w:spacing w:before="0" w:beforeAutospacing="0" w:after="240" w:afterAutospacing="0" w:line="240" w:lineRule="atLeast"/>
            </w:pPr>
            <w:r w:rsidRPr="003D27CF">
              <w:t>1989</w:t>
            </w:r>
          </w:p>
        </w:tc>
        <w:tc>
          <w:tcPr>
            <w:tcW w:w="4501" w:type="dxa"/>
          </w:tcPr>
          <w:p w14:paraId="4D383B90" w14:textId="77777777" w:rsidR="00692237" w:rsidRPr="003D27CF" w:rsidRDefault="00692237" w:rsidP="00692237">
            <w:pPr>
              <w:spacing w:before="0" w:beforeAutospacing="0" w:after="240" w:afterAutospacing="0" w:line="240" w:lineRule="atLeast"/>
            </w:pPr>
            <w:r w:rsidRPr="003D27CF">
              <w:t>Workmanship on building sites. Code of practice for above ground drainage and sanitary appliances</w:t>
            </w:r>
          </w:p>
        </w:tc>
      </w:tr>
      <w:tr w:rsidR="00692237" w:rsidRPr="003D27CF" w14:paraId="5239B9F2" w14:textId="77777777" w:rsidTr="00692237">
        <w:tc>
          <w:tcPr>
            <w:tcW w:w="2405" w:type="dxa"/>
          </w:tcPr>
          <w:p w14:paraId="3AFD2598" w14:textId="77777777" w:rsidR="00692237" w:rsidRPr="003D27CF" w:rsidRDefault="00692237" w:rsidP="00692237"/>
        </w:tc>
        <w:tc>
          <w:tcPr>
            <w:tcW w:w="1418" w:type="dxa"/>
          </w:tcPr>
          <w:p w14:paraId="1C98015A" w14:textId="77777777" w:rsidR="00692237" w:rsidRPr="00334304" w:rsidRDefault="00692237" w:rsidP="00692237">
            <w:r>
              <w:t>BS 6465</w:t>
            </w:r>
          </w:p>
        </w:tc>
        <w:tc>
          <w:tcPr>
            <w:tcW w:w="850" w:type="dxa"/>
          </w:tcPr>
          <w:p w14:paraId="0E78A36E" w14:textId="77777777" w:rsidR="00692237" w:rsidRDefault="00692237" w:rsidP="00692237">
            <w:r>
              <w:t>Various</w:t>
            </w:r>
          </w:p>
        </w:tc>
        <w:tc>
          <w:tcPr>
            <w:tcW w:w="4501" w:type="dxa"/>
          </w:tcPr>
          <w:p w14:paraId="45225C3F" w14:textId="77777777" w:rsidR="00692237" w:rsidRPr="003D27CF" w:rsidRDefault="00692237" w:rsidP="00692237">
            <w:pPr>
              <w:tabs>
                <w:tab w:val="left" w:pos="1230"/>
              </w:tabs>
            </w:pPr>
            <w:r>
              <w:t>Sanitary Installations</w:t>
            </w:r>
            <w:r>
              <w:tab/>
            </w:r>
          </w:p>
        </w:tc>
      </w:tr>
    </w:tbl>
    <w:p w14:paraId="0B9F69AF" w14:textId="77777777" w:rsidR="00692237" w:rsidRDefault="00692237" w:rsidP="00692237"/>
    <w:p w14:paraId="7DA62035" w14:textId="77777777" w:rsidR="00692237" w:rsidRDefault="00692237" w:rsidP="00692237">
      <w:pPr>
        <w:pStyle w:val="Heading3"/>
      </w:pPr>
      <w:r>
        <w:lastRenderedPageBreak/>
        <w:t>Project Specific Requirements</w:t>
      </w:r>
    </w:p>
    <w:tbl>
      <w:tblPr>
        <w:tblStyle w:val="Schedule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4"/>
        <w:gridCol w:w="6060"/>
      </w:tblGrid>
      <w:tr w:rsidR="00692237" w:rsidRPr="003D27CF" w14:paraId="5951B0F1" w14:textId="77777777" w:rsidTr="00692237">
        <w:trPr>
          <w:cnfStyle w:val="100000000000" w:firstRow="1" w:lastRow="0" w:firstColumn="0" w:lastColumn="0" w:oddVBand="0" w:evenVBand="0" w:oddHBand="0" w:evenHBand="0" w:firstRowFirstColumn="0" w:firstRowLastColumn="0" w:lastRowFirstColumn="0" w:lastRowLastColumn="0"/>
        </w:trPr>
        <w:tc>
          <w:tcPr>
            <w:tcW w:w="3114" w:type="dxa"/>
          </w:tcPr>
          <w:p w14:paraId="692E95F3" w14:textId="77777777" w:rsidR="00692237" w:rsidRPr="003D27CF" w:rsidRDefault="00692237" w:rsidP="00692237">
            <w:r w:rsidRPr="00DE6CA8">
              <w:rPr>
                <w:rFonts w:cstheme="minorHAnsi"/>
                <w:b w:val="0"/>
              </w:rPr>
              <w:t xml:space="preserve">Utilities </w:t>
            </w:r>
          </w:p>
        </w:tc>
        <w:tc>
          <w:tcPr>
            <w:tcW w:w="6060" w:type="dxa"/>
          </w:tcPr>
          <w:p w14:paraId="3B3B7F7E" w14:textId="77777777" w:rsidR="00692237" w:rsidRPr="00DE6CA8" w:rsidRDefault="00692237" w:rsidP="00692237">
            <w:pPr>
              <w:rPr>
                <w:rFonts w:cstheme="minorHAnsi"/>
                <w:b w:val="0"/>
              </w:rPr>
            </w:pPr>
            <w:r w:rsidRPr="00DE6CA8">
              <w:rPr>
                <w:rFonts w:cstheme="minorHAnsi"/>
                <w:b w:val="0"/>
              </w:rPr>
              <w:t>Requirements of</w:t>
            </w:r>
          </w:p>
          <w:p w14:paraId="7496D40B" w14:textId="77777777" w:rsidR="00692237" w:rsidRPr="00DE6CA8" w:rsidRDefault="00692237" w:rsidP="00692237">
            <w:pPr>
              <w:pStyle w:val="ListParagraph"/>
              <w:numPr>
                <w:ilvl w:val="0"/>
                <w:numId w:val="9"/>
              </w:numPr>
              <w:spacing w:after="0" w:afterAutospacing="0"/>
              <w:ind w:left="714" w:hanging="357"/>
              <w:rPr>
                <w:b w:val="0"/>
              </w:rPr>
            </w:pPr>
            <w:commentRangeStart w:id="29"/>
            <w:r w:rsidRPr="00DE6CA8">
              <w:rPr>
                <w:rFonts w:cstheme="minorHAnsi"/>
                <w:b w:val="0"/>
              </w:rPr>
              <w:t>Thames Water</w:t>
            </w:r>
            <w:r w:rsidRPr="00DE6CA8">
              <w:rPr>
                <w:b w:val="0"/>
              </w:rPr>
              <w:t xml:space="preserve">  </w:t>
            </w:r>
            <w:commentRangeEnd w:id="29"/>
            <w:r>
              <w:rPr>
                <w:rStyle w:val="CommentReference"/>
                <w:b w:val="0"/>
              </w:rPr>
              <w:commentReference w:id="29"/>
            </w:r>
          </w:p>
        </w:tc>
      </w:tr>
      <w:tr w:rsidR="00692237" w:rsidRPr="003D27CF" w14:paraId="24E102BD" w14:textId="77777777" w:rsidTr="00692237">
        <w:tc>
          <w:tcPr>
            <w:tcW w:w="3114" w:type="dxa"/>
          </w:tcPr>
          <w:p w14:paraId="2DFDECA3" w14:textId="77777777" w:rsidR="00692237" w:rsidRPr="00BC2102" w:rsidRDefault="00692237" w:rsidP="00692237">
            <w:pPr>
              <w:rPr>
                <w:b/>
              </w:rPr>
            </w:pPr>
            <w:r w:rsidRPr="00BC2102">
              <w:t xml:space="preserve">Compliance in accordance with </w:t>
            </w:r>
          </w:p>
        </w:tc>
        <w:tc>
          <w:tcPr>
            <w:tcW w:w="6060" w:type="dxa"/>
          </w:tcPr>
          <w:p w14:paraId="016BEFF4" w14:textId="77777777" w:rsidR="00692237" w:rsidRPr="00BC2102" w:rsidRDefault="00692237" w:rsidP="00692237">
            <w:pPr>
              <w:rPr>
                <w:b/>
              </w:rPr>
            </w:pPr>
            <w:r w:rsidRPr="00BC2102">
              <w:t xml:space="preserve">BS EN 12056-1 System Type III </w:t>
            </w:r>
          </w:p>
        </w:tc>
      </w:tr>
      <w:tr w:rsidR="00692237" w14:paraId="5F002438" w14:textId="77777777" w:rsidTr="00692237">
        <w:tc>
          <w:tcPr>
            <w:tcW w:w="3114" w:type="dxa"/>
          </w:tcPr>
          <w:p w14:paraId="6732CEBF" w14:textId="77777777" w:rsidR="00692237" w:rsidRPr="00D015C8" w:rsidRDefault="00692237" w:rsidP="00692237">
            <w:pPr>
              <w:spacing w:before="0" w:beforeAutospacing="0" w:after="240" w:afterAutospacing="0" w:line="240" w:lineRule="atLeast"/>
            </w:pPr>
            <w:commentRangeStart w:id="30"/>
            <w:r w:rsidRPr="00D015C8">
              <w:t>NHBC</w:t>
            </w:r>
          </w:p>
        </w:tc>
        <w:tc>
          <w:tcPr>
            <w:tcW w:w="6060" w:type="dxa"/>
          </w:tcPr>
          <w:p w14:paraId="233262AC" w14:textId="77777777" w:rsidR="00692237" w:rsidRPr="00D015C8" w:rsidRDefault="00D37164" w:rsidP="00692237">
            <w:pPr>
              <w:spacing w:before="0" w:beforeAutospacing="0" w:after="240" w:afterAutospacing="0" w:line="240" w:lineRule="atLeast"/>
            </w:pPr>
            <w:r>
              <w:t>Part 8 ‐ Services and internal finishes</w:t>
            </w:r>
            <w:commentRangeEnd w:id="30"/>
            <w:r w:rsidR="00692237">
              <w:rPr>
                <w:rStyle w:val="CommentReference"/>
              </w:rPr>
              <w:commentReference w:id="30"/>
            </w:r>
          </w:p>
        </w:tc>
      </w:tr>
      <w:tr w:rsidR="00692237" w14:paraId="3E71BCC9" w14:textId="77777777" w:rsidTr="00692237">
        <w:tc>
          <w:tcPr>
            <w:tcW w:w="3114" w:type="dxa"/>
          </w:tcPr>
          <w:p w14:paraId="237A59FA" w14:textId="77777777" w:rsidR="00692237" w:rsidRPr="003D27CF" w:rsidRDefault="00692237" w:rsidP="00692237">
            <w:pPr>
              <w:spacing w:before="0" w:beforeAutospacing="0" w:after="240" w:afterAutospacing="0" w:line="240" w:lineRule="atLeast"/>
            </w:pPr>
            <w:r w:rsidRPr="003D27CF">
              <w:t>All Manufacturer’s recommendations and instructions</w:t>
            </w:r>
          </w:p>
        </w:tc>
        <w:tc>
          <w:tcPr>
            <w:tcW w:w="6060" w:type="dxa"/>
          </w:tcPr>
          <w:p w14:paraId="27DA994C" w14:textId="77777777" w:rsidR="00692237" w:rsidRPr="003D27CF" w:rsidRDefault="00692237" w:rsidP="00692237">
            <w:pPr>
              <w:spacing w:before="0" w:beforeAutospacing="0" w:after="240" w:afterAutospacing="0" w:line="240" w:lineRule="atLeast"/>
            </w:pPr>
            <w:r w:rsidRPr="003D27CF">
              <w:t>In particular</w:t>
            </w:r>
          </w:p>
          <w:p w14:paraId="0837CB69" w14:textId="77777777" w:rsidR="00692237" w:rsidRDefault="00692237" w:rsidP="00692237">
            <w:pPr>
              <w:pStyle w:val="ListParagraph"/>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cstheme="minorHAnsi"/>
              </w:rPr>
            </w:pPr>
            <w:r>
              <w:rPr>
                <w:rFonts w:cstheme="minorHAnsi"/>
              </w:rPr>
              <w:t>Specified above ground pipework manufacturer</w:t>
            </w:r>
          </w:p>
          <w:p w14:paraId="5F83239B" w14:textId="77777777" w:rsidR="00692237" w:rsidRDefault="00692237" w:rsidP="00692237">
            <w:pPr>
              <w:pStyle w:val="ListParagraph"/>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cstheme="minorHAnsi"/>
              </w:rPr>
            </w:pPr>
            <w:r>
              <w:rPr>
                <w:rFonts w:cstheme="minorHAnsi"/>
              </w:rPr>
              <w:t>Gully manufacturer</w:t>
            </w:r>
          </w:p>
          <w:p w14:paraId="44F9CE72" w14:textId="77777777" w:rsidR="00692237" w:rsidRPr="000153F3" w:rsidRDefault="00692237" w:rsidP="00692237">
            <w:pPr>
              <w:pStyle w:val="ListParagraph"/>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cstheme="minorHAnsi"/>
              </w:rPr>
            </w:pPr>
            <w:r>
              <w:rPr>
                <w:rFonts w:cstheme="minorHAnsi"/>
              </w:rPr>
              <w:t>Fan coil unit manufacturer with regards to condensate drainage</w:t>
            </w:r>
          </w:p>
        </w:tc>
      </w:tr>
    </w:tbl>
    <w:p w14:paraId="2C644EE7" w14:textId="77777777" w:rsidR="009022CE" w:rsidRDefault="009022CE" w:rsidP="009022CE">
      <w:pPr>
        <w:pStyle w:val="Heading2"/>
        <w:numPr>
          <w:ilvl w:val="0"/>
          <w:numId w:val="0"/>
        </w:numPr>
        <w:ind w:left="851" w:hanging="851"/>
      </w:pPr>
      <w:r>
        <w:t>SYSTEM DESCRIPTION</w:t>
      </w:r>
    </w:p>
    <w:p w14:paraId="1F33AC44" w14:textId="77777777" w:rsidR="00EE3E2D" w:rsidRDefault="00EE3E2D" w:rsidP="00EE3E2D">
      <w:pPr>
        <w:pStyle w:val="Heading3"/>
      </w:pPr>
      <w:r>
        <w:t>General</w:t>
      </w:r>
    </w:p>
    <w:p w14:paraId="1C6476F6" w14:textId="77777777" w:rsidR="001F3AB5" w:rsidRDefault="001F3AB5" w:rsidP="001F3AB5"/>
    <w:p w14:paraId="55346F11" w14:textId="77777777" w:rsidR="00FF6CBA" w:rsidRDefault="00FF6CBA" w:rsidP="00FF6CBA">
      <w:pPr>
        <w:pStyle w:val="Heading3"/>
      </w:pPr>
      <w:r>
        <w:t>Above Ground Foul Drainage Strategy</w:t>
      </w:r>
    </w:p>
    <w:p w14:paraId="5795C5C0" w14:textId="77777777" w:rsidR="001F3AB5" w:rsidRDefault="001F3AB5" w:rsidP="001F3AB5"/>
    <w:p w14:paraId="27D04A24" w14:textId="77777777" w:rsidR="00FF6CBA" w:rsidRDefault="00FF6CBA" w:rsidP="00FF6CBA">
      <w:pPr>
        <w:pStyle w:val="Heading3"/>
      </w:pPr>
      <w:r>
        <w:t>Installation &amp; Workmanship</w:t>
      </w:r>
    </w:p>
    <w:p w14:paraId="7CB9166C" w14:textId="77777777" w:rsidR="001F3AB5" w:rsidRDefault="001F3AB5" w:rsidP="001F3AB5"/>
    <w:p w14:paraId="639E3B26" w14:textId="77777777" w:rsidR="00FF6CBA" w:rsidRPr="00BC2102" w:rsidRDefault="00FF6CBA" w:rsidP="00FF6CBA">
      <w:pPr>
        <w:pStyle w:val="Heading3"/>
      </w:pPr>
      <w:r w:rsidRPr="00BC2102">
        <w:t>Materials</w:t>
      </w:r>
    </w:p>
    <w:p w14:paraId="484FFBD8" w14:textId="77777777" w:rsidR="00FF6CBA" w:rsidRDefault="00FF6CBA" w:rsidP="00FF6CBA"/>
    <w:p w14:paraId="3F7D5B8B" w14:textId="77777777" w:rsidR="001F3AB5" w:rsidRDefault="001F3AB5" w:rsidP="00FF6CBA"/>
    <w:p w14:paraId="472DC7AD" w14:textId="77777777" w:rsidR="00B829B1" w:rsidRPr="001A574A" w:rsidRDefault="00B829B1" w:rsidP="00B829B1">
      <w:pPr>
        <w:pStyle w:val="Heading2"/>
        <w:numPr>
          <w:ilvl w:val="0"/>
          <w:numId w:val="0"/>
        </w:numPr>
        <w:ind w:left="851" w:hanging="851"/>
      </w:pPr>
      <w:bookmarkStart w:id="31" w:name="_Toc431313702"/>
      <w:r>
        <w:t>R11.4</w:t>
      </w:r>
      <w:r>
        <w:tab/>
        <w:t>TESTING &amp; COMMISSIONING</w:t>
      </w:r>
      <w:bookmarkEnd w:id="31"/>
    </w:p>
    <w:p w14:paraId="42520C11" w14:textId="77777777" w:rsidR="00B829B1" w:rsidRDefault="00B829B1" w:rsidP="00B829B1">
      <w:r w:rsidRPr="00BC2102">
        <w:t>Carry out testing and commissioning in line with Testing &amp; Commissioning schedule A[64]500.</w:t>
      </w:r>
    </w:p>
    <w:p w14:paraId="60A5C84F" w14:textId="77777777" w:rsidR="009022CE" w:rsidRDefault="009022CE" w:rsidP="009022CE">
      <w:pPr>
        <w:pStyle w:val="Heading2"/>
        <w:numPr>
          <w:ilvl w:val="0"/>
          <w:numId w:val="0"/>
        </w:numPr>
        <w:ind w:left="851" w:hanging="851"/>
      </w:pPr>
      <w:r>
        <w:t>SYSTEM DRAWINGS / SCHEMATICS</w:t>
      </w:r>
    </w:p>
    <w:p w14:paraId="53025A43" w14:textId="77777777" w:rsidR="009022CE" w:rsidRDefault="009022CE" w:rsidP="00BC2102">
      <w:pPr>
        <w:pStyle w:val="ListParagraph"/>
        <w:numPr>
          <w:ilvl w:val="0"/>
          <w:numId w:val="3"/>
        </w:numPr>
      </w:pPr>
      <w:commentRangeStart w:id="32"/>
      <w:r>
        <w:t>R(1-) series drawings – Drainage layouts and details</w:t>
      </w:r>
    </w:p>
    <w:p w14:paraId="1C4D94D5" w14:textId="77777777" w:rsidR="009022CE" w:rsidRDefault="009022CE" w:rsidP="00BC2102">
      <w:pPr>
        <w:pStyle w:val="ListParagraph"/>
        <w:numPr>
          <w:ilvl w:val="0"/>
          <w:numId w:val="3"/>
        </w:numPr>
      </w:pPr>
      <w:r w:rsidRPr="002268D9">
        <w:t>Y(5-)500</w:t>
      </w:r>
      <w:r>
        <w:t xml:space="preserve"> – Pipework schedule</w:t>
      </w:r>
    </w:p>
    <w:p w14:paraId="675376B5" w14:textId="77777777" w:rsidR="009022CE" w:rsidRDefault="009022CE" w:rsidP="00BC2102">
      <w:pPr>
        <w:pStyle w:val="ListParagraph"/>
        <w:numPr>
          <w:ilvl w:val="0"/>
          <w:numId w:val="3"/>
        </w:numPr>
      </w:pPr>
      <w:r>
        <w:t>See T(--)500</w:t>
      </w:r>
      <w:r w:rsidR="00B829B1">
        <w:t xml:space="preserve"> and U(--)500</w:t>
      </w:r>
      <w:r>
        <w:t xml:space="preserve"> f</w:t>
      </w:r>
      <w:r w:rsidR="00B829B1">
        <w:t xml:space="preserve">or specification of boilers, </w:t>
      </w:r>
      <w:r>
        <w:t>fan coils</w:t>
      </w:r>
      <w:r w:rsidR="00B829B1">
        <w:t xml:space="preserve"> units and MVHRs</w:t>
      </w:r>
      <w:r>
        <w:t xml:space="preserve"> for condensate requirements</w:t>
      </w:r>
    </w:p>
    <w:p w14:paraId="07FDFAF6" w14:textId="77777777" w:rsidR="009022CE" w:rsidRDefault="009022CE" w:rsidP="00BC2102">
      <w:pPr>
        <w:pStyle w:val="ListParagraph"/>
        <w:numPr>
          <w:ilvl w:val="0"/>
          <w:numId w:val="3"/>
        </w:numPr>
      </w:pPr>
      <w:r>
        <w:t>Architects drawings and sections</w:t>
      </w:r>
    </w:p>
    <w:p w14:paraId="359176DA" w14:textId="77777777" w:rsidR="009022CE" w:rsidRDefault="009022CE" w:rsidP="00BC2102">
      <w:pPr>
        <w:pStyle w:val="ListParagraph"/>
        <w:numPr>
          <w:ilvl w:val="0"/>
          <w:numId w:val="3"/>
        </w:numPr>
      </w:pPr>
      <w:r>
        <w:t>Civil engineers drawings for below ground drainage layouts</w:t>
      </w:r>
      <w:commentRangeEnd w:id="32"/>
      <w:r w:rsidR="001F3AB5">
        <w:rPr>
          <w:rStyle w:val="CommentReference"/>
        </w:rPr>
        <w:commentReference w:id="32"/>
      </w:r>
    </w:p>
    <w:p w14:paraId="2889479D" w14:textId="77777777" w:rsidR="009022CE" w:rsidRDefault="009022CE" w:rsidP="009022CE">
      <w:pPr>
        <w:pStyle w:val="Heading2"/>
        <w:numPr>
          <w:ilvl w:val="0"/>
          <w:numId w:val="0"/>
        </w:numPr>
        <w:ind w:left="357" w:hanging="357"/>
      </w:pPr>
      <w:r>
        <w:t>REFERENCE SPECIFICATION CLAUSES</w:t>
      </w:r>
    </w:p>
    <w:p w14:paraId="358D1147" w14:textId="77777777" w:rsidR="001F3AB5" w:rsidRDefault="001F3AB5" w:rsidP="001F3AB5">
      <w:r>
        <w:t>Also see the following Reference Specification SPEC-300 clauses for further details of Workmanship, materials standards, builders work standards, testing/ commissioning, and identification:</w:t>
      </w:r>
    </w:p>
    <w:p w14:paraId="7FDC8FF4" w14:textId="77777777" w:rsidR="001F3AB5" w:rsidRDefault="00986F61" w:rsidP="001F3AB5">
      <w:pPr>
        <w:pStyle w:val="ListParagraph"/>
        <w:numPr>
          <w:ilvl w:val="0"/>
          <w:numId w:val="4"/>
        </w:numPr>
      </w:pPr>
      <w:r>
        <w:lastRenderedPageBreak/>
        <w:t>PR_65_52_00_00</w:t>
      </w:r>
      <w:r w:rsidR="001F3AB5">
        <w:t xml:space="preserve"> PIPELINES</w:t>
      </w:r>
    </w:p>
    <w:p w14:paraId="4B8B8890" w14:textId="77777777" w:rsidR="001F3AB5" w:rsidRDefault="00986F61" w:rsidP="001F3AB5">
      <w:pPr>
        <w:pStyle w:val="ListParagraph"/>
        <w:numPr>
          <w:ilvl w:val="0"/>
          <w:numId w:val="4"/>
        </w:numPr>
      </w:pPr>
      <w:r>
        <w:t>PR_20_85_00_00</w:t>
      </w:r>
      <w:r w:rsidR="001F3AB5">
        <w:t xml:space="preserve"> PIPELINE ANCILLARIES</w:t>
      </w:r>
    </w:p>
    <w:p w14:paraId="4302DF25" w14:textId="77777777" w:rsidR="001F3AB5" w:rsidRDefault="00986F61" w:rsidP="001F3AB5">
      <w:pPr>
        <w:pStyle w:val="ListParagraph"/>
        <w:numPr>
          <w:ilvl w:val="0"/>
          <w:numId w:val="4"/>
        </w:numPr>
      </w:pPr>
      <w:r>
        <w:t>PR_25_31_48_00</w:t>
      </w:r>
      <w:r w:rsidR="001F3AB5">
        <w:t xml:space="preserve"> THERMAL INSULATION</w:t>
      </w:r>
    </w:p>
    <w:p w14:paraId="60375852" w14:textId="77777777" w:rsidR="001F3AB5" w:rsidRDefault="00986F61" w:rsidP="001F3AB5">
      <w:pPr>
        <w:pStyle w:val="ListParagraph"/>
        <w:numPr>
          <w:ilvl w:val="0"/>
          <w:numId w:val="4"/>
        </w:numPr>
      </w:pPr>
      <w:r>
        <w:t xml:space="preserve">AC_60_00_00_00 </w:t>
      </w:r>
      <w:r w:rsidR="001F3AB5">
        <w:t xml:space="preserve"> TESTING AND COMMISSIONING</w:t>
      </w:r>
    </w:p>
    <w:p w14:paraId="46441F60" w14:textId="77777777" w:rsidR="001F3AB5" w:rsidRDefault="00986F61" w:rsidP="001F3AB5">
      <w:pPr>
        <w:pStyle w:val="ListParagraph"/>
        <w:numPr>
          <w:ilvl w:val="0"/>
          <w:numId w:val="4"/>
        </w:numPr>
      </w:pPr>
      <w:r>
        <w:t>PR_40_10_57_26</w:t>
      </w:r>
      <w:r w:rsidR="001F3AB5">
        <w:t xml:space="preserve"> IDENTIFICATION - MECHANICAL</w:t>
      </w:r>
    </w:p>
    <w:p w14:paraId="3E747AB2" w14:textId="77777777" w:rsidR="001F3AB5" w:rsidRDefault="003D44FA" w:rsidP="001F3AB5">
      <w:pPr>
        <w:pStyle w:val="ListParagraph"/>
        <w:numPr>
          <w:ilvl w:val="0"/>
          <w:numId w:val="4"/>
        </w:numPr>
      </w:pPr>
      <w:r>
        <w:t>PR_20_29_00_00</w:t>
      </w:r>
      <w:r w:rsidR="001F3AB5">
        <w:t xml:space="preserve"> FIXING TO BUILDING FABRIC</w:t>
      </w:r>
    </w:p>
    <w:p w14:paraId="1593C9D2" w14:textId="77777777" w:rsidR="001F3AB5" w:rsidRDefault="003D44FA" w:rsidP="001F3AB5">
      <w:pPr>
        <w:pStyle w:val="ListParagraph"/>
        <w:numPr>
          <w:ilvl w:val="0"/>
          <w:numId w:val="4"/>
        </w:numPr>
      </w:pPr>
      <w:r>
        <w:t>PR_35_31_68_72</w:t>
      </w:r>
      <w:r w:rsidR="001F3AB5">
        <w:t xml:space="preserve"> PAINTING AND ANTI-CORROSION TREATMENTS</w:t>
      </w:r>
    </w:p>
    <w:p w14:paraId="61B237E2" w14:textId="77777777" w:rsidR="009022CE" w:rsidRDefault="009022CE" w:rsidP="009022CE"/>
    <w:p w14:paraId="0D16B498" w14:textId="77777777" w:rsidR="009022CE" w:rsidRDefault="009022CE" w:rsidP="009022CE">
      <w:pPr>
        <w:rPr>
          <w:rFonts w:asciiTheme="majorHAnsi" w:eastAsiaTheme="majorEastAsia" w:hAnsiTheme="majorHAnsi" w:cstheme="majorBidi"/>
          <w:b/>
          <w:bCs/>
          <w:caps/>
          <w:sz w:val="28"/>
          <w:szCs w:val="28"/>
        </w:rPr>
      </w:pPr>
      <w:r>
        <w:br w:type="page"/>
      </w:r>
    </w:p>
    <w:p w14:paraId="3B1AD661" w14:textId="77777777" w:rsidR="00BE2982" w:rsidRDefault="00BE2982" w:rsidP="00BE2982">
      <w:pPr>
        <w:pStyle w:val="Heading1"/>
        <w:numPr>
          <w:ilvl w:val="0"/>
          <w:numId w:val="0"/>
        </w:numPr>
        <w:ind w:left="851" w:hanging="851"/>
      </w:pPr>
      <w:bookmarkStart w:id="33" w:name="_Toc15913760"/>
      <w:r w:rsidRPr="004E435E">
        <w:rPr>
          <w:noProof/>
          <w:color w:val="0070C0"/>
          <w:lang w:eastAsia="en-GB"/>
        </w:rPr>
        <w:lastRenderedPageBreak/>
        <mc:AlternateContent>
          <mc:Choice Requires="wps">
            <w:drawing>
              <wp:anchor distT="0" distB="36195" distL="114300" distR="114300" simplePos="0" relativeHeight="251720704" behindDoc="0" locked="1" layoutInCell="1" allowOverlap="1" wp14:anchorId="7021F452" wp14:editId="61A6F003">
                <wp:simplePos x="0" y="0"/>
                <wp:positionH relativeFrom="column">
                  <wp:posOffset>3175</wp:posOffset>
                </wp:positionH>
                <wp:positionV relativeFrom="paragraph">
                  <wp:posOffset>215900</wp:posOffset>
                </wp:positionV>
                <wp:extent cx="2070000" cy="0"/>
                <wp:effectExtent l="0" t="19050" r="6985" b="19050"/>
                <wp:wrapNone/>
                <wp:docPr id="1" name="Straight Connector 1"/>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FFE840" id="Straight Connector 1" o:spid="_x0000_s1026" style="position:absolute;z-index:251720704;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" strokecolor="black [3213]" strokeweight="3pt">
                <w10:anchorlock/>
              </v:line>
            </w:pict>
          </mc:Fallback>
        </mc:AlternateContent>
      </w:r>
      <w:r w:rsidR="007E142D" w:rsidRPr="004E435E">
        <w:rPr>
          <w:color w:val="0070C0"/>
          <w:lang w:eastAsia="en-GB"/>
        </w:rPr>
        <w:t>Ss_50_30_08_00</w:t>
      </w:r>
      <w:r>
        <w:tab/>
      </w:r>
      <w:r w:rsidR="00FB2952">
        <w:t>Below Ground</w:t>
      </w:r>
      <w:r w:rsidR="003106CD">
        <w:t xml:space="preserve"> Drainage</w:t>
      </w:r>
      <w:bookmarkEnd w:id="33"/>
    </w:p>
    <w:p w14:paraId="0F9F12B2" w14:textId="77777777" w:rsidR="00FB2952" w:rsidRDefault="00FB2952" w:rsidP="00FB2952">
      <w:pPr>
        <w:pStyle w:val="Heading2"/>
        <w:numPr>
          <w:ilvl w:val="0"/>
          <w:numId w:val="0"/>
        </w:numPr>
        <w:ind w:left="851" w:hanging="851"/>
      </w:pPr>
      <w:r>
        <w:t>PERFORMANCE OBJECTIVES</w:t>
      </w:r>
    </w:p>
    <w:p w14:paraId="649CE6C4" w14:textId="77777777" w:rsidR="00FB2952" w:rsidRDefault="00FB2952" w:rsidP="00FB2952"/>
    <w:p w14:paraId="724DDE91" w14:textId="77777777" w:rsidR="00FB2952" w:rsidRDefault="00FB2952" w:rsidP="00FB2952"/>
    <w:p w14:paraId="30605A10" w14:textId="77777777" w:rsidR="00FB2952" w:rsidRDefault="00FB2952" w:rsidP="00FB2952">
      <w:pPr>
        <w:pStyle w:val="Heading2"/>
        <w:numPr>
          <w:ilvl w:val="0"/>
          <w:numId w:val="0"/>
        </w:numPr>
        <w:ind w:left="851" w:hanging="851"/>
      </w:pPr>
      <w:r>
        <w:t>DESIGN PARAMETERS</w:t>
      </w:r>
    </w:p>
    <w:p w14:paraId="7B6BD52D" w14:textId="77777777" w:rsidR="00692237" w:rsidRDefault="00692237" w:rsidP="00692237">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692237" w:rsidRPr="003D27CF" w14:paraId="07DECC7A" w14:textId="77777777" w:rsidTr="00692237">
        <w:trPr>
          <w:cnfStyle w:val="100000000000" w:firstRow="1" w:lastRow="0" w:firstColumn="0" w:lastColumn="0" w:oddVBand="0" w:evenVBand="0" w:oddHBand="0" w:evenHBand="0" w:firstRowFirstColumn="0" w:firstRowLastColumn="0" w:lastRowFirstColumn="0" w:lastRowLastColumn="0"/>
        </w:trPr>
        <w:tc>
          <w:tcPr>
            <w:tcW w:w="2405" w:type="dxa"/>
          </w:tcPr>
          <w:p w14:paraId="72DE167B" w14:textId="77777777" w:rsidR="00692237" w:rsidRPr="003D27CF" w:rsidRDefault="00692237" w:rsidP="00692237">
            <w:pPr>
              <w:spacing w:before="0" w:beforeAutospacing="0" w:after="240" w:afterAutospacing="0" w:line="240" w:lineRule="atLeast"/>
              <w:rPr>
                <w:b w:val="0"/>
              </w:rPr>
            </w:pPr>
            <w:r w:rsidRPr="003D27CF">
              <w:rPr>
                <w:b w:val="0"/>
              </w:rPr>
              <w:t xml:space="preserve">Statutory Acts </w:t>
            </w:r>
          </w:p>
        </w:tc>
        <w:tc>
          <w:tcPr>
            <w:tcW w:w="6769" w:type="dxa"/>
            <w:gridSpan w:val="3"/>
          </w:tcPr>
          <w:p w14:paraId="4D1165B1" w14:textId="77777777" w:rsidR="00814103" w:rsidRPr="003D27CF" w:rsidRDefault="00692237" w:rsidP="00814103">
            <w:r w:rsidRPr="003D27CF">
              <w:rPr>
                <w:b w:val="0"/>
              </w:rPr>
              <w:t>T</w:t>
            </w:r>
            <w:r>
              <w:rPr>
                <w:b w:val="0"/>
              </w:rPr>
              <w:t xml:space="preserve">he Building </w:t>
            </w:r>
            <w:r w:rsidR="00814103">
              <w:rPr>
                <w:b w:val="0"/>
              </w:rPr>
              <w:t>Regulations</w:t>
            </w:r>
          </w:p>
          <w:p w14:paraId="2F771EA1" w14:textId="77777777" w:rsidR="00692237" w:rsidRPr="003D27CF" w:rsidRDefault="00692237" w:rsidP="00692237">
            <w:pPr>
              <w:spacing w:before="0" w:beforeAutospacing="0" w:after="240" w:afterAutospacing="0" w:line="240" w:lineRule="atLeast"/>
              <w:rPr>
                <w:b w:val="0"/>
              </w:rPr>
            </w:pPr>
          </w:p>
        </w:tc>
      </w:tr>
      <w:tr w:rsidR="00692237" w:rsidRPr="003D27CF" w14:paraId="348A8F9F" w14:textId="77777777" w:rsidTr="00692237">
        <w:tc>
          <w:tcPr>
            <w:tcW w:w="2405" w:type="dxa"/>
          </w:tcPr>
          <w:p w14:paraId="09570A76" w14:textId="77777777" w:rsidR="00692237" w:rsidRPr="003D27CF" w:rsidRDefault="00692237" w:rsidP="00692237">
            <w:pPr>
              <w:spacing w:before="0" w:beforeAutospacing="0" w:after="240" w:afterAutospacing="0" w:line="240" w:lineRule="atLeast"/>
            </w:pPr>
            <w:r w:rsidRPr="003D27CF">
              <w:t xml:space="preserve">Building Control / Local Authority requirements </w:t>
            </w:r>
          </w:p>
        </w:tc>
        <w:tc>
          <w:tcPr>
            <w:tcW w:w="6769" w:type="dxa"/>
            <w:gridSpan w:val="3"/>
          </w:tcPr>
          <w:p w14:paraId="6B3915CD" w14:textId="77777777" w:rsidR="00692237" w:rsidRPr="003D27CF" w:rsidRDefault="00692237" w:rsidP="00692237">
            <w:pPr>
              <w:spacing w:before="0" w:beforeAutospacing="0" w:after="240" w:afterAutospacing="0" w:line="240" w:lineRule="atLeast"/>
            </w:pPr>
            <w:commentRangeStart w:id="34"/>
            <w:r w:rsidRPr="003D27CF">
              <w:t xml:space="preserve">The Building Regulations Approved Documents </w:t>
            </w:r>
          </w:p>
          <w:p w14:paraId="08063783" w14:textId="77777777" w:rsidR="00692237" w:rsidRDefault="00D37164" w:rsidP="00692237">
            <w:pPr>
              <w:numPr>
                <w:ilvl w:val="0"/>
                <w:numId w:val="7"/>
              </w:numPr>
              <w:contextualSpacing/>
            </w:pPr>
            <w:r>
              <w:t>H - Drainage and waste disposal</w:t>
            </w:r>
          </w:p>
          <w:p w14:paraId="718C4E90" w14:textId="77777777" w:rsidR="00692237" w:rsidRDefault="00692237" w:rsidP="00692237">
            <w:pPr>
              <w:contextualSpacing/>
            </w:pPr>
          </w:p>
          <w:p w14:paraId="2EAEF06F" w14:textId="77777777" w:rsidR="00692237" w:rsidRDefault="00692237" w:rsidP="00692237">
            <w:pPr>
              <w:spacing w:before="0" w:beforeAutospacing="0" w:after="240" w:afterAutospacing="0" w:line="240" w:lineRule="atLeast"/>
            </w:pPr>
            <w:r>
              <w:t>The Scottish Building Standards</w:t>
            </w:r>
          </w:p>
          <w:p w14:paraId="084AB190" w14:textId="77777777" w:rsidR="00692237" w:rsidRPr="003D27CF" w:rsidRDefault="00692237" w:rsidP="00692237">
            <w:pPr>
              <w:pStyle w:val="ListParagraph"/>
              <w:numPr>
                <w:ilvl w:val="0"/>
                <w:numId w:val="7"/>
              </w:numPr>
            </w:pPr>
            <w:r>
              <w:t>Section 3 (Environment)</w:t>
            </w:r>
            <w:commentRangeEnd w:id="34"/>
            <w:r>
              <w:rPr>
                <w:rStyle w:val="CommentReference"/>
              </w:rPr>
              <w:commentReference w:id="34"/>
            </w:r>
          </w:p>
        </w:tc>
      </w:tr>
      <w:tr w:rsidR="00692237" w:rsidRPr="003D27CF" w14:paraId="7101FC26" w14:textId="77777777" w:rsidTr="00692237">
        <w:tc>
          <w:tcPr>
            <w:tcW w:w="2405" w:type="dxa"/>
          </w:tcPr>
          <w:p w14:paraId="42B483FA" w14:textId="77777777" w:rsidR="00692237" w:rsidRPr="003D27CF" w:rsidRDefault="00692237" w:rsidP="00692237">
            <w:pPr>
              <w:spacing w:before="0" w:beforeAutospacing="0" w:after="240" w:afterAutospacing="0" w:line="240" w:lineRule="atLeast"/>
            </w:pPr>
            <w:r w:rsidRPr="003D27CF">
              <w:t xml:space="preserve">Industry standards </w:t>
            </w:r>
          </w:p>
        </w:tc>
        <w:tc>
          <w:tcPr>
            <w:tcW w:w="6769" w:type="dxa"/>
            <w:gridSpan w:val="3"/>
          </w:tcPr>
          <w:p w14:paraId="2237F706" w14:textId="77777777" w:rsidR="00692237" w:rsidRPr="003D27CF" w:rsidRDefault="00692237" w:rsidP="00692237">
            <w:pPr>
              <w:spacing w:before="0" w:beforeAutospacing="0" w:after="240" w:afterAutospacing="0" w:line="240" w:lineRule="atLeast"/>
            </w:pPr>
            <w:r w:rsidRPr="003D27CF">
              <w:t>Chartered Institute of Building Services Engineers (CIBSE)</w:t>
            </w:r>
          </w:p>
          <w:p w14:paraId="580C558E" w14:textId="77777777" w:rsidR="00692237" w:rsidRDefault="00692237" w:rsidP="00692237">
            <w:pPr>
              <w:pStyle w:val="ListParagraph"/>
              <w:numPr>
                <w:ilvl w:val="0"/>
                <w:numId w:val="8"/>
              </w:numPr>
            </w:pPr>
            <w:r w:rsidRPr="003D27CF">
              <w:t>CIBSE Guide G: Public Health and Plumbing Engineering :2014</w:t>
            </w:r>
          </w:p>
          <w:p w14:paraId="6C3B0126" w14:textId="77777777" w:rsidR="00692237" w:rsidRPr="000A4AED" w:rsidRDefault="00692237" w:rsidP="00692237">
            <w:r w:rsidRPr="000A4AED">
              <w:t>Water Regulations Advisory Scheme (WRAS)</w:t>
            </w:r>
          </w:p>
          <w:p w14:paraId="2EA80378" w14:textId="77777777" w:rsidR="00692237" w:rsidRPr="000A4AED" w:rsidRDefault="00692237" w:rsidP="00692237">
            <w:pPr>
              <w:pStyle w:val="ListParagraph"/>
              <w:numPr>
                <w:ilvl w:val="0"/>
                <w:numId w:val="10"/>
              </w:numPr>
            </w:pPr>
            <w:r w:rsidRPr="000A4AED">
              <w:t>The Water Regulations Guide</w:t>
            </w:r>
          </w:p>
          <w:p w14:paraId="7E99E563" w14:textId="77777777" w:rsidR="00692237" w:rsidRPr="008A3572" w:rsidRDefault="00692237" w:rsidP="00692237">
            <w:pPr>
              <w:pStyle w:val="ListParagraph"/>
              <w:numPr>
                <w:ilvl w:val="0"/>
                <w:numId w:val="10"/>
              </w:numPr>
            </w:pPr>
            <w:r w:rsidRPr="000A4AED">
              <w:t>Information and guidance notes</w:t>
            </w:r>
          </w:p>
        </w:tc>
      </w:tr>
      <w:tr w:rsidR="00692237" w:rsidRPr="003D27CF" w14:paraId="22975A88" w14:textId="77777777" w:rsidTr="00692237">
        <w:tc>
          <w:tcPr>
            <w:tcW w:w="2405" w:type="dxa"/>
          </w:tcPr>
          <w:p w14:paraId="7433414D" w14:textId="77777777" w:rsidR="00692237" w:rsidRPr="003D27CF" w:rsidRDefault="00692237" w:rsidP="00692237">
            <w:pPr>
              <w:spacing w:before="0" w:beforeAutospacing="0" w:after="240" w:afterAutospacing="0" w:line="240" w:lineRule="atLeast"/>
            </w:pPr>
            <w:r w:rsidRPr="003D27CF">
              <w:t xml:space="preserve">British Standards </w:t>
            </w:r>
          </w:p>
        </w:tc>
        <w:tc>
          <w:tcPr>
            <w:tcW w:w="1418" w:type="dxa"/>
          </w:tcPr>
          <w:p w14:paraId="6D5D1EC8" w14:textId="77777777" w:rsidR="00692237" w:rsidRPr="003D27CF" w:rsidRDefault="00692237" w:rsidP="00692237">
            <w:pPr>
              <w:spacing w:before="0" w:beforeAutospacing="0" w:after="240" w:afterAutospacing="0" w:line="240" w:lineRule="atLeast"/>
            </w:pPr>
            <w:r w:rsidRPr="003D27CF">
              <w:rPr>
                <w:rFonts w:cstheme="minorHAnsi"/>
              </w:rPr>
              <w:t>EN 12056-1</w:t>
            </w:r>
          </w:p>
        </w:tc>
        <w:tc>
          <w:tcPr>
            <w:tcW w:w="850" w:type="dxa"/>
          </w:tcPr>
          <w:p w14:paraId="2872C995" w14:textId="77777777" w:rsidR="00692237" w:rsidRPr="003D27CF" w:rsidRDefault="00692237" w:rsidP="00692237">
            <w:pPr>
              <w:spacing w:before="0" w:beforeAutospacing="0" w:after="240" w:afterAutospacing="0" w:line="240" w:lineRule="atLeast"/>
            </w:pPr>
            <w:r w:rsidRPr="003D27CF">
              <w:t>2000</w:t>
            </w:r>
          </w:p>
        </w:tc>
        <w:tc>
          <w:tcPr>
            <w:tcW w:w="4501" w:type="dxa"/>
          </w:tcPr>
          <w:p w14:paraId="56AC1465" w14:textId="77777777" w:rsidR="00692237" w:rsidRPr="003D27CF" w:rsidRDefault="00692237" w:rsidP="00692237">
            <w:pPr>
              <w:spacing w:before="0" w:beforeAutospacing="0" w:after="240" w:afterAutospacing="0" w:line="240" w:lineRule="atLeast"/>
            </w:pPr>
            <w:r w:rsidRPr="003D27CF">
              <w:t>Gravity drainage systems inside buildings. General and performance requirements</w:t>
            </w:r>
          </w:p>
        </w:tc>
      </w:tr>
      <w:tr w:rsidR="00692237" w:rsidRPr="003D27CF" w14:paraId="7DD62350" w14:textId="77777777" w:rsidTr="00692237">
        <w:tc>
          <w:tcPr>
            <w:tcW w:w="2405" w:type="dxa"/>
          </w:tcPr>
          <w:p w14:paraId="2378E634" w14:textId="77777777" w:rsidR="00692237" w:rsidRPr="003D27CF" w:rsidRDefault="00692237" w:rsidP="00692237">
            <w:pPr>
              <w:spacing w:before="0" w:beforeAutospacing="0" w:after="240" w:afterAutospacing="0" w:line="240" w:lineRule="atLeast"/>
            </w:pPr>
          </w:p>
        </w:tc>
        <w:tc>
          <w:tcPr>
            <w:tcW w:w="1418" w:type="dxa"/>
          </w:tcPr>
          <w:p w14:paraId="702427B6" w14:textId="77777777" w:rsidR="00692237" w:rsidRPr="003D27CF" w:rsidRDefault="00692237" w:rsidP="00692237">
            <w:pPr>
              <w:spacing w:before="0" w:beforeAutospacing="0" w:after="240" w:afterAutospacing="0" w:line="240" w:lineRule="atLeast"/>
            </w:pPr>
            <w:r w:rsidRPr="003D27CF">
              <w:rPr>
                <w:rFonts w:cstheme="minorHAnsi"/>
              </w:rPr>
              <w:t>EN 12056-</w:t>
            </w:r>
            <w:r>
              <w:rPr>
                <w:rFonts w:cstheme="minorHAnsi"/>
              </w:rPr>
              <w:t>2</w:t>
            </w:r>
          </w:p>
        </w:tc>
        <w:tc>
          <w:tcPr>
            <w:tcW w:w="850" w:type="dxa"/>
          </w:tcPr>
          <w:p w14:paraId="3614749E" w14:textId="77777777" w:rsidR="00692237" w:rsidRPr="003D27CF" w:rsidRDefault="00692237" w:rsidP="00692237">
            <w:pPr>
              <w:spacing w:before="0" w:beforeAutospacing="0" w:after="240" w:afterAutospacing="0" w:line="240" w:lineRule="atLeast"/>
            </w:pPr>
            <w:r w:rsidRPr="003D27CF">
              <w:t>2000</w:t>
            </w:r>
          </w:p>
        </w:tc>
        <w:tc>
          <w:tcPr>
            <w:tcW w:w="4501" w:type="dxa"/>
          </w:tcPr>
          <w:p w14:paraId="49CAA2D8" w14:textId="77777777" w:rsidR="00692237" w:rsidRPr="003D27CF" w:rsidRDefault="00692237" w:rsidP="00692237">
            <w:pPr>
              <w:spacing w:before="0" w:beforeAutospacing="0" w:after="240" w:afterAutospacing="0" w:line="240" w:lineRule="atLeast"/>
            </w:pPr>
            <w:r w:rsidRPr="00C7627A">
              <w:t>Gravity drainage systems inside buildings. Sanitary pipework, layout and calculation</w:t>
            </w:r>
          </w:p>
        </w:tc>
      </w:tr>
      <w:tr w:rsidR="00692237" w:rsidRPr="003D27CF" w14:paraId="48A8901B" w14:textId="77777777" w:rsidTr="00692237">
        <w:tc>
          <w:tcPr>
            <w:tcW w:w="2405" w:type="dxa"/>
          </w:tcPr>
          <w:p w14:paraId="1B15B504" w14:textId="77777777" w:rsidR="00692237" w:rsidRPr="003D27CF" w:rsidRDefault="00692237" w:rsidP="00692237">
            <w:pPr>
              <w:spacing w:before="0" w:beforeAutospacing="0" w:after="240" w:afterAutospacing="0" w:line="240" w:lineRule="atLeast"/>
            </w:pPr>
          </w:p>
        </w:tc>
        <w:tc>
          <w:tcPr>
            <w:tcW w:w="1418" w:type="dxa"/>
          </w:tcPr>
          <w:p w14:paraId="2ACE2529" w14:textId="77777777" w:rsidR="00692237" w:rsidRPr="003D27CF" w:rsidRDefault="00692237" w:rsidP="00692237">
            <w:pPr>
              <w:spacing w:before="0" w:beforeAutospacing="0" w:after="240" w:afterAutospacing="0" w:line="240" w:lineRule="atLeast"/>
            </w:pPr>
            <w:r w:rsidRPr="003D27CF">
              <w:rPr>
                <w:rFonts w:cstheme="minorHAnsi"/>
              </w:rPr>
              <w:t>EN 12056-5</w:t>
            </w:r>
          </w:p>
        </w:tc>
        <w:tc>
          <w:tcPr>
            <w:tcW w:w="850" w:type="dxa"/>
          </w:tcPr>
          <w:p w14:paraId="41744D0B" w14:textId="77777777" w:rsidR="00692237" w:rsidRPr="003D27CF" w:rsidRDefault="00692237" w:rsidP="00692237">
            <w:pPr>
              <w:spacing w:before="0" w:beforeAutospacing="0" w:after="240" w:afterAutospacing="0" w:line="240" w:lineRule="atLeast"/>
            </w:pPr>
            <w:r w:rsidRPr="003D27CF">
              <w:t>2000</w:t>
            </w:r>
          </w:p>
        </w:tc>
        <w:tc>
          <w:tcPr>
            <w:tcW w:w="4501" w:type="dxa"/>
          </w:tcPr>
          <w:p w14:paraId="25BC6CD9" w14:textId="77777777" w:rsidR="00692237" w:rsidRPr="003D27CF" w:rsidRDefault="00692237" w:rsidP="00692237">
            <w:pPr>
              <w:spacing w:before="0" w:beforeAutospacing="0" w:after="240" w:afterAutospacing="0" w:line="240" w:lineRule="atLeast"/>
            </w:pPr>
            <w:r w:rsidRPr="003D27CF">
              <w:t>Gravity drainage systems inside buildings. Installation and testing, instructions for operation, maintenance and use</w:t>
            </w:r>
          </w:p>
        </w:tc>
      </w:tr>
      <w:tr w:rsidR="00692237" w:rsidRPr="003D27CF" w14:paraId="5F9E9C6E" w14:textId="77777777" w:rsidTr="00692237">
        <w:tc>
          <w:tcPr>
            <w:tcW w:w="2405" w:type="dxa"/>
          </w:tcPr>
          <w:p w14:paraId="05AD3C65" w14:textId="77777777" w:rsidR="00692237" w:rsidRPr="003D27CF" w:rsidRDefault="00692237" w:rsidP="00692237">
            <w:pPr>
              <w:spacing w:before="0" w:beforeAutospacing="0" w:after="240" w:afterAutospacing="0" w:line="240" w:lineRule="atLeast"/>
            </w:pPr>
          </w:p>
        </w:tc>
        <w:tc>
          <w:tcPr>
            <w:tcW w:w="1418" w:type="dxa"/>
          </w:tcPr>
          <w:p w14:paraId="61F2A756" w14:textId="77777777" w:rsidR="00692237" w:rsidRPr="003D27CF" w:rsidRDefault="00692237" w:rsidP="00692237">
            <w:pPr>
              <w:spacing w:before="0" w:beforeAutospacing="0" w:after="240" w:afterAutospacing="0" w:line="240" w:lineRule="atLeast"/>
            </w:pPr>
            <w:r w:rsidRPr="003D27CF">
              <w:t>BS 8000-13</w:t>
            </w:r>
          </w:p>
        </w:tc>
        <w:tc>
          <w:tcPr>
            <w:tcW w:w="850" w:type="dxa"/>
          </w:tcPr>
          <w:p w14:paraId="350A745F" w14:textId="77777777" w:rsidR="00692237" w:rsidRPr="003D27CF" w:rsidRDefault="00692237" w:rsidP="00692237">
            <w:pPr>
              <w:spacing w:before="0" w:beforeAutospacing="0" w:after="240" w:afterAutospacing="0" w:line="240" w:lineRule="atLeast"/>
            </w:pPr>
            <w:r w:rsidRPr="003D27CF">
              <w:t>1989</w:t>
            </w:r>
          </w:p>
        </w:tc>
        <w:tc>
          <w:tcPr>
            <w:tcW w:w="4501" w:type="dxa"/>
          </w:tcPr>
          <w:p w14:paraId="6D1F2A17" w14:textId="77777777" w:rsidR="00692237" w:rsidRPr="003D27CF" w:rsidRDefault="00692237" w:rsidP="00692237">
            <w:pPr>
              <w:spacing w:before="0" w:beforeAutospacing="0" w:after="240" w:afterAutospacing="0" w:line="240" w:lineRule="atLeast"/>
            </w:pPr>
            <w:r w:rsidRPr="003D27CF">
              <w:t>Workmanship on building sites. Code of practice for above ground drainage and sanitary appliances</w:t>
            </w:r>
          </w:p>
        </w:tc>
      </w:tr>
      <w:tr w:rsidR="00692237" w:rsidRPr="003D27CF" w14:paraId="6E14D109" w14:textId="77777777" w:rsidTr="00692237">
        <w:tc>
          <w:tcPr>
            <w:tcW w:w="2405" w:type="dxa"/>
          </w:tcPr>
          <w:p w14:paraId="62E40D56" w14:textId="77777777" w:rsidR="00692237" w:rsidRPr="003D27CF" w:rsidRDefault="00692237" w:rsidP="00692237"/>
        </w:tc>
        <w:tc>
          <w:tcPr>
            <w:tcW w:w="1418" w:type="dxa"/>
          </w:tcPr>
          <w:p w14:paraId="61E0933A" w14:textId="77777777" w:rsidR="00692237" w:rsidRDefault="00692237" w:rsidP="00692237">
            <w:r>
              <w:t>BS EN 476</w:t>
            </w:r>
          </w:p>
        </w:tc>
        <w:tc>
          <w:tcPr>
            <w:tcW w:w="850" w:type="dxa"/>
          </w:tcPr>
          <w:p w14:paraId="7F7D02FD" w14:textId="77777777" w:rsidR="00692237" w:rsidRDefault="00692237" w:rsidP="00692237">
            <w:r>
              <w:t>2011</w:t>
            </w:r>
          </w:p>
        </w:tc>
        <w:tc>
          <w:tcPr>
            <w:tcW w:w="4501" w:type="dxa"/>
          </w:tcPr>
          <w:p w14:paraId="79E8ABD4" w14:textId="77777777" w:rsidR="00692237" w:rsidRPr="006D72F5" w:rsidRDefault="00692237" w:rsidP="0069223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afterAutospacing="0"/>
              <w:rPr>
                <w:rFonts w:cstheme="minorHAnsi"/>
              </w:rPr>
            </w:pPr>
            <w:r w:rsidRPr="000F66BC">
              <w:rPr>
                <w:rFonts w:cstheme="minorHAnsi"/>
              </w:rPr>
              <w:t>General requirements for compo</w:t>
            </w:r>
            <w:r>
              <w:rPr>
                <w:rFonts w:cstheme="minorHAnsi"/>
              </w:rPr>
              <w:t>nents used in drains and sewers</w:t>
            </w:r>
          </w:p>
        </w:tc>
      </w:tr>
      <w:tr w:rsidR="00692237" w:rsidRPr="003D27CF" w14:paraId="18069C60" w14:textId="77777777" w:rsidTr="00692237">
        <w:tc>
          <w:tcPr>
            <w:tcW w:w="2405" w:type="dxa"/>
          </w:tcPr>
          <w:p w14:paraId="2FA42B33" w14:textId="77777777" w:rsidR="00692237" w:rsidRPr="003D27CF" w:rsidRDefault="00692237" w:rsidP="00692237"/>
        </w:tc>
        <w:tc>
          <w:tcPr>
            <w:tcW w:w="1418" w:type="dxa"/>
          </w:tcPr>
          <w:p w14:paraId="481A10C7" w14:textId="77777777" w:rsidR="00692237" w:rsidRPr="00334304" w:rsidRDefault="00692237" w:rsidP="00692237">
            <w:r>
              <w:t>BS 6465</w:t>
            </w:r>
          </w:p>
        </w:tc>
        <w:tc>
          <w:tcPr>
            <w:tcW w:w="850" w:type="dxa"/>
          </w:tcPr>
          <w:p w14:paraId="2B02868C" w14:textId="77777777" w:rsidR="00692237" w:rsidRDefault="00692237" w:rsidP="00692237">
            <w:r>
              <w:t>Various</w:t>
            </w:r>
          </w:p>
        </w:tc>
        <w:tc>
          <w:tcPr>
            <w:tcW w:w="4501" w:type="dxa"/>
          </w:tcPr>
          <w:p w14:paraId="1AF0840D" w14:textId="77777777" w:rsidR="00692237" w:rsidRPr="003D27CF" w:rsidRDefault="00692237" w:rsidP="00692237">
            <w:pPr>
              <w:tabs>
                <w:tab w:val="left" w:pos="1230"/>
              </w:tabs>
            </w:pPr>
            <w:r>
              <w:t>Sanitary Installations</w:t>
            </w:r>
            <w:r>
              <w:tab/>
            </w:r>
          </w:p>
        </w:tc>
      </w:tr>
    </w:tbl>
    <w:p w14:paraId="50A9C473" w14:textId="77777777" w:rsidR="00692237" w:rsidRDefault="00692237" w:rsidP="00692237"/>
    <w:p w14:paraId="1BE244C0" w14:textId="77777777" w:rsidR="00692237" w:rsidRDefault="00692237" w:rsidP="00692237">
      <w:pPr>
        <w:pStyle w:val="Heading3"/>
      </w:pPr>
      <w:r>
        <w:t>Project Specific Requirements</w:t>
      </w:r>
    </w:p>
    <w:tbl>
      <w:tblPr>
        <w:tblStyle w:val="Schedule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4"/>
        <w:gridCol w:w="6060"/>
      </w:tblGrid>
      <w:tr w:rsidR="00692237" w:rsidRPr="003D27CF" w14:paraId="139A4BB5" w14:textId="77777777" w:rsidTr="00692237">
        <w:trPr>
          <w:cnfStyle w:val="100000000000" w:firstRow="1" w:lastRow="0" w:firstColumn="0" w:lastColumn="0" w:oddVBand="0" w:evenVBand="0" w:oddHBand="0" w:evenHBand="0" w:firstRowFirstColumn="0" w:firstRowLastColumn="0" w:lastRowFirstColumn="0" w:lastRowLastColumn="0"/>
        </w:trPr>
        <w:tc>
          <w:tcPr>
            <w:tcW w:w="3114" w:type="dxa"/>
          </w:tcPr>
          <w:p w14:paraId="52742C7A" w14:textId="77777777" w:rsidR="00692237" w:rsidRPr="003D27CF" w:rsidRDefault="00692237" w:rsidP="00692237">
            <w:r w:rsidRPr="00DE6CA8">
              <w:rPr>
                <w:rFonts w:cstheme="minorHAnsi"/>
                <w:b w:val="0"/>
              </w:rPr>
              <w:t xml:space="preserve">Utilities </w:t>
            </w:r>
          </w:p>
        </w:tc>
        <w:tc>
          <w:tcPr>
            <w:tcW w:w="6060" w:type="dxa"/>
          </w:tcPr>
          <w:p w14:paraId="4DDB1D09" w14:textId="77777777" w:rsidR="00692237" w:rsidRPr="00DE6CA8" w:rsidRDefault="00692237" w:rsidP="00692237">
            <w:pPr>
              <w:rPr>
                <w:rFonts w:cstheme="minorHAnsi"/>
                <w:b w:val="0"/>
              </w:rPr>
            </w:pPr>
            <w:r w:rsidRPr="00DE6CA8">
              <w:rPr>
                <w:rFonts w:cstheme="minorHAnsi"/>
                <w:b w:val="0"/>
              </w:rPr>
              <w:t>Requirements of</w:t>
            </w:r>
          </w:p>
          <w:p w14:paraId="69F5BE81" w14:textId="77777777" w:rsidR="00692237" w:rsidRPr="00DE6CA8" w:rsidRDefault="00692237" w:rsidP="00692237">
            <w:pPr>
              <w:pStyle w:val="ListParagraph"/>
              <w:numPr>
                <w:ilvl w:val="0"/>
                <w:numId w:val="9"/>
              </w:numPr>
              <w:spacing w:after="0" w:afterAutospacing="0"/>
              <w:ind w:left="714" w:hanging="357"/>
              <w:rPr>
                <w:b w:val="0"/>
              </w:rPr>
            </w:pPr>
            <w:commentRangeStart w:id="35"/>
            <w:r w:rsidRPr="00DE6CA8">
              <w:rPr>
                <w:rFonts w:cstheme="minorHAnsi"/>
                <w:b w:val="0"/>
              </w:rPr>
              <w:t>Thames Water</w:t>
            </w:r>
            <w:r w:rsidRPr="00DE6CA8">
              <w:rPr>
                <w:b w:val="0"/>
              </w:rPr>
              <w:t xml:space="preserve">  </w:t>
            </w:r>
            <w:commentRangeEnd w:id="35"/>
            <w:r>
              <w:rPr>
                <w:rStyle w:val="CommentReference"/>
                <w:b w:val="0"/>
              </w:rPr>
              <w:commentReference w:id="35"/>
            </w:r>
          </w:p>
        </w:tc>
      </w:tr>
      <w:tr w:rsidR="00692237" w:rsidRPr="003D27CF" w14:paraId="063D115E" w14:textId="77777777" w:rsidTr="00692237">
        <w:tc>
          <w:tcPr>
            <w:tcW w:w="3114" w:type="dxa"/>
          </w:tcPr>
          <w:p w14:paraId="2157275D" w14:textId="77777777" w:rsidR="00692237" w:rsidRPr="00BC2102" w:rsidRDefault="00692237" w:rsidP="00692237">
            <w:pPr>
              <w:rPr>
                <w:b/>
              </w:rPr>
            </w:pPr>
            <w:r w:rsidRPr="00BC2102">
              <w:t xml:space="preserve">Compliance in accordance with </w:t>
            </w:r>
          </w:p>
        </w:tc>
        <w:tc>
          <w:tcPr>
            <w:tcW w:w="6060" w:type="dxa"/>
          </w:tcPr>
          <w:p w14:paraId="278DCEA3" w14:textId="77777777" w:rsidR="00692237" w:rsidRPr="00BC2102" w:rsidRDefault="00692237" w:rsidP="00692237">
            <w:pPr>
              <w:rPr>
                <w:b/>
              </w:rPr>
            </w:pPr>
            <w:r w:rsidRPr="00BC2102">
              <w:t xml:space="preserve">BS EN 12056-1 System Type III </w:t>
            </w:r>
          </w:p>
        </w:tc>
      </w:tr>
      <w:tr w:rsidR="00692237" w14:paraId="4C1ADD51" w14:textId="77777777" w:rsidTr="00692237">
        <w:tc>
          <w:tcPr>
            <w:tcW w:w="3114" w:type="dxa"/>
          </w:tcPr>
          <w:p w14:paraId="6FD007EE" w14:textId="77777777" w:rsidR="00692237" w:rsidRPr="00D015C8" w:rsidRDefault="00692237" w:rsidP="00692237">
            <w:pPr>
              <w:spacing w:before="0" w:beforeAutospacing="0" w:after="240" w:afterAutospacing="0" w:line="240" w:lineRule="atLeast"/>
            </w:pPr>
            <w:commentRangeStart w:id="36"/>
            <w:r w:rsidRPr="00D015C8">
              <w:t>NHBC</w:t>
            </w:r>
          </w:p>
        </w:tc>
        <w:tc>
          <w:tcPr>
            <w:tcW w:w="6060" w:type="dxa"/>
          </w:tcPr>
          <w:p w14:paraId="1ACD2BED" w14:textId="77777777" w:rsidR="00692237" w:rsidRPr="00D015C8" w:rsidRDefault="00D37164" w:rsidP="00692237">
            <w:pPr>
              <w:spacing w:before="0" w:beforeAutospacing="0" w:after="240" w:afterAutospacing="0" w:line="240" w:lineRule="atLeast"/>
            </w:pPr>
            <w:r>
              <w:t>Part 8 ‐ Services and internal finishes</w:t>
            </w:r>
            <w:commentRangeEnd w:id="36"/>
            <w:r w:rsidR="00692237">
              <w:rPr>
                <w:rStyle w:val="CommentReference"/>
              </w:rPr>
              <w:commentReference w:id="36"/>
            </w:r>
          </w:p>
        </w:tc>
      </w:tr>
      <w:tr w:rsidR="00692237" w14:paraId="4C73FA80" w14:textId="77777777" w:rsidTr="00692237">
        <w:tc>
          <w:tcPr>
            <w:tcW w:w="3114" w:type="dxa"/>
          </w:tcPr>
          <w:p w14:paraId="3DA94B6F" w14:textId="77777777" w:rsidR="00692237" w:rsidRPr="003D27CF" w:rsidRDefault="00692237" w:rsidP="00692237">
            <w:pPr>
              <w:spacing w:before="0" w:beforeAutospacing="0" w:after="240" w:afterAutospacing="0" w:line="240" w:lineRule="atLeast"/>
            </w:pPr>
            <w:r w:rsidRPr="003D27CF">
              <w:t>All Manufacturer’s recommendations and instructions</w:t>
            </w:r>
          </w:p>
        </w:tc>
        <w:tc>
          <w:tcPr>
            <w:tcW w:w="6060" w:type="dxa"/>
          </w:tcPr>
          <w:p w14:paraId="22BFC774" w14:textId="77777777" w:rsidR="00692237" w:rsidRPr="003D27CF" w:rsidRDefault="00692237" w:rsidP="00692237">
            <w:pPr>
              <w:spacing w:before="0" w:beforeAutospacing="0" w:after="240" w:afterAutospacing="0" w:line="240" w:lineRule="atLeast"/>
            </w:pPr>
            <w:r w:rsidRPr="003D27CF">
              <w:t>In particular</w:t>
            </w:r>
          </w:p>
          <w:p w14:paraId="325376B9" w14:textId="77777777" w:rsidR="00692237" w:rsidRDefault="00692237" w:rsidP="00692237">
            <w:pPr>
              <w:pStyle w:val="ListParagraph"/>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cstheme="minorHAnsi"/>
              </w:rPr>
            </w:pPr>
            <w:r>
              <w:rPr>
                <w:rFonts w:cstheme="minorHAnsi"/>
              </w:rPr>
              <w:t>Specified above ground pipework manufacturer</w:t>
            </w:r>
          </w:p>
          <w:p w14:paraId="46FE58EB" w14:textId="77777777" w:rsidR="00692237" w:rsidRDefault="00692237" w:rsidP="00692237">
            <w:pPr>
              <w:pStyle w:val="ListParagraph"/>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cstheme="minorHAnsi"/>
              </w:rPr>
            </w:pPr>
            <w:r>
              <w:rPr>
                <w:rFonts w:cstheme="minorHAnsi"/>
              </w:rPr>
              <w:t>Access chamber manufacturer</w:t>
            </w:r>
          </w:p>
          <w:p w14:paraId="26A614AD" w14:textId="77777777" w:rsidR="00692237" w:rsidRPr="00A7715F" w:rsidRDefault="00692237" w:rsidP="00692237">
            <w:pPr>
              <w:pStyle w:val="ListParagraph"/>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cstheme="minorHAnsi"/>
              </w:rPr>
            </w:pPr>
            <w:r>
              <w:rPr>
                <w:rFonts w:cstheme="minorHAnsi"/>
              </w:rPr>
              <w:t>Gully manufacturer</w:t>
            </w:r>
          </w:p>
        </w:tc>
      </w:tr>
    </w:tbl>
    <w:p w14:paraId="185DEF8C" w14:textId="77777777" w:rsidR="00FB2952" w:rsidRDefault="00FB2952" w:rsidP="00FB2952"/>
    <w:p w14:paraId="66BB88AD" w14:textId="77777777" w:rsidR="00FB2952" w:rsidRDefault="00FB2952" w:rsidP="00FB2952"/>
    <w:p w14:paraId="4377453D" w14:textId="77777777" w:rsidR="00FB2952" w:rsidRDefault="00FB2952" w:rsidP="00FB2952">
      <w:pPr>
        <w:pStyle w:val="Heading2"/>
        <w:numPr>
          <w:ilvl w:val="0"/>
          <w:numId w:val="0"/>
        </w:numPr>
        <w:ind w:left="851" w:hanging="851"/>
      </w:pPr>
      <w:r>
        <w:t>SYSTEM DESCRIPTION</w:t>
      </w:r>
    </w:p>
    <w:p w14:paraId="51A820AE" w14:textId="77777777" w:rsidR="00FB2952" w:rsidRDefault="00FB2952" w:rsidP="00FB2952"/>
    <w:p w14:paraId="39FAA627" w14:textId="77777777" w:rsidR="00FB2952" w:rsidRDefault="00FB2952" w:rsidP="00FB2952"/>
    <w:p w14:paraId="5FC4F212" w14:textId="77777777" w:rsidR="00FB2952" w:rsidRDefault="00FB2952" w:rsidP="00FB2952">
      <w:pPr>
        <w:pStyle w:val="Heading2"/>
        <w:numPr>
          <w:ilvl w:val="0"/>
          <w:numId w:val="0"/>
        </w:numPr>
        <w:ind w:left="851" w:hanging="851"/>
      </w:pPr>
      <w:r>
        <w:t>CONTROL REQUIREMENTS</w:t>
      </w:r>
    </w:p>
    <w:p w14:paraId="21877675" w14:textId="77777777" w:rsidR="00FB2952" w:rsidRDefault="00FB2952" w:rsidP="00FB2952"/>
    <w:p w14:paraId="64D818C7" w14:textId="77777777" w:rsidR="00FB2952" w:rsidRDefault="00FB2952" w:rsidP="00FB2952"/>
    <w:p w14:paraId="513B85ED" w14:textId="77777777" w:rsidR="00FB2952" w:rsidRDefault="00FB2952" w:rsidP="00FB2952">
      <w:pPr>
        <w:pStyle w:val="Heading2"/>
        <w:numPr>
          <w:ilvl w:val="0"/>
          <w:numId w:val="0"/>
        </w:numPr>
        <w:ind w:left="851" w:hanging="851"/>
      </w:pPr>
      <w:r>
        <w:t>SYSTEM DRAWINGS / SCHEMATICS</w:t>
      </w:r>
    </w:p>
    <w:p w14:paraId="738DA3B2" w14:textId="77777777" w:rsidR="00FB2952" w:rsidRDefault="00FB2952" w:rsidP="00FB2952"/>
    <w:p w14:paraId="1BCDD243" w14:textId="77777777" w:rsidR="00FB2952" w:rsidRDefault="00FB2952" w:rsidP="00FB2952"/>
    <w:p w14:paraId="42080BB6" w14:textId="77777777" w:rsidR="00FB2952" w:rsidRDefault="00FB2952" w:rsidP="00FB2952"/>
    <w:p w14:paraId="49B627DF" w14:textId="77777777" w:rsidR="00FB2952" w:rsidRDefault="00FB2952" w:rsidP="00FB2952">
      <w:pPr>
        <w:pStyle w:val="Heading2"/>
        <w:numPr>
          <w:ilvl w:val="0"/>
          <w:numId w:val="0"/>
        </w:numPr>
        <w:ind w:left="357" w:hanging="357"/>
      </w:pPr>
      <w:r>
        <w:t>REFERENCE SPECIFICATION CLAUSES</w:t>
      </w:r>
    </w:p>
    <w:p w14:paraId="6C247F49" w14:textId="77777777" w:rsidR="001F3AB5" w:rsidRDefault="001F3AB5" w:rsidP="001F3AB5">
      <w:r>
        <w:t>Also see the following Reference Specification SPEC-300 clauses for further details of Workmanship, materials standards, builders work standards, testing/ commissioning, and identification:</w:t>
      </w:r>
    </w:p>
    <w:p w14:paraId="4F33F53A" w14:textId="77777777" w:rsidR="001F3AB5" w:rsidRDefault="00986F61" w:rsidP="001F3AB5">
      <w:pPr>
        <w:pStyle w:val="ListParagraph"/>
        <w:numPr>
          <w:ilvl w:val="0"/>
          <w:numId w:val="4"/>
        </w:numPr>
      </w:pPr>
      <w:r>
        <w:t>PR_65_52_00_00</w:t>
      </w:r>
      <w:r w:rsidR="001F3AB5">
        <w:t xml:space="preserve"> PIPELINES</w:t>
      </w:r>
    </w:p>
    <w:p w14:paraId="17538684" w14:textId="77777777" w:rsidR="001F3AB5" w:rsidRDefault="00986F61" w:rsidP="001F3AB5">
      <w:pPr>
        <w:pStyle w:val="ListParagraph"/>
        <w:numPr>
          <w:ilvl w:val="0"/>
          <w:numId w:val="4"/>
        </w:numPr>
      </w:pPr>
      <w:r>
        <w:t>PR_20_85_00_00</w:t>
      </w:r>
      <w:r w:rsidR="001F3AB5">
        <w:t xml:space="preserve"> PIPELINE ANCILLARIES</w:t>
      </w:r>
    </w:p>
    <w:p w14:paraId="7A5C44A0" w14:textId="77777777" w:rsidR="001F3AB5" w:rsidRDefault="00986F61" w:rsidP="001F3AB5">
      <w:pPr>
        <w:pStyle w:val="ListParagraph"/>
        <w:numPr>
          <w:ilvl w:val="0"/>
          <w:numId w:val="4"/>
        </w:numPr>
      </w:pPr>
      <w:r>
        <w:t>PR_25_31_48_00</w:t>
      </w:r>
      <w:r w:rsidR="001F3AB5">
        <w:t xml:space="preserve"> THERMAL INSULATION</w:t>
      </w:r>
    </w:p>
    <w:p w14:paraId="40C1A3B0" w14:textId="77777777" w:rsidR="001F3AB5" w:rsidRDefault="00986F61" w:rsidP="001F3AB5">
      <w:pPr>
        <w:pStyle w:val="ListParagraph"/>
        <w:numPr>
          <w:ilvl w:val="0"/>
          <w:numId w:val="4"/>
        </w:numPr>
      </w:pPr>
      <w:r>
        <w:t xml:space="preserve">AC_60_00_00_00 </w:t>
      </w:r>
      <w:r w:rsidR="001F3AB5">
        <w:t xml:space="preserve"> TESTING AND COMMISSIONING</w:t>
      </w:r>
    </w:p>
    <w:p w14:paraId="5FB170A0" w14:textId="77777777" w:rsidR="001F3AB5" w:rsidRDefault="00986F61" w:rsidP="001F3AB5">
      <w:pPr>
        <w:pStyle w:val="ListParagraph"/>
        <w:numPr>
          <w:ilvl w:val="0"/>
          <w:numId w:val="4"/>
        </w:numPr>
      </w:pPr>
      <w:r>
        <w:t>PR_40_10_57_26</w:t>
      </w:r>
      <w:r w:rsidR="001F3AB5">
        <w:t xml:space="preserve"> IDENTIFICATION - MECHANICAL</w:t>
      </w:r>
    </w:p>
    <w:p w14:paraId="353A9439" w14:textId="77777777" w:rsidR="001F3AB5" w:rsidRDefault="003D44FA" w:rsidP="001F3AB5">
      <w:pPr>
        <w:pStyle w:val="ListParagraph"/>
        <w:numPr>
          <w:ilvl w:val="0"/>
          <w:numId w:val="4"/>
        </w:numPr>
      </w:pPr>
      <w:r>
        <w:lastRenderedPageBreak/>
        <w:t>PR_20_29_00_00</w:t>
      </w:r>
      <w:r w:rsidR="001F3AB5">
        <w:t xml:space="preserve"> FIXING TO BUILDING FABRIC</w:t>
      </w:r>
    </w:p>
    <w:p w14:paraId="23553057" w14:textId="77777777" w:rsidR="001F3AB5" w:rsidRDefault="003D44FA" w:rsidP="001F3AB5">
      <w:pPr>
        <w:pStyle w:val="ListParagraph"/>
        <w:numPr>
          <w:ilvl w:val="0"/>
          <w:numId w:val="4"/>
        </w:numPr>
      </w:pPr>
      <w:r>
        <w:t>PR_35_31_68_72</w:t>
      </w:r>
      <w:r w:rsidR="001F3AB5">
        <w:t xml:space="preserve"> PAINTING AND ANTI-CORROSION TREATMENTS</w:t>
      </w:r>
    </w:p>
    <w:p w14:paraId="162C4716" w14:textId="77777777" w:rsidR="00BE2982" w:rsidRDefault="00BE2982" w:rsidP="00BE2982">
      <w:pPr>
        <w:pStyle w:val="Heading1"/>
        <w:numPr>
          <w:ilvl w:val="0"/>
          <w:numId w:val="0"/>
        </w:numPr>
      </w:pPr>
      <w:r>
        <w:br w:type="page"/>
      </w:r>
    </w:p>
    <w:p w14:paraId="3BAFC36D" w14:textId="77777777" w:rsidR="00FB2952" w:rsidRDefault="00FB2952" w:rsidP="00FB2952">
      <w:pPr>
        <w:pStyle w:val="Heading1"/>
        <w:numPr>
          <w:ilvl w:val="0"/>
          <w:numId w:val="0"/>
        </w:numPr>
        <w:ind w:left="851" w:hanging="851"/>
      </w:pPr>
      <w:bookmarkStart w:id="37" w:name="_Toc15913761"/>
      <w:r w:rsidRPr="004E435E">
        <w:rPr>
          <w:noProof/>
          <w:color w:val="0070C0"/>
          <w:lang w:eastAsia="en-GB"/>
        </w:rPr>
        <w:lastRenderedPageBreak/>
        <mc:AlternateContent>
          <mc:Choice Requires="wps">
            <w:drawing>
              <wp:anchor distT="0" distB="36195" distL="114300" distR="114300" simplePos="0" relativeHeight="251724800" behindDoc="0" locked="1" layoutInCell="1" allowOverlap="1" wp14:anchorId="5C52979A" wp14:editId="678EDA17">
                <wp:simplePos x="0" y="0"/>
                <wp:positionH relativeFrom="column">
                  <wp:posOffset>3175</wp:posOffset>
                </wp:positionH>
                <wp:positionV relativeFrom="paragraph">
                  <wp:posOffset>215900</wp:posOffset>
                </wp:positionV>
                <wp:extent cx="2070000" cy="0"/>
                <wp:effectExtent l="0" t="19050" r="6985" b="19050"/>
                <wp:wrapNone/>
                <wp:docPr id="62" name="Straight Connector 62"/>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6CCC45" id="Straight Connector 62" o:spid="_x0000_s1026" style="position:absolute;z-index:251724800;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BxP&#10;iqHeAQAAKAQAAA4AAAAAAAAAAAAAAAAALgIAAGRycy9lMm9Eb2MueG1sUEsBAi0AFAAGAAgAAAAh&#10;AAMpz1vZAAAABgEAAA8AAAAAAAAAAAAAAAAAOAQAAGRycy9kb3ducmV2LnhtbFBLBQYAAAAABAAE&#10;APMAAAA+BQAAAAA=&#10;" strokecolor="black [3213]" strokeweight="3pt">
                <w10:anchorlock/>
              </v:line>
            </w:pict>
          </mc:Fallback>
        </mc:AlternateContent>
      </w:r>
      <w:r w:rsidR="007E142D" w:rsidRPr="004E435E">
        <w:rPr>
          <w:color w:val="0070C0"/>
          <w:lang w:eastAsia="en-GB"/>
        </w:rPr>
        <w:t>Ss_50_30_</w:t>
      </w:r>
      <w:r w:rsidR="00E3059F" w:rsidRPr="004E435E">
        <w:rPr>
          <w:color w:val="0070C0"/>
          <w:lang w:eastAsia="en-GB"/>
        </w:rPr>
        <w:t>85</w:t>
      </w:r>
      <w:r w:rsidR="007E142D" w:rsidRPr="004E435E">
        <w:rPr>
          <w:color w:val="0070C0"/>
          <w:lang w:eastAsia="en-GB"/>
        </w:rPr>
        <w:t>_00</w:t>
      </w:r>
      <w:r>
        <w:tab/>
        <w:t>Sewage Pumping</w:t>
      </w:r>
      <w:bookmarkEnd w:id="37"/>
    </w:p>
    <w:p w14:paraId="60E8FB6C" w14:textId="77777777" w:rsidR="00FB2952" w:rsidRDefault="00FB2952" w:rsidP="00FB2952">
      <w:pPr>
        <w:pStyle w:val="Heading2"/>
        <w:numPr>
          <w:ilvl w:val="0"/>
          <w:numId w:val="0"/>
        </w:numPr>
        <w:ind w:left="851" w:hanging="851"/>
      </w:pPr>
      <w:r>
        <w:t>PERFORMANCE OBJECTIVES</w:t>
      </w:r>
    </w:p>
    <w:p w14:paraId="65023B5E" w14:textId="77777777" w:rsidR="00FB2952" w:rsidRDefault="00FB2952" w:rsidP="00FB2952"/>
    <w:p w14:paraId="21AC7CE3" w14:textId="77777777" w:rsidR="00FB2952" w:rsidRDefault="00FB2952" w:rsidP="00FB2952"/>
    <w:p w14:paraId="713FCDFA" w14:textId="77777777" w:rsidR="00FB2952" w:rsidRDefault="00FB2952" w:rsidP="00FB2952">
      <w:pPr>
        <w:pStyle w:val="Heading2"/>
        <w:numPr>
          <w:ilvl w:val="0"/>
          <w:numId w:val="0"/>
        </w:numPr>
        <w:ind w:left="851" w:hanging="851"/>
      </w:pPr>
      <w:r>
        <w:t>DESIGN PARAMETERS</w:t>
      </w:r>
    </w:p>
    <w:p w14:paraId="37CDF4E5" w14:textId="77777777" w:rsidR="00692237" w:rsidRDefault="00692237" w:rsidP="00692237">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692237" w:rsidRPr="003D27CF" w14:paraId="4409F90C" w14:textId="77777777" w:rsidTr="00692237">
        <w:trPr>
          <w:cnfStyle w:val="100000000000" w:firstRow="1" w:lastRow="0" w:firstColumn="0" w:lastColumn="0" w:oddVBand="0" w:evenVBand="0" w:oddHBand="0" w:evenHBand="0" w:firstRowFirstColumn="0" w:firstRowLastColumn="0" w:lastRowFirstColumn="0" w:lastRowLastColumn="0"/>
          <w:cantSplit/>
        </w:trPr>
        <w:tc>
          <w:tcPr>
            <w:tcW w:w="2405" w:type="dxa"/>
          </w:tcPr>
          <w:p w14:paraId="7338BF71" w14:textId="77777777" w:rsidR="00692237" w:rsidRPr="00050951" w:rsidRDefault="00692237" w:rsidP="00692237">
            <w:pPr>
              <w:rPr>
                <w:b w:val="0"/>
              </w:rPr>
            </w:pPr>
            <w:r w:rsidRPr="00050951">
              <w:rPr>
                <w:b w:val="0"/>
              </w:rPr>
              <w:t xml:space="preserve">Statutory Acts </w:t>
            </w:r>
          </w:p>
        </w:tc>
        <w:tc>
          <w:tcPr>
            <w:tcW w:w="6769" w:type="dxa"/>
            <w:gridSpan w:val="3"/>
          </w:tcPr>
          <w:p w14:paraId="6315527A" w14:textId="77777777" w:rsidR="00692237" w:rsidRPr="00814103" w:rsidRDefault="00692237" w:rsidP="00814103">
            <w:r w:rsidRPr="003D27CF">
              <w:rPr>
                <w:b w:val="0"/>
              </w:rPr>
              <w:t>T</w:t>
            </w:r>
            <w:r>
              <w:rPr>
                <w:b w:val="0"/>
              </w:rPr>
              <w:t xml:space="preserve">he Building </w:t>
            </w:r>
            <w:r w:rsidR="00814103">
              <w:rPr>
                <w:b w:val="0"/>
              </w:rPr>
              <w:t>Regulations</w:t>
            </w:r>
          </w:p>
        </w:tc>
      </w:tr>
      <w:tr w:rsidR="00692237" w:rsidRPr="003D27CF" w14:paraId="07364771" w14:textId="77777777" w:rsidTr="00692237">
        <w:trPr>
          <w:cantSplit/>
        </w:trPr>
        <w:tc>
          <w:tcPr>
            <w:tcW w:w="2405" w:type="dxa"/>
          </w:tcPr>
          <w:p w14:paraId="4DA41C52" w14:textId="77777777" w:rsidR="00692237" w:rsidRPr="003D27CF" w:rsidRDefault="00692237" w:rsidP="00692237">
            <w:pPr>
              <w:spacing w:before="0" w:beforeAutospacing="0" w:after="240" w:afterAutospacing="0" w:line="240" w:lineRule="atLeast"/>
            </w:pPr>
            <w:r w:rsidRPr="003D27CF">
              <w:t xml:space="preserve">Building Control / Local Authority requirements </w:t>
            </w:r>
          </w:p>
        </w:tc>
        <w:tc>
          <w:tcPr>
            <w:tcW w:w="6769" w:type="dxa"/>
            <w:gridSpan w:val="3"/>
          </w:tcPr>
          <w:p w14:paraId="2BDF6343" w14:textId="77777777" w:rsidR="00692237" w:rsidRPr="0038416A" w:rsidRDefault="00692237" w:rsidP="00692237">
            <w:pPr>
              <w:spacing w:before="0" w:beforeAutospacing="0" w:after="240" w:afterAutospacing="0" w:line="240" w:lineRule="atLeast"/>
            </w:pPr>
            <w:r w:rsidRPr="0038416A">
              <w:t xml:space="preserve">The Building Regulations Approved Documents </w:t>
            </w:r>
          </w:p>
          <w:p w14:paraId="33EFC347" w14:textId="77777777" w:rsidR="00692237" w:rsidRPr="0038416A" w:rsidRDefault="00692237" w:rsidP="00692237">
            <w:pPr>
              <w:numPr>
                <w:ilvl w:val="0"/>
                <w:numId w:val="7"/>
              </w:numPr>
              <w:spacing w:before="0" w:beforeAutospacing="0" w:after="240" w:afterAutospacing="0" w:line="240" w:lineRule="atLeast"/>
              <w:contextualSpacing/>
            </w:pPr>
            <w:r>
              <w:t>Part H Drainage</w:t>
            </w:r>
          </w:p>
          <w:p w14:paraId="10234EA4" w14:textId="77777777" w:rsidR="00692237" w:rsidRPr="00A3536F" w:rsidRDefault="00692237" w:rsidP="00692237">
            <w:pPr>
              <w:numPr>
                <w:ilvl w:val="0"/>
                <w:numId w:val="7"/>
              </w:numPr>
              <w:spacing w:before="0" w:beforeAutospacing="0" w:after="240" w:afterAutospacing="0" w:line="240" w:lineRule="atLeast"/>
              <w:contextualSpacing/>
            </w:pPr>
            <w:commentRangeStart w:id="38"/>
            <w:r w:rsidRPr="00A3536F">
              <w:t xml:space="preserve">Domestic Building Services Compliance Guide </w:t>
            </w:r>
          </w:p>
          <w:p w14:paraId="358CA6DF" w14:textId="77777777" w:rsidR="00692237" w:rsidRDefault="00692237" w:rsidP="00692237">
            <w:pPr>
              <w:numPr>
                <w:ilvl w:val="0"/>
                <w:numId w:val="7"/>
              </w:numPr>
              <w:spacing w:before="0" w:beforeAutospacing="0" w:after="240" w:afterAutospacing="0" w:line="240" w:lineRule="atLeast"/>
              <w:contextualSpacing/>
            </w:pPr>
            <w:r w:rsidRPr="00A3536F">
              <w:t>Non-Domestic Building Services Compliance Guide</w:t>
            </w:r>
            <w:commentRangeEnd w:id="38"/>
            <w:r>
              <w:rPr>
                <w:rStyle w:val="CommentReference"/>
              </w:rPr>
              <w:commentReference w:id="38"/>
            </w:r>
          </w:p>
          <w:p w14:paraId="6FEA82D0" w14:textId="77777777" w:rsidR="00692237" w:rsidRDefault="00692237" w:rsidP="00692237">
            <w:r>
              <w:t>The Scottish Building Standards</w:t>
            </w:r>
          </w:p>
          <w:p w14:paraId="12A9628C" w14:textId="77777777" w:rsidR="00692237" w:rsidRPr="0038416A" w:rsidRDefault="00692237" w:rsidP="00692237">
            <w:pPr>
              <w:pStyle w:val="ListParagraph"/>
              <w:numPr>
                <w:ilvl w:val="0"/>
                <w:numId w:val="7"/>
              </w:numPr>
            </w:pPr>
            <w:r>
              <w:t>Section 3 (Environment)</w:t>
            </w:r>
            <w:commentRangeStart w:id="39"/>
            <w:commentRangeEnd w:id="39"/>
            <w:r>
              <w:rPr>
                <w:rStyle w:val="CommentReference"/>
              </w:rPr>
              <w:commentReference w:id="39"/>
            </w:r>
          </w:p>
        </w:tc>
      </w:tr>
      <w:tr w:rsidR="00692237" w:rsidRPr="003D27CF" w14:paraId="50F5DE7B" w14:textId="77777777" w:rsidTr="00692237">
        <w:trPr>
          <w:trHeight w:val="909"/>
        </w:trPr>
        <w:tc>
          <w:tcPr>
            <w:tcW w:w="2405" w:type="dxa"/>
            <w:vMerge w:val="restart"/>
          </w:tcPr>
          <w:p w14:paraId="485F5E77" w14:textId="77777777" w:rsidR="00692237" w:rsidRPr="003D27CF" w:rsidRDefault="00692237" w:rsidP="00692237">
            <w:pPr>
              <w:spacing w:before="0" w:beforeAutospacing="0" w:after="240" w:afterAutospacing="0" w:line="240" w:lineRule="atLeast"/>
            </w:pPr>
            <w:r w:rsidRPr="003D27CF">
              <w:t xml:space="preserve">Industry standards </w:t>
            </w:r>
          </w:p>
        </w:tc>
        <w:tc>
          <w:tcPr>
            <w:tcW w:w="6769" w:type="dxa"/>
            <w:gridSpan w:val="3"/>
          </w:tcPr>
          <w:p w14:paraId="0DB7DFB6" w14:textId="77777777" w:rsidR="00692237" w:rsidRPr="0038416A" w:rsidRDefault="00692237" w:rsidP="00692237">
            <w:pPr>
              <w:spacing w:before="0" w:beforeAutospacing="0" w:after="240" w:afterAutospacing="0" w:line="240" w:lineRule="atLeast"/>
            </w:pPr>
            <w:r w:rsidRPr="0038416A">
              <w:t>Chartered Institute of Building Services Engineers (CIBSE)</w:t>
            </w:r>
          </w:p>
          <w:p w14:paraId="620E12D8" w14:textId="77777777" w:rsidR="00692237" w:rsidRPr="0038416A" w:rsidRDefault="00692237" w:rsidP="00692237">
            <w:pPr>
              <w:numPr>
                <w:ilvl w:val="0"/>
                <w:numId w:val="17"/>
              </w:numPr>
              <w:contextualSpacing/>
            </w:pPr>
            <w:r w:rsidRPr="0038416A">
              <w:t>CIBSE </w:t>
            </w:r>
            <w:r>
              <w:t>G Guide</w:t>
            </w:r>
          </w:p>
        </w:tc>
      </w:tr>
      <w:tr w:rsidR="00692237" w:rsidRPr="003D27CF" w14:paraId="427720F7" w14:textId="77777777" w:rsidTr="00692237">
        <w:trPr>
          <w:trHeight w:val="1049"/>
        </w:trPr>
        <w:tc>
          <w:tcPr>
            <w:tcW w:w="2405" w:type="dxa"/>
            <w:vMerge/>
          </w:tcPr>
          <w:p w14:paraId="0364F1C0" w14:textId="77777777" w:rsidR="00692237" w:rsidRPr="003D27CF" w:rsidRDefault="00692237" w:rsidP="00692237"/>
        </w:tc>
        <w:tc>
          <w:tcPr>
            <w:tcW w:w="6769" w:type="dxa"/>
            <w:gridSpan w:val="3"/>
          </w:tcPr>
          <w:p w14:paraId="529AF6CA" w14:textId="77777777" w:rsidR="00692237" w:rsidRPr="0038416A" w:rsidRDefault="00692237" w:rsidP="00692237">
            <w:pPr>
              <w:spacing w:before="0" w:beforeAutospacing="0" w:after="240" w:afterAutospacing="0" w:line="240" w:lineRule="atLeast"/>
            </w:pPr>
            <w:r w:rsidRPr="0038416A">
              <w:t>Building Services Research and Information Association (BSRIA)</w:t>
            </w:r>
          </w:p>
          <w:p w14:paraId="1DFA8B63" w14:textId="77777777" w:rsidR="00692237" w:rsidRDefault="00692237" w:rsidP="00692237">
            <w:pPr>
              <w:numPr>
                <w:ilvl w:val="0"/>
                <w:numId w:val="10"/>
              </w:numPr>
              <w:spacing w:before="0" w:beforeAutospacing="0" w:after="240" w:afterAutospacing="0" w:line="240" w:lineRule="atLeast"/>
              <w:contextualSpacing/>
            </w:pPr>
            <w:r w:rsidRPr="0038416A">
              <w:t>Energy Efficient Pumping Systems (BG</w:t>
            </w:r>
            <w:r>
              <w:t xml:space="preserve"> </w:t>
            </w:r>
            <w:r w:rsidRPr="0038416A">
              <w:t>12/2011)</w:t>
            </w:r>
          </w:p>
          <w:p w14:paraId="2FC20CF0" w14:textId="77777777" w:rsidR="00692237" w:rsidRPr="0038416A" w:rsidRDefault="00692237" w:rsidP="00692237">
            <w:pPr>
              <w:numPr>
                <w:ilvl w:val="0"/>
                <w:numId w:val="10"/>
              </w:numPr>
              <w:spacing w:before="0" w:beforeAutospacing="0" w:after="240" w:afterAutospacing="0" w:line="240" w:lineRule="atLeast"/>
              <w:contextualSpacing/>
            </w:pPr>
            <w:r>
              <w:t>Commissioning of Pipe Work Systems (AG 20/95)</w:t>
            </w:r>
          </w:p>
        </w:tc>
      </w:tr>
      <w:tr w:rsidR="00692237" w:rsidRPr="003D27CF" w14:paraId="4433B48C" w14:textId="77777777" w:rsidTr="00692237">
        <w:trPr>
          <w:cantSplit/>
        </w:trPr>
        <w:tc>
          <w:tcPr>
            <w:tcW w:w="2405" w:type="dxa"/>
          </w:tcPr>
          <w:p w14:paraId="6F386C09" w14:textId="77777777" w:rsidR="00692237" w:rsidRPr="0038416A" w:rsidRDefault="00692237" w:rsidP="00692237">
            <w:r w:rsidRPr="0038416A">
              <w:t>British Standards</w:t>
            </w:r>
          </w:p>
        </w:tc>
        <w:tc>
          <w:tcPr>
            <w:tcW w:w="1418" w:type="dxa"/>
          </w:tcPr>
          <w:p w14:paraId="629579F9" w14:textId="77777777" w:rsidR="00692237" w:rsidRPr="0038416A" w:rsidRDefault="00692237" w:rsidP="00692237">
            <w:r>
              <w:t>BS EN 12056-4</w:t>
            </w:r>
          </w:p>
        </w:tc>
        <w:tc>
          <w:tcPr>
            <w:tcW w:w="850" w:type="dxa"/>
          </w:tcPr>
          <w:p w14:paraId="1B752418" w14:textId="77777777" w:rsidR="00692237" w:rsidRPr="0038416A" w:rsidRDefault="00692237" w:rsidP="00692237">
            <w:pPr>
              <w:rPr>
                <w:rFonts w:asciiTheme="majorHAnsi" w:hAnsiTheme="majorHAnsi" w:cstheme="majorHAnsi"/>
              </w:rPr>
            </w:pPr>
            <w:r>
              <w:rPr>
                <w:rFonts w:asciiTheme="majorHAnsi" w:hAnsiTheme="majorHAnsi" w:cstheme="majorHAnsi"/>
              </w:rPr>
              <w:t>2000</w:t>
            </w:r>
          </w:p>
        </w:tc>
        <w:tc>
          <w:tcPr>
            <w:tcW w:w="4501" w:type="dxa"/>
          </w:tcPr>
          <w:p w14:paraId="77F67000" w14:textId="77777777" w:rsidR="00692237" w:rsidRPr="000C7A94" w:rsidRDefault="00692237" w:rsidP="00692237">
            <w:r w:rsidRPr="00C10C24">
              <w:t>Gravity drainage systems inside buildings. Wastewater lifting plants. Layout and calculation</w:t>
            </w:r>
          </w:p>
        </w:tc>
      </w:tr>
      <w:tr w:rsidR="00692237" w:rsidRPr="003D27CF" w14:paraId="5BC05C17" w14:textId="77777777" w:rsidTr="00692237">
        <w:trPr>
          <w:cantSplit/>
        </w:trPr>
        <w:tc>
          <w:tcPr>
            <w:tcW w:w="2405" w:type="dxa"/>
          </w:tcPr>
          <w:p w14:paraId="0EA24524" w14:textId="77777777" w:rsidR="00692237" w:rsidRPr="0038416A" w:rsidRDefault="00692237" w:rsidP="00692237"/>
        </w:tc>
        <w:tc>
          <w:tcPr>
            <w:tcW w:w="1418" w:type="dxa"/>
          </w:tcPr>
          <w:p w14:paraId="0243273C" w14:textId="77777777" w:rsidR="00692237" w:rsidRPr="003D27CF" w:rsidRDefault="00692237" w:rsidP="00692237">
            <w:pPr>
              <w:spacing w:before="0" w:beforeAutospacing="0" w:after="240" w:afterAutospacing="0" w:line="240" w:lineRule="atLeast"/>
            </w:pPr>
            <w:r w:rsidRPr="003D27CF">
              <w:rPr>
                <w:rFonts w:cstheme="minorHAnsi"/>
              </w:rPr>
              <w:t>EN 12056-1</w:t>
            </w:r>
          </w:p>
        </w:tc>
        <w:tc>
          <w:tcPr>
            <w:tcW w:w="850" w:type="dxa"/>
          </w:tcPr>
          <w:p w14:paraId="6544E244" w14:textId="77777777" w:rsidR="00692237" w:rsidRPr="003D27CF" w:rsidRDefault="00692237" w:rsidP="00692237">
            <w:pPr>
              <w:spacing w:before="0" w:beforeAutospacing="0" w:after="240" w:afterAutospacing="0" w:line="240" w:lineRule="atLeast"/>
            </w:pPr>
            <w:r w:rsidRPr="003D27CF">
              <w:t>2000</w:t>
            </w:r>
          </w:p>
        </w:tc>
        <w:tc>
          <w:tcPr>
            <w:tcW w:w="4501" w:type="dxa"/>
          </w:tcPr>
          <w:p w14:paraId="1EA930C3" w14:textId="77777777" w:rsidR="00692237" w:rsidRPr="003D27CF" w:rsidRDefault="00692237" w:rsidP="00692237">
            <w:pPr>
              <w:spacing w:before="0" w:beforeAutospacing="0" w:after="240" w:afterAutospacing="0" w:line="240" w:lineRule="atLeast"/>
            </w:pPr>
            <w:r w:rsidRPr="003D27CF">
              <w:t>Gravity drainage systems inside buildings. General and performance requirements</w:t>
            </w:r>
          </w:p>
        </w:tc>
      </w:tr>
      <w:tr w:rsidR="00692237" w:rsidRPr="003D27CF" w14:paraId="65A4F30E" w14:textId="77777777" w:rsidTr="00692237">
        <w:trPr>
          <w:cantSplit/>
        </w:trPr>
        <w:tc>
          <w:tcPr>
            <w:tcW w:w="2405" w:type="dxa"/>
          </w:tcPr>
          <w:p w14:paraId="7D99C17B" w14:textId="77777777" w:rsidR="00692237" w:rsidRPr="0038416A" w:rsidRDefault="00692237" w:rsidP="00692237"/>
        </w:tc>
        <w:tc>
          <w:tcPr>
            <w:tcW w:w="1418" w:type="dxa"/>
          </w:tcPr>
          <w:p w14:paraId="0EA097CE" w14:textId="77777777" w:rsidR="00692237" w:rsidRPr="003D27CF" w:rsidRDefault="00692237" w:rsidP="00692237">
            <w:pPr>
              <w:spacing w:before="0" w:beforeAutospacing="0" w:after="240" w:afterAutospacing="0" w:line="240" w:lineRule="atLeast"/>
            </w:pPr>
            <w:r w:rsidRPr="003D27CF">
              <w:rPr>
                <w:rFonts w:cstheme="minorHAnsi"/>
              </w:rPr>
              <w:t>EN 12056-</w:t>
            </w:r>
            <w:r>
              <w:rPr>
                <w:rFonts w:cstheme="minorHAnsi"/>
              </w:rPr>
              <w:t>2</w:t>
            </w:r>
          </w:p>
        </w:tc>
        <w:tc>
          <w:tcPr>
            <w:tcW w:w="850" w:type="dxa"/>
          </w:tcPr>
          <w:p w14:paraId="41EC60B9" w14:textId="77777777" w:rsidR="00692237" w:rsidRPr="003D27CF" w:rsidRDefault="00692237" w:rsidP="00692237">
            <w:pPr>
              <w:spacing w:before="0" w:beforeAutospacing="0" w:after="240" w:afterAutospacing="0" w:line="240" w:lineRule="atLeast"/>
            </w:pPr>
            <w:r w:rsidRPr="003D27CF">
              <w:t>2000</w:t>
            </w:r>
          </w:p>
        </w:tc>
        <w:tc>
          <w:tcPr>
            <w:tcW w:w="4501" w:type="dxa"/>
          </w:tcPr>
          <w:p w14:paraId="24477D77" w14:textId="77777777" w:rsidR="00692237" w:rsidRPr="003D27CF" w:rsidRDefault="00692237" w:rsidP="00692237">
            <w:pPr>
              <w:spacing w:before="0" w:beforeAutospacing="0" w:after="240" w:afterAutospacing="0" w:line="240" w:lineRule="atLeast"/>
            </w:pPr>
            <w:r w:rsidRPr="00C7627A">
              <w:t>Gravity drainage systems inside buildings. Sanitary pipework, layout and calculation</w:t>
            </w:r>
          </w:p>
        </w:tc>
      </w:tr>
      <w:tr w:rsidR="00692237" w:rsidRPr="003D27CF" w14:paraId="6DC759E2" w14:textId="77777777" w:rsidTr="00692237">
        <w:trPr>
          <w:cantSplit/>
        </w:trPr>
        <w:tc>
          <w:tcPr>
            <w:tcW w:w="2405" w:type="dxa"/>
          </w:tcPr>
          <w:p w14:paraId="040D3C1A" w14:textId="77777777" w:rsidR="00692237" w:rsidRPr="0038416A" w:rsidRDefault="00692237" w:rsidP="00692237"/>
        </w:tc>
        <w:tc>
          <w:tcPr>
            <w:tcW w:w="1418" w:type="dxa"/>
          </w:tcPr>
          <w:p w14:paraId="0AC76706" w14:textId="77777777" w:rsidR="00692237" w:rsidRPr="003D27CF" w:rsidRDefault="00692237" w:rsidP="00692237">
            <w:pPr>
              <w:spacing w:before="0" w:beforeAutospacing="0" w:after="240" w:afterAutospacing="0" w:line="240" w:lineRule="atLeast"/>
            </w:pPr>
            <w:r w:rsidRPr="003D27CF">
              <w:rPr>
                <w:rFonts w:cstheme="minorHAnsi"/>
              </w:rPr>
              <w:t>EN 12056-5</w:t>
            </w:r>
          </w:p>
        </w:tc>
        <w:tc>
          <w:tcPr>
            <w:tcW w:w="850" w:type="dxa"/>
          </w:tcPr>
          <w:p w14:paraId="1EC7FFCA" w14:textId="77777777" w:rsidR="00692237" w:rsidRPr="003D27CF" w:rsidRDefault="00692237" w:rsidP="00692237">
            <w:pPr>
              <w:spacing w:before="0" w:beforeAutospacing="0" w:after="240" w:afterAutospacing="0" w:line="240" w:lineRule="atLeast"/>
            </w:pPr>
            <w:r w:rsidRPr="003D27CF">
              <w:t>2000</w:t>
            </w:r>
          </w:p>
        </w:tc>
        <w:tc>
          <w:tcPr>
            <w:tcW w:w="4501" w:type="dxa"/>
          </w:tcPr>
          <w:p w14:paraId="79AC9B1B" w14:textId="77777777" w:rsidR="00692237" w:rsidRPr="003D27CF" w:rsidRDefault="00692237" w:rsidP="00692237">
            <w:pPr>
              <w:spacing w:before="0" w:beforeAutospacing="0" w:after="240" w:afterAutospacing="0" w:line="240" w:lineRule="atLeast"/>
            </w:pPr>
            <w:r w:rsidRPr="003D27CF">
              <w:t>Gravity drainage systems inside buildings. Installation and testing, instructions for operation, maintenance and use</w:t>
            </w:r>
          </w:p>
        </w:tc>
      </w:tr>
      <w:tr w:rsidR="00692237" w:rsidRPr="003D27CF" w14:paraId="4A19CF63" w14:textId="77777777" w:rsidTr="00692237">
        <w:trPr>
          <w:cantSplit/>
        </w:trPr>
        <w:tc>
          <w:tcPr>
            <w:tcW w:w="2405" w:type="dxa"/>
          </w:tcPr>
          <w:p w14:paraId="13D035B4" w14:textId="77777777" w:rsidR="00692237" w:rsidRPr="0038416A" w:rsidRDefault="00692237" w:rsidP="00692237"/>
        </w:tc>
        <w:tc>
          <w:tcPr>
            <w:tcW w:w="1418" w:type="dxa"/>
          </w:tcPr>
          <w:p w14:paraId="35A904F2" w14:textId="77777777" w:rsidR="00692237" w:rsidRPr="003D27CF" w:rsidRDefault="00692237" w:rsidP="00692237">
            <w:pPr>
              <w:spacing w:before="0" w:beforeAutospacing="0" w:after="240" w:afterAutospacing="0" w:line="240" w:lineRule="atLeast"/>
            </w:pPr>
            <w:r w:rsidRPr="003D27CF">
              <w:t>BS 8000-13</w:t>
            </w:r>
          </w:p>
        </w:tc>
        <w:tc>
          <w:tcPr>
            <w:tcW w:w="850" w:type="dxa"/>
          </w:tcPr>
          <w:p w14:paraId="302F877D" w14:textId="77777777" w:rsidR="00692237" w:rsidRPr="003D27CF" w:rsidRDefault="00692237" w:rsidP="00692237">
            <w:pPr>
              <w:spacing w:before="0" w:beforeAutospacing="0" w:after="240" w:afterAutospacing="0" w:line="240" w:lineRule="atLeast"/>
            </w:pPr>
            <w:r w:rsidRPr="003D27CF">
              <w:t>1989</w:t>
            </w:r>
          </w:p>
        </w:tc>
        <w:tc>
          <w:tcPr>
            <w:tcW w:w="4501" w:type="dxa"/>
          </w:tcPr>
          <w:p w14:paraId="2A6D9C81" w14:textId="77777777" w:rsidR="00692237" w:rsidRPr="003D27CF" w:rsidRDefault="00692237" w:rsidP="00692237">
            <w:pPr>
              <w:spacing w:before="0" w:beforeAutospacing="0" w:after="240" w:afterAutospacing="0" w:line="240" w:lineRule="atLeast"/>
            </w:pPr>
            <w:r w:rsidRPr="003D27CF">
              <w:t>Workmanship on building sites. Code of practice for above ground drainage and sanitary appliances</w:t>
            </w:r>
          </w:p>
        </w:tc>
      </w:tr>
      <w:tr w:rsidR="00692237" w:rsidRPr="003D27CF" w14:paraId="19EE26C6" w14:textId="77777777" w:rsidTr="00692237">
        <w:trPr>
          <w:cantSplit/>
        </w:trPr>
        <w:tc>
          <w:tcPr>
            <w:tcW w:w="2405" w:type="dxa"/>
          </w:tcPr>
          <w:p w14:paraId="5B35F097" w14:textId="77777777" w:rsidR="00692237" w:rsidRPr="0038416A" w:rsidRDefault="00692237" w:rsidP="00692237"/>
        </w:tc>
        <w:tc>
          <w:tcPr>
            <w:tcW w:w="1418" w:type="dxa"/>
          </w:tcPr>
          <w:p w14:paraId="3F5BB2B6" w14:textId="77777777" w:rsidR="00692237" w:rsidRPr="00334304" w:rsidRDefault="00692237" w:rsidP="00692237">
            <w:r>
              <w:t>BS 6465</w:t>
            </w:r>
          </w:p>
        </w:tc>
        <w:tc>
          <w:tcPr>
            <w:tcW w:w="850" w:type="dxa"/>
          </w:tcPr>
          <w:p w14:paraId="3BE3D280" w14:textId="77777777" w:rsidR="00692237" w:rsidRDefault="00692237" w:rsidP="00692237">
            <w:r>
              <w:t>Various</w:t>
            </w:r>
          </w:p>
        </w:tc>
        <w:tc>
          <w:tcPr>
            <w:tcW w:w="4501" w:type="dxa"/>
          </w:tcPr>
          <w:p w14:paraId="2E0F3EEF" w14:textId="77777777" w:rsidR="00692237" w:rsidRPr="003D27CF" w:rsidRDefault="00692237" w:rsidP="00692237">
            <w:pPr>
              <w:tabs>
                <w:tab w:val="left" w:pos="1230"/>
              </w:tabs>
            </w:pPr>
            <w:r>
              <w:t>Sanitary Installations</w:t>
            </w:r>
            <w:r>
              <w:tab/>
            </w:r>
          </w:p>
        </w:tc>
      </w:tr>
    </w:tbl>
    <w:p w14:paraId="60524C80" w14:textId="77777777" w:rsidR="00692237" w:rsidRDefault="00692237" w:rsidP="00692237"/>
    <w:p w14:paraId="504DAAC8" w14:textId="77777777" w:rsidR="00692237" w:rsidRDefault="00692237" w:rsidP="00692237">
      <w:pPr>
        <w:pStyle w:val="Heading3"/>
      </w:pPr>
      <w:r>
        <w:lastRenderedPageBreak/>
        <w:t>Project Specific Requirements</w:t>
      </w:r>
    </w:p>
    <w:tbl>
      <w:tblPr>
        <w:tblStyle w:val="Schedule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4"/>
        <w:gridCol w:w="6060"/>
      </w:tblGrid>
      <w:tr w:rsidR="00692237" w:rsidRPr="003D27CF" w14:paraId="053ED476" w14:textId="77777777" w:rsidTr="00692237">
        <w:trPr>
          <w:cnfStyle w:val="100000000000" w:firstRow="1" w:lastRow="0" w:firstColumn="0" w:lastColumn="0" w:oddVBand="0" w:evenVBand="0" w:oddHBand="0" w:evenHBand="0" w:firstRowFirstColumn="0" w:firstRowLastColumn="0" w:lastRowFirstColumn="0" w:lastRowLastColumn="0"/>
        </w:trPr>
        <w:tc>
          <w:tcPr>
            <w:tcW w:w="3114" w:type="dxa"/>
          </w:tcPr>
          <w:p w14:paraId="4E9DA428" w14:textId="77777777" w:rsidR="00692237" w:rsidRPr="003D27CF" w:rsidRDefault="00692237" w:rsidP="00692237">
            <w:r w:rsidRPr="00DE6CA8">
              <w:rPr>
                <w:rFonts w:cstheme="minorHAnsi"/>
                <w:b w:val="0"/>
              </w:rPr>
              <w:t xml:space="preserve">Utilities </w:t>
            </w:r>
          </w:p>
        </w:tc>
        <w:tc>
          <w:tcPr>
            <w:tcW w:w="6060" w:type="dxa"/>
          </w:tcPr>
          <w:p w14:paraId="10AF62C8" w14:textId="77777777" w:rsidR="00692237" w:rsidRPr="00DE6CA8" w:rsidRDefault="00692237" w:rsidP="00692237">
            <w:pPr>
              <w:rPr>
                <w:rFonts w:cstheme="minorHAnsi"/>
                <w:b w:val="0"/>
              </w:rPr>
            </w:pPr>
            <w:r w:rsidRPr="00DE6CA8">
              <w:rPr>
                <w:rFonts w:cstheme="minorHAnsi"/>
                <w:b w:val="0"/>
              </w:rPr>
              <w:t>Requirements of</w:t>
            </w:r>
          </w:p>
          <w:p w14:paraId="336D5ABD" w14:textId="77777777" w:rsidR="00692237" w:rsidRPr="00DE6CA8" w:rsidRDefault="00692237" w:rsidP="00692237">
            <w:pPr>
              <w:pStyle w:val="ListParagraph"/>
              <w:numPr>
                <w:ilvl w:val="0"/>
                <w:numId w:val="9"/>
              </w:numPr>
              <w:spacing w:after="0" w:afterAutospacing="0"/>
              <w:ind w:left="714" w:hanging="357"/>
              <w:rPr>
                <w:b w:val="0"/>
              </w:rPr>
            </w:pPr>
            <w:commentRangeStart w:id="40"/>
            <w:r w:rsidRPr="00DE6CA8">
              <w:rPr>
                <w:rFonts w:cstheme="minorHAnsi"/>
                <w:b w:val="0"/>
              </w:rPr>
              <w:t>Thames Water</w:t>
            </w:r>
            <w:r w:rsidRPr="00DE6CA8">
              <w:rPr>
                <w:b w:val="0"/>
              </w:rPr>
              <w:t xml:space="preserve">  </w:t>
            </w:r>
            <w:commentRangeEnd w:id="40"/>
            <w:r>
              <w:rPr>
                <w:rStyle w:val="CommentReference"/>
                <w:b w:val="0"/>
              </w:rPr>
              <w:commentReference w:id="40"/>
            </w:r>
          </w:p>
        </w:tc>
      </w:tr>
      <w:tr w:rsidR="00692237" w:rsidRPr="003D27CF" w14:paraId="37C998EE" w14:textId="77777777" w:rsidTr="00692237">
        <w:tc>
          <w:tcPr>
            <w:tcW w:w="3114" w:type="dxa"/>
          </w:tcPr>
          <w:p w14:paraId="56697780" w14:textId="77777777" w:rsidR="00692237" w:rsidRPr="00BC2102" w:rsidRDefault="00692237" w:rsidP="00692237">
            <w:pPr>
              <w:rPr>
                <w:b/>
              </w:rPr>
            </w:pPr>
            <w:r w:rsidRPr="00BC2102">
              <w:t xml:space="preserve">Compliance in accordance with </w:t>
            </w:r>
          </w:p>
        </w:tc>
        <w:tc>
          <w:tcPr>
            <w:tcW w:w="6060" w:type="dxa"/>
          </w:tcPr>
          <w:p w14:paraId="271A5207" w14:textId="77777777" w:rsidR="00692237" w:rsidRPr="00BC2102" w:rsidRDefault="00692237" w:rsidP="00692237">
            <w:pPr>
              <w:rPr>
                <w:b/>
              </w:rPr>
            </w:pPr>
            <w:r w:rsidRPr="00BC2102">
              <w:t xml:space="preserve">BS EN 12056-1 System Type III </w:t>
            </w:r>
          </w:p>
        </w:tc>
      </w:tr>
      <w:tr w:rsidR="00692237" w14:paraId="6F622E0C" w14:textId="77777777" w:rsidTr="00692237">
        <w:tc>
          <w:tcPr>
            <w:tcW w:w="3114" w:type="dxa"/>
          </w:tcPr>
          <w:p w14:paraId="4BFCB9C1" w14:textId="77777777" w:rsidR="00692237" w:rsidRPr="00D015C8" w:rsidRDefault="00692237" w:rsidP="00692237">
            <w:pPr>
              <w:spacing w:before="0" w:beforeAutospacing="0" w:after="240" w:afterAutospacing="0" w:line="240" w:lineRule="atLeast"/>
            </w:pPr>
            <w:commentRangeStart w:id="41"/>
            <w:r w:rsidRPr="00D015C8">
              <w:t>NHBC</w:t>
            </w:r>
          </w:p>
        </w:tc>
        <w:tc>
          <w:tcPr>
            <w:tcW w:w="6060" w:type="dxa"/>
          </w:tcPr>
          <w:p w14:paraId="396EEC0B" w14:textId="77777777" w:rsidR="00692237" w:rsidRPr="00D015C8" w:rsidRDefault="00D37164" w:rsidP="00692237">
            <w:pPr>
              <w:spacing w:before="0" w:beforeAutospacing="0" w:after="240" w:afterAutospacing="0" w:line="240" w:lineRule="atLeast"/>
            </w:pPr>
            <w:r>
              <w:t>Part 8 ‐ Services and internal finishes</w:t>
            </w:r>
            <w:commentRangeEnd w:id="41"/>
            <w:r w:rsidR="00692237">
              <w:rPr>
                <w:rStyle w:val="CommentReference"/>
              </w:rPr>
              <w:commentReference w:id="41"/>
            </w:r>
          </w:p>
        </w:tc>
      </w:tr>
      <w:tr w:rsidR="00692237" w14:paraId="118E5277" w14:textId="77777777" w:rsidTr="00692237">
        <w:tc>
          <w:tcPr>
            <w:tcW w:w="3114" w:type="dxa"/>
          </w:tcPr>
          <w:p w14:paraId="248D6A36" w14:textId="77777777" w:rsidR="00692237" w:rsidRPr="003D27CF" w:rsidRDefault="00692237" w:rsidP="00692237">
            <w:pPr>
              <w:spacing w:before="0" w:beforeAutospacing="0" w:after="240" w:afterAutospacing="0" w:line="240" w:lineRule="atLeast"/>
            </w:pPr>
            <w:r w:rsidRPr="003D27CF">
              <w:t>All Manufacturer’s recommendations and instructions</w:t>
            </w:r>
          </w:p>
        </w:tc>
        <w:tc>
          <w:tcPr>
            <w:tcW w:w="6060" w:type="dxa"/>
          </w:tcPr>
          <w:p w14:paraId="60306A2A" w14:textId="77777777" w:rsidR="00692237" w:rsidRPr="003D27CF" w:rsidRDefault="00692237" w:rsidP="00692237">
            <w:pPr>
              <w:spacing w:before="0" w:beforeAutospacing="0" w:after="240" w:afterAutospacing="0" w:line="240" w:lineRule="atLeast"/>
            </w:pPr>
            <w:r w:rsidRPr="003D27CF">
              <w:t>In particular</w:t>
            </w:r>
          </w:p>
          <w:p w14:paraId="3C65B136" w14:textId="77777777" w:rsidR="00692237" w:rsidRDefault="00692237" w:rsidP="00692237">
            <w:pPr>
              <w:pStyle w:val="ListParagraph"/>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cstheme="minorHAnsi"/>
              </w:rPr>
            </w:pPr>
            <w:r>
              <w:rPr>
                <w:rFonts w:cstheme="minorHAnsi"/>
              </w:rPr>
              <w:t>Specified above ground pipework manufacturer</w:t>
            </w:r>
          </w:p>
          <w:p w14:paraId="244C4A4C" w14:textId="77777777" w:rsidR="00692237" w:rsidRDefault="00692237" w:rsidP="00692237">
            <w:pPr>
              <w:pStyle w:val="ListParagraph"/>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cstheme="minorHAnsi"/>
              </w:rPr>
            </w:pPr>
            <w:r>
              <w:rPr>
                <w:rFonts w:cstheme="minorHAnsi"/>
              </w:rPr>
              <w:t>Pumping station manufacturer</w:t>
            </w:r>
          </w:p>
          <w:p w14:paraId="1DCB0BBF" w14:textId="77777777" w:rsidR="00692237" w:rsidRPr="000153F3" w:rsidRDefault="00692237" w:rsidP="00692237">
            <w:pPr>
              <w:pStyle w:val="ListParagraph"/>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cstheme="minorHAnsi"/>
              </w:rPr>
            </w:pPr>
            <w:r>
              <w:rPr>
                <w:rFonts w:cstheme="minorHAnsi"/>
              </w:rPr>
              <w:t>Fan coil unit manufacturer with regards to condensate drainage</w:t>
            </w:r>
          </w:p>
        </w:tc>
      </w:tr>
    </w:tbl>
    <w:p w14:paraId="1BFE5BED" w14:textId="77777777" w:rsidR="00FB2952" w:rsidRDefault="00FB2952" w:rsidP="00FB2952">
      <w:pPr>
        <w:pStyle w:val="Heading2"/>
        <w:numPr>
          <w:ilvl w:val="0"/>
          <w:numId w:val="0"/>
        </w:numPr>
        <w:ind w:left="851" w:hanging="851"/>
      </w:pPr>
      <w:r>
        <w:t>SYSTEM DESCRIPTION</w:t>
      </w:r>
    </w:p>
    <w:p w14:paraId="08194B86" w14:textId="77777777" w:rsidR="00FB2952" w:rsidRDefault="00FB2952" w:rsidP="00FB2952"/>
    <w:p w14:paraId="4D72FE8A" w14:textId="77777777" w:rsidR="00FB2952" w:rsidRDefault="00FB2952" w:rsidP="00FB2952"/>
    <w:p w14:paraId="4F9BCA13" w14:textId="77777777" w:rsidR="00FB2952" w:rsidRDefault="00FB2952" w:rsidP="00FB2952">
      <w:pPr>
        <w:pStyle w:val="Heading2"/>
        <w:numPr>
          <w:ilvl w:val="0"/>
          <w:numId w:val="0"/>
        </w:numPr>
        <w:ind w:left="851" w:hanging="851"/>
      </w:pPr>
      <w:r>
        <w:t>CONTROL REQUIREMENTS</w:t>
      </w:r>
    </w:p>
    <w:p w14:paraId="26A421DB" w14:textId="77777777" w:rsidR="00FB2952" w:rsidRDefault="00FB2952" w:rsidP="00FB2952"/>
    <w:p w14:paraId="01B39811" w14:textId="77777777" w:rsidR="00FB2952" w:rsidRDefault="00FB2952" w:rsidP="00FB2952"/>
    <w:p w14:paraId="61DD7EEB" w14:textId="77777777" w:rsidR="00FB2952" w:rsidRDefault="00FB2952" w:rsidP="00FB2952">
      <w:pPr>
        <w:pStyle w:val="Heading2"/>
        <w:numPr>
          <w:ilvl w:val="0"/>
          <w:numId w:val="0"/>
        </w:numPr>
        <w:ind w:left="851" w:hanging="851"/>
      </w:pPr>
      <w:r>
        <w:t>SYSTEM DRAWINGS / SCHEMATICS</w:t>
      </w:r>
    </w:p>
    <w:p w14:paraId="095AE6CD" w14:textId="77777777" w:rsidR="00FB2952" w:rsidRDefault="00FB2952" w:rsidP="00FB2952"/>
    <w:p w14:paraId="7F550064" w14:textId="77777777" w:rsidR="00FB2952" w:rsidRDefault="00FB2952" w:rsidP="00FB2952"/>
    <w:p w14:paraId="7AFCE5D3" w14:textId="77777777" w:rsidR="00FB2952" w:rsidRDefault="00FB2952" w:rsidP="00FB2952"/>
    <w:p w14:paraId="5309C643" w14:textId="77777777" w:rsidR="00FB2952" w:rsidRDefault="00FB2952" w:rsidP="00FB2952">
      <w:pPr>
        <w:pStyle w:val="Heading2"/>
        <w:numPr>
          <w:ilvl w:val="0"/>
          <w:numId w:val="0"/>
        </w:numPr>
        <w:ind w:left="357" w:hanging="357"/>
      </w:pPr>
      <w:r>
        <w:t>REFERENCE SPECIFICATION CLAUSES</w:t>
      </w:r>
    </w:p>
    <w:p w14:paraId="3907E6DC" w14:textId="77777777" w:rsidR="001F3AB5" w:rsidRDefault="001F3AB5" w:rsidP="001F3AB5">
      <w:r>
        <w:t>Also see the following Reference Specification SPEC-300 clauses for further details of Workmanship, materials standards, builders work standards, testing/ commissioning, and identification:</w:t>
      </w:r>
    </w:p>
    <w:p w14:paraId="7F305CAF" w14:textId="77777777" w:rsidR="001F3AB5" w:rsidRDefault="00986F61" w:rsidP="001F3AB5">
      <w:pPr>
        <w:pStyle w:val="ListParagraph"/>
        <w:numPr>
          <w:ilvl w:val="0"/>
          <w:numId w:val="4"/>
        </w:numPr>
      </w:pPr>
      <w:r>
        <w:t>PR_65_52_00_00</w:t>
      </w:r>
      <w:r w:rsidR="001F3AB5">
        <w:t xml:space="preserve"> PIPELINES</w:t>
      </w:r>
    </w:p>
    <w:p w14:paraId="7D60B2D0" w14:textId="77777777" w:rsidR="001F3AB5" w:rsidRDefault="00986F61" w:rsidP="001F3AB5">
      <w:pPr>
        <w:pStyle w:val="ListParagraph"/>
        <w:numPr>
          <w:ilvl w:val="0"/>
          <w:numId w:val="4"/>
        </w:numPr>
      </w:pPr>
      <w:r>
        <w:t>PR_20_85_00_00</w:t>
      </w:r>
      <w:r w:rsidR="001F3AB5">
        <w:t xml:space="preserve"> PIPELINE ANCILLARIES</w:t>
      </w:r>
    </w:p>
    <w:p w14:paraId="01B8BE8B" w14:textId="77777777" w:rsidR="001F3AB5" w:rsidRDefault="00986F61" w:rsidP="001F3AB5">
      <w:pPr>
        <w:pStyle w:val="ListParagraph"/>
        <w:numPr>
          <w:ilvl w:val="0"/>
          <w:numId w:val="4"/>
        </w:numPr>
      </w:pPr>
      <w:r>
        <w:t>PR_25_31_48_00</w:t>
      </w:r>
      <w:r w:rsidR="001F3AB5">
        <w:t xml:space="preserve"> THERMAL INSULATION</w:t>
      </w:r>
    </w:p>
    <w:p w14:paraId="27727A0B" w14:textId="77777777" w:rsidR="001F3AB5" w:rsidRDefault="00986F61" w:rsidP="001F3AB5">
      <w:pPr>
        <w:pStyle w:val="ListParagraph"/>
        <w:numPr>
          <w:ilvl w:val="0"/>
          <w:numId w:val="4"/>
        </w:numPr>
      </w:pPr>
      <w:r>
        <w:t xml:space="preserve">AC_60_00_00_00 </w:t>
      </w:r>
      <w:r w:rsidR="001F3AB5">
        <w:t xml:space="preserve"> TESTING AND COMMISSIONING</w:t>
      </w:r>
    </w:p>
    <w:p w14:paraId="6DC0BD88" w14:textId="77777777" w:rsidR="001F3AB5" w:rsidRDefault="00986F61" w:rsidP="001F3AB5">
      <w:pPr>
        <w:pStyle w:val="ListParagraph"/>
        <w:numPr>
          <w:ilvl w:val="0"/>
          <w:numId w:val="4"/>
        </w:numPr>
      </w:pPr>
      <w:r>
        <w:t>PR_40_10_57_26</w:t>
      </w:r>
      <w:r w:rsidR="001F3AB5">
        <w:t xml:space="preserve"> IDENTIFICATION - MECHANICAL</w:t>
      </w:r>
    </w:p>
    <w:p w14:paraId="1633EA78" w14:textId="77777777" w:rsidR="001F3AB5" w:rsidRDefault="003D44FA" w:rsidP="001F3AB5">
      <w:pPr>
        <w:pStyle w:val="ListParagraph"/>
        <w:numPr>
          <w:ilvl w:val="0"/>
          <w:numId w:val="4"/>
        </w:numPr>
      </w:pPr>
      <w:r>
        <w:t>PR_20_29_00_00</w:t>
      </w:r>
      <w:r w:rsidR="001F3AB5">
        <w:t xml:space="preserve"> FIXING TO BUILDING FABRIC</w:t>
      </w:r>
    </w:p>
    <w:p w14:paraId="60B6ABF9" w14:textId="77777777" w:rsidR="001F3AB5" w:rsidRDefault="003D44FA" w:rsidP="001F3AB5">
      <w:pPr>
        <w:pStyle w:val="ListParagraph"/>
        <w:numPr>
          <w:ilvl w:val="0"/>
          <w:numId w:val="4"/>
        </w:numPr>
      </w:pPr>
      <w:r>
        <w:t>PR_35_31_68_72</w:t>
      </w:r>
      <w:r w:rsidR="001F3AB5">
        <w:t xml:space="preserve"> PAINTING AND ANTI-CORROSION TREATMENTS</w:t>
      </w:r>
    </w:p>
    <w:p w14:paraId="5AF05A01" w14:textId="77777777" w:rsidR="00FB2952" w:rsidRDefault="00FB2952" w:rsidP="00FB2952">
      <w:pPr>
        <w:pStyle w:val="Heading1"/>
        <w:numPr>
          <w:ilvl w:val="0"/>
          <w:numId w:val="0"/>
        </w:numPr>
      </w:pPr>
      <w:r>
        <w:br w:type="page"/>
      </w:r>
    </w:p>
    <w:p w14:paraId="51B9BD71" w14:textId="77777777" w:rsidR="00FB2952" w:rsidRDefault="00FB2952" w:rsidP="00FB2952">
      <w:pPr>
        <w:pStyle w:val="Heading1"/>
        <w:numPr>
          <w:ilvl w:val="0"/>
          <w:numId w:val="0"/>
        </w:numPr>
        <w:ind w:left="851" w:hanging="851"/>
      </w:pPr>
      <w:bookmarkStart w:id="42" w:name="_Toc15913762"/>
      <w:r w:rsidRPr="004E435E">
        <w:rPr>
          <w:noProof/>
          <w:color w:val="0070C0"/>
          <w:lang w:eastAsia="en-GB"/>
        </w:rPr>
        <w:lastRenderedPageBreak/>
        <mc:AlternateContent>
          <mc:Choice Requires="wps">
            <w:drawing>
              <wp:anchor distT="0" distB="36195" distL="114300" distR="114300" simplePos="0" relativeHeight="251726848" behindDoc="0" locked="1" layoutInCell="1" allowOverlap="1" wp14:anchorId="6E519AD1" wp14:editId="4BAD246F">
                <wp:simplePos x="0" y="0"/>
                <wp:positionH relativeFrom="column">
                  <wp:posOffset>3175</wp:posOffset>
                </wp:positionH>
                <wp:positionV relativeFrom="paragraph">
                  <wp:posOffset>215900</wp:posOffset>
                </wp:positionV>
                <wp:extent cx="2070000" cy="0"/>
                <wp:effectExtent l="0" t="19050" r="6985" b="19050"/>
                <wp:wrapNone/>
                <wp:docPr id="63" name="Straight Connector 63"/>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2B85AF" id="Straight Connector 63" o:spid="_x0000_s1026" style="position:absolute;z-index:251726848;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Pif&#10;GxneAQAAKAQAAA4AAAAAAAAAAAAAAAAALgIAAGRycy9lMm9Eb2MueG1sUEsBAi0AFAAGAAgAAAAh&#10;AAMpz1vZAAAABgEAAA8AAAAAAAAAAAAAAAAAOAQAAGRycy9kb3ducmV2LnhtbFBLBQYAAAAABAAE&#10;APMAAAA+BQAAAAA=&#10;" strokecolor="black [3213]" strokeweight="3pt">
                <w10:anchorlock/>
              </v:line>
            </w:pict>
          </mc:Fallback>
        </mc:AlternateContent>
      </w:r>
      <w:r w:rsidR="00E3059F" w:rsidRPr="004E435E">
        <w:rPr>
          <w:color w:val="0070C0"/>
          <w:lang w:eastAsia="en-GB"/>
        </w:rPr>
        <w:t>Ss_50_40_00_00</w:t>
      </w:r>
      <w:r>
        <w:tab/>
        <w:t>Refuse Chutes</w:t>
      </w:r>
      <w:bookmarkEnd w:id="42"/>
    </w:p>
    <w:p w14:paraId="5DA57329" w14:textId="77777777" w:rsidR="00FB2952" w:rsidRDefault="00FB2952" w:rsidP="00FB2952">
      <w:pPr>
        <w:pStyle w:val="Heading2"/>
        <w:numPr>
          <w:ilvl w:val="0"/>
          <w:numId w:val="0"/>
        </w:numPr>
        <w:ind w:left="851" w:hanging="851"/>
      </w:pPr>
      <w:r>
        <w:t>PERFORMANCE OBJECTIVES</w:t>
      </w:r>
    </w:p>
    <w:p w14:paraId="2F3FE74E" w14:textId="77777777" w:rsidR="00FB2952" w:rsidRDefault="00FB2952" w:rsidP="00FB2952"/>
    <w:p w14:paraId="41995508" w14:textId="77777777" w:rsidR="00FB2952" w:rsidRDefault="00FB2952" w:rsidP="00FB2952"/>
    <w:p w14:paraId="325FE880" w14:textId="77777777" w:rsidR="00FB2952" w:rsidRDefault="00FB2952" w:rsidP="00FB2952">
      <w:pPr>
        <w:pStyle w:val="Heading2"/>
        <w:numPr>
          <w:ilvl w:val="0"/>
          <w:numId w:val="0"/>
        </w:numPr>
        <w:ind w:left="851" w:hanging="851"/>
      </w:pPr>
      <w:r>
        <w:t>DESIGN PARAMETERS</w:t>
      </w:r>
    </w:p>
    <w:p w14:paraId="2467531D" w14:textId="77777777" w:rsidR="00692237" w:rsidRDefault="00692237" w:rsidP="00692237">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692237" w:rsidRPr="003D27CF" w14:paraId="3D9F0761" w14:textId="77777777" w:rsidTr="00692237">
        <w:trPr>
          <w:cnfStyle w:val="100000000000" w:firstRow="1" w:lastRow="0" w:firstColumn="0" w:lastColumn="0" w:oddVBand="0" w:evenVBand="0" w:oddHBand="0" w:evenHBand="0" w:firstRowFirstColumn="0" w:firstRowLastColumn="0" w:lastRowFirstColumn="0" w:lastRowLastColumn="0"/>
          <w:cantSplit/>
        </w:trPr>
        <w:tc>
          <w:tcPr>
            <w:tcW w:w="2405" w:type="dxa"/>
          </w:tcPr>
          <w:p w14:paraId="2AEC467E" w14:textId="77777777" w:rsidR="00692237" w:rsidRPr="00050951" w:rsidRDefault="00692237" w:rsidP="00692237">
            <w:pPr>
              <w:rPr>
                <w:b w:val="0"/>
              </w:rPr>
            </w:pPr>
            <w:r w:rsidRPr="00050951">
              <w:rPr>
                <w:b w:val="0"/>
              </w:rPr>
              <w:t xml:space="preserve">Statutory Acts </w:t>
            </w:r>
          </w:p>
        </w:tc>
        <w:tc>
          <w:tcPr>
            <w:tcW w:w="6769" w:type="dxa"/>
            <w:gridSpan w:val="3"/>
          </w:tcPr>
          <w:p w14:paraId="45592A23" w14:textId="77777777" w:rsidR="00814103" w:rsidRDefault="00692237"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08B25CCE" w14:textId="77777777" w:rsidR="00692237" w:rsidRPr="00A7715F" w:rsidRDefault="00692237" w:rsidP="00814103">
            <w:pPr>
              <w:spacing w:before="0" w:beforeAutospacing="0" w:after="240" w:afterAutospacing="0" w:line="240" w:lineRule="atLeast"/>
              <w:rPr>
                <w:b w:val="0"/>
              </w:rPr>
            </w:pPr>
            <w:r w:rsidRPr="00A7715F">
              <w:rPr>
                <w:b w:val="0"/>
              </w:rPr>
              <w:t>Pressure Equipment Directive (PED) 97/23/EC, implemented in the UK through the Pressure Equipment Regulations 1999</w:t>
            </w:r>
          </w:p>
        </w:tc>
      </w:tr>
      <w:tr w:rsidR="00692237" w:rsidRPr="003D27CF" w14:paraId="1B65B749" w14:textId="77777777" w:rsidTr="00692237">
        <w:trPr>
          <w:cantSplit/>
        </w:trPr>
        <w:tc>
          <w:tcPr>
            <w:tcW w:w="2405" w:type="dxa"/>
          </w:tcPr>
          <w:p w14:paraId="18EAE517" w14:textId="77777777" w:rsidR="00692237" w:rsidRPr="003D27CF" w:rsidRDefault="00692237" w:rsidP="00692237">
            <w:pPr>
              <w:spacing w:before="0" w:beforeAutospacing="0" w:after="240" w:afterAutospacing="0" w:line="240" w:lineRule="atLeast"/>
            </w:pPr>
            <w:r w:rsidRPr="003D27CF">
              <w:t xml:space="preserve">Building Control / Local Authority requirements </w:t>
            </w:r>
          </w:p>
        </w:tc>
        <w:tc>
          <w:tcPr>
            <w:tcW w:w="6769" w:type="dxa"/>
            <w:gridSpan w:val="3"/>
          </w:tcPr>
          <w:p w14:paraId="06635676" w14:textId="77777777" w:rsidR="00692237" w:rsidRPr="0038416A" w:rsidRDefault="00692237" w:rsidP="00692237">
            <w:pPr>
              <w:spacing w:before="0" w:beforeAutospacing="0" w:after="240" w:afterAutospacing="0" w:line="240" w:lineRule="atLeast"/>
            </w:pPr>
            <w:r w:rsidRPr="0038416A">
              <w:t xml:space="preserve">The Building Regulations Approved Documents </w:t>
            </w:r>
          </w:p>
          <w:p w14:paraId="2BF89BB3" w14:textId="77777777" w:rsidR="00692237" w:rsidRDefault="00692237" w:rsidP="00692237">
            <w:pPr>
              <w:numPr>
                <w:ilvl w:val="0"/>
                <w:numId w:val="7"/>
              </w:numPr>
              <w:spacing w:before="0" w:beforeAutospacing="0" w:after="240" w:afterAutospacing="0" w:line="240" w:lineRule="atLeast"/>
              <w:contextualSpacing/>
            </w:pPr>
            <w:r>
              <w:t>Part H Drainage and Waste Disposal</w:t>
            </w:r>
          </w:p>
          <w:p w14:paraId="7B79E9A8" w14:textId="77777777" w:rsidR="00692237" w:rsidRPr="0038416A" w:rsidRDefault="00692237" w:rsidP="00692237">
            <w:pPr>
              <w:numPr>
                <w:ilvl w:val="0"/>
                <w:numId w:val="7"/>
              </w:numPr>
              <w:spacing w:before="0" w:beforeAutospacing="0" w:after="240" w:afterAutospacing="0" w:line="240" w:lineRule="atLeast"/>
              <w:contextualSpacing/>
            </w:pPr>
            <w:r>
              <w:t xml:space="preserve">Part G Sanitation, Hot Water Safety and Water Efficiency </w:t>
            </w:r>
          </w:p>
          <w:p w14:paraId="0F05C4C0" w14:textId="77777777" w:rsidR="00692237" w:rsidRDefault="00692237" w:rsidP="00692237">
            <w:r>
              <w:t>The Scottish Building Standards</w:t>
            </w:r>
          </w:p>
          <w:p w14:paraId="6B59B0D2" w14:textId="77777777" w:rsidR="00692237" w:rsidRDefault="00692237" w:rsidP="00692237">
            <w:pPr>
              <w:pStyle w:val="ListParagraph"/>
              <w:numPr>
                <w:ilvl w:val="0"/>
                <w:numId w:val="7"/>
              </w:numPr>
            </w:pPr>
            <w:r>
              <w:t>Section 3 (Environment)</w:t>
            </w:r>
            <w:commentRangeStart w:id="43"/>
            <w:commentRangeEnd w:id="43"/>
            <w:r>
              <w:rPr>
                <w:rStyle w:val="CommentReference"/>
              </w:rPr>
              <w:commentReference w:id="43"/>
            </w:r>
          </w:p>
          <w:p w14:paraId="6AE15588" w14:textId="77777777" w:rsidR="00692237" w:rsidRDefault="00692237" w:rsidP="00692237">
            <w:r>
              <w:t>WRAS Water Regulations</w:t>
            </w:r>
          </w:p>
          <w:p w14:paraId="619B3C50" w14:textId="77777777" w:rsidR="00692237" w:rsidRPr="0038416A" w:rsidRDefault="00692237" w:rsidP="00692237">
            <w:commentRangeStart w:id="44"/>
            <w:r>
              <w:t>Thames Water Requirements</w:t>
            </w:r>
            <w:commentRangeEnd w:id="44"/>
            <w:r>
              <w:rPr>
                <w:rStyle w:val="CommentReference"/>
              </w:rPr>
              <w:commentReference w:id="44"/>
            </w:r>
          </w:p>
        </w:tc>
      </w:tr>
      <w:tr w:rsidR="00692237" w:rsidRPr="003D27CF" w14:paraId="661E12A7" w14:textId="77777777" w:rsidTr="00692237">
        <w:trPr>
          <w:trHeight w:val="960"/>
        </w:trPr>
        <w:tc>
          <w:tcPr>
            <w:tcW w:w="2405" w:type="dxa"/>
          </w:tcPr>
          <w:p w14:paraId="2835266A" w14:textId="77777777" w:rsidR="00692237" w:rsidRPr="003D27CF" w:rsidRDefault="00692237" w:rsidP="00692237">
            <w:pPr>
              <w:spacing w:before="0" w:beforeAutospacing="0" w:after="240" w:afterAutospacing="0" w:line="240" w:lineRule="atLeast"/>
            </w:pPr>
            <w:r w:rsidRPr="003D27CF">
              <w:t xml:space="preserve">Industry standards </w:t>
            </w:r>
          </w:p>
        </w:tc>
        <w:tc>
          <w:tcPr>
            <w:tcW w:w="6769" w:type="dxa"/>
            <w:gridSpan w:val="3"/>
          </w:tcPr>
          <w:p w14:paraId="1A0F8182" w14:textId="77777777" w:rsidR="00692237" w:rsidRPr="0038416A" w:rsidRDefault="00692237" w:rsidP="00692237">
            <w:pPr>
              <w:spacing w:before="0" w:beforeAutospacing="0" w:after="240" w:afterAutospacing="0" w:line="240" w:lineRule="atLeast"/>
            </w:pPr>
            <w:r w:rsidRPr="0038416A">
              <w:t>Chartered Institute of Building Services Engineers (CIBSE)</w:t>
            </w:r>
          </w:p>
          <w:p w14:paraId="5FE81943" w14:textId="77777777" w:rsidR="00692237" w:rsidRPr="0038416A" w:rsidRDefault="00692237" w:rsidP="00692237">
            <w:pPr>
              <w:numPr>
                <w:ilvl w:val="0"/>
                <w:numId w:val="17"/>
              </w:numPr>
              <w:contextualSpacing/>
            </w:pPr>
            <w:r w:rsidRPr="0038416A">
              <w:t>CIBSE </w:t>
            </w:r>
            <w:r>
              <w:t>G Guide</w:t>
            </w:r>
          </w:p>
        </w:tc>
      </w:tr>
      <w:tr w:rsidR="00692237" w:rsidRPr="003D27CF" w14:paraId="13AAF242" w14:textId="77777777" w:rsidTr="00692237">
        <w:trPr>
          <w:cantSplit/>
        </w:trPr>
        <w:tc>
          <w:tcPr>
            <w:tcW w:w="2405" w:type="dxa"/>
          </w:tcPr>
          <w:p w14:paraId="2ABE7F6A" w14:textId="77777777" w:rsidR="00692237" w:rsidRPr="0038416A" w:rsidRDefault="00692237" w:rsidP="00692237">
            <w:r w:rsidRPr="0038416A">
              <w:t>British Standards</w:t>
            </w:r>
          </w:p>
        </w:tc>
        <w:tc>
          <w:tcPr>
            <w:tcW w:w="1418" w:type="dxa"/>
          </w:tcPr>
          <w:p w14:paraId="692ACAD0" w14:textId="77777777" w:rsidR="00692237" w:rsidRPr="0038416A" w:rsidRDefault="00692237" w:rsidP="00692237">
            <w:r>
              <w:t>BS EN 476</w:t>
            </w:r>
          </w:p>
        </w:tc>
        <w:tc>
          <w:tcPr>
            <w:tcW w:w="850" w:type="dxa"/>
          </w:tcPr>
          <w:p w14:paraId="29B38E71" w14:textId="77777777" w:rsidR="00692237" w:rsidRPr="0038416A" w:rsidRDefault="00692237" w:rsidP="00692237">
            <w:pPr>
              <w:rPr>
                <w:rFonts w:asciiTheme="majorHAnsi" w:hAnsiTheme="majorHAnsi" w:cstheme="majorHAnsi"/>
              </w:rPr>
            </w:pPr>
            <w:r>
              <w:rPr>
                <w:rFonts w:asciiTheme="majorHAnsi" w:hAnsiTheme="majorHAnsi" w:cstheme="majorHAnsi"/>
              </w:rPr>
              <w:t>2011</w:t>
            </w:r>
          </w:p>
        </w:tc>
        <w:tc>
          <w:tcPr>
            <w:tcW w:w="4501" w:type="dxa"/>
          </w:tcPr>
          <w:p w14:paraId="686C48B5" w14:textId="77777777" w:rsidR="00692237" w:rsidRDefault="00692237" w:rsidP="0069223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afterAutospacing="0"/>
              <w:rPr>
                <w:rFonts w:cstheme="minorHAnsi"/>
              </w:rPr>
            </w:pPr>
            <w:r w:rsidRPr="000F66BC">
              <w:rPr>
                <w:rFonts w:cstheme="minorHAnsi"/>
              </w:rPr>
              <w:t>General requirements for components used in drains and sewers.</w:t>
            </w:r>
          </w:p>
          <w:p w14:paraId="1D2E48C8" w14:textId="77777777" w:rsidR="00692237" w:rsidRPr="000C7A94" w:rsidRDefault="00692237" w:rsidP="00692237">
            <w:r w:rsidRPr="00F43B98">
              <w:rPr>
                <w:rFonts w:cstheme="minorHAnsi"/>
                <w:i/>
              </w:rPr>
              <w:t>For fire and smoke performance</w:t>
            </w:r>
          </w:p>
        </w:tc>
      </w:tr>
      <w:tr w:rsidR="00692237" w:rsidRPr="003D27CF" w14:paraId="0802209E" w14:textId="77777777" w:rsidTr="00692237">
        <w:trPr>
          <w:cantSplit/>
        </w:trPr>
        <w:tc>
          <w:tcPr>
            <w:tcW w:w="2405" w:type="dxa"/>
          </w:tcPr>
          <w:p w14:paraId="201C7A09" w14:textId="77777777" w:rsidR="00692237" w:rsidRPr="0038416A" w:rsidRDefault="00692237" w:rsidP="00692237"/>
        </w:tc>
        <w:tc>
          <w:tcPr>
            <w:tcW w:w="1418" w:type="dxa"/>
          </w:tcPr>
          <w:p w14:paraId="7F827D9D" w14:textId="77777777" w:rsidR="00692237" w:rsidRPr="003D27CF" w:rsidRDefault="00692237" w:rsidP="00692237">
            <w:pPr>
              <w:spacing w:before="0" w:beforeAutospacing="0" w:after="240" w:afterAutospacing="0" w:line="240" w:lineRule="atLeast"/>
            </w:pPr>
            <w:r>
              <w:rPr>
                <w:rFonts w:cstheme="minorHAnsi"/>
              </w:rPr>
              <w:t>BS 1703</w:t>
            </w:r>
          </w:p>
        </w:tc>
        <w:tc>
          <w:tcPr>
            <w:tcW w:w="850" w:type="dxa"/>
          </w:tcPr>
          <w:p w14:paraId="4C19E1C7" w14:textId="77777777" w:rsidR="00692237" w:rsidRPr="003D27CF" w:rsidRDefault="00692237" w:rsidP="00692237">
            <w:pPr>
              <w:spacing w:before="0" w:beforeAutospacing="0" w:after="240" w:afterAutospacing="0" w:line="240" w:lineRule="atLeast"/>
            </w:pPr>
            <w:r w:rsidRPr="003D27CF">
              <w:t>200</w:t>
            </w:r>
            <w:r>
              <w:t>5</w:t>
            </w:r>
          </w:p>
        </w:tc>
        <w:tc>
          <w:tcPr>
            <w:tcW w:w="4501" w:type="dxa"/>
          </w:tcPr>
          <w:p w14:paraId="17F75EF2" w14:textId="77777777" w:rsidR="00692237" w:rsidRPr="003D27CF" w:rsidRDefault="00692237" w:rsidP="00692237">
            <w:pPr>
              <w:spacing w:before="0" w:beforeAutospacing="0" w:after="240" w:afterAutospacing="0" w:line="240" w:lineRule="atLeast"/>
            </w:pPr>
            <w:r w:rsidRPr="000F66BC">
              <w:rPr>
                <w:rFonts w:cstheme="minorHAnsi"/>
              </w:rPr>
              <w:t>Refuse chutes and hoppers. Specification</w:t>
            </w:r>
          </w:p>
        </w:tc>
      </w:tr>
      <w:tr w:rsidR="00692237" w:rsidRPr="003D27CF" w14:paraId="5C0BD78F" w14:textId="77777777" w:rsidTr="00692237">
        <w:trPr>
          <w:cantSplit/>
        </w:trPr>
        <w:tc>
          <w:tcPr>
            <w:tcW w:w="2405" w:type="dxa"/>
          </w:tcPr>
          <w:p w14:paraId="54A9F170" w14:textId="77777777" w:rsidR="00692237" w:rsidRPr="0038416A" w:rsidRDefault="00692237" w:rsidP="00692237"/>
        </w:tc>
        <w:tc>
          <w:tcPr>
            <w:tcW w:w="1418" w:type="dxa"/>
          </w:tcPr>
          <w:p w14:paraId="16A03DB1" w14:textId="77777777" w:rsidR="00692237" w:rsidRPr="003D27CF" w:rsidRDefault="00692237" w:rsidP="00692237">
            <w:pPr>
              <w:spacing w:before="0" w:beforeAutospacing="0" w:after="240" w:afterAutospacing="0" w:line="240" w:lineRule="atLeast"/>
            </w:pPr>
            <w:r>
              <w:rPr>
                <w:rFonts w:cstheme="minorHAnsi"/>
              </w:rPr>
              <w:t>BS 5588-12</w:t>
            </w:r>
          </w:p>
        </w:tc>
        <w:tc>
          <w:tcPr>
            <w:tcW w:w="850" w:type="dxa"/>
          </w:tcPr>
          <w:p w14:paraId="1C6B6746" w14:textId="77777777" w:rsidR="00692237" w:rsidRPr="003D27CF" w:rsidRDefault="00692237" w:rsidP="00692237">
            <w:pPr>
              <w:spacing w:before="0" w:beforeAutospacing="0" w:after="240" w:afterAutospacing="0" w:line="240" w:lineRule="atLeast"/>
            </w:pPr>
            <w:r>
              <w:t>2014</w:t>
            </w:r>
          </w:p>
        </w:tc>
        <w:tc>
          <w:tcPr>
            <w:tcW w:w="4501" w:type="dxa"/>
          </w:tcPr>
          <w:p w14:paraId="5F65B634" w14:textId="77777777" w:rsidR="00692237" w:rsidRPr="003D27CF" w:rsidRDefault="00692237" w:rsidP="00692237">
            <w:pPr>
              <w:spacing w:before="0" w:beforeAutospacing="0" w:after="240" w:afterAutospacing="0" w:line="240" w:lineRule="atLeast"/>
            </w:pPr>
            <w:r w:rsidRPr="000F66BC">
              <w:rPr>
                <w:rFonts w:cstheme="minorHAnsi"/>
              </w:rPr>
              <w:t>Fire precautions in the design, construction and use of buildings. Managing fire safety</w:t>
            </w:r>
          </w:p>
        </w:tc>
      </w:tr>
      <w:tr w:rsidR="00692237" w:rsidRPr="003D27CF" w14:paraId="2C6CF7DC" w14:textId="77777777" w:rsidTr="00692237">
        <w:trPr>
          <w:cantSplit/>
        </w:trPr>
        <w:tc>
          <w:tcPr>
            <w:tcW w:w="2405" w:type="dxa"/>
          </w:tcPr>
          <w:p w14:paraId="4D596DA7" w14:textId="77777777" w:rsidR="00692237" w:rsidRPr="0038416A" w:rsidRDefault="00692237" w:rsidP="00692237"/>
        </w:tc>
        <w:tc>
          <w:tcPr>
            <w:tcW w:w="1418" w:type="dxa"/>
          </w:tcPr>
          <w:p w14:paraId="7AD07E4D" w14:textId="77777777" w:rsidR="00692237" w:rsidRPr="003D27CF" w:rsidRDefault="00692237" w:rsidP="00692237">
            <w:pPr>
              <w:spacing w:before="0" w:beforeAutospacing="0" w:after="240" w:afterAutospacing="0" w:line="240" w:lineRule="atLeast"/>
            </w:pPr>
            <w:r>
              <w:rPr>
                <w:rFonts w:cstheme="minorHAnsi"/>
              </w:rPr>
              <w:t>BS 5906</w:t>
            </w:r>
          </w:p>
        </w:tc>
        <w:tc>
          <w:tcPr>
            <w:tcW w:w="850" w:type="dxa"/>
          </w:tcPr>
          <w:p w14:paraId="2B8A39A0" w14:textId="77777777" w:rsidR="00692237" w:rsidRPr="003D27CF" w:rsidRDefault="00692237" w:rsidP="00692237">
            <w:pPr>
              <w:spacing w:before="0" w:beforeAutospacing="0" w:after="240" w:afterAutospacing="0" w:line="240" w:lineRule="atLeast"/>
            </w:pPr>
            <w:r w:rsidRPr="003D27CF">
              <w:t>200</w:t>
            </w:r>
            <w:r>
              <w:t>5</w:t>
            </w:r>
          </w:p>
        </w:tc>
        <w:tc>
          <w:tcPr>
            <w:tcW w:w="4501" w:type="dxa"/>
          </w:tcPr>
          <w:p w14:paraId="70D16718" w14:textId="77777777" w:rsidR="00692237" w:rsidRPr="003D27CF" w:rsidRDefault="00692237" w:rsidP="00692237">
            <w:pPr>
              <w:spacing w:before="0" w:beforeAutospacing="0" w:after="240" w:afterAutospacing="0" w:line="240" w:lineRule="atLeast"/>
            </w:pPr>
            <w:r>
              <w:t>Waste Management in Buildings</w:t>
            </w:r>
          </w:p>
        </w:tc>
      </w:tr>
    </w:tbl>
    <w:p w14:paraId="6B6D7B60" w14:textId="77777777" w:rsidR="00692237" w:rsidRDefault="00692237" w:rsidP="00692237"/>
    <w:p w14:paraId="62230483" w14:textId="77777777" w:rsidR="00692237" w:rsidRDefault="00692237" w:rsidP="00692237">
      <w:pPr>
        <w:pStyle w:val="Heading3"/>
      </w:pPr>
      <w:commentRangeStart w:id="45"/>
      <w:r>
        <w:t>Project Specific Requirements</w:t>
      </w:r>
      <w:commentRangeEnd w:id="45"/>
      <w:r>
        <w:rPr>
          <w:rStyle w:val="CommentReference"/>
          <w:rFonts w:asciiTheme="minorHAnsi" w:eastAsiaTheme="minorHAnsi" w:hAnsiTheme="minorHAnsi" w:cstheme="minorBidi"/>
          <w:b w:val="0"/>
          <w:bCs w:val="0"/>
        </w:rPr>
        <w:commentReference w:id="45"/>
      </w:r>
    </w:p>
    <w:tbl>
      <w:tblPr>
        <w:tblStyle w:val="Schedule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4"/>
        <w:gridCol w:w="6060"/>
      </w:tblGrid>
      <w:tr w:rsidR="00692237" w:rsidRPr="003D27CF" w14:paraId="0510553A" w14:textId="77777777" w:rsidTr="00692237">
        <w:trPr>
          <w:cnfStyle w:val="100000000000" w:firstRow="1" w:lastRow="0" w:firstColumn="0" w:lastColumn="0" w:oddVBand="0" w:evenVBand="0" w:oddHBand="0" w:evenHBand="0" w:firstRowFirstColumn="0" w:firstRowLastColumn="0" w:lastRowFirstColumn="0" w:lastRowLastColumn="0"/>
        </w:trPr>
        <w:tc>
          <w:tcPr>
            <w:tcW w:w="3114" w:type="dxa"/>
          </w:tcPr>
          <w:p w14:paraId="7471127E" w14:textId="77777777" w:rsidR="00692237" w:rsidRPr="003D27CF" w:rsidRDefault="00692237" w:rsidP="00692237"/>
        </w:tc>
        <w:tc>
          <w:tcPr>
            <w:tcW w:w="6060" w:type="dxa"/>
          </w:tcPr>
          <w:p w14:paraId="30DF641C" w14:textId="77777777" w:rsidR="00692237" w:rsidRPr="00DE6CA8" w:rsidRDefault="00692237" w:rsidP="00692237">
            <w:pPr>
              <w:spacing w:after="0"/>
            </w:pPr>
          </w:p>
        </w:tc>
      </w:tr>
      <w:tr w:rsidR="00692237" w:rsidRPr="003D27CF" w14:paraId="260D5676" w14:textId="77777777" w:rsidTr="00692237">
        <w:tc>
          <w:tcPr>
            <w:tcW w:w="3114" w:type="dxa"/>
          </w:tcPr>
          <w:p w14:paraId="5EA23762" w14:textId="77777777" w:rsidR="00692237" w:rsidRPr="00BC2102" w:rsidRDefault="00692237" w:rsidP="00692237">
            <w:pPr>
              <w:rPr>
                <w:b/>
              </w:rPr>
            </w:pPr>
          </w:p>
        </w:tc>
        <w:tc>
          <w:tcPr>
            <w:tcW w:w="6060" w:type="dxa"/>
          </w:tcPr>
          <w:p w14:paraId="103395FA" w14:textId="77777777" w:rsidR="00692237" w:rsidRPr="00BC2102" w:rsidRDefault="00692237" w:rsidP="00692237">
            <w:pPr>
              <w:rPr>
                <w:b/>
              </w:rPr>
            </w:pPr>
          </w:p>
        </w:tc>
      </w:tr>
      <w:tr w:rsidR="00692237" w14:paraId="0251C24D" w14:textId="77777777" w:rsidTr="00692237">
        <w:tc>
          <w:tcPr>
            <w:tcW w:w="3114" w:type="dxa"/>
          </w:tcPr>
          <w:p w14:paraId="68BAC102" w14:textId="77777777" w:rsidR="00692237" w:rsidRPr="00D015C8" w:rsidRDefault="00692237" w:rsidP="00692237">
            <w:pPr>
              <w:spacing w:before="0" w:beforeAutospacing="0" w:after="240" w:afterAutospacing="0" w:line="240" w:lineRule="atLeast"/>
            </w:pPr>
          </w:p>
        </w:tc>
        <w:tc>
          <w:tcPr>
            <w:tcW w:w="6060" w:type="dxa"/>
          </w:tcPr>
          <w:p w14:paraId="5F8B6941" w14:textId="77777777" w:rsidR="00692237" w:rsidRPr="00D015C8" w:rsidRDefault="00692237" w:rsidP="00692237">
            <w:pPr>
              <w:spacing w:before="0" w:beforeAutospacing="0" w:after="240" w:afterAutospacing="0" w:line="240" w:lineRule="atLeast"/>
            </w:pPr>
          </w:p>
        </w:tc>
      </w:tr>
      <w:tr w:rsidR="00692237" w14:paraId="01DD10B0" w14:textId="77777777" w:rsidTr="00692237">
        <w:tc>
          <w:tcPr>
            <w:tcW w:w="3114" w:type="dxa"/>
          </w:tcPr>
          <w:p w14:paraId="1597B5BA" w14:textId="77777777" w:rsidR="00692237" w:rsidRDefault="00692237" w:rsidP="0069223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cstheme="minorHAnsi"/>
              </w:rPr>
            </w:pPr>
          </w:p>
        </w:tc>
        <w:tc>
          <w:tcPr>
            <w:tcW w:w="6060" w:type="dxa"/>
          </w:tcPr>
          <w:p w14:paraId="78236B6C" w14:textId="77777777" w:rsidR="00692237" w:rsidRPr="00611DD2" w:rsidRDefault="00692237" w:rsidP="00692237">
            <w:pPr>
              <w:rPr>
                <w:szCs w:val="24"/>
              </w:rPr>
            </w:pPr>
          </w:p>
        </w:tc>
      </w:tr>
      <w:tr w:rsidR="00692237" w14:paraId="0A4DEAC5" w14:textId="77777777" w:rsidTr="00692237">
        <w:tc>
          <w:tcPr>
            <w:tcW w:w="3114" w:type="dxa"/>
          </w:tcPr>
          <w:p w14:paraId="18D5EC8F" w14:textId="77777777" w:rsidR="00692237" w:rsidRPr="003D27CF" w:rsidRDefault="00692237" w:rsidP="00692237">
            <w:pPr>
              <w:spacing w:before="0" w:beforeAutospacing="0" w:after="240" w:afterAutospacing="0" w:line="240" w:lineRule="atLeast"/>
            </w:pPr>
          </w:p>
        </w:tc>
        <w:tc>
          <w:tcPr>
            <w:tcW w:w="6060" w:type="dxa"/>
          </w:tcPr>
          <w:p w14:paraId="61E0DB67" w14:textId="77777777" w:rsidR="00692237" w:rsidRPr="006D72F5" w:rsidRDefault="00692237" w:rsidP="0069223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cstheme="minorHAnsi"/>
              </w:rPr>
            </w:pPr>
          </w:p>
        </w:tc>
      </w:tr>
    </w:tbl>
    <w:p w14:paraId="6A342DB4" w14:textId="77777777" w:rsidR="00FB2952" w:rsidRDefault="00FB2952" w:rsidP="00FB2952"/>
    <w:p w14:paraId="6ECA3DAF" w14:textId="77777777" w:rsidR="00FB2952" w:rsidRDefault="00FB2952" w:rsidP="00FB2952"/>
    <w:p w14:paraId="5FAD66F9" w14:textId="77777777" w:rsidR="00FB2952" w:rsidRDefault="00FB2952" w:rsidP="00FB2952">
      <w:pPr>
        <w:pStyle w:val="Heading2"/>
        <w:numPr>
          <w:ilvl w:val="0"/>
          <w:numId w:val="0"/>
        </w:numPr>
        <w:ind w:left="851" w:hanging="851"/>
      </w:pPr>
      <w:r>
        <w:t>SYSTEM DESCRIPTION</w:t>
      </w:r>
    </w:p>
    <w:p w14:paraId="1A5436CD" w14:textId="77777777" w:rsidR="00FB2952" w:rsidRDefault="00FB2952" w:rsidP="00FB2952"/>
    <w:p w14:paraId="2BC70FDF" w14:textId="77777777" w:rsidR="00FB2952" w:rsidRDefault="00FB2952" w:rsidP="00FB2952"/>
    <w:p w14:paraId="0EB896BC" w14:textId="77777777" w:rsidR="00FB2952" w:rsidRDefault="00FB2952" w:rsidP="00FB2952">
      <w:pPr>
        <w:pStyle w:val="Heading2"/>
        <w:numPr>
          <w:ilvl w:val="0"/>
          <w:numId w:val="0"/>
        </w:numPr>
        <w:ind w:left="851" w:hanging="851"/>
      </w:pPr>
      <w:r>
        <w:t>CONTROL REQUIREMENTS</w:t>
      </w:r>
    </w:p>
    <w:p w14:paraId="5A7B7107" w14:textId="77777777" w:rsidR="00FB2952" w:rsidRDefault="00FB2952" w:rsidP="00FB2952"/>
    <w:p w14:paraId="4CAC055D" w14:textId="77777777" w:rsidR="00FB2952" w:rsidRDefault="00FB2952" w:rsidP="00FB2952"/>
    <w:p w14:paraId="7E56A93B" w14:textId="77777777" w:rsidR="00FB2952" w:rsidRDefault="00FB2952" w:rsidP="00FB2952">
      <w:pPr>
        <w:pStyle w:val="Heading2"/>
        <w:numPr>
          <w:ilvl w:val="0"/>
          <w:numId w:val="0"/>
        </w:numPr>
        <w:ind w:left="851" w:hanging="851"/>
      </w:pPr>
      <w:r>
        <w:t>SYSTEM DRAWINGS / SCHEMATICS</w:t>
      </w:r>
    </w:p>
    <w:p w14:paraId="5DA74494" w14:textId="77777777" w:rsidR="00FB2952" w:rsidRDefault="00FB2952" w:rsidP="00FB2952"/>
    <w:p w14:paraId="74FEBD40" w14:textId="77777777" w:rsidR="00FB2952" w:rsidRDefault="00FB2952" w:rsidP="00FB2952"/>
    <w:p w14:paraId="6BAF3822" w14:textId="77777777" w:rsidR="00FB2952" w:rsidRDefault="00FB2952" w:rsidP="00FB2952"/>
    <w:p w14:paraId="3C09622B" w14:textId="77777777" w:rsidR="00FB2952" w:rsidRDefault="00FB2952" w:rsidP="00FB2952">
      <w:pPr>
        <w:pStyle w:val="Heading2"/>
        <w:numPr>
          <w:ilvl w:val="0"/>
          <w:numId w:val="0"/>
        </w:numPr>
        <w:ind w:left="357" w:hanging="357"/>
      </w:pPr>
      <w:r>
        <w:t>REFERENCE SPECIFICATION CLAUSES</w:t>
      </w:r>
    </w:p>
    <w:p w14:paraId="4F07E22A" w14:textId="77777777" w:rsidR="001F3AB5" w:rsidRDefault="001F3AB5" w:rsidP="001F3AB5">
      <w:r>
        <w:t>Also see the following Reference Specification SPEC-300 clauses for further details of Workmanship, materials standards, builders work standards, testing/ commissioning, and identification:</w:t>
      </w:r>
    </w:p>
    <w:p w14:paraId="7C7C373A" w14:textId="77777777" w:rsidR="001F3AB5" w:rsidRDefault="00986F61" w:rsidP="001F3AB5">
      <w:pPr>
        <w:pStyle w:val="ListParagraph"/>
        <w:numPr>
          <w:ilvl w:val="0"/>
          <w:numId w:val="6"/>
        </w:numPr>
      </w:pPr>
      <w:r>
        <w:t>PR_65_52_00_00</w:t>
      </w:r>
      <w:r w:rsidR="001F3AB5">
        <w:t xml:space="preserve"> PIPELINES</w:t>
      </w:r>
    </w:p>
    <w:p w14:paraId="445FA155" w14:textId="77777777" w:rsidR="001F3AB5" w:rsidRDefault="00986F61" w:rsidP="001F3AB5">
      <w:pPr>
        <w:pStyle w:val="ListParagraph"/>
        <w:numPr>
          <w:ilvl w:val="0"/>
          <w:numId w:val="6"/>
        </w:numPr>
      </w:pPr>
      <w:r>
        <w:t>PR_20_85_00_00</w:t>
      </w:r>
      <w:r w:rsidR="001F3AB5">
        <w:t xml:space="preserve"> PIPELINE ANCILLARIES</w:t>
      </w:r>
    </w:p>
    <w:p w14:paraId="23BD1E0F" w14:textId="77777777" w:rsidR="001F3AB5" w:rsidRDefault="00986F61" w:rsidP="001F3AB5">
      <w:pPr>
        <w:pStyle w:val="ListParagraph"/>
        <w:numPr>
          <w:ilvl w:val="0"/>
          <w:numId w:val="6"/>
        </w:numPr>
      </w:pPr>
      <w:r>
        <w:t>PR_65_53_00_00</w:t>
      </w:r>
      <w:r w:rsidR="001F3AB5">
        <w:t xml:space="preserve"> PUMPS</w:t>
      </w:r>
    </w:p>
    <w:p w14:paraId="2936F9AC" w14:textId="77777777" w:rsidR="001F3AB5" w:rsidRDefault="00986F61" w:rsidP="001F3AB5">
      <w:pPr>
        <w:pStyle w:val="ListParagraph"/>
        <w:numPr>
          <w:ilvl w:val="0"/>
          <w:numId w:val="6"/>
        </w:numPr>
      </w:pPr>
      <w:r>
        <w:t>PR_25_31_48_00</w:t>
      </w:r>
      <w:r w:rsidR="001F3AB5">
        <w:t xml:space="preserve"> THERMAL INSULATION</w:t>
      </w:r>
    </w:p>
    <w:p w14:paraId="3D14F541" w14:textId="77777777" w:rsidR="001F3AB5" w:rsidRDefault="00986F61" w:rsidP="001F3AB5">
      <w:pPr>
        <w:pStyle w:val="ListParagraph"/>
        <w:numPr>
          <w:ilvl w:val="0"/>
          <w:numId w:val="6"/>
        </w:numPr>
      </w:pPr>
      <w:r>
        <w:t xml:space="preserve">AC_60_00_00_00 </w:t>
      </w:r>
      <w:r w:rsidR="001F3AB5">
        <w:t xml:space="preserve"> TESTING AND COMMISSIONING</w:t>
      </w:r>
    </w:p>
    <w:p w14:paraId="68119A2C" w14:textId="77777777" w:rsidR="001F3AB5" w:rsidRDefault="00986F61" w:rsidP="001F3AB5">
      <w:pPr>
        <w:pStyle w:val="ListParagraph"/>
        <w:numPr>
          <w:ilvl w:val="0"/>
          <w:numId w:val="6"/>
        </w:numPr>
      </w:pPr>
      <w:r>
        <w:t>PR_80_77_94_00</w:t>
      </w:r>
      <w:r w:rsidR="001F3AB5">
        <w:t xml:space="preserve"> VIBRATION ISOLATION MOUNTINGS</w:t>
      </w:r>
    </w:p>
    <w:p w14:paraId="065488D8" w14:textId="77777777" w:rsidR="001F3AB5" w:rsidRDefault="00986F61" w:rsidP="001F3AB5">
      <w:pPr>
        <w:pStyle w:val="ListParagraph"/>
        <w:numPr>
          <w:ilvl w:val="0"/>
          <w:numId w:val="6"/>
        </w:numPr>
      </w:pPr>
      <w:r>
        <w:t>PR_40_10_57_26</w:t>
      </w:r>
      <w:r w:rsidR="001F3AB5">
        <w:t xml:space="preserve"> IDENTIFICATION - MECHANICAL</w:t>
      </w:r>
    </w:p>
    <w:p w14:paraId="7412676F" w14:textId="77777777" w:rsidR="001F3AB5" w:rsidRDefault="003D44FA" w:rsidP="001F3AB5">
      <w:pPr>
        <w:pStyle w:val="ListParagraph"/>
        <w:numPr>
          <w:ilvl w:val="0"/>
          <w:numId w:val="6"/>
        </w:numPr>
      </w:pPr>
      <w:r>
        <w:t>PR_20_29_00_00</w:t>
      </w:r>
      <w:r w:rsidR="001F3AB5">
        <w:t xml:space="preserve"> FIXING TO BUILDING FABRIC</w:t>
      </w:r>
    </w:p>
    <w:p w14:paraId="01170A89" w14:textId="77777777" w:rsidR="001F3AB5" w:rsidRDefault="003D44FA" w:rsidP="001F3AB5">
      <w:pPr>
        <w:pStyle w:val="ListParagraph"/>
        <w:numPr>
          <w:ilvl w:val="0"/>
          <w:numId w:val="6"/>
        </w:numPr>
      </w:pPr>
      <w:r>
        <w:t>PR_35_31_68_72</w:t>
      </w:r>
      <w:r w:rsidR="001F3AB5">
        <w:t xml:space="preserve"> PAINTING AND ANTI-CORROSION TREATMENTS</w:t>
      </w:r>
    </w:p>
    <w:p w14:paraId="6BFBCAF6" w14:textId="77777777" w:rsidR="00FB2952" w:rsidRDefault="003D44FA" w:rsidP="00BC2102">
      <w:pPr>
        <w:pStyle w:val="ListParagraph"/>
        <w:numPr>
          <w:ilvl w:val="0"/>
          <w:numId w:val="6"/>
        </w:numPr>
      </w:pPr>
      <w:r>
        <w:t>PR_20_29_00_00</w:t>
      </w:r>
      <w:r w:rsidR="00FB2952">
        <w:t xml:space="preserve"> FIXING TO BUILDING FABRIC</w:t>
      </w:r>
    </w:p>
    <w:p w14:paraId="35A62B1E" w14:textId="77777777" w:rsidR="00FB2952" w:rsidRDefault="003D44FA" w:rsidP="00BC2102">
      <w:pPr>
        <w:pStyle w:val="ListParagraph"/>
        <w:numPr>
          <w:ilvl w:val="0"/>
          <w:numId w:val="6"/>
        </w:numPr>
      </w:pPr>
      <w:r>
        <w:t>PR_35_31_68_72</w:t>
      </w:r>
      <w:r w:rsidR="00FB2952">
        <w:t xml:space="preserve"> PAINTING AND ANTI-CORROSION TREATMENTS</w:t>
      </w:r>
    </w:p>
    <w:p w14:paraId="42D0E48E" w14:textId="77777777" w:rsidR="00FB2952" w:rsidRDefault="00FB2952" w:rsidP="00FB2952">
      <w:pPr>
        <w:pStyle w:val="Heading1"/>
        <w:numPr>
          <w:ilvl w:val="0"/>
          <w:numId w:val="0"/>
        </w:numPr>
      </w:pPr>
      <w:r>
        <w:br w:type="page"/>
      </w:r>
    </w:p>
    <w:p w14:paraId="62DD0070" w14:textId="77777777" w:rsidR="003106CD" w:rsidRPr="00625547" w:rsidRDefault="003106CD" w:rsidP="003106CD">
      <w:pPr>
        <w:pStyle w:val="Heading1"/>
        <w:numPr>
          <w:ilvl w:val="0"/>
          <w:numId w:val="0"/>
        </w:numPr>
        <w:ind w:left="851" w:hanging="851"/>
      </w:pPr>
      <w:bookmarkStart w:id="46" w:name="_Toc15913763"/>
      <w:r w:rsidRPr="004E435E">
        <w:rPr>
          <w:noProof/>
          <w:color w:val="0070C0"/>
          <w:lang w:eastAsia="en-GB"/>
        </w:rPr>
        <w:lastRenderedPageBreak/>
        <mc:AlternateContent>
          <mc:Choice Requires="wps">
            <w:drawing>
              <wp:anchor distT="0" distB="36195" distL="114300" distR="114300" simplePos="0" relativeHeight="251786240" behindDoc="0" locked="1" layoutInCell="1" allowOverlap="1" wp14:anchorId="4C5B8E5D" wp14:editId="6F717008">
                <wp:simplePos x="0" y="0"/>
                <wp:positionH relativeFrom="column">
                  <wp:posOffset>3175</wp:posOffset>
                </wp:positionH>
                <wp:positionV relativeFrom="paragraph">
                  <wp:posOffset>215900</wp:posOffset>
                </wp:positionV>
                <wp:extent cx="2070000" cy="0"/>
                <wp:effectExtent l="0" t="19050" r="6985" b="19050"/>
                <wp:wrapNone/>
                <wp:docPr id="33" name="Straight Connector 33"/>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0E987E" id="Straight Connector 33" o:spid="_x0000_s1026" style="position:absolute;z-index:251786240;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E78&#10;KUzeAQAAKAQAAA4AAAAAAAAAAAAAAAAALgIAAGRycy9lMm9Eb2MueG1sUEsBAi0AFAAGAAgAAAAh&#10;AAMpz1vZAAAABgEAAA8AAAAAAAAAAAAAAAAAOAQAAGRycy9kb3ducmV2LnhtbFBLBQYAAAAABAAE&#10;APMAAAA+BQAAAAA=&#10;" strokecolor="black [3213]" strokeweight="3pt">
                <w10:anchorlock/>
              </v:line>
            </w:pict>
          </mc:Fallback>
        </mc:AlternateContent>
      </w:r>
      <w:r w:rsidRPr="004E435E">
        <w:rPr>
          <w:color w:val="0070C0"/>
          <w:lang w:eastAsia="en-GB"/>
        </w:rPr>
        <w:t>Ss_55_20_34_57</w:t>
      </w:r>
      <w:r w:rsidRPr="003E480E">
        <w:tab/>
      </w:r>
      <w:r>
        <w:t>Natural Gas</w:t>
      </w:r>
      <w:bookmarkEnd w:id="46"/>
      <w:r w:rsidRPr="003E480E">
        <w:t xml:space="preserve"> </w:t>
      </w:r>
    </w:p>
    <w:p w14:paraId="5366B542" w14:textId="77777777" w:rsidR="003106CD" w:rsidRDefault="003106CD" w:rsidP="003106CD">
      <w:pPr>
        <w:pStyle w:val="Heading2"/>
        <w:numPr>
          <w:ilvl w:val="0"/>
          <w:numId w:val="0"/>
        </w:numPr>
        <w:ind w:left="851" w:hanging="851"/>
      </w:pPr>
      <w:r>
        <w:t>PERFORMANCE OBJECTIVES</w:t>
      </w:r>
    </w:p>
    <w:p w14:paraId="26448663" w14:textId="77777777" w:rsidR="001F3AB5" w:rsidRDefault="001F3AB5" w:rsidP="003106CD">
      <w:pPr>
        <w:pStyle w:val="Heading2"/>
        <w:numPr>
          <w:ilvl w:val="0"/>
          <w:numId w:val="0"/>
        </w:numPr>
        <w:ind w:left="851" w:hanging="851"/>
      </w:pPr>
    </w:p>
    <w:p w14:paraId="2DE43C8A" w14:textId="77777777" w:rsidR="003106CD" w:rsidRDefault="003106CD" w:rsidP="003106CD">
      <w:pPr>
        <w:pStyle w:val="Heading2"/>
        <w:numPr>
          <w:ilvl w:val="0"/>
          <w:numId w:val="0"/>
        </w:numPr>
        <w:ind w:left="851" w:hanging="851"/>
      </w:pPr>
      <w:r>
        <w:t>DESIGN PARAMETERS</w:t>
      </w:r>
    </w:p>
    <w:p w14:paraId="27F332EE" w14:textId="77777777" w:rsidR="00692237" w:rsidRDefault="00692237" w:rsidP="00692237">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692237" w:rsidRPr="003D27CF" w14:paraId="0D520A42" w14:textId="77777777" w:rsidTr="00692237">
        <w:trPr>
          <w:cnfStyle w:val="100000000000" w:firstRow="1" w:lastRow="0" w:firstColumn="0" w:lastColumn="0" w:oddVBand="0" w:evenVBand="0" w:oddHBand="0" w:evenHBand="0" w:firstRowFirstColumn="0" w:firstRowLastColumn="0" w:lastRowFirstColumn="0" w:lastRowLastColumn="0"/>
        </w:trPr>
        <w:tc>
          <w:tcPr>
            <w:tcW w:w="2405" w:type="dxa"/>
          </w:tcPr>
          <w:p w14:paraId="37F5A22A" w14:textId="77777777" w:rsidR="00692237" w:rsidRPr="003D27CF" w:rsidRDefault="00692237" w:rsidP="00692237">
            <w:pPr>
              <w:spacing w:before="0" w:beforeAutospacing="0" w:after="240" w:afterAutospacing="0" w:line="240" w:lineRule="atLeast"/>
              <w:rPr>
                <w:b w:val="0"/>
              </w:rPr>
            </w:pPr>
            <w:r w:rsidRPr="003D27CF">
              <w:rPr>
                <w:b w:val="0"/>
              </w:rPr>
              <w:t xml:space="preserve">Statutory Acts </w:t>
            </w:r>
          </w:p>
        </w:tc>
        <w:tc>
          <w:tcPr>
            <w:tcW w:w="6769" w:type="dxa"/>
            <w:gridSpan w:val="3"/>
          </w:tcPr>
          <w:p w14:paraId="655AE698" w14:textId="77777777" w:rsidR="00814103" w:rsidRDefault="00692237"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6B4D3E0B" w14:textId="77777777" w:rsidR="00692237" w:rsidRPr="003D27CF" w:rsidRDefault="00692237" w:rsidP="00814103">
            <w:pPr>
              <w:spacing w:before="0" w:beforeAutospacing="0" w:after="240" w:afterAutospacing="0" w:line="240" w:lineRule="atLeast"/>
              <w:rPr>
                <w:b w:val="0"/>
              </w:rPr>
            </w:pPr>
            <w:r w:rsidRPr="003D27CF">
              <w:rPr>
                <w:b w:val="0"/>
              </w:rPr>
              <w:t>Regulations</w:t>
            </w:r>
            <w:r w:rsidRPr="00E26E7B">
              <w:rPr>
                <w:b w:val="0"/>
              </w:rPr>
              <w:t>The Gas Safety (installations and use) Regulations (1998)</w:t>
            </w:r>
          </w:p>
        </w:tc>
      </w:tr>
      <w:tr w:rsidR="00692237" w:rsidRPr="003D27CF" w14:paraId="23DBD887" w14:textId="77777777" w:rsidTr="00692237">
        <w:tc>
          <w:tcPr>
            <w:tcW w:w="2405" w:type="dxa"/>
          </w:tcPr>
          <w:p w14:paraId="1F604CF0" w14:textId="77777777" w:rsidR="00692237" w:rsidRDefault="00692237" w:rsidP="00692237">
            <w:r>
              <w:t>Health Safety Security Environment  (HSSE)</w:t>
            </w:r>
          </w:p>
        </w:tc>
        <w:tc>
          <w:tcPr>
            <w:tcW w:w="6769" w:type="dxa"/>
            <w:gridSpan w:val="3"/>
          </w:tcPr>
          <w:p w14:paraId="4C744730" w14:textId="77777777" w:rsidR="00692237" w:rsidRPr="00290F3F" w:rsidRDefault="00692237" w:rsidP="00692237">
            <w:r>
              <w:t xml:space="preserve">Health &amp; Safety Commission </w:t>
            </w:r>
            <w:r w:rsidRPr="006A2FDA">
              <w:t>Gas safety ‐ Approved Code of Practice and Guidance (2011) </w:t>
            </w:r>
          </w:p>
        </w:tc>
      </w:tr>
      <w:tr w:rsidR="00692237" w:rsidRPr="003D27CF" w14:paraId="77EC0BBF" w14:textId="77777777" w:rsidTr="00692237">
        <w:tc>
          <w:tcPr>
            <w:tcW w:w="2405" w:type="dxa"/>
          </w:tcPr>
          <w:p w14:paraId="440E6F96" w14:textId="77777777" w:rsidR="00692237" w:rsidRPr="003D27CF" w:rsidRDefault="00692237" w:rsidP="00692237">
            <w:pPr>
              <w:spacing w:before="0" w:beforeAutospacing="0" w:after="240" w:afterAutospacing="0" w:line="240" w:lineRule="atLeast"/>
            </w:pPr>
            <w:r w:rsidRPr="003D27CF">
              <w:t xml:space="preserve">Building Control / Local Authority requirements </w:t>
            </w:r>
          </w:p>
        </w:tc>
        <w:tc>
          <w:tcPr>
            <w:tcW w:w="6769" w:type="dxa"/>
            <w:gridSpan w:val="3"/>
          </w:tcPr>
          <w:p w14:paraId="78DB9E56" w14:textId="77777777" w:rsidR="00692237" w:rsidRPr="003D27CF" w:rsidRDefault="00692237" w:rsidP="00692237">
            <w:pPr>
              <w:spacing w:before="0" w:beforeAutospacing="0" w:after="240" w:afterAutospacing="0" w:line="240" w:lineRule="atLeast"/>
            </w:pPr>
            <w:commentRangeStart w:id="47"/>
            <w:r w:rsidRPr="003D27CF">
              <w:t xml:space="preserve">The Building Regulations Approved Documents </w:t>
            </w:r>
          </w:p>
          <w:p w14:paraId="1C564913" w14:textId="77777777" w:rsidR="00692237" w:rsidRDefault="00692237" w:rsidP="00692237">
            <w:pPr>
              <w:pStyle w:val="ListParagraph"/>
              <w:numPr>
                <w:ilvl w:val="0"/>
                <w:numId w:val="13"/>
              </w:numPr>
            </w:pPr>
            <w:r w:rsidRPr="004D0F9E">
              <w:t>Part </w:t>
            </w:r>
            <w:r>
              <w:t xml:space="preserve">J 2010 </w:t>
            </w:r>
            <w:r w:rsidRPr="008C29D2">
              <w:t>(Heat producing appliances)</w:t>
            </w:r>
          </w:p>
          <w:p w14:paraId="353E0CE2" w14:textId="77777777" w:rsidR="00692237" w:rsidRDefault="00692237" w:rsidP="00692237">
            <w:pPr>
              <w:spacing w:before="0" w:beforeAutospacing="0" w:after="240" w:afterAutospacing="0" w:line="240" w:lineRule="atLeast"/>
            </w:pPr>
            <w:r>
              <w:t>The Scottish Building Standards</w:t>
            </w:r>
          </w:p>
          <w:p w14:paraId="28810FAC" w14:textId="77777777" w:rsidR="00692237" w:rsidRDefault="00692237" w:rsidP="00692237">
            <w:pPr>
              <w:pStyle w:val="ListParagraph"/>
              <w:numPr>
                <w:ilvl w:val="0"/>
                <w:numId w:val="7"/>
              </w:numPr>
            </w:pPr>
            <w:r>
              <w:t>Section 2 (Fire)</w:t>
            </w:r>
          </w:p>
          <w:p w14:paraId="7A42FD97" w14:textId="77777777" w:rsidR="00692237" w:rsidRDefault="00692237" w:rsidP="00692237">
            <w:pPr>
              <w:pStyle w:val="ListParagraph"/>
              <w:numPr>
                <w:ilvl w:val="0"/>
                <w:numId w:val="7"/>
              </w:numPr>
            </w:pPr>
            <w:r>
              <w:t>Section 3 (Environment)</w:t>
            </w:r>
          </w:p>
          <w:p w14:paraId="77078E53" w14:textId="77777777" w:rsidR="00692237" w:rsidRPr="003D27CF" w:rsidRDefault="00692237" w:rsidP="00692237">
            <w:pPr>
              <w:pStyle w:val="ListParagraph"/>
              <w:numPr>
                <w:ilvl w:val="0"/>
                <w:numId w:val="7"/>
              </w:numPr>
            </w:pPr>
            <w:r>
              <w:t>Section 4 (Safety)</w:t>
            </w:r>
            <w:commentRangeEnd w:id="47"/>
            <w:r>
              <w:rPr>
                <w:rStyle w:val="CommentReference"/>
              </w:rPr>
              <w:commentReference w:id="47"/>
            </w:r>
          </w:p>
        </w:tc>
      </w:tr>
      <w:tr w:rsidR="00692237" w:rsidRPr="003D27CF" w14:paraId="22432340" w14:textId="77777777" w:rsidTr="00692237">
        <w:tc>
          <w:tcPr>
            <w:tcW w:w="2405" w:type="dxa"/>
          </w:tcPr>
          <w:p w14:paraId="358B997F" w14:textId="77777777" w:rsidR="00692237" w:rsidRPr="003D27CF" w:rsidRDefault="00692237" w:rsidP="00692237">
            <w:pPr>
              <w:spacing w:before="0" w:beforeAutospacing="0" w:after="240" w:afterAutospacing="0" w:line="240" w:lineRule="atLeast"/>
            </w:pPr>
            <w:r w:rsidRPr="003D27CF">
              <w:t xml:space="preserve">Industry standards </w:t>
            </w:r>
          </w:p>
        </w:tc>
        <w:tc>
          <w:tcPr>
            <w:tcW w:w="6769" w:type="dxa"/>
            <w:gridSpan w:val="3"/>
          </w:tcPr>
          <w:p w14:paraId="478C6165" w14:textId="77777777" w:rsidR="00692237" w:rsidRDefault="00692237" w:rsidP="00692237">
            <w:pPr>
              <w:spacing w:before="0" w:beforeAutospacing="0" w:after="240" w:afterAutospacing="0" w:line="240" w:lineRule="atLeast"/>
            </w:pPr>
            <w:r>
              <w:t>IGE Gas Measurement (GM) and General Procedures Regulations:</w:t>
            </w:r>
          </w:p>
          <w:p w14:paraId="6F814BBC" w14:textId="77777777" w:rsidR="00692237" w:rsidRPr="003E3BF3" w:rsidRDefault="00692237" w:rsidP="00692237">
            <w:pPr>
              <w:pStyle w:val="ListParagraph"/>
              <w:numPr>
                <w:ilvl w:val="0"/>
                <w:numId w:val="14"/>
              </w:numPr>
            </w:pPr>
            <w:r>
              <w:rPr>
                <w:rFonts w:cs="Arial"/>
              </w:rPr>
              <w:t>IGE/TD</w:t>
            </w:r>
            <w:r w:rsidRPr="003E3BF3">
              <w:rPr>
                <w:rFonts w:cs="Arial"/>
              </w:rPr>
              <w:t>/4 PE and steel gas services and service pipework</w:t>
            </w:r>
          </w:p>
          <w:p w14:paraId="4E4368A7" w14:textId="77777777" w:rsidR="00692237" w:rsidRPr="003E3BF3" w:rsidRDefault="00692237" w:rsidP="00692237">
            <w:pPr>
              <w:pStyle w:val="ListParagraph"/>
              <w:numPr>
                <w:ilvl w:val="0"/>
                <w:numId w:val="14"/>
              </w:numPr>
            </w:pPr>
            <w:r w:rsidRPr="003E3BF3">
              <w:rPr>
                <w:rFonts w:cs="Arial"/>
              </w:rPr>
              <w:t>IGE/UP/2 Installation pipework on industrial and commercial premises</w:t>
            </w:r>
          </w:p>
          <w:p w14:paraId="0B12A42A" w14:textId="77777777" w:rsidR="00692237" w:rsidRPr="003E3BF3" w:rsidRDefault="00692237" w:rsidP="00692237">
            <w:pPr>
              <w:pStyle w:val="ListParagraph"/>
              <w:numPr>
                <w:ilvl w:val="0"/>
                <w:numId w:val="14"/>
              </w:numPr>
            </w:pPr>
            <w:r w:rsidRPr="003E3BF3">
              <w:rPr>
                <w:rFonts w:cs="Arial"/>
              </w:rPr>
              <w:t>IGE/GM/4 Flow metering practices; inlet pressure exceeding 3</w:t>
            </w:r>
            <w:r>
              <w:rPr>
                <w:rFonts w:cs="Arial"/>
              </w:rPr>
              <w:t>8 bar and not exceeding 100 bar</w:t>
            </w:r>
          </w:p>
          <w:p w14:paraId="65309C66" w14:textId="77777777" w:rsidR="00692237" w:rsidRPr="003E3BF3" w:rsidRDefault="00692237" w:rsidP="00692237">
            <w:pPr>
              <w:pStyle w:val="ListParagraph"/>
              <w:numPr>
                <w:ilvl w:val="0"/>
                <w:numId w:val="14"/>
              </w:numPr>
            </w:pPr>
            <w:r w:rsidRPr="003E3BF3">
              <w:rPr>
                <w:rFonts w:cs="Arial"/>
              </w:rPr>
              <w:t xml:space="preserve">IGE/GM/5 Electronic gas </w:t>
            </w:r>
            <w:r>
              <w:rPr>
                <w:rFonts w:cs="Arial"/>
              </w:rPr>
              <w:t>meter volume conversion systems</w:t>
            </w:r>
          </w:p>
          <w:p w14:paraId="14ECD74A" w14:textId="77777777" w:rsidR="00692237" w:rsidRPr="003E3BF3" w:rsidRDefault="00692237" w:rsidP="00692237">
            <w:pPr>
              <w:pStyle w:val="ListParagraph"/>
              <w:numPr>
                <w:ilvl w:val="0"/>
                <w:numId w:val="14"/>
              </w:numPr>
            </w:pPr>
            <w:r w:rsidRPr="003E3BF3">
              <w:rPr>
                <w:rFonts w:cs="Arial"/>
              </w:rPr>
              <w:t>IGE/GM/6 Specification for low pressure diaphragm &amp; rotary displacement meter installations with badged meter capacities exceeding 6m</w:t>
            </w:r>
            <w:r w:rsidRPr="003E3BF3">
              <w:rPr>
                <w:rFonts w:cs="Arial"/>
                <w:position w:val="5"/>
              </w:rPr>
              <w:t>3</w:t>
            </w:r>
            <w:r w:rsidRPr="003E3BF3">
              <w:rPr>
                <w:rFonts w:cs="Arial"/>
              </w:rPr>
              <w:t>/h (212ft</w:t>
            </w:r>
            <w:r w:rsidRPr="003E3BF3">
              <w:rPr>
                <w:rFonts w:cs="Arial"/>
                <w:position w:val="5"/>
              </w:rPr>
              <w:t>3</w:t>
            </w:r>
            <w:r w:rsidRPr="003E3BF3">
              <w:rPr>
                <w:rFonts w:cs="Arial"/>
              </w:rPr>
              <w:t>/h) but not exceeding 1076m</w:t>
            </w:r>
            <w:r w:rsidRPr="003E3BF3">
              <w:rPr>
                <w:rFonts w:cs="Arial"/>
                <w:position w:val="5"/>
              </w:rPr>
              <w:t>3</w:t>
            </w:r>
            <w:r w:rsidRPr="003E3BF3">
              <w:rPr>
                <w:rFonts w:cs="Arial"/>
              </w:rPr>
              <w:t>/h (38000ft</w:t>
            </w:r>
            <w:r w:rsidRPr="003E3BF3">
              <w:rPr>
                <w:rFonts w:cs="Arial"/>
                <w:position w:val="5"/>
              </w:rPr>
              <w:t>3</w:t>
            </w:r>
            <w:r>
              <w:rPr>
                <w:rFonts w:cs="Arial"/>
              </w:rPr>
              <w:t>/h)</w:t>
            </w:r>
          </w:p>
          <w:p w14:paraId="5D0BEA61" w14:textId="77777777" w:rsidR="00692237" w:rsidRPr="003E3BF3" w:rsidRDefault="00692237" w:rsidP="00692237">
            <w:pPr>
              <w:pStyle w:val="ListParagraph"/>
              <w:numPr>
                <w:ilvl w:val="0"/>
                <w:numId w:val="14"/>
              </w:numPr>
            </w:pPr>
            <w:r w:rsidRPr="003E3BF3">
              <w:rPr>
                <w:rFonts w:cs="Arial"/>
              </w:rPr>
              <w:t>IGE/GM/7A Electrical connect</w:t>
            </w:r>
            <w:r>
              <w:rPr>
                <w:rFonts w:cs="Arial"/>
              </w:rPr>
              <w:t>ions for gas metering equipment</w:t>
            </w:r>
          </w:p>
          <w:p w14:paraId="2D2B636E" w14:textId="77777777" w:rsidR="00692237" w:rsidRPr="003E3BF3" w:rsidRDefault="00692237" w:rsidP="00692237">
            <w:pPr>
              <w:pStyle w:val="ListParagraph"/>
              <w:numPr>
                <w:ilvl w:val="0"/>
                <w:numId w:val="14"/>
              </w:numPr>
            </w:pPr>
            <w:r w:rsidRPr="003E3BF3">
              <w:rPr>
                <w:rFonts w:cs="Arial"/>
              </w:rPr>
              <w:t>IGE/GM/7B Hazardous area classifica</w:t>
            </w:r>
            <w:r>
              <w:rPr>
                <w:rFonts w:cs="Arial"/>
              </w:rPr>
              <w:t>tion for gas metering equipment</w:t>
            </w:r>
          </w:p>
          <w:p w14:paraId="749244C8" w14:textId="77777777" w:rsidR="00692237" w:rsidRDefault="00692237" w:rsidP="00692237">
            <w:pPr>
              <w:pStyle w:val="ListParagraph"/>
              <w:numPr>
                <w:ilvl w:val="0"/>
                <w:numId w:val="14"/>
              </w:numPr>
            </w:pPr>
            <w:r w:rsidRPr="003E3BF3">
              <w:rPr>
                <w:rFonts w:cs="Arial"/>
              </w:rPr>
              <w:t>IGE/GM/8 Non domestic gas meter installations; f</w:t>
            </w:r>
            <w:r>
              <w:t>low rate exceeding 6 m3h-1 and inlet pressure not exceeding 38 bar</w:t>
            </w:r>
          </w:p>
          <w:p w14:paraId="2A6593FC" w14:textId="77777777" w:rsidR="00692237" w:rsidRPr="00A3536F" w:rsidRDefault="00692237" w:rsidP="00692237">
            <w:pPr>
              <w:pStyle w:val="ListParagraph"/>
              <w:numPr>
                <w:ilvl w:val="0"/>
                <w:numId w:val="14"/>
              </w:numPr>
            </w:pPr>
            <w:r>
              <w:t>IGEM/UP/19 Design and application of interlocking devices and associated systems used with gas appliance installations in commercial catering establishments</w:t>
            </w:r>
          </w:p>
          <w:p w14:paraId="15EAF09C" w14:textId="77777777" w:rsidR="00692237" w:rsidRDefault="00692237" w:rsidP="00692237">
            <w:r>
              <w:t>Other relevant documents</w:t>
            </w:r>
          </w:p>
          <w:p w14:paraId="711D3DC7" w14:textId="77777777" w:rsidR="00692237" w:rsidRDefault="00692237" w:rsidP="00692237">
            <w:pPr>
              <w:pStyle w:val="ListParagraph"/>
              <w:numPr>
                <w:ilvl w:val="0"/>
                <w:numId w:val="15"/>
              </w:numPr>
            </w:pPr>
            <w:r w:rsidRPr="006A2FDA">
              <w:t>Gas Safe good practice recommendations</w:t>
            </w:r>
          </w:p>
          <w:p w14:paraId="09D7E279" w14:textId="77777777" w:rsidR="00692237" w:rsidRDefault="00692237" w:rsidP="00692237">
            <w:pPr>
              <w:pStyle w:val="ListParagraph"/>
              <w:numPr>
                <w:ilvl w:val="0"/>
                <w:numId w:val="15"/>
              </w:numPr>
            </w:pPr>
            <w:r w:rsidRPr="006A2FDA">
              <w:t>British Gas Guide to the safe use of gas in buildings</w:t>
            </w:r>
          </w:p>
          <w:p w14:paraId="3A17F414" w14:textId="77777777" w:rsidR="00692237" w:rsidRDefault="00692237" w:rsidP="00692237">
            <w:pPr>
              <w:pStyle w:val="ListParagraph"/>
              <w:numPr>
                <w:ilvl w:val="0"/>
                <w:numId w:val="15"/>
              </w:numPr>
            </w:pPr>
            <w:r w:rsidRPr="006A2FDA">
              <w:t>Gas Safe </w:t>
            </w:r>
            <w:r w:rsidRPr="00E13309">
              <w:t>Technical Bulletin TB008</w:t>
            </w:r>
          </w:p>
          <w:p w14:paraId="43FB7EFA" w14:textId="77777777" w:rsidR="00692237" w:rsidRPr="008A3572" w:rsidRDefault="00692237" w:rsidP="00692237">
            <w:pPr>
              <w:pStyle w:val="ListParagraph"/>
              <w:numPr>
                <w:ilvl w:val="0"/>
                <w:numId w:val="15"/>
              </w:numPr>
            </w:pPr>
            <w:r w:rsidRPr="003E3BF3">
              <w:rPr>
                <w:rFonts w:cs="Arial"/>
              </w:rPr>
              <w:lastRenderedPageBreak/>
              <w:t>Pipelines Safety Regulations 1996 - Design, construction and install</w:t>
            </w:r>
            <w:r>
              <w:rPr>
                <w:rFonts w:cs="Arial"/>
              </w:rPr>
              <w:t>ation of gas service pipes, L81.</w:t>
            </w:r>
          </w:p>
        </w:tc>
      </w:tr>
      <w:tr w:rsidR="00692237" w:rsidRPr="003D27CF" w14:paraId="2D15F3BF" w14:textId="77777777" w:rsidTr="00692237">
        <w:tc>
          <w:tcPr>
            <w:tcW w:w="2405" w:type="dxa"/>
          </w:tcPr>
          <w:p w14:paraId="04AC0D58" w14:textId="77777777" w:rsidR="00692237" w:rsidRPr="003D27CF" w:rsidRDefault="00692237" w:rsidP="00692237">
            <w:pPr>
              <w:spacing w:before="0" w:beforeAutospacing="0" w:after="240" w:afterAutospacing="0" w:line="240" w:lineRule="atLeast"/>
            </w:pPr>
            <w:r w:rsidRPr="003D27CF">
              <w:lastRenderedPageBreak/>
              <w:t xml:space="preserve">British Standards </w:t>
            </w:r>
          </w:p>
        </w:tc>
        <w:tc>
          <w:tcPr>
            <w:tcW w:w="1418" w:type="dxa"/>
          </w:tcPr>
          <w:p w14:paraId="57889A32" w14:textId="77777777" w:rsidR="00692237" w:rsidRPr="00435746" w:rsidRDefault="00692237" w:rsidP="00692237">
            <w:r w:rsidRPr="00435746">
              <w:t>BS 6400-1</w:t>
            </w:r>
          </w:p>
        </w:tc>
        <w:tc>
          <w:tcPr>
            <w:tcW w:w="850" w:type="dxa"/>
          </w:tcPr>
          <w:p w14:paraId="2E9056F8" w14:textId="77777777" w:rsidR="00692237" w:rsidRPr="00435746" w:rsidRDefault="00692237" w:rsidP="00692237">
            <w:r w:rsidRPr="00435746">
              <w:t>:2006</w:t>
            </w:r>
          </w:p>
        </w:tc>
        <w:tc>
          <w:tcPr>
            <w:tcW w:w="4501" w:type="dxa"/>
          </w:tcPr>
          <w:p w14:paraId="726523A9" w14:textId="77777777" w:rsidR="00692237" w:rsidRPr="00435746" w:rsidRDefault="00692237" w:rsidP="00692237">
            <w:r w:rsidRPr="00435746">
              <w:t>Specification for installation, exchange, relocation and removal of gas meters with a maximum capacity not exceeding 6 m3/h. Low pressure (2nd family gases)</w:t>
            </w:r>
          </w:p>
        </w:tc>
      </w:tr>
      <w:tr w:rsidR="00692237" w:rsidRPr="003D27CF" w14:paraId="22F618ED" w14:textId="77777777" w:rsidTr="00692237">
        <w:tc>
          <w:tcPr>
            <w:tcW w:w="2405" w:type="dxa"/>
          </w:tcPr>
          <w:p w14:paraId="3E34A8D9" w14:textId="77777777" w:rsidR="00692237" w:rsidRPr="003D27CF" w:rsidRDefault="00692237" w:rsidP="00692237">
            <w:pPr>
              <w:spacing w:before="0" w:beforeAutospacing="0" w:after="240" w:afterAutospacing="0" w:line="240" w:lineRule="atLeast"/>
            </w:pPr>
          </w:p>
        </w:tc>
        <w:tc>
          <w:tcPr>
            <w:tcW w:w="1418" w:type="dxa"/>
          </w:tcPr>
          <w:p w14:paraId="053E6B19" w14:textId="77777777" w:rsidR="00692237" w:rsidRPr="00435746" w:rsidRDefault="00692237" w:rsidP="00692237">
            <w:r w:rsidRPr="00435746">
              <w:t>PD CEN/TR 16061</w:t>
            </w:r>
          </w:p>
        </w:tc>
        <w:tc>
          <w:tcPr>
            <w:tcW w:w="850" w:type="dxa"/>
          </w:tcPr>
          <w:p w14:paraId="469F3E87" w14:textId="77777777" w:rsidR="00692237" w:rsidRPr="00435746" w:rsidRDefault="00692237" w:rsidP="00692237">
            <w:r w:rsidRPr="00435746">
              <w:t>:2010</w:t>
            </w:r>
          </w:p>
        </w:tc>
        <w:tc>
          <w:tcPr>
            <w:tcW w:w="4501" w:type="dxa"/>
          </w:tcPr>
          <w:p w14:paraId="662E8D78" w14:textId="77777777" w:rsidR="00692237" w:rsidRPr="00435746" w:rsidRDefault="00692237" w:rsidP="00692237">
            <w:r w:rsidRPr="00435746">
              <w:t>Smart gas meters</w:t>
            </w:r>
          </w:p>
        </w:tc>
      </w:tr>
      <w:tr w:rsidR="00692237" w:rsidRPr="003D27CF" w14:paraId="041F6CAC" w14:textId="77777777" w:rsidTr="00692237">
        <w:tc>
          <w:tcPr>
            <w:tcW w:w="2405" w:type="dxa"/>
          </w:tcPr>
          <w:p w14:paraId="5626F7E4" w14:textId="77777777" w:rsidR="00692237" w:rsidRPr="003D27CF" w:rsidRDefault="00692237" w:rsidP="00692237">
            <w:pPr>
              <w:spacing w:before="0" w:beforeAutospacing="0" w:after="240" w:afterAutospacing="0" w:line="240" w:lineRule="atLeast"/>
            </w:pPr>
          </w:p>
        </w:tc>
        <w:tc>
          <w:tcPr>
            <w:tcW w:w="1418" w:type="dxa"/>
          </w:tcPr>
          <w:p w14:paraId="3000BDB8" w14:textId="77777777" w:rsidR="00692237" w:rsidRPr="00435746" w:rsidRDefault="00692237" w:rsidP="00692237">
            <w:r w:rsidRPr="00435746">
              <w:rPr>
                <w:rFonts w:cs="Arial"/>
              </w:rPr>
              <w:t>BS EN 1775</w:t>
            </w:r>
          </w:p>
        </w:tc>
        <w:tc>
          <w:tcPr>
            <w:tcW w:w="850" w:type="dxa"/>
          </w:tcPr>
          <w:p w14:paraId="277B1828" w14:textId="77777777" w:rsidR="00692237" w:rsidRPr="00435746" w:rsidRDefault="00692237" w:rsidP="00692237">
            <w:r w:rsidRPr="00435746">
              <w:t>:2007</w:t>
            </w:r>
          </w:p>
        </w:tc>
        <w:tc>
          <w:tcPr>
            <w:tcW w:w="4501" w:type="dxa"/>
          </w:tcPr>
          <w:p w14:paraId="385A87FB" w14:textId="77777777" w:rsidR="00692237" w:rsidRPr="00435746" w:rsidRDefault="00692237" w:rsidP="00692237">
            <w:r w:rsidRPr="00435746">
              <w:t>Gas supply - gas pipework for buildings - maximum operating pressure less than or equal to 5 bar - functional recommendations</w:t>
            </w:r>
          </w:p>
        </w:tc>
      </w:tr>
      <w:tr w:rsidR="00692237" w:rsidRPr="003D27CF" w14:paraId="7B8FAECF" w14:textId="77777777" w:rsidTr="00692237">
        <w:tc>
          <w:tcPr>
            <w:tcW w:w="2405" w:type="dxa"/>
          </w:tcPr>
          <w:p w14:paraId="4498B6B6" w14:textId="77777777" w:rsidR="00692237" w:rsidRPr="003D27CF" w:rsidRDefault="00692237" w:rsidP="00692237">
            <w:pPr>
              <w:spacing w:before="0" w:beforeAutospacing="0" w:after="240" w:afterAutospacing="0" w:line="240" w:lineRule="atLeast"/>
            </w:pPr>
          </w:p>
        </w:tc>
        <w:tc>
          <w:tcPr>
            <w:tcW w:w="1418" w:type="dxa"/>
          </w:tcPr>
          <w:p w14:paraId="31A62EBF" w14:textId="77777777" w:rsidR="00692237" w:rsidRPr="00435746" w:rsidRDefault="00692237" w:rsidP="00692237">
            <w:pPr>
              <w:rPr>
                <w:rFonts w:cs="Arial"/>
              </w:rPr>
            </w:pPr>
            <w:r w:rsidRPr="00435746">
              <w:rPr>
                <w:rFonts w:cs="Arial"/>
              </w:rPr>
              <w:t>BS EN 15001-1</w:t>
            </w:r>
          </w:p>
          <w:p w14:paraId="4F5C2BEE" w14:textId="77777777" w:rsidR="00692237" w:rsidRPr="00FC2E6D" w:rsidRDefault="00692237" w:rsidP="00692237"/>
        </w:tc>
        <w:tc>
          <w:tcPr>
            <w:tcW w:w="850" w:type="dxa"/>
          </w:tcPr>
          <w:p w14:paraId="1E0E1B6F" w14:textId="77777777" w:rsidR="00692237" w:rsidRPr="00435746" w:rsidRDefault="00692237" w:rsidP="00692237">
            <w:r w:rsidRPr="00435746">
              <w:rPr>
                <w:bCs/>
              </w:rPr>
              <w:t>:2009</w:t>
            </w:r>
          </w:p>
        </w:tc>
        <w:tc>
          <w:tcPr>
            <w:tcW w:w="4501" w:type="dxa"/>
          </w:tcPr>
          <w:p w14:paraId="1E3F403A" w14:textId="77777777" w:rsidR="00692237" w:rsidRPr="00FC2E6D" w:rsidRDefault="00692237" w:rsidP="00692237">
            <w:r w:rsidRPr="00435746">
              <w:t>Gas infrastructure - gas installation pipework with an operating pressure greater than 0,5 bar for industrial installations and greater than 5 bar for industrial and non-industrial installations. Detailed functional requirements for design, materials, construction, inspection and testing</w:t>
            </w:r>
          </w:p>
        </w:tc>
      </w:tr>
      <w:tr w:rsidR="00692237" w:rsidRPr="003D27CF" w14:paraId="635C3912" w14:textId="77777777" w:rsidTr="00692237">
        <w:tc>
          <w:tcPr>
            <w:tcW w:w="2405" w:type="dxa"/>
          </w:tcPr>
          <w:p w14:paraId="52322ED0" w14:textId="77777777" w:rsidR="00692237" w:rsidRPr="003D27CF" w:rsidRDefault="00692237" w:rsidP="00692237"/>
        </w:tc>
        <w:tc>
          <w:tcPr>
            <w:tcW w:w="1418" w:type="dxa"/>
          </w:tcPr>
          <w:p w14:paraId="6A3AC5E4" w14:textId="77777777" w:rsidR="00692237" w:rsidRPr="00FC2E6D" w:rsidRDefault="00692237" w:rsidP="00692237">
            <w:r w:rsidRPr="002F06DA">
              <w:rPr>
                <w:rFonts w:cs="Arial"/>
              </w:rPr>
              <w:t>BS 6173</w:t>
            </w:r>
          </w:p>
        </w:tc>
        <w:tc>
          <w:tcPr>
            <w:tcW w:w="850" w:type="dxa"/>
          </w:tcPr>
          <w:p w14:paraId="6BC69DFB" w14:textId="77777777" w:rsidR="00692237" w:rsidRPr="00FC2E6D" w:rsidRDefault="00692237" w:rsidP="00692237">
            <w:r w:rsidRPr="00435746">
              <w:rPr>
                <w:bCs/>
              </w:rPr>
              <w:t>:2009</w:t>
            </w:r>
          </w:p>
        </w:tc>
        <w:tc>
          <w:tcPr>
            <w:tcW w:w="4501" w:type="dxa"/>
          </w:tcPr>
          <w:p w14:paraId="3DA7A470" w14:textId="77777777" w:rsidR="00692237" w:rsidRPr="00FC2E6D" w:rsidRDefault="00692237" w:rsidP="00692237">
            <w:r w:rsidRPr="002F06DA">
              <w:rPr>
                <w:rFonts w:cs="Arial"/>
              </w:rPr>
              <w:t>Installation of gas fired catering appliances for use in all types of catering establishments</w:t>
            </w:r>
          </w:p>
        </w:tc>
      </w:tr>
      <w:tr w:rsidR="00692237" w:rsidRPr="003D27CF" w14:paraId="061C76CF" w14:textId="77777777" w:rsidTr="00692237">
        <w:tc>
          <w:tcPr>
            <w:tcW w:w="2405" w:type="dxa"/>
          </w:tcPr>
          <w:p w14:paraId="64066651" w14:textId="77777777" w:rsidR="00692237" w:rsidRPr="003D27CF" w:rsidRDefault="00692237" w:rsidP="00692237"/>
        </w:tc>
        <w:tc>
          <w:tcPr>
            <w:tcW w:w="1418" w:type="dxa"/>
          </w:tcPr>
          <w:p w14:paraId="64901827" w14:textId="77777777" w:rsidR="00692237" w:rsidRPr="00FC2E6D" w:rsidRDefault="00692237" w:rsidP="00692237">
            <w:r w:rsidRPr="002F06DA">
              <w:rPr>
                <w:rFonts w:cs="Arial"/>
              </w:rPr>
              <w:t>BS EN 12279</w:t>
            </w:r>
          </w:p>
        </w:tc>
        <w:tc>
          <w:tcPr>
            <w:tcW w:w="850" w:type="dxa"/>
          </w:tcPr>
          <w:p w14:paraId="06FB6B22" w14:textId="77777777" w:rsidR="00692237" w:rsidRPr="00FC2E6D" w:rsidRDefault="00692237" w:rsidP="00692237">
            <w:r>
              <w:t>:2000</w:t>
            </w:r>
          </w:p>
        </w:tc>
        <w:tc>
          <w:tcPr>
            <w:tcW w:w="4501" w:type="dxa"/>
          </w:tcPr>
          <w:p w14:paraId="7649BE75" w14:textId="77777777" w:rsidR="00692237" w:rsidRPr="00FC2E6D" w:rsidRDefault="00692237" w:rsidP="00692237">
            <w:r w:rsidRPr="002F06DA">
              <w:rPr>
                <w:rFonts w:cs="Arial"/>
              </w:rPr>
              <w:t>Gas pressure regulating installations on service lines</w:t>
            </w:r>
          </w:p>
        </w:tc>
      </w:tr>
      <w:tr w:rsidR="00692237" w:rsidRPr="003D27CF" w14:paraId="3B319F6B" w14:textId="77777777" w:rsidTr="00692237">
        <w:tc>
          <w:tcPr>
            <w:tcW w:w="2405" w:type="dxa"/>
          </w:tcPr>
          <w:p w14:paraId="0D0690AF" w14:textId="77777777" w:rsidR="00692237" w:rsidRPr="003D27CF" w:rsidRDefault="00692237" w:rsidP="00692237"/>
        </w:tc>
        <w:tc>
          <w:tcPr>
            <w:tcW w:w="1418" w:type="dxa"/>
          </w:tcPr>
          <w:p w14:paraId="4FE946DD" w14:textId="77777777" w:rsidR="00692237" w:rsidRPr="00FC2E6D" w:rsidRDefault="00692237" w:rsidP="00692237">
            <w:r w:rsidRPr="002F06DA">
              <w:rPr>
                <w:rFonts w:cs="Arial"/>
              </w:rPr>
              <w:t>BS EN 13611</w:t>
            </w:r>
          </w:p>
        </w:tc>
        <w:tc>
          <w:tcPr>
            <w:tcW w:w="850" w:type="dxa"/>
          </w:tcPr>
          <w:p w14:paraId="43507C74" w14:textId="77777777" w:rsidR="00692237" w:rsidRPr="00FC2E6D" w:rsidRDefault="00692237" w:rsidP="00692237">
            <w:r>
              <w:t>:2015</w:t>
            </w:r>
          </w:p>
        </w:tc>
        <w:tc>
          <w:tcPr>
            <w:tcW w:w="4501" w:type="dxa"/>
          </w:tcPr>
          <w:p w14:paraId="01C344C3" w14:textId="77777777" w:rsidR="00692237" w:rsidRPr="00FC2E6D" w:rsidRDefault="00692237" w:rsidP="00692237">
            <w:r w:rsidRPr="002F06DA">
              <w:rPr>
                <w:rFonts w:cs="Arial"/>
              </w:rPr>
              <w:t>Safety and control devices for gas burners and gas-burning appliances - general</w:t>
            </w:r>
          </w:p>
        </w:tc>
      </w:tr>
      <w:tr w:rsidR="00692237" w:rsidRPr="003D27CF" w14:paraId="782DC473" w14:textId="77777777" w:rsidTr="00692237">
        <w:tc>
          <w:tcPr>
            <w:tcW w:w="2405" w:type="dxa"/>
          </w:tcPr>
          <w:p w14:paraId="79BD96A6" w14:textId="77777777" w:rsidR="00692237" w:rsidRPr="003D27CF" w:rsidRDefault="00692237" w:rsidP="00692237"/>
        </w:tc>
        <w:tc>
          <w:tcPr>
            <w:tcW w:w="1418" w:type="dxa"/>
          </w:tcPr>
          <w:p w14:paraId="794959C9" w14:textId="77777777" w:rsidR="00692237" w:rsidRPr="00E931ED" w:rsidRDefault="00692237" w:rsidP="00692237">
            <w:pPr>
              <w:rPr>
                <w:rFonts w:cs="Arial"/>
              </w:rPr>
            </w:pPr>
            <w:r>
              <w:rPr>
                <w:rFonts w:cs="Arial"/>
              </w:rPr>
              <w:t>BS 6891</w:t>
            </w:r>
          </w:p>
          <w:p w14:paraId="0E065B0D" w14:textId="77777777" w:rsidR="00692237" w:rsidRPr="002F06DA" w:rsidRDefault="00692237" w:rsidP="00692237">
            <w:pPr>
              <w:rPr>
                <w:rFonts w:cs="Arial"/>
              </w:rPr>
            </w:pPr>
          </w:p>
        </w:tc>
        <w:tc>
          <w:tcPr>
            <w:tcW w:w="850" w:type="dxa"/>
          </w:tcPr>
          <w:p w14:paraId="24DFABE9" w14:textId="77777777" w:rsidR="00692237" w:rsidRDefault="00692237" w:rsidP="00692237">
            <w:r w:rsidRPr="00E931ED">
              <w:rPr>
                <w:rFonts w:cs="Arial"/>
              </w:rPr>
              <w:t>2015</w:t>
            </w:r>
          </w:p>
        </w:tc>
        <w:tc>
          <w:tcPr>
            <w:tcW w:w="4501" w:type="dxa"/>
          </w:tcPr>
          <w:p w14:paraId="33D2C73D" w14:textId="77777777" w:rsidR="00692237" w:rsidRPr="00E931ED" w:rsidRDefault="00692237" w:rsidP="00692237">
            <w:pPr>
              <w:rPr>
                <w:rFonts w:cs="Arial"/>
              </w:rPr>
            </w:pPr>
            <w:r w:rsidRPr="00E931ED">
              <w:rPr>
                <w:rFonts w:cs="Arial"/>
              </w:rPr>
              <w:t>Specification for the installation and maintenance of low pressure gas installation pipework of up to 35 mm (R1¼) on premises</w:t>
            </w:r>
          </w:p>
          <w:p w14:paraId="38322E7A" w14:textId="77777777" w:rsidR="00692237" w:rsidRPr="002F06DA" w:rsidRDefault="00692237" w:rsidP="00692237">
            <w:pPr>
              <w:rPr>
                <w:rFonts w:cs="Arial"/>
              </w:rPr>
            </w:pPr>
          </w:p>
        </w:tc>
      </w:tr>
    </w:tbl>
    <w:p w14:paraId="0ED67095" w14:textId="77777777" w:rsidR="00692237" w:rsidRDefault="00692237" w:rsidP="00692237"/>
    <w:p w14:paraId="53A9C0E5" w14:textId="77777777" w:rsidR="00692237" w:rsidRDefault="00692237" w:rsidP="00692237">
      <w:pPr>
        <w:pStyle w:val="Heading3"/>
      </w:pPr>
      <w:r>
        <w:t>Project Specific Requirements</w:t>
      </w:r>
    </w:p>
    <w:p w14:paraId="3259F6F2" w14:textId="77777777" w:rsidR="00692237" w:rsidRDefault="00692237" w:rsidP="00692237"/>
    <w:tbl>
      <w:tblPr>
        <w:tblStyle w:val="Schedule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4"/>
        <w:gridCol w:w="6060"/>
      </w:tblGrid>
      <w:tr w:rsidR="00692237" w:rsidRPr="003D27CF" w14:paraId="129CD497" w14:textId="77777777" w:rsidTr="00692237">
        <w:trPr>
          <w:cnfStyle w:val="100000000000" w:firstRow="1" w:lastRow="0" w:firstColumn="0" w:lastColumn="0" w:oddVBand="0" w:evenVBand="0" w:oddHBand="0" w:evenHBand="0" w:firstRowFirstColumn="0" w:firstRowLastColumn="0" w:lastRowFirstColumn="0" w:lastRowLastColumn="0"/>
        </w:trPr>
        <w:tc>
          <w:tcPr>
            <w:tcW w:w="3114" w:type="dxa"/>
          </w:tcPr>
          <w:p w14:paraId="40636F04" w14:textId="77777777" w:rsidR="00692237" w:rsidRPr="003D27CF" w:rsidRDefault="00692237" w:rsidP="00692237">
            <w:r w:rsidRPr="00DE6CA8">
              <w:rPr>
                <w:rFonts w:cstheme="minorHAnsi"/>
                <w:b w:val="0"/>
              </w:rPr>
              <w:t xml:space="preserve">Utilities </w:t>
            </w:r>
          </w:p>
        </w:tc>
        <w:tc>
          <w:tcPr>
            <w:tcW w:w="6060" w:type="dxa"/>
          </w:tcPr>
          <w:p w14:paraId="41A6C2C5" w14:textId="77777777" w:rsidR="00692237" w:rsidRPr="003E3BF3" w:rsidRDefault="00692237" w:rsidP="00692237">
            <w:pPr>
              <w:rPr>
                <w:b w:val="0"/>
              </w:rPr>
            </w:pPr>
            <w:r w:rsidRPr="003E3BF3">
              <w:rPr>
                <w:b w:val="0"/>
              </w:rPr>
              <w:t>Requirements of</w:t>
            </w:r>
          </w:p>
          <w:p w14:paraId="358AE2FF" w14:textId="77777777" w:rsidR="00692237" w:rsidRPr="003E3BF3" w:rsidRDefault="00692237" w:rsidP="00692237">
            <w:pPr>
              <w:pStyle w:val="ListParagraph"/>
              <w:numPr>
                <w:ilvl w:val="0"/>
                <w:numId w:val="9"/>
              </w:numPr>
              <w:rPr>
                <w:b w:val="0"/>
              </w:rPr>
            </w:pPr>
            <w:commentRangeStart w:id="48"/>
            <w:r w:rsidRPr="003E3BF3">
              <w:rPr>
                <w:b w:val="0"/>
              </w:rPr>
              <w:t xml:space="preserve">Gas Network Operator – </w:t>
            </w:r>
            <w:r w:rsidRPr="003E3BF3">
              <w:rPr>
                <w:b w:val="0"/>
                <w:highlight w:val="yellow"/>
              </w:rPr>
              <w:t>National Grid Plc</w:t>
            </w:r>
            <w:r w:rsidRPr="003E3BF3">
              <w:rPr>
                <w:b w:val="0"/>
              </w:rPr>
              <w:t xml:space="preserve">. </w:t>
            </w:r>
          </w:p>
          <w:p w14:paraId="2C332BE7" w14:textId="77777777" w:rsidR="00692237" w:rsidRPr="003E3BF3" w:rsidRDefault="00692237" w:rsidP="00692237">
            <w:pPr>
              <w:pStyle w:val="ListParagraph"/>
              <w:numPr>
                <w:ilvl w:val="0"/>
                <w:numId w:val="9"/>
              </w:numPr>
              <w:rPr>
                <w:b w:val="0"/>
              </w:rPr>
            </w:pPr>
            <w:r w:rsidRPr="003E3BF3">
              <w:rPr>
                <w:b w:val="0"/>
              </w:rPr>
              <w:t xml:space="preserve">Nominated Gas Supplier – </w:t>
            </w:r>
            <w:r w:rsidRPr="003E3BF3">
              <w:rPr>
                <w:b w:val="0"/>
                <w:highlight w:val="yellow"/>
              </w:rPr>
              <w:t xml:space="preserve">TBC by </w:t>
            </w:r>
            <w:r>
              <w:rPr>
                <w:b w:val="0"/>
                <w:highlight w:val="yellow"/>
              </w:rPr>
              <w:t>CA</w:t>
            </w:r>
          </w:p>
          <w:p w14:paraId="4227F989" w14:textId="77777777" w:rsidR="00692237" w:rsidRPr="00DE6CA8" w:rsidRDefault="00692237" w:rsidP="00692237">
            <w:pPr>
              <w:pStyle w:val="ListParagraph"/>
              <w:numPr>
                <w:ilvl w:val="0"/>
                <w:numId w:val="9"/>
              </w:numPr>
              <w:spacing w:after="0" w:afterAutospacing="0"/>
              <w:rPr>
                <w:b w:val="0"/>
              </w:rPr>
            </w:pPr>
            <w:r w:rsidRPr="003E3BF3">
              <w:rPr>
                <w:b w:val="0"/>
              </w:rPr>
              <w:t>Meter operator – TBC by Gas Supplier</w:t>
            </w:r>
            <w:commentRangeEnd w:id="48"/>
            <w:r>
              <w:rPr>
                <w:rStyle w:val="CommentReference"/>
                <w:b w:val="0"/>
              </w:rPr>
              <w:commentReference w:id="48"/>
            </w:r>
          </w:p>
        </w:tc>
      </w:tr>
      <w:tr w:rsidR="00692237" w14:paraId="146ED72D" w14:textId="77777777" w:rsidTr="00692237">
        <w:tc>
          <w:tcPr>
            <w:tcW w:w="3114" w:type="dxa"/>
          </w:tcPr>
          <w:p w14:paraId="259453D6" w14:textId="77777777" w:rsidR="00692237" w:rsidRDefault="00692237" w:rsidP="00692237">
            <w:r>
              <w:t>Gas pressure immediately after new metered connection</w:t>
            </w:r>
          </w:p>
        </w:tc>
        <w:tc>
          <w:tcPr>
            <w:tcW w:w="6060" w:type="dxa"/>
          </w:tcPr>
          <w:p w14:paraId="46610E4F" w14:textId="77777777" w:rsidR="00692237" w:rsidRPr="00BC2102" w:rsidRDefault="00692237" w:rsidP="00692237">
            <w:r w:rsidRPr="00BC2102">
              <w:t>21mbar (Contractor to confirm with GNO/meter operator).</w:t>
            </w:r>
          </w:p>
        </w:tc>
      </w:tr>
      <w:tr w:rsidR="00692237" w14:paraId="3F5E7963" w14:textId="77777777" w:rsidTr="00692237">
        <w:tc>
          <w:tcPr>
            <w:tcW w:w="3114" w:type="dxa"/>
          </w:tcPr>
          <w:p w14:paraId="7B419117" w14:textId="77777777" w:rsidR="00692237" w:rsidRPr="009C7FF7" w:rsidRDefault="00692237" w:rsidP="00692237">
            <w:r>
              <w:t xml:space="preserve">System </w:t>
            </w:r>
            <w:r w:rsidRPr="009C7FF7">
              <w:t xml:space="preserve">pressure drop at </w:t>
            </w:r>
            <w:r>
              <w:t>full load – from meter to appliances</w:t>
            </w:r>
          </w:p>
        </w:tc>
        <w:tc>
          <w:tcPr>
            <w:tcW w:w="6060" w:type="dxa"/>
          </w:tcPr>
          <w:p w14:paraId="1D6824F4" w14:textId="77777777" w:rsidR="00692237" w:rsidRPr="00BC2102" w:rsidRDefault="00692237" w:rsidP="00692237">
            <w:r w:rsidRPr="00BC2102">
              <w:t>&lt;1mbar pressure drop.</w:t>
            </w:r>
          </w:p>
        </w:tc>
      </w:tr>
      <w:tr w:rsidR="00692237" w14:paraId="08F17E38" w14:textId="77777777" w:rsidTr="00692237">
        <w:tc>
          <w:tcPr>
            <w:tcW w:w="3114" w:type="dxa"/>
          </w:tcPr>
          <w:p w14:paraId="26638F27" w14:textId="77777777" w:rsidR="00692237" w:rsidRDefault="00692237" w:rsidP="00692237">
            <w:r>
              <w:t xml:space="preserve">Assumed Gas Calorific Value </w:t>
            </w:r>
          </w:p>
        </w:tc>
        <w:tc>
          <w:tcPr>
            <w:tcW w:w="6060" w:type="dxa"/>
          </w:tcPr>
          <w:p w14:paraId="547789E2" w14:textId="77777777" w:rsidR="00692237" w:rsidRPr="00BC2102" w:rsidRDefault="00692237" w:rsidP="00692237">
            <w:pPr>
              <w:rPr>
                <w:vertAlign w:val="superscript"/>
              </w:rPr>
            </w:pPr>
            <w:r w:rsidRPr="00BC2102">
              <w:t xml:space="preserve">Minimum </w:t>
            </w:r>
            <w:r w:rsidRPr="00BC2102">
              <w:rPr>
                <w:color w:val="000000"/>
              </w:rPr>
              <w:t>37.5 MJ/m</w:t>
            </w:r>
            <w:r w:rsidRPr="00BC2102">
              <w:rPr>
                <w:color w:val="000000"/>
                <w:vertAlign w:val="superscript"/>
              </w:rPr>
              <w:t>3</w:t>
            </w:r>
          </w:p>
        </w:tc>
      </w:tr>
      <w:tr w:rsidR="00692237" w14:paraId="2B3547C1" w14:textId="77777777" w:rsidTr="00692237">
        <w:tc>
          <w:tcPr>
            <w:tcW w:w="3114" w:type="dxa"/>
          </w:tcPr>
          <w:p w14:paraId="3383D906" w14:textId="77777777" w:rsidR="00692237" w:rsidRDefault="00692237" w:rsidP="00692237">
            <w:r>
              <w:t>Correction factor for temperature &amp; atmospheric conditions</w:t>
            </w:r>
          </w:p>
        </w:tc>
        <w:tc>
          <w:tcPr>
            <w:tcW w:w="6060" w:type="dxa"/>
          </w:tcPr>
          <w:p w14:paraId="64299B3C" w14:textId="77777777" w:rsidR="00692237" w:rsidRPr="00BC2102" w:rsidRDefault="00692237" w:rsidP="00692237">
            <w:r w:rsidRPr="00BC2102">
              <w:t>1.02264</w:t>
            </w:r>
          </w:p>
        </w:tc>
      </w:tr>
    </w:tbl>
    <w:p w14:paraId="360E93BA" w14:textId="77777777" w:rsidR="003106CD" w:rsidRDefault="003106CD" w:rsidP="003106CD">
      <w:pPr>
        <w:pStyle w:val="Heading2"/>
        <w:numPr>
          <w:ilvl w:val="0"/>
          <w:numId w:val="0"/>
        </w:numPr>
        <w:ind w:left="851" w:hanging="851"/>
      </w:pPr>
      <w:r>
        <w:lastRenderedPageBreak/>
        <w:t>SYSTEM DESCRIPTION</w:t>
      </w:r>
    </w:p>
    <w:p w14:paraId="68460D86" w14:textId="77777777" w:rsidR="003106CD" w:rsidRDefault="003106CD" w:rsidP="003106CD">
      <w:pPr>
        <w:pStyle w:val="Heading3"/>
      </w:pPr>
      <w:r>
        <w:t>General</w:t>
      </w:r>
    </w:p>
    <w:p w14:paraId="6281CE68" w14:textId="77777777" w:rsidR="001F3AB5" w:rsidRDefault="001F3AB5" w:rsidP="001F3AB5"/>
    <w:p w14:paraId="28D847DF" w14:textId="77777777" w:rsidR="003106CD" w:rsidRDefault="003106CD" w:rsidP="003106CD">
      <w:pPr>
        <w:pStyle w:val="Heading3"/>
      </w:pPr>
      <w:r>
        <w:t>Incoming Gas Supply</w:t>
      </w:r>
    </w:p>
    <w:p w14:paraId="0C49F28F" w14:textId="77777777" w:rsidR="003106CD" w:rsidRPr="00324047" w:rsidRDefault="003106CD" w:rsidP="003106CD"/>
    <w:p w14:paraId="0BEB0270" w14:textId="77777777" w:rsidR="003106CD" w:rsidRDefault="003106CD" w:rsidP="003106CD">
      <w:pPr>
        <w:pStyle w:val="Heading3"/>
      </w:pPr>
      <w:r w:rsidRPr="00AA6AD7">
        <w:t>Distribution Strategy</w:t>
      </w:r>
    </w:p>
    <w:p w14:paraId="51C935CA" w14:textId="77777777" w:rsidR="003106CD" w:rsidRPr="00BC2102" w:rsidRDefault="003106CD" w:rsidP="003106CD"/>
    <w:p w14:paraId="2F215B94" w14:textId="77777777" w:rsidR="003106CD" w:rsidRDefault="003106CD" w:rsidP="003106CD">
      <w:pPr>
        <w:pStyle w:val="Heading3"/>
      </w:pPr>
    </w:p>
    <w:p w14:paraId="2DC30466" w14:textId="77777777" w:rsidR="003106CD" w:rsidRDefault="003106CD" w:rsidP="003106CD">
      <w:pPr>
        <w:pStyle w:val="Heading3"/>
      </w:pPr>
      <w:r>
        <w:t>Installation &amp; Workmanship</w:t>
      </w:r>
    </w:p>
    <w:p w14:paraId="2D8C8968" w14:textId="77777777" w:rsidR="003106CD" w:rsidRDefault="003106CD" w:rsidP="003106CD"/>
    <w:p w14:paraId="03803825" w14:textId="77777777" w:rsidR="001F3AB5" w:rsidRDefault="001F3AB5" w:rsidP="003106CD"/>
    <w:p w14:paraId="68F6A35A" w14:textId="77777777" w:rsidR="001F3AB5" w:rsidRDefault="001F3AB5" w:rsidP="003106CD">
      <w:pPr>
        <w:pStyle w:val="Heading3"/>
      </w:pPr>
    </w:p>
    <w:p w14:paraId="58E5B193" w14:textId="77777777" w:rsidR="003106CD" w:rsidRPr="004469A6" w:rsidRDefault="003106CD" w:rsidP="003106CD">
      <w:pPr>
        <w:pStyle w:val="Heading3"/>
      </w:pPr>
      <w:r>
        <w:t>Materials</w:t>
      </w:r>
    </w:p>
    <w:p w14:paraId="7EDA343B" w14:textId="77777777" w:rsidR="001F3AB5" w:rsidRDefault="001F3AB5" w:rsidP="001F3AB5">
      <w:bookmarkStart w:id="49" w:name="_Toc436732724"/>
    </w:p>
    <w:p w14:paraId="1412C7DA" w14:textId="77777777" w:rsidR="003106CD" w:rsidRDefault="003106CD" w:rsidP="003106CD">
      <w:pPr>
        <w:pStyle w:val="Heading2"/>
        <w:numPr>
          <w:ilvl w:val="0"/>
          <w:numId w:val="0"/>
        </w:numPr>
        <w:ind w:left="851" w:hanging="851"/>
      </w:pPr>
      <w:r>
        <w:t>S32.4</w:t>
      </w:r>
      <w:r>
        <w:tab/>
        <w:t>TESTING &amp; COMMISSIONING</w:t>
      </w:r>
      <w:bookmarkEnd w:id="49"/>
    </w:p>
    <w:p w14:paraId="2F89B8F5" w14:textId="77777777" w:rsidR="003106CD" w:rsidRDefault="003106CD" w:rsidP="003106CD">
      <w:r>
        <w:t xml:space="preserve">Carry out testing and commissioning in line with </w:t>
      </w:r>
      <w:r w:rsidR="00E526AA">
        <w:t>Max Fordham Testing and Commissioning schedule</w:t>
      </w:r>
    </w:p>
    <w:p w14:paraId="518962C6" w14:textId="77777777" w:rsidR="003106CD" w:rsidRDefault="003106CD" w:rsidP="003106CD">
      <w:pPr>
        <w:pStyle w:val="Heading2"/>
        <w:numPr>
          <w:ilvl w:val="0"/>
          <w:numId w:val="0"/>
        </w:numPr>
        <w:ind w:left="851" w:hanging="851"/>
      </w:pPr>
      <w:r>
        <w:t>CONTROL REQUIREMENTS</w:t>
      </w:r>
    </w:p>
    <w:p w14:paraId="1E9F229E" w14:textId="77777777" w:rsidR="003106CD" w:rsidRDefault="003106CD" w:rsidP="003106CD"/>
    <w:p w14:paraId="59FFD553" w14:textId="77777777" w:rsidR="003106CD" w:rsidRDefault="003106CD" w:rsidP="003106CD"/>
    <w:p w14:paraId="46A7A765" w14:textId="77777777" w:rsidR="003106CD" w:rsidRDefault="003106CD" w:rsidP="003106CD">
      <w:pPr>
        <w:pStyle w:val="Heading2"/>
        <w:numPr>
          <w:ilvl w:val="0"/>
          <w:numId w:val="0"/>
        </w:numPr>
        <w:ind w:left="851" w:hanging="851"/>
      </w:pPr>
      <w:r>
        <w:t>SYSTEM DRAWINGS / SCHEMATICS</w:t>
      </w:r>
    </w:p>
    <w:p w14:paraId="28CDAA28" w14:textId="77777777" w:rsidR="003106CD" w:rsidRDefault="003106CD" w:rsidP="003106CD"/>
    <w:p w14:paraId="7505798C" w14:textId="77777777" w:rsidR="003106CD" w:rsidRDefault="003106CD" w:rsidP="003106CD"/>
    <w:p w14:paraId="6E14F8D3" w14:textId="77777777" w:rsidR="003106CD" w:rsidRDefault="003106CD" w:rsidP="003106CD">
      <w:pPr>
        <w:pStyle w:val="Heading2"/>
        <w:numPr>
          <w:ilvl w:val="0"/>
          <w:numId w:val="0"/>
        </w:numPr>
        <w:ind w:left="357" w:hanging="357"/>
      </w:pPr>
      <w:r>
        <w:t>REFERENCE SPECIFICATION CLAUSES</w:t>
      </w:r>
    </w:p>
    <w:p w14:paraId="359AB85B" w14:textId="77777777" w:rsidR="003106CD" w:rsidRDefault="003106CD" w:rsidP="003106CD">
      <w:r>
        <w:t>Also see the following Reference Specification SPEC-300 clauses for further details of Workmanship, materials standards, builders work standards, testing/ commissioning, and identification:</w:t>
      </w:r>
    </w:p>
    <w:p w14:paraId="0B9F3EB9" w14:textId="77777777" w:rsidR="003106CD" w:rsidRDefault="00986F61" w:rsidP="003106CD">
      <w:pPr>
        <w:pStyle w:val="ListParagraph"/>
        <w:numPr>
          <w:ilvl w:val="0"/>
          <w:numId w:val="4"/>
        </w:numPr>
      </w:pPr>
      <w:r>
        <w:t>PR_65_52_00_00</w:t>
      </w:r>
      <w:r w:rsidR="003106CD">
        <w:t xml:space="preserve"> PIPELINES</w:t>
      </w:r>
    </w:p>
    <w:p w14:paraId="7735F381" w14:textId="77777777" w:rsidR="003106CD" w:rsidRDefault="00986F61" w:rsidP="003106CD">
      <w:pPr>
        <w:pStyle w:val="ListParagraph"/>
        <w:numPr>
          <w:ilvl w:val="0"/>
          <w:numId w:val="4"/>
        </w:numPr>
      </w:pPr>
      <w:r>
        <w:t>PR_20_85_00_00</w:t>
      </w:r>
      <w:r w:rsidR="003106CD">
        <w:t xml:space="preserve"> PIPELINE ANCILLARIES</w:t>
      </w:r>
    </w:p>
    <w:p w14:paraId="6BCB93D2" w14:textId="77777777" w:rsidR="003106CD" w:rsidRDefault="00986F61" w:rsidP="003106CD">
      <w:pPr>
        <w:pStyle w:val="ListParagraph"/>
        <w:numPr>
          <w:ilvl w:val="0"/>
          <w:numId w:val="4"/>
        </w:numPr>
      </w:pPr>
      <w:r>
        <w:t>PR_65_53_00_00</w:t>
      </w:r>
      <w:r w:rsidR="003106CD">
        <w:t xml:space="preserve"> PUMPS</w:t>
      </w:r>
    </w:p>
    <w:p w14:paraId="7BF2D825" w14:textId="77777777" w:rsidR="003106CD" w:rsidRDefault="00986F61" w:rsidP="003106CD">
      <w:pPr>
        <w:pStyle w:val="ListParagraph"/>
        <w:numPr>
          <w:ilvl w:val="0"/>
          <w:numId w:val="4"/>
        </w:numPr>
      </w:pPr>
      <w:r>
        <w:t>PR_60_60_38_00</w:t>
      </w:r>
      <w:r w:rsidR="003106CD">
        <w:t xml:space="preserve"> STORAGE CYLINDERS AND CALORIFIERS </w:t>
      </w:r>
    </w:p>
    <w:p w14:paraId="2E5B0332" w14:textId="77777777" w:rsidR="003106CD" w:rsidRDefault="00986F61" w:rsidP="003106CD">
      <w:pPr>
        <w:pStyle w:val="ListParagraph"/>
        <w:numPr>
          <w:ilvl w:val="0"/>
          <w:numId w:val="4"/>
        </w:numPr>
      </w:pPr>
      <w:r>
        <w:t>PR_25_31_48_00</w:t>
      </w:r>
      <w:r w:rsidR="003106CD">
        <w:t xml:space="preserve"> THERMAL INSULATION</w:t>
      </w:r>
    </w:p>
    <w:p w14:paraId="74966376" w14:textId="77777777" w:rsidR="003106CD" w:rsidRDefault="00986F61" w:rsidP="003106CD">
      <w:pPr>
        <w:pStyle w:val="ListParagraph"/>
        <w:numPr>
          <w:ilvl w:val="0"/>
          <w:numId w:val="4"/>
        </w:numPr>
      </w:pPr>
      <w:r>
        <w:t xml:space="preserve">AC_60_00_00_00 </w:t>
      </w:r>
      <w:r w:rsidR="003106CD">
        <w:t xml:space="preserve"> TESTING AND COMMISSIONING</w:t>
      </w:r>
    </w:p>
    <w:p w14:paraId="48729EF3" w14:textId="77777777" w:rsidR="003106CD" w:rsidRDefault="00986F61" w:rsidP="003106CD">
      <w:pPr>
        <w:pStyle w:val="ListParagraph"/>
        <w:numPr>
          <w:ilvl w:val="0"/>
          <w:numId w:val="4"/>
        </w:numPr>
      </w:pPr>
      <w:r>
        <w:t>PR_80_77_94_00</w:t>
      </w:r>
      <w:r w:rsidR="003106CD">
        <w:t xml:space="preserve"> VIBRATION ISOLATION MOUNTINGS</w:t>
      </w:r>
    </w:p>
    <w:p w14:paraId="7048BE7F" w14:textId="77777777" w:rsidR="003106CD" w:rsidRDefault="00986F61" w:rsidP="003106CD">
      <w:pPr>
        <w:pStyle w:val="ListParagraph"/>
        <w:numPr>
          <w:ilvl w:val="0"/>
          <w:numId w:val="4"/>
        </w:numPr>
      </w:pPr>
      <w:r>
        <w:t>PR_40_10_57_26</w:t>
      </w:r>
      <w:r w:rsidR="003106CD">
        <w:t xml:space="preserve"> IDENTIFICATION - MECHANICAL</w:t>
      </w:r>
    </w:p>
    <w:p w14:paraId="31C0EF65" w14:textId="77777777" w:rsidR="003106CD" w:rsidRDefault="003D44FA" w:rsidP="003106CD">
      <w:pPr>
        <w:pStyle w:val="ListParagraph"/>
        <w:numPr>
          <w:ilvl w:val="0"/>
          <w:numId w:val="4"/>
        </w:numPr>
      </w:pPr>
      <w:r>
        <w:t>PR_20_29_00_00</w:t>
      </w:r>
      <w:r w:rsidR="003106CD">
        <w:t xml:space="preserve"> FIXING TO BUILDING FABRIC</w:t>
      </w:r>
    </w:p>
    <w:p w14:paraId="51ACC6D7" w14:textId="77777777" w:rsidR="003106CD" w:rsidRDefault="003D44FA" w:rsidP="003106CD">
      <w:pPr>
        <w:pStyle w:val="ListParagraph"/>
        <w:numPr>
          <w:ilvl w:val="0"/>
          <w:numId w:val="4"/>
        </w:numPr>
      </w:pPr>
      <w:r>
        <w:t>PR_35_31_68_72</w:t>
      </w:r>
      <w:r w:rsidR="003106CD">
        <w:t xml:space="preserve"> PAINTING AND ANTI-CORROSION TREATMENTS</w:t>
      </w:r>
    </w:p>
    <w:p w14:paraId="6C54F514" w14:textId="77777777" w:rsidR="003106CD" w:rsidRDefault="003106CD" w:rsidP="003106CD">
      <w:pPr>
        <w:rPr>
          <w:rFonts w:asciiTheme="majorHAnsi" w:eastAsiaTheme="majorEastAsia" w:hAnsiTheme="majorHAnsi" w:cstheme="majorBidi"/>
          <w:b/>
          <w:bCs/>
          <w:caps/>
          <w:sz w:val="28"/>
          <w:szCs w:val="28"/>
        </w:rPr>
      </w:pPr>
      <w:r>
        <w:lastRenderedPageBreak/>
        <w:br w:type="page"/>
      </w:r>
    </w:p>
    <w:p w14:paraId="124AEB57" w14:textId="77777777" w:rsidR="003106CD" w:rsidRDefault="003106CD" w:rsidP="003106CD">
      <w:pPr>
        <w:pStyle w:val="Heading1"/>
        <w:numPr>
          <w:ilvl w:val="0"/>
          <w:numId w:val="0"/>
        </w:numPr>
        <w:ind w:left="851" w:hanging="851"/>
      </w:pPr>
      <w:bookmarkStart w:id="50" w:name="_Toc15913764"/>
      <w:r w:rsidRPr="004E435E">
        <w:rPr>
          <w:noProof/>
          <w:color w:val="0070C0"/>
          <w:lang w:eastAsia="en-GB"/>
        </w:rPr>
        <w:lastRenderedPageBreak/>
        <mc:AlternateContent>
          <mc:Choice Requires="wps">
            <w:drawing>
              <wp:anchor distT="0" distB="36195" distL="114300" distR="114300" simplePos="0" relativeHeight="251787264" behindDoc="0" locked="1" layoutInCell="1" allowOverlap="1" wp14:anchorId="6DE3D279" wp14:editId="580E57A1">
                <wp:simplePos x="0" y="0"/>
                <wp:positionH relativeFrom="column">
                  <wp:posOffset>3175</wp:posOffset>
                </wp:positionH>
                <wp:positionV relativeFrom="paragraph">
                  <wp:posOffset>215900</wp:posOffset>
                </wp:positionV>
                <wp:extent cx="2070000" cy="0"/>
                <wp:effectExtent l="0" t="19050" r="6985" b="19050"/>
                <wp:wrapNone/>
                <wp:docPr id="67" name="Straight Connector 67"/>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67594F" id="Straight Connector 67" o:spid="_x0000_s1026" style="position:absolute;z-index:251787264;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KvW&#10;z5beAQAAKAQAAA4AAAAAAAAAAAAAAAAALgIAAGRycy9lMm9Eb2MueG1sUEsBAi0AFAAGAAgAAAAh&#10;AAMpz1vZAAAABgEAAA8AAAAAAAAAAAAAAAAAOAQAAGRycy9kb3ducmV2LnhtbFBLBQYAAAAABAAE&#10;APMAAAA+BQAAAAA=&#10;" strokecolor="black [3213]" strokeweight="3pt">
                <w10:anchorlock/>
              </v:line>
            </w:pict>
          </mc:Fallback>
        </mc:AlternateContent>
      </w:r>
      <w:r w:rsidRPr="004E435E">
        <w:rPr>
          <w:color w:val="0070C0"/>
          <w:lang w:eastAsia="en-GB"/>
        </w:rPr>
        <w:t>Ss_55_30_96_25</w:t>
      </w:r>
      <w:r>
        <w:tab/>
        <w:t>Dry Risers</w:t>
      </w:r>
      <w:bookmarkEnd w:id="50"/>
    </w:p>
    <w:p w14:paraId="5F3331CF" w14:textId="77777777" w:rsidR="003106CD" w:rsidRDefault="003106CD" w:rsidP="003106CD">
      <w:pPr>
        <w:pStyle w:val="Heading2"/>
        <w:numPr>
          <w:ilvl w:val="0"/>
          <w:numId w:val="0"/>
        </w:numPr>
        <w:ind w:left="851" w:hanging="851"/>
      </w:pPr>
      <w:r>
        <w:t>PERFORMANCE OBJECTIVES</w:t>
      </w:r>
    </w:p>
    <w:p w14:paraId="4A0ABDCC" w14:textId="77777777" w:rsidR="003106CD" w:rsidRDefault="003106CD" w:rsidP="003106CD"/>
    <w:p w14:paraId="19200EA8" w14:textId="77777777" w:rsidR="003106CD" w:rsidRDefault="003106CD" w:rsidP="003106CD"/>
    <w:p w14:paraId="7DDF0ACF" w14:textId="77777777" w:rsidR="003106CD" w:rsidRDefault="003106CD" w:rsidP="003106CD">
      <w:pPr>
        <w:pStyle w:val="Heading2"/>
        <w:numPr>
          <w:ilvl w:val="0"/>
          <w:numId w:val="0"/>
        </w:numPr>
        <w:ind w:left="851" w:hanging="851"/>
      </w:pPr>
      <w:r>
        <w:t>DESIGN PARAMETERS</w:t>
      </w:r>
    </w:p>
    <w:p w14:paraId="70AEA7D9" w14:textId="77777777" w:rsidR="00692237" w:rsidRDefault="00692237" w:rsidP="00692237">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692237" w:rsidRPr="003D27CF" w14:paraId="4C5723AA" w14:textId="77777777" w:rsidTr="00692237">
        <w:trPr>
          <w:cnfStyle w:val="100000000000" w:firstRow="1" w:lastRow="0" w:firstColumn="0" w:lastColumn="0" w:oddVBand="0" w:evenVBand="0" w:oddHBand="0" w:evenHBand="0" w:firstRowFirstColumn="0" w:firstRowLastColumn="0" w:lastRowFirstColumn="0" w:lastRowLastColumn="0"/>
        </w:trPr>
        <w:tc>
          <w:tcPr>
            <w:tcW w:w="2405" w:type="dxa"/>
          </w:tcPr>
          <w:p w14:paraId="776A2B63" w14:textId="77777777" w:rsidR="00692237" w:rsidRPr="003D27CF" w:rsidRDefault="00692237" w:rsidP="00692237">
            <w:pPr>
              <w:spacing w:before="0" w:beforeAutospacing="0" w:after="240" w:afterAutospacing="0" w:line="240" w:lineRule="atLeast"/>
              <w:rPr>
                <w:b w:val="0"/>
              </w:rPr>
            </w:pPr>
            <w:r w:rsidRPr="003D27CF">
              <w:rPr>
                <w:b w:val="0"/>
              </w:rPr>
              <w:t xml:space="preserve">Statutory Acts </w:t>
            </w:r>
          </w:p>
        </w:tc>
        <w:tc>
          <w:tcPr>
            <w:tcW w:w="6769" w:type="dxa"/>
            <w:gridSpan w:val="3"/>
          </w:tcPr>
          <w:p w14:paraId="3F0F6309" w14:textId="77777777" w:rsidR="00692237" w:rsidRPr="00814103" w:rsidRDefault="00692237" w:rsidP="00814103">
            <w:r w:rsidRPr="003D27CF">
              <w:rPr>
                <w:b w:val="0"/>
              </w:rPr>
              <w:t>T</w:t>
            </w:r>
            <w:r>
              <w:rPr>
                <w:b w:val="0"/>
              </w:rPr>
              <w:t xml:space="preserve">he Building </w:t>
            </w:r>
            <w:r w:rsidR="00814103">
              <w:rPr>
                <w:b w:val="0"/>
              </w:rPr>
              <w:t>Regulations</w:t>
            </w:r>
          </w:p>
        </w:tc>
      </w:tr>
      <w:tr w:rsidR="00692237" w:rsidRPr="003D27CF" w14:paraId="4A2057B2" w14:textId="77777777" w:rsidTr="00692237">
        <w:tc>
          <w:tcPr>
            <w:tcW w:w="2405" w:type="dxa"/>
          </w:tcPr>
          <w:p w14:paraId="460010F7" w14:textId="77777777" w:rsidR="00692237" w:rsidRPr="003D27CF" w:rsidRDefault="00692237" w:rsidP="00692237">
            <w:pPr>
              <w:spacing w:before="0" w:beforeAutospacing="0" w:after="240" w:afterAutospacing="0" w:line="240" w:lineRule="atLeast"/>
            </w:pPr>
            <w:r w:rsidRPr="003D27CF">
              <w:t xml:space="preserve">Building Control / Local Authority requirements </w:t>
            </w:r>
          </w:p>
        </w:tc>
        <w:tc>
          <w:tcPr>
            <w:tcW w:w="6769" w:type="dxa"/>
            <w:gridSpan w:val="3"/>
          </w:tcPr>
          <w:p w14:paraId="0B97B644" w14:textId="77777777" w:rsidR="00692237" w:rsidRPr="003D27CF" w:rsidRDefault="00692237" w:rsidP="00692237">
            <w:pPr>
              <w:spacing w:before="0" w:beforeAutospacing="0" w:after="240" w:afterAutospacing="0" w:line="240" w:lineRule="atLeast"/>
            </w:pPr>
            <w:commentRangeStart w:id="51"/>
            <w:r w:rsidRPr="003D27CF">
              <w:t xml:space="preserve">The Building Regulations Approved Documents </w:t>
            </w:r>
          </w:p>
          <w:p w14:paraId="5637FCB5" w14:textId="77777777" w:rsidR="00692237" w:rsidRDefault="00692237" w:rsidP="00692237">
            <w:pPr>
              <w:pStyle w:val="ListParagraph"/>
              <w:numPr>
                <w:ilvl w:val="0"/>
                <w:numId w:val="7"/>
              </w:numPr>
            </w:pPr>
            <w:r>
              <w:t>Part B Fire Safety</w:t>
            </w:r>
          </w:p>
          <w:p w14:paraId="3CE699D3" w14:textId="77777777" w:rsidR="00692237" w:rsidRDefault="00692237" w:rsidP="00692237">
            <w:pPr>
              <w:spacing w:before="0" w:beforeAutospacing="0" w:after="240" w:afterAutospacing="0" w:line="240" w:lineRule="atLeast"/>
            </w:pPr>
            <w:r>
              <w:t>The Scottish Building Standards</w:t>
            </w:r>
          </w:p>
          <w:p w14:paraId="75A806F8" w14:textId="77777777" w:rsidR="00692237" w:rsidRPr="003D27CF" w:rsidRDefault="00692237" w:rsidP="00692237">
            <w:pPr>
              <w:pStyle w:val="ListParagraph"/>
              <w:numPr>
                <w:ilvl w:val="0"/>
                <w:numId w:val="7"/>
              </w:numPr>
            </w:pPr>
            <w:r>
              <w:t>Section 2 (Fire)</w:t>
            </w:r>
            <w:commentRangeEnd w:id="51"/>
            <w:r>
              <w:rPr>
                <w:rStyle w:val="CommentReference"/>
              </w:rPr>
              <w:commentReference w:id="51"/>
            </w:r>
          </w:p>
        </w:tc>
      </w:tr>
      <w:tr w:rsidR="00692237" w:rsidRPr="003D27CF" w14:paraId="513C437B" w14:textId="77777777" w:rsidTr="00692237">
        <w:tc>
          <w:tcPr>
            <w:tcW w:w="2405" w:type="dxa"/>
          </w:tcPr>
          <w:p w14:paraId="55D12E64" w14:textId="77777777" w:rsidR="00692237" w:rsidRPr="003D27CF" w:rsidRDefault="00692237" w:rsidP="00692237">
            <w:pPr>
              <w:spacing w:before="0" w:beforeAutospacing="0" w:after="240" w:afterAutospacing="0" w:line="240" w:lineRule="atLeast"/>
            </w:pPr>
            <w:r w:rsidRPr="003D27CF">
              <w:t xml:space="preserve">Industry standards </w:t>
            </w:r>
          </w:p>
        </w:tc>
        <w:tc>
          <w:tcPr>
            <w:tcW w:w="6769" w:type="dxa"/>
            <w:gridSpan w:val="3"/>
          </w:tcPr>
          <w:p w14:paraId="54ED8D4A" w14:textId="77777777" w:rsidR="00692237" w:rsidRPr="0038416A" w:rsidRDefault="00692237" w:rsidP="00692237">
            <w:pPr>
              <w:spacing w:before="0" w:beforeAutospacing="0" w:after="240" w:afterAutospacing="0" w:line="240" w:lineRule="atLeast"/>
            </w:pPr>
            <w:r w:rsidRPr="0038416A">
              <w:t>Chartered Institute of Building Services Engineers (CIBSE)</w:t>
            </w:r>
          </w:p>
          <w:p w14:paraId="38523D5B" w14:textId="77777777" w:rsidR="00692237" w:rsidRDefault="00692237" w:rsidP="00692237">
            <w:pPr>
              <w:numPr>
                <w:ilvl w:val="0"/>
                <w:numId w:val="15"/>
              </w:numPr>
              <w:spacing w:before="0" w:beforeAutospacing="0" w:after="240" w:afterAutospacing="0" w:line="240" w:lineRule="atLeast"/>
              <w:contextualSpacing/>
            </w:pPr>
            <w:r>
              <w:t>CIBSE E</w:t>
            </w:r>
            <w:r w:rsidRPr="0038416A">
              <w:t> guide</w:t>
            </w:r>
          </w:p>
          <w:p w14:paraId="46088DFF" w14:textId="77777777" w:rsidR="00692237" w:rsidRPr="008A3572" w:rsidRDefault="00692237" w:rsidP="00692237">
            <w:pPr>
              <w:numPr>
                <w:ilvl w:val="0"/>
                <w:numId w:val="15"/>
              </w:numPr>
              <w:spacing w:before="0" w:beforeAutospacing="0" w:after="240" w:afterAutospacing="0" w:line="240" w:lineRule="atLeast"/>
              <w:contextualSpacing/>
            </w:pPr>
            <w:r>
              <w:t>CIBSE G</w:t>
            </w:r>
            <w:r w:rsidRPr="0038416A">
              <w:t> guide</w:t>
            </w:r>
          </w:p>
        </w:tc>
      </w:tr>
      <w:tr w:rsidR="00692237" w:rsidRPr="003D27CF" w14:paraId="2318AA70" w14:textId="77777777" w:rsidTr="00692237">
        <w:tc>
          <w:tcPr>
            <w:tcW w:w="2405" w:type="dxa"/>
          </w:tcPr>
          <w:p w14:paraId="0FF5A957" w14:textId="77777777" w:rsidR="00692237" w:rsidRPr="003D27CF" w:rsidRDefault="00692237" w:rsidP="00692237">
            <w:r w:rsidRPr="003D27CF">
              <w:t>British Standards</w:t>
            </w:r>
          </w:p>
        </w:tc>
        <w:tc>
          <w:tcPr>
            <w:tcW w:w="1418" w:type="dxa"/>
          </w:tcPr>
          <w:p w14:paraId="5E6E3869" w14:textId="77777777" w:rsidR="00692237" w:rsidRPr="0038416A" w:rsidRDefault="00692237" w:rsidP="00692237">
            <w:r w:rsidRPr="0038416A">
              <w:t>BS 9990</w:t>
            </w:r>
          </w:p>
        </w:tc>
        <w:tc>
          <w:tcPr>
            <w:tcW w:w="850" w:type="dxa"/>
          </w:tcPr>
          <w:p w14:paraId="4576EAC3" w14:textId="77777777" w:rsidR="00692237" w:rsidRDefault="00692237" w:rsidP="006922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auto"/>
            </w:pPr>
            <w:r w:rsidRPr="0038416A">
              <w:t>2015</w:t>
            </w:r>
          </w:p>
        </w:tc>
        <w:tc>
          <w:tcPr>
            <w:tcW w:w="4501" w:type="dxa"/>
          </w:tcPr>
          <w:p w14:paraId="7E1913C7" w14:textId="77777777" w:rsidR="00692237" w:rsidRPr="0038416A" w:rsidRDefault="00692237" w:rsidP="00692237">
            <w:r w:rsidRPr="0038416A">
              <w:t>Code of practice for non-automatic fire-fighting systems in buildings.</w:t>
            </w:r>
          </w:p>
        </w:tc>
      </w:tr>
      <w:tr w:rsidR="00692237" w:rsidRPr="003D27CF" w14:paraId="0BC4FA12" w14:textId="77777777" w:rsidTr="00692237">
        <w:tc>
          <w:tcPr>
            <w:tcW w:w="2405" w:type="dxa"/>
          </w:tcPr>
          <w:p w14:paraId="044F48F5" w14:textId="77777777" w:rsidR="00692237" w:rsidRPr="003D27CF" w:rsidRDefault="00692237" w:rsidP="00692237"/>
        </w:tc>
        <w:tc>
          <w:tcPr>
            <w:tcW w:w="1418" w:type="dxa"/>
          </w:tcPr>
          <w:p w14:paraId="70AE904E" w14:textId="77777777" w:rsidR="00692237" w:rsidRPr="00435746" w:rsidRDefault="00692237" w:rsidP="00692237">
            <w:commentRangeStart w:id="52"/>
            <w:r w:rsidRPr="0038416A">
              <w:t>BS 9991</w:t>
            </w:r>
          </w:p>
        </w:tc>
        <w:tc>
          <w:tcPr>
            <w:tcW w:w="850" w:type="dxa"/>
          </w:tcPr>
          <w:p w14:paraId="73E2EE1A" w14:textId="77777777" w:rsidR="00692237" w:rsidRPr="0038416A" w:rsidRDefault="00692237" w:rsidP="006922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auto"/>
            </w:pPr>
            <w:r>
              <w:t>2015</w:t>
            </w:r>
          </w:p>
        </w:tc>
        <w:tc>
          <w:tcPr>
            <w:tcW w:w="4501" w:type="dxa"/>
          </w:tcPr>
          <w:p w14:paraId="63D55FB1" w14:textId="77777777" w:rsidR="00692237" w:rsidRPr="0038416A" w:rsidRDefault="00692237" w:rsidP="00692237">
            <w:r w:rsidRPr="0038416A">
              <w:t xml:space="preserve">Fire safety in the design, management and use of residential buildings </w:t>
            </w:r>
            <w:commentRangeEnd w:id="52"/>
            <w:r>
              <w:rPr>
                <w:rStyle w:val="CommentReference"/>
              </w:rPr>
              <w:commentReference w:id="52"/>
            </w:r>
          </w:p>
        </w:tc>
      </w:tr>
      <w:tr w:rsidR="00692237" w:rsidRPr="003D27CF" w14:paraId="6A2A6671" w14:textId="77777777" w:rsidTr="00692237">
        <w:tc>
          <w:tcPr>
            <w:tcW w:w="2405" w:type="dxa"/>
          </w:tcPr>
          <w:p w14:paraId="1EBA462E" w14:textId="77777777" w:rsidR="00692237" w:rsidRPr="003D27CF" w:rsidRDefault="00692237" w:rsidP="00692237"/>
        </w:tc>
        <w:tc>
          <w:tcPr>
            <w:tcW w:w="1418" w:type="dxa"/>
          </w:tcPr>
          <w:p w14:paraId="6B230AAE" w14:textId="77777777" w:rsidR="00692237" w:rsidRPr="0038416A" w:rsidRDefault="00692237" w:rsidP="00692237">
            <w:commentRangeStart w:id="53"/>
            <w:r>
              <w:t>BS 9999</w:t>
            </w:r>
          </w:p>
        </w:tc>
        <w:tc>
          <w:tcPr>
            <w:tcW w:w="850" w:type="dxa"/>
          </w:tcPr>
          <w:p w14:paraId="3A5DA95A" w14:textId="77777777" w:rsidR="00692237" w:rsidRDefault="00692237" w:rsidP="006922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auto"/>
            </w:pPr>
            <w:r>
              <w:t>2017</w:t>
            </w:r>
          </w:p>
        </w:tc>
        <w:tc>
          <w:tcPr>
            <w:tcW w:w="4501" w:type="dxa"/>
          </w:tcPr>
          <w:p w14:paraId="3636AA27" w14:textId="77777777" w:rsidR="00692237" w:rsidRPr="0038416A" w:rsidRDefault="00692237" w:rsidP="00692237">
            <w:r w:rsidRPr="0038416A">
              <w:t>Fire safety in the design, management and use of buildings</w:t>
            </w:r>
            <w:commentRangeEnd w:id="53"/>
            <w:r>
              <w:rPr>
                <w:rStyle w:val="CommentReference"/>
              </w:rPr>
              <w:commentReference w:id="53"/>
            </w:r>
          </w:p>
        </w:tc>
      </w:tr>
      <w:tr w:rsidR="00692237" w:rsidRPr="003D27CF" w14:paraId="7EE984F0" w14:textId="77777777" w:rsidTr="00692237">
        <w:tc>
          <w:tcPr>
            <w:tcW w:w="2405" w:type="dxa"/>
          </w:tcPr>
          <w:p w14:paraId="77A8F9CE" w14:textId="77777777" w:rsidR="00692237" w:rsidRPr="003D27CF" w:rsidRDefault="00692237" w:rsidP="00692237"/>
        </w:tc>
        <w:tc>
          <w:tcPr>
            <w:tcW w:w="1418" w:type="dxa"/>
          </w:tcPr>
          <w:p w14:paraId="28843E3C" w14:textId="77777777" w:rsidR="00692237" w:rsidRPr="00FC2E6D" w:rsidRDefault="00692237" w:rsidP="00692237">
            <w:r w:rsidRPr="0038416A">
              <w:t>BS 336</w:t>
            </w:r>
          </w:p>
        </w:tc>
        <w:tc>
          <w:tcPr>
            <w:tcW w:w="850" w:type="dxa"/>
          </w:tcPr>
          <w:p w14:paraId="74545AF0" w14:textId="77777777" w:rsidR="00692237" w:rsidRPr="0038416A" w:rsidRDefault="00692237" w:rsidP="006922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auto"/>
            </w:pPr>
            <w:r>
              <w:t>2010</w:t>
            </w:r>
          </w:p>
        </w:tc>
        <w:tc>
          <w:tcPr>
            <w:tcW w:w="4501" w:type="dxa"/>
          </w:tcPr>
          <w:p w14:paraId="63318C8A" w14:textId="77777777" w:rsidR="00692237" w:rsidRPr="0038416A" w:rsidRDefault="00692237" w:rsidP="00692237">
            <w:r w:rsidRPr="0038416A">
              <w:t>Specification for fire hose couplin</w:t>
            </w:r>
            <w:r>
              <w:t>gs and ancillary equipment</w:t>
            </w:r>
          </w:p>
        </w:tc>
      </w:tr>
      <w:tr w:rsidR="00692237" w:rsidRPr="003D27CF" w14:paraId="6371FDC3" w14:textId="77777777" w:rsidTr="00692237">
        <w:tc>
          <w:tcPr>
            <w:tcW w:w="2405" w:type="dxa"/>
          </w:tcPr>
          <w:p w14:paraId="5F9DE039" w14:textId="77777777" w:rsidR="00692237" w:rsidRPr="003D27CF" w:rsidRDefault="00692237" w:rsidP="00692237">
            <w:pPr>
              <w:spacing w:before="0" w:beforeAutospacing="0" w:after="240" w:afterAutospacing="0" w:line="240" w:lineRule="atLeast"/>
            </w:pPr>
          </w:p>
        </w:tc>
        <w:tc>
          <w:tcPr>
            <w:tcW w:w="1418" w:type="dxa"/>
          </w:tcPr>
          <w:p w14:paraId="46AFE06B" w14:textId="77777777" w:rsidR="00692237" w:rsidRPr="00FC2E6D" w:rsidRDefault="00692237" w:rsidP="00692237">
            <w:r w:rsidRPr="0038416A">
              <w:t>BS 5041</w:t>
            </w:r>
            <w:r>
              <w:t>-2</w:t>
            </w:r>
          </w:p>
        </w:tc>
        <w:tc>
          <w:tcPr>
            <w:tcW w:w="850" w:type="dxa"/>
          </w:tcPr>
          <w:p w14:paraId="6441506C" w14:textId="77777777" w:rsidR="00692237" w:rsidRPr="0038416A" w:rsidRDefault="00692237" w:rsidP="00692237">
            <w:r>
              <w:t>1987</w:t>
            </w:r>
          </w:p>
        </w:tc>
        <w:tc>
          <w:tcPr>
            <w:tcW w:w="4501" w:type="dxa"/>
          </w:tcPr>
          <w:p w14:paraId="38B71A20" w14:textId="77777777" w:rsidR="00692237" w:rsidRPr="0038416A" w:rsidRDefault="00692237" w:rsidP="00692237">
            <w:r w:rsidRPr="00830EBC">
              <w:t>Specification for fire hydrant systems equipment. Specification for landing valves for dry risers</w:t>
            </w:r>
          </w:p>
        </w:tc>
      </w:tr>
      <w:tr w:rsidR="00692237" w:rsidRPr="003D27CF" w14:paraId="60156D43" w14:textId="77777777" w:rsidTr="00692237">
        <w:tc>
          <w:tcPr>
            <w:tcW w:w="2405" w:type="dxa"/>
          </w:tcPr>
          <w:p w14:paraId="27210E43" w14:textId="77777777" w:rsidR="00692237" w:rsidRPr="003D27CF" w:rsidRDefault="00692237" w:rsidP="00692237">
            <w:pPr>
              <w:spacing w:before="0" w:beforeAutospacing="0" w:after="240" w:afterAutospacing="0" w:line="240" w:lineRule="atLeast"/>
            </w:pPr>
          </w:p>
        </w:tc>
        <w:tc>
          <w:tcPr>
            <w:tcW w:w="1418" w:type="dxa"/>
          </w:tcPr>
          <w:p w14:paraId="3A2CF3D0" w14:textId="77777777" w:rsidR="00692237" w:rsidRPr="00FC2E6D" w:rsidRDefault="00692237" w:rsidP="00692237">
            <w:r w:rsidRPr="0038416A">
              <w:t>BS 5041</w:t>
            </w:r>
            <w:r>
              <w:t>-3</w:t>
            </w:r>
          </w:p>
        </w:tc>
        <w:tc>
          <w:tcPr>
            <w:tcW w:w="850" w:type="dxa"/>
          </w:tcPr>
          <w:p w14:paraId="69923360" w14:textId="77777777" w:rsidR="00692237" w:rsidRPr="0038416A" w:rsidRDefault="00692237" w:rsidP="00692237">
            <w:r>
              <w:t>1975</w:t>
            </w:r>
          </w:p>
        </w:tc>
        <w:tc>
          <w:tcPr>
            <w:tcW w:w="4501" w:type="dxa"/>
          </w:tcPr>
          <w:p w14:paraId="28C9C849" w14:textId="77777777" w:rsidR="00692237" w:rsidRPr="0038416A" w:rsidRDefault="00692237" w:rsidP="00692237">
            <w:r w:rsidRPr="00830EBC">
              <w:t>Specification for fire hydrant systems equipment. Specification for inlet breechings for dry riser inlets</w:t>
            </w:r>
          </w:p>
        </w:tc>
      </w:tr>
      <w:tr w:rsidR="00692237" w:rsidRPr="003D27CF" w14:paraId="6C909E89" w14:textId="77777777" w:rsidTr="00692237">
        <w:tc>
          <w:tcPr>
            <w:tcW w:w="2405" w:type="dxa"/>
          </w:tcPr>
          <w:p w14:paraId="310D8DE4" w14:textId="77777777" w:rsidR="00692237" w:rsidRPr="003D27CF" w:rsidRDefault="00692237" w:rsidP="00692237">
            <w:pPr>
              <w:spacing w:before="0" w:beforeAutospacing="0" w:after="240" w:afterAutospacing="0" w:line="240" w:lineRule="atLeast"/>
            </w:pPr>
          </w:p>
        </w:tc>
        <w:tc>
          <w:tcPr>
            <w:tcW w:w="1418" w:type="dxa"/>
          </w:tcPr>
          <w:p w14:paraId="7009228A" w14:textId="77777777" w:rsidR="00692237" w:rsidRPr="00FC2E6D" w:rsidRDefault="00692237" w:rsidP="00692237">
            <w:r w:rsidRPr="0038416A">
              <w:t>BS 5041</w:t>
            </w:r>
            <w:r>
              <w:t>-4</w:t>
            </w:r>
          </w:p>
        </w:tc>
        <w:tc>
          <w:tcPr>
            <w:tcW w:w="850" w:type="dxa"/>
          </w:tcPr>
          <w:p w14:paraId="297F099C" w14:textId="77777777" w:rsidR="00692237" w:rsidRPr="0038416A" w:rsidRDefault="00692237" w:rsidP="00692237">
            <w:r>
              <w:t>1975</w:t>
            </w:r>
          </w:p>
        </w:tc>
        <w:tc>
          <w:tcPr>
            <w:tcW w:w="4501" w:type="dxa"/>
          </w:tcPr>
          <w:p w14:paraId="09A07AB8" w14:textId="77777777" w:rsidR="00692237" w:rsidRPr="0038416A" w:rsidRDefault="00692237" w:rsidP="00692237">
            <w:r w:rsidRPr="00830EBC">
              <w:t>Fire hydrant systems equipment. Boxes for landing valves for dry risers</w:t>
            </w:r>
          </w:p>
        </w:tc>
      </w:tr>
      <w:tr w:rsidR="00692237" w:rsidRPr="003D27CF" w14:paraId="68B7AAA7" w14:textId="77777777" w:rsidTr="00692237">
        <w:tc>
          <w:tcPr>
            <w:tcW w:w="2405" w:type="dxa"/>
          </w:tcPr>
          <w:p w14:paraId="031EE8BB" w14:textId="77777777" w:rsidR="00692237" w:rsidRPr="003D27CF" w:rsidRDefault="00692237" w:rsidP="00692237">
            <w:pPr>
              <w:spacing w:before="0" w:beforeAutospacing="0" w:after="240" w:afterAutospacing="0" w:line="240" w:lineRule="atLeast"/>
            </w:pPr>
          </w:p>
        </w:tc>
        <w:tc>
          <w:tcPr>
            <w:tcW w:w="1418" w:type="dxa"/>
          </w:tcPr>
          <w:p w14:paraId="53D30441" w14:textId="77777777" w:rsidR="00692237" w:rsidRPr="00FC2E6D" w:rsidRDefault="00692237" w:rsidP="00692237">
            <w:r w:rsidRPr="0038416A">
              <w:t>BS 5041</w:t>
            </w:r>
            <w:r>
              <w:t>-5</w:t>
            </w:r>
          </w:p>
        </w:tc>
        <w:tc>
          <w:tcPr>
            <w:tcW w:w="850" w:type="dxa"/>
          </w:tcPr>
          <w:p w14:paraId="615725E7" w14:textId="77777777" w:rsidR="00692237" w:rsidRPr="0038416A" w:rsidRDefault="00692237" w:rsidP="00692237">
            <w:r>
              <w:t>1974</w:t>
            </w:r>
          </w:p>
        </w:tc>
        <w:tc>
          <w:tcPr>
            <w:tcW w:w="4501" w:type="dxa"/>
          </w:tcPr>
          <w:p w14:paraId="6755FC29" w14:textId="77777777" w:rsidR="00692237" w:rsidRPr="0038416A" w:rsidRDefault="00692237" w:rsidP="00692237">
            <w:r w:rsidRPr="00830EBC">
              <w:t>Specification for fire hydrant systems equipment. Specification for boxes for foam inlets and dry riser inlets</w:t>
            </w:r>
          </w:p>
        </w:tc>
      </w:tr>
    </w:tbl>
    <w:p w14:paraId="691AA8E0" w14:textId="77777777" w:rsidR="003106CD" w:rsidRDefault="003106CD" w:rsidP="003106CD">
      <w:pPr>
        <w:pStyle w:val="Heading2"/>
        <w:numPr>
          <w:ilvl w:val="0"/>
          <w:numId w:val="0"/>
        </w:numPr>
        <w:ind w:left="851" w:hanging="851"/>
      </w:pPr>
      <w:r>
        <w:lastRenderedPageBreak/>
        <w:t>SYSTEM DESCRIPTION</w:t>
      </w:r>
    </w:p>
    <w:p w14:paraId="3ECD7BE8" w14:textId="77777777" w:rsidR="003106CD" w:rsidRDefault="003106CD" w:rsidP="003106CD"/>
    <w:p w14:paraId="6C1747A6" w14:textId="77777777" w:rsidR="003106CD" w:rsidRDefault="003106CD" w:rsidP="003106CD"/>
    <w:p w14:paraId="54249960" w14:textId="77777777" w:rsidR="003106CD" w:rsidRDefault="003106CD" w:rsidP="003106CD">
      <w:pPr>
        <w:pStyle w:val="Heading2"/>
        <w:numPr>
          <w:ilvl w:val="0"/>
          <w:numId w:val="0"/>
        </w:numPr>
        <w:ind w:left="851" w:hanging="851"/>
      </w:pPr>
      <w:r>
        <w:t>CONTROL REQUIREMENTS</w:t>
      </w:r>
    </w:p>
    <w:p w14:paraId="1B1CCB46" w14:textId="77777777" w:rsidR="003106CD" w:rsidRDefault="003106CD" w:rsidP="003106CD"/>
    <w:p w14:paraId="3AAEF646" w14:textId="77777777" w:rsidR="003106CD" w:rsidRDefault="003106CD" w:rsidP="003106CD"/>
    <w:p w14:paraId="652ABDF5" w14:textId="77777777" w:rsidR="003106CD" w:rsidRDefault="003106CD" w:rsidP="003106CD">
      <w:pPr>
        <w:pStyle w:val="Heading2"/>
        <w:numPr>
          <w:ilvl w:val="0"/>
          <w:numId w:val="0"/>
        </w:numPr>
        <w:ind w:left="851" w:hanging="851"/>
      </w:pPr>
      <w:r>
        <w:t>SYSTEM DRAWINGS / SCHEMATICS</w:t>
      </w:r>
    </w:p>
    <w:p w14:paraId="33C65ABD" w14:textId="77777777" w:rsidR="003106CD" w:rsidRDefault="003106CD" w:rsidP="003106CD"/>
    <w:p w14:paraId="5B93CC5D" w14:textId="77777777" w:rsidR="003106CD" w:rsidRDefault="003106CD" w:rsidP="003106CD"/>
    <w:p w14:paraId="50140578" w14:textId="77777777" w:rsidR="003106CD" w:rsidRDefault="003106CD" w:rsidP="003106CD"/>
    <w:p w14:paraId="2B22A5D6" w14:textId="77777777" w:rsidR="003106CD" w:rsidRDefault="003106CD" w:rsidP="003106CD">
      <w:pPr>
        <w:pStyle w:val="Heading2"/>
        <w:numPr>
          <w:ilvl w:val="0"/>
          <w:numId w:val="0"/>
        </w:numPr>
        <w:ind w:left="357" w:hanging="357"/>
      </w:pPr>
      <w:r>
        <w:t>REFERENCE SPECIFICATION CLAUSES</w:t>
      </w:r>
    </w:p>
    <w:p w14:paraId="6B40C307" w14:textId="77777777" w:rsidR="00BA43B7" w:rsidRDefault="00BA43B7" w:rsidP="00BA43B7">
      <w:r>
        <w:t>Also see the following Reference Specification SPEC-300 clauses for further details of Workmanship, materials standards, builders work standards, testing/ commissioning, and identification:</w:t>
      </w:r>
    </w:p>
    <w:p w14:paraId="2E86DDE7" w14:textId="77777777" w:rsidR="00BA43B7" w:rsidRDefault="00986F61" w:rsidP="00BA43B7">
      <w:pPr>
        <w:pStyle w:val="ListParagraph"/>
        <w:numPr>
          <w:ilvl w:val="0"/>
          <w:numId w:val="4"/>
        </w:numPr>
      </w:pPr>
      <w:r>
        <w:t>PR_65_52_00_00</w:t>
      </w:r>
      <w:r w:rsidR="00BA43B7">
        <w:t xml:space="preserve"> PIPELINES</w:t>
      </w:r>
    </w:p>
    <w:p w14:paraId="06FBB23A" w14:textId="77777777" w:rsidR="00BA43B7" w:rsidRDefault="00986F61" w:rsidP="00BA43B7">
      <w:pPr>
        <w:pStyle w:val="ListParagraph"/>
        <w:numPr>
          <w:ilvl w:val="0"/>
          <w:numId w:val="4"/>
        </w:numPr>
      </w:pPr>
      <w:r>
        <w:t>PR_20_85_00_00</w:t>
      </w:r>
      <w:r w:rsidR="00BA43B7">
        <w:t xml:space="preserve"> PIPELINE ANCILLARIES</w:t>
      </w:r>
    </w:p>
    <w:p w14:paraId="00F0FD3E" w14:textId="77777777" w:rsidR="00BA43B7" w:rsidRDefault="00986F61" w:rsidP="00BA43B7">
      <w:pPr>
        <w:pStyle w:val="ListParagraph"/>
        <w:numPr>
          <w:ilvl w:val="0"/>
          <w:numId w:val="4"/>
        </w:numPr>
      </w:pPr>
      <w:r>
        <w:t>PR_65_53_00_00</w:t>
      </w:r>
      <w:r w:rsidR="00BA43B7">
        <w:t xml:space="preserve"> PUMPS</w:t>
      </w:r>
    </w:p>
    <w:p w14:paraId="382FE068" w14:textId="77777777" w:rsidR="00BA43B7" w:rsidRDefault="00986F61" w:rsidP="00BA43B7">
      <w:pPr>
        <w:pStyle w:val="ListParagraph"/>
        <w:numPr>
          <w:ilvl w:val="0"/>
          <w:numId w:val="4"/>
        </w:numPr>
      </w:pPr>
      <w:r>
        <w:t>PR_60_60_38_00</w:t>
      </w:r>
      <w:r w:rsidR="00BA43B7">
        <w:t xml:space="preserve"> STORAGE CYLINDERS AND CALORIFIERS </w:t>
      </w:r>
    </w:p>
    <w:p w14:paraId="1FC0C80E" w14:textId="77777777" w:rsidR="00BA43B7" w:rsidRDefault="00986F61" w:rsidP="00BA43B7">
      <w:pPr>
        <w:pStyle w:val="ListParagraph"/>
        <w:numPr>
          <w:ilvl w:val="0"/>
          <w:numId w:val="4"/>
        </w:numPr>
      </w:pPr>
      <w:r>
        <w:t>PR_25_31_48_00</w:t>
      </w:r>
      <w:r w:rsidR="00BA43B7">
        <w:t xml:space="preserve"> THERMAL INSULATION</w:t>
      </w:r>
    </w:p>
    <w:p w14:paraId="41C790F6" w14:textId="77777777" w:rsidR="00BA43B7" w:rsidRDefault="00986F61" w:rsidP="00BA43B7">
      <w:pPr>
        <w:pStyle w:val="ListParagraph"/>
        <w:numPr>
          <w:ilvl w:val="0"/>
          <w:numId w:val="4"/>
        </w:numPr>
      </w:pPr>
      <w:r>
        <w:t xml:space="preserve">AC_60_00_00_00 </w:t>
      </w:r>
      <w:r w:rsidR="00BA43B7">
        <w:t xml:space="preserve"> TESTING AND COMMISSIONING</w:t>
      </w:r>
    </w:p>
    <w:p w14:paraId="2010F8F9" w14:textId="77777777" w:rsidR="00BA43B7" w:rsidRDefault="00986F61" w:rsidP="00BA43B7">
      <w:pPr>
        <w:pStyle w:val="ListParagraph"/>
        <w:numPr>
          <w:ilvl w:val="0"/>
          <w:numId w:val="4"/>
        </w:numPr>
      </w:pPr>
      <w:r>
        <w:t>PR_80_77_94_00</w:t>
      </w:r>
      <w:r w:rsidR="00BA43B7">
        <w:t xml:space="preserve"> VIBRATION ISOLATION MOUNTINGS</w:t>
      </w:r>
    </w:p>
    <w:p w14:paraId="462C267F" w14:textId="77777777" w:rsidR="00BA43B7" w:rsidRDefault="00986F61" w:rsidP="00BA43B7">
      <w:pPr>
        <w:pStyle w:val="ListParagraph"/>
        <w:numPr>
          <w:ilvl w:val="0"/>
          <w:numId w:val="4"/>
        </w:numPr>
      </w:pPr>
      <w:r>
        <w:t>PR_40_10_57_26</w:t>
      </w:r>
      <w:r w:rsidR="00BA43B7">
        <w:t xml:space="preserve"> IDENTIFICATION - MECHANICAL</w:t>
      </w:r>
    </w:p>
    <w:p w14:paraId="26CDBF43" w14:textId="77777777" w:rsidR="00BA43B7" w:rsidRDefault="003D44FA" w:rsidP="00BA43B7">
      <w:pPr>
        <w:pStyle w:val="ListParagraph"/>
        <w:numPr>
          <w:ilvl w:val="0"/>
          <w:numId w:val="4"/>
        </w:numPr>
      </w:pPr>
      <w:r>
        <w:t>PR_20_29_00_00</w:t>
      </w:r>
      <w:r w:rsidR="00BA43B7">
        <w:t xml:space="preserve"> FIXING TO BUILDING FABRIC</w:t>
      </w:r>
    </w:p>
    <w:p w14:paraId="3E2F411C" w14:textId="77777777" w:rsidR="00BA43B7" w:rsidRDefault="003D44FA" w:rsidP="00BA43B7">
      <w:pPr>
        <w:pStyle w:val="ListParagraph"/>
        <w:numPr>
          <w:ilvl w:val="0"/>
          <w:numId w:val="4"/>
        </w:numPr>
      </w:pPr>
      <w:r>
        <w:t>PR_35_31_68_72</w:t>
      </w:r>
      <w:r w:rsidR="00BA43B7">
        <w:t xml:space="preserve"> PAINTING AND ANTI-CORROSION TREATMENTS</w:t>
      </w:r>
    </w:p>
    <w:p w14:paraId="35E1ABDC" w14:textId="77777777" w:rsidR="003106CD" w:rsidRDefault="003106CD" w:rsidP="003106CD">
      <w:pPr>
        <w:pStyle w:val="Heading1"/>
        <w:numPr>
          <w:ilvl w:val="0"/>
          <w:numId w:val="0"/>
        </w:numPr>
      </w:pPr>
      <w:r>
        <w:br w:type="page"/>
      </w:r>
    </w:p>
    <w:p w14:paraId="2D8AE4D9" w14:textId="77777777" w:rsidR="003106CD" w:rsidRDefault="003106CD" w:rsidP="003106CD">
      <w:pPr>
        <w:pStyle w:val="Heading1"/>
        <w:numPr>
          <w:ilvl w:val="0"/>
          <w:numId w:val="0"/>
        </w:numPr>
        <w:ind w:left="851" w:hanging="851"/>
      </w:pPr>
      <w:bookmarkStart w:id="54" w:name="_Toc15913765"/>
      <w:r w:rsidRPr="004E435E">
        <w:rPr>
          <w:noProof/>
          <w:color w:val="0070C0"/>
          <w:lang w:eastAsia="en-GB"/>
        </w:rPr>
        <w:lastRenderedPageBreak/>
        <mc:AlternateContent>
          <mc:Choice Requires="wps">
            <w:drawing>
              <wp:anchor distT="0" distB="36195" distL="114300" distR="114300" simplePos="0" relativeHeight="251791360" behindDoc="0" locked="1" layoutInCell="1" allowOverlap="1" wp14:anchorId="39449614" wp14:editId="173E47E6">
                <wp:simplePos x="0" y="0"/>
                <wp:positionH relativeFrom="column">
                  <wp:posOffset>3175</wp:posOffset>
                </wp:positionH>
                <wp:positionV relativeFrom="paragraph">
                  <wp:posOffset>215900</wp:posOffset>
                </wp:positionV>
                <wp:extent cx="2070000" cy="0"/>
                <wp:effectExtent l="0" t="19050" r="6985" b="19050"/>
                <wp:wrapNone/>
                <wp:docPr id="87" name="Straight Connector 87"/>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FEF20D" id="Straight Connector 87" o:spid="_x0000_s1026" style="position:absolute;z-index:251791360;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" strokecolor="black [3213]" strokeweight="3pt">
                <w10:anchorlock/>
              </v:line>
            </w:pict>
          </mc:Fallback>
        </mc:AlternateContent>
      </w:r>
      <w:r w:rsidRPr="004E435E">
        <w:rPr>
          <w:color w:val="0070C0"/>
          <w:lang w:eastAsia="en-GB"/>
        </w:rPr>
        <w:t>Ss_55_30_96_30</w:t>
      </w:r>
      <w:r>
        <w:tab/>
        <w:t>Fire Hydrants</w:t>
      </w:r>
      <w:bookmarkEnd w:id="54"/>
    </w:p>
    <w:p w14:paraId="447A2F13" w14:textId="77777777" w:rsidR="003106CD" w:rsidRDefault="003106CD" w:rsidP="003106CD">
      <w:pPr>
        <w:pStyle w:val="Heading2"/>
        <w:numPr>
          <w:ilvl w:val="0"/>
          <w:numId w:val="0"/>
        </w:numPr>
        <w:ind w:left="851" w:hanging="851"/>
      </w:pPr>
      <w:r>
        <w:t>PERFORMANCE OBJECTIVES</w:t>
      </w:r>
    </w:p>
    <w:p w14:paraId="1E6CC85E" w14:textId="77777777" w:rsidR="003106CD" w:rsidRDefault="003106CD" w:rsidP="003106CD"/>
    <w:p w14:paraId="4E4F772B" w14:textId="77777777" w:rsidR="003106CD" w:rsidRDefault="003106CD" w:rsidP="003106CD"/>
    <w:p w14:paraId="599B8F3A" w14:textId="77777777" w:rsidR="003106CD" w:rsidRDefault="003106CD" w:rsidP="003106CD">
      <w:pPr>
        <w:pStyle w:val="Heading2"/>
        <w:numPr>
          <w:ilvl w:val="0"/>
          <w:numId w:val="0"/>
        </w:numPr>
        <w:ind w:left="851" w:hanging="851"/>
      </w:pPr>
      <w:r>
        <w:t>DESIGN PARAMETERS</w:t>
      </w:r>
    </w:p>
    <w:p w14:paraId="3FD27F69" w14:textId="77777777" w:rsidR="00692237" w:rsidRDefault="00692237" w:rsidP="00692237">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692237" w:rsidRPr="003D27CF" w14:paraId="7A06AC4C" w14:textId="77777777" w:rsidTr="00692237">
        <w:trPr>
          <w:cnfStyle w:val="100000000000" w:firstRow="1" w:lastRow="0" w:firstColumn="0" w:lastColumn="0" w:oddVBand="0" w:evenVBand="0" w:oddHBand="0" w:evenHBand="0" w:firstRowFirstColumn="0" w:firstRowLastColumn="0" w:lastRowFirstColumn="0" w:lastRowLastColumn="0"/>
        </w:trPr>
        <w:tc>
          <w:tcPr>
            <w:tcW w:w="2405" w:type="dxa"/>
          </w:tcPr>
          <w:p w14:paraId="096EA2BC" w14:textId="77777777" w:rsidR="00692237" w:rsidRPr="003D27CF" w:rsidRDefault="00692237" w:rsidP="00692237">
            <w:pPr>
              <w:spacing w:before="0" w:beforeAutospacing="0" w:after="240" w:afterAutospacing="0" w:line="240" w:lineRule="atLeast"/>
              <w:rPr>
                <w:b w:val="0"/>
              </w:rPr>
            </w:pPr>
            <w:r w:rsidRPr="003D27CF">
              <w:rPr>
                <w:b w:val="0"/>
              </w:rPr>
              <w:t xml:space="preserve">Statutory Acts </w:t>
            </w:r>
          </w:p>
        </w:tc>
        <w:tc>
          <w:tcPr>
            <w:tcW w:w="6769" w:type="dxa"/>
            <w:gridSpan w:val="3"/>
          </w:tcPr>
          <w:p w14:paraId="7465B3A0" w14:textId="77777777" w:rsidR="00814103" w:rsidRPr="003D27CF" w:rsidRDefault="00692237" w:rsidP="00814103">
            <w:r w:rsidRPr="003D27CF">
              <w:rPr>
                <w:b w:val="0"/>
              </w:rPr>
              <w:t>T</w:t>
            </w:r>
            <w:r>
              <w:rPr>
                <w:b w:val="0"/>
              </w:rPr>
              <w:t xml:space="preserve">he Building </w:t>
            </w:r>
            <w:r w:rsidR="00814103">
              <w:rPr>
                <w:b w:val="0"/>
              </w:rPr>
              <w:t>Regulations</w:t>
            </w:r>
          </w:p>
          <w:p w14:paraId="7CA8FD34" w14:textId="77777777" w:rsidR="00692237" w:rsidRPr="003D27CF" w:rsidRDefault="00692237" w:rsidP="00692237">
            <w:pPr>
              <w:spacing w:before="0" w:beforeAutospacing="0" w:after="240" w:afterAutospacing="0" w:line="240" w:lineRule="atLeast"/>
              <w:rPr>
                <w:b w:val="0"/>
              </w:rPr>
            </w:pPr>
          </w:p>
        </w:tc>
      </w:tr>
      <w:tr w:rsidR="00692237" w:rsidRPr="003D27CF" w14:paraId="0B2B7902" w14:textId="77777777" w:rsidTr="00692237">
        <w:tc>
          <w:tcPr>
            <w:tcW w:w="2405" w:type="dxa"/>
          </w:tcPr>
          <w:p w14:paraId="6D0CDBEA" w14:textId="77777777" w:rsidR="00692237" w:rsidRPr="003D27CF" w:rsidRDefault="00692237" w:rsidP="00692237">
            <w:pPr>
              <w:spacing w:before="0" w:beforeAutospacing="0" w:after="240" w:afterAutospacing="0" w:line="240" w:lineRule="atLeast"/>
            </w:pPr>
            <w:r w:rsidRPr="003D27CF">
              <w:t xml:space="preserve">Building Control / Local Authority requirements </w:t>
            </w:r>
          </w:p>
        </w:tc>
        <w:tc>
          <w:tcPr>
            <w:tcW w:w="6769" w:type="dxa"/>
            <w:gridSpan w:val="3"/>
          </w:tcPr>
          <w:p w14:paraId="215D8709" w14:textId="77777777" w:rsidR="00692237" w:rsidRPr="003D27CF" w:rsidRDefault="00692237" w:rsidP="00692237">
            <w:pPr>
              <w:spacing w:before="0" w:beforeAutospacing="0" w:after="240" w:afterAutospacing="0" w:line="240" w:lineRule="atLeast"/>
            </w:pPr>
            <w:commentRangeStart w:id="55"/>
            <w:r w:rsidRPr="003D27CF">
              <w:t xml:space="preserve">The Building Regulations Approved Documents </w:t>
            </w:r>
          </w:p>
          <w:p w14:paraId="1C1234D2" w14:textId="77777777" w:rsidR="00692237" w:rsidRDefault="00692237" w:rsidP="00692237">
            <w:pPr>
              <w:pStyle w:val="ListParagraph"/>
              <w:numPr>
                <w:ilvl w:val="0"/>
                <w:numId w:val="13"/>
              </w:numPr>
            </w:pPr>
            <w:r>
              <w:t>Part B Fire Safety</w:t>
            </w:r>
          </w:p>
          <w:p w14:paraId="018119E2" w14:textId="77777777" w:rsidR="00692237" w:rsidRDefault="00692237" w:rsidP="00692237">
            <w:pPr>
              <w:spacing w:before="0" w:beforeAutospacing="0" w:after="240" w:afterAutospacing="0" w:line="240" w:lineRule="atLeast"/>
            </w:pPr>
            <w:r>
              <w:t>The Scottish Building Standards</w:t>
            </w:r>
          </w:p>
          <w:p w14:paraId="50CAB26A" w14:textId="77777777" w:rsidR="00692237" w:rsidRPr="003D27CF" w:rsidRDefault="00692237" w:rsidP="00692237">
            <w:pPr>
              <w:pStyle w:val="ListParagraph"/>
              <w:numPr>
                <w:ilvl w:val="0"/>
                <w:numId w:val="7"/>
              </w:numPr>
            </w:pPr>
            <w:r>
              <w:t>Section 2 (Fire)</w:t>
            </w:r>
            <w:commentRangeEnd w:id="55"/>
            <w:r>
              <w:rPr>
                <w:rStyle w:val="CommentReference"/>
              </w:rPr>
              <w:commentReference w:id="55"/>
            </w:r>
          </w:p>
        </w:tc>
      </w:tr>
      <w:tr w:rsidR="00692237" w:rsidRPr="003D27CF" w14:paraId="1AA60F1A" w14:textId="77777777" w:rsidTr="00692237">
        <w:tc>
          <w:tcPr>
            <w:tcW w:w="2405" w:type="dxa"/>
          </w:tcPr>
          <w:p w14:paraId="1DCE0145" w14:textId="77777777" w:rsidR="00692237" w:rsidRPr="003D27CF" w:rsidRDefault="00692237" w:rsidP="00692237">
            <w:pPr>
              <w:spacing w:before="0" w:beforeAutospacing="0" w:after="240" w:afterAutospacing="0" w:line="240" w:lineRule="atLeast"/>
            </w:pPr>
            <w:r w:rsidRPr="003D27CF">
              <w:t xml:space="preserve">Industry standards </w:t>
            </w:r>
          </w:p>
        </w:tc>
        <w:tc>
          <w:tcPr>
            <w:tcW w:w="6769" w:type="dxa"/>
            <w:gridSpan w:val="3"/>
          </w:tcPr>
          <w:p w14:paraId="031368BF" w14:textId="77777777" w:rsidR="00692237" w:rsidRPr="008A3572" w:rsidRDefault="00692237" w:rsidP="00692237">
            <w:pPr>
              <w:pStyle w:val="ListParagraph"/>
              <w:numPr>
                <w:ilvl w:val="0"/>
                <w:numId w:val="15"/>
              </w:numPr>
            </w:pPr>
          </w:p>
        </w:tc>
      </w:tr>
      <w:tr w:rsidR="00692237" w:rsidRPr="003D27CF" w14:paraId="6026AF6E" w14:textId="77777777" w:rsidTr="00692237">
        <w:tc>
          <w:tcPr>
            <w:tcW w:w="2405" w:type="dxa"/>
          </w:tcPr>
          <w:p w14:paraId="6F9E1643" w14:textId="77777777" w:rsidR="00692237" w:rsidRPr="003D27CF" w:rsidRDefault="00692237" w:rsidP="00692237">
            <w:r w:rsidRPr="003D27CF">
              <w:t>British Standards</w:t>
            </w:r>
          </w:p>
        </w:tc>
        <w:tc>
          <w:tcPr>
            <w:tcW w:w="1418" w:type="dxa"/>
          </w:tcPr>
          <w:p w14:paraId="1EC8F391" w14:textId="77777777" w:rsidR="00692237" w:rsidRPr="00435746" w:rsidRDefault="00692237" w:rsidP="00692237">
            <w:commentRangeStart w:id="56"/>
            <w:r w:rsidRPr="0038416A">
              <w:t>BS 9991</w:t>
            </w:r>
          </w:p>
        </w:tc>
        <w:tc>
          <w:tcPr>
            <w:tcW w:w="850" w:type="dxa"/>
          </w:tcPr>
          <w:p w14:paraId="1E34B275" w14:textId="77777777" w:rsidR="00692237" w:rsidRPr="0038416A" w:rsidRDefault="00692237" w:rsidP="006922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auto"/>
            </w:pPr>
            <w:r>
              <w:t>2015</w:t>
            </w:r>
          </w:p>
        </w:tc>
        <w:tc>
          <w:tcPr>
            <w:tcW w:w="4501" w:type="dxa"/>
          </w:tcPr>
          <w:p w14:paraId="66AEEF7E" w14:textId="77777777" w:rsidR="00692237" w:rsidRPr="0038416A" w:rsidRDefault="00692237" w:rsidP="00692237">
            <w:r w:rsidRPr="0038416A">
              <w:t xml:space="preserve">Fire safety in the design, management and use of residential buildings </w:t>
            </w:r>
            <w:commentRangeEnd w:id="56"/>
            <w:r>
              <w:rPr>
                <w:rStyle w:val="CommentReference"/>
              </w:rPr>
              <w:commentReference w:id="56"/>
            </w:r>
          </w:p>
        </w:tc>
      </w:tr>
      <w:tr w:rsidR="00692237" w:rsidRPr="003D27CF" w14:paraId="5C7B811D" w14:textId="77777777" w:rsidTr="00692237">
        <w:tc>
          <w:tcPr>
            <w:tcW w:w="2405" w:type="dxa"/>
          </w:tcPr>
          <w:p w14:paraId="4724F610" w14:textId="77777777" w:rsidR="00692237" w:rsidRPr="003D27CF" w:rsidRDefault="00692237" w:rsidP="00692237"/>
        </w:tc>
        <w:tc>
          <w:tcPr>
            <w:tcW w:w="1418" w:type="dxa"/>
          </w:tcPr>
          <w:p w14:paraId="70009B40" w14:textId="77777777" w:rsidR="00692237" w:rsidRPr="0038416A" w:rsidRDefault="00692237" w:rsidP="00692237">
            <w:commentRangeStart w:id="57"/>
            <w:r>
              <w:t>BS 9999</w:t>
            </w:r>
          </w:p>
        </w:tc>
        <w:tc>
          <w:tcPr>
            <w:tcW w:w="850" w:type="dxa"/>
          </w:tcPr>
          <w:p w14:paraId="6250E57A" w14:textId="77777777" w:rsidR="00692237" w:rsidRDefault="00692237" w:rsidP="006922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auto"/>
            </w:pPr>
            <w:r>
              <w:t>2017</w:t>
            </w:r>
          </w:p>
        </w:tc>
        <w:tc>
          <w:tcPr>
            <w:tcW w:w="4501" w:type="dxa"/>
          </w:tcPr>
          <w:p w14:paraId="548063A5" w14:textId="77777777" w:rsidR="00692237" w:rsidRPr="0038416A" w:rsidRDefault="00692237" w:rsidP="00692237">
            <w:r w:rsidRPr="0038416A">
              <w:t>Fire safety in the design, management and use of buildings</w:t>
            </w:r>
            <w:commentRangeEnd w:id="57"/>
            <w:r>
              <w:rPr>
                <w:rStyle w:val="CommentReference"/>
              </w:rPr>
              <w:commentReference w:id="57"/>
            </w:r>
          </w:p>
        </w:tc>
      </w:tr>
      <w:tr w:rsidR="00692237" w:rsidRPr="003D27CF" w14:paraId="560E993B" w14:textId="77777777" w:rsidTr="00692237">
        <w:tc>
          <w:tcPr>
            <w:tcW w:w="2405" w:type="dxa"/>
          </w:tcPr>
          <w:p w14:paraId="09151D04" w14:textId="77777777" w:rsidR="00692237" w:rsidRPr="003D27CF" w:rsidRDefault="00692237" w:rsidP="00692237"/>
        </w:tc>
        <w:tc>
          <w:tcPr>
            <w:tcW w:w="1418" w:type="dxa"/>
          </w:tcPr>
          <w:p w14:paraId="0A06D003" w14:textId="77777777" w:rsidR="00692237" w:rsidRPr="00435746" w:rsidRDefault="00692237" w:rsidP="00692237">
            <w:r w:rsidRPr="0038416A">
              <w:t>BS 9990</w:t>
            </w:r>
          </w:p>
        </w:tc>
        <w:tc>
          <w:tcPr>
            <w:tcW w:w="850" w:type="dxa"/>
          </w:tcPr>
          <w:p w14:paraId="4266C75A" w14:textId="77777777" w:rsidR="00692237" w:rsidRPr="0038416A" w:rsidRDefault="00692237" w:rsidP="00692237">
            <w:r w:rsidRPr="0038416A">
              <w:t>2015</w:t>
            </w:r>
          </w:p>
        </w:tc>
        <w:tc>
          <w:tcPr>
            <w:tcW w:w="4501" w:type="dxa"/>
          </w:tcPr>
          <w:p w14:paraId="7BFA8D60" w14:textId="77777777" w:rsidR="00692237" w:rsidRPr="0038416A" w:rsidRDefault="00692237" w:rsidP="00692237">
            <w:pPr>
              <w:rPr>
                <w:rFonts w:cstheme="minorHAnsi"/>
              </w:rPr>
            </w:pPr>
            <w:r w:rsidRPr="0038416A">
              <w:t>Code of practice for non-automatic fire-fighting systems in buildings.</w:t>
            </w:r>
          </w:p>
        </w:tc>
      </w:tr>
      <w:tr w:rsidR="00692237" w:rsidRPr="003D27CF" w14:paraId="348C0C98" w14:textId="77777777" w:rsidTr="00692237">
        <w:tc>
          <w:tcPr>
            <w:tcW w:w="2405" w:type="dxa"/>
          </w:tcPr>
          <w:p w14:paraId="091941EE" w14:textId="77777777" w:rsidR="00692237" w:rsidRPr="003D27CF" w:rsidRDefault="00692237" w:rsidP="00692237"/>
        </w:tc>
        <w:tc>
          <w:tcPr>
            <w:tcW w:w="1418" w:type="dxa"/>
          </w:tcPr>
          <w:p w14:paraId="2903049B" w14:textId="77777777" w:rsidR="00692237" w:rsidRPr="0038416A" w:rsidRDefault="00692237" w:rsidP="00692237">
            <w:r>
              <w:t>BS 750</w:t>
            </w:r>
          </w:p>
        </w:tc>
        <w:tc>
          <w:tcPr>
            <w:tcW w:w="850" w:type="dxa"/>
          </w:tcPr>
          <w:p w14:paraId="73D46A2C" w14:textId="77777777" w:rsidR="00692237" w:rsidRDefault="00692237" w:rsidP="006922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auto"/>
            </w:pPr>
            <w:r>
              <w:t>2012</w:t>
            </w:r>
          </w:p>
        </w:tc>
        <w:tc>
          <w:tcPr>
            <w:tcW w:w="4501" w:type="dxa"/>
          </w:tcPr>
          <w:p w14:paraId="36FA1F35" w14:textId="77777777" w:rsidR="00692237" w:rsidRPr="0038416A" w:rsidRDefault="00692237" w:rsidP="00692237">
            <w:r>
              <w:t>Specification for underground fire hydrants and surface box frames and covers.</w:t>
            </w:r>
          </w:p>
        </w:tc>
      </w:tr>
      <w:tr w:rsidR="00692237" w:rsidRPr="003D27CF" w14:paraId="4FF7D0FC" w14:textId="77777777" w:rsidTr="00692237">
        <w:tc>
          <w:tcPr>
            <w:tcW w:w="2405" w:type="dxa"/>
          </w:tcPr>
          <w:p w14:paraId="7BCC02F9" w14:textId="77777777" w:rsidR="00692237" w:rsidRPr="003D27CF" w:rsidRDefault="00692237" w:rsidP="00692237"/>
        </w:tc>
        <w:tc>
          <w:tcPr>
            <w:tcW w:w="1418" w:type="dxa"/>
          </w:tcPr>
          <w:p w14:paraId="5C9B0FE7" w14:textId="77777777" w:rsidR="00692237" w:rsidRPr="0038416A" w:rsidRDefault="00692237" w:rsidP="00692237">
            <w:r>
              <w:t>BS EN 14384</w:t>
            </w:r>
          </w:p>
        </w:tc>
        <w:tc>
          <w:tcPr>
            <w:tcW w:w="850" w:type="dxa"/>
          </w:tcPr>
          <w:p w14:paraId="43BDFE17" w14:textId="77777777" w:rsidR="00692237" w:rsidRDefault="00692237" w:rsidP="006922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auto"/>
            </w:pPr>
            <w:r>
              <w:t>2005</w:t>
            </w:r>
          </w:p>
        </w:tc>
        <w:tc>
          <w:tcPr>
            <w:tcW w:w="4501" w:type="dxa"/>
          </w:tcPr>
          <w:p w14:paraId="6AC984C8" w14:textId="77777777" w:rsidR="00692237" w:rsidRPr="0038416A" w:rsidRDefault="00692237" w:rsidP="00692237">
            <w:r>
              <w:t>Pillar fire hydrants</w:t>
            </w:r>
          </w:p>
        </w:tc>
      </w:tr>
      <w:tr w:rsidR="00692237" w:rsidRPr="003D27CF" w14:paraId="7FF31E7F" w14:textId="77777777" w:rsidTr="00692237">
        <w:tc>
          <w:tcPr>
            <w:tcW w:w="2405" w:type="dxa"/>
          </w:tcPr>
          <w:p w14:paraId="711935C6" w14:textId="77777777" w:rsidR="00692237" w:rsidRPr="003D27CF" w:rsidRDefault="00692237" w:rsidP="00692237"/>
        </w:tc>
        <w:tc>
          <w:tcPr>
            <w:tcW w:w="1418" w:type="dxa"/>
          </w:tcPr>
          <w:p w14:paraId="6F30F226" w14:textId="77777777" w:rsidR="00692237" w:rsidRPr="00FC2E6D" w:rsidRDefault="00692237" w:rsidP="00692237">
            <w:r>
              <w:t>BS EN 14339</w:t>
            </w:r>
          </w:p>
        </w:tc>
        <w:tc>
          <w:tcPr>
            <w:tcW w:w="850" w:type="dxa"/>
          </w:tcPr>
          <w:p w14:paraId="43C69A82" w14:textId="77777777" w:rsidR="00692237" w:rsidRPr="0038416A" w:rsidRDefault="00692237" w:rsidP="006922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auto"/>
            </w:pPr>
            <w:r>
              <w:t>2005</w:t>
            </w:r>
          </w:p>
        </w:tc>
        <w:tc>
          <w:tcPr>
            <w:tcW w:w="4501" w:type="dxa"/>
          </w:tcPr>
          <w:p w14:paraId="35224D10" w14:textId="77777777" w:rsidR="00692237" w:rsidRPr="0038416A" w:rsidRDefault="00692237" w:rsidP="00692237">
            <w:r>
              <w:t>Underground fire hydrants</w:t>
            </w:r>
          </w:p>
        </w:tc>
      </w:tr>
      <w:tr w:rsidR="00692237" w:rsidRPr="003D27CF" w14:paraId="27872578" w14:textId="77777777" w:rsidTr="00692237">
        <w:tc>
          <w:tcPr>
            <w:tcW w:w="2405" w:type="dxa"/>
          </w:tcPr>
          <w:p w14:paraId="2CE5FD7A" w14:textId="77777777" w:rsidR="00692237" w:rsidRPr="003D27CF" w:rsidRDefault="00692237" w:rsidP="00692237"/>
        </w:tc>
        <w:tc>
          <w:tcPr>
            <w:tcW w:w="1418" w:type="dxa"/>
          </w:tcPr>
          <w:p w14:paraId="0E39F73B" w14:textId="77777777" w:rsidR="00692237" w:rsidRPr="0038416A" w:rsidRDefault="00692237" w:rsidP="00692237">
            <w:r>
              <w:t>BS 3251</w:t>
            </w:r>
          </w:p>
        </w:tc>
        <w:tc>
          <w:tcPr>
            <w:tcW w:w="850" w:type="dxa"/>
          </w:tcPr>
          <w:p w14:paraId="60CE57F7" w14:textId="77777777" w:rsidR="00692237" w:rsidRPr="0038416A" w:rsidRDefault="00692237" w:rsidP="00692237">
            <w:r>
              <w:t>1976</w:t>
            </w:r>
          </w:p>
        </w:tc>
        <w:tc>
          <w:tcPr>
            <w:tcW w:w="4501" w:type="dxa"/>
          </w:tcPr>
          <w:p w14:paraId="67118E26" w14:textId="77777777" w:rsidR="00692237" w:rsidRPr="0038416A" w:rsidRDefault="00692237" w:rsidP="00692237">
            <w:r w:rsidRPr="0037208A">
              <w:t>Indicator plates for fire hydrants and emergency water supplies</w:t>
            </w:r>
          </w:p>
        </w:tc>
      </w:tr>
    </w:tbl>
    <w:p w14:paraId="06B52205" w14:textId="77777777" w:rsidR="00692237" w:rsidRDefault="00692237" w:rsidP="00692237"/>
    <w:p w14:paraId="6DE6E0D9" w14:textId="77777777" w:rsidR="003106CD" w:rsidRDefault="003106CD" w:rsidP="003106CD"/>
    <w:p w14:paraId="4D4CC62A" w14:textId="77777777" w:rsidR="003106CD" w:rsidRDefault="003106CD" w:rsidP="003106CD">
      <w:pPr>
        <w:pStyle w:val="Heading2"/>
        <w:numPr>
          <w:ilvl w:val="0"/>
          <w:numId w:val="0"/>
        </w:numPr>
        <w:ind w:left="851" w:hanging="851"/>
      </w:pPr>
      <w:r>
        <w:t>SYSTEM DESCRIPTION</w:t>
      </w:r>
    </w:p>
    <w:p w14:paraId="155B114D" w14:textId="77777777" w:rsidR="003106CD" w:rsidRDefault="003106CD" w:rsidP="003106CD"/>
    <w:p w14:paraId="61B37ADB" w14:textId="77777777" w:rsidR="003106CD" w:rsidRDefault="003106CD" w:rsidP="003106CD"/>
    <w:p w14:paraId="3D7D1321" w14:textId="77777777" w:rsidR="003106CD" w:rsidRDefault="003106CD" w:rsidP="003106CD">
      <w:pPr>
        <w:pStyle w:val="Heading2"/>
        <w:numPr>
          <w:ilvl w:val="0"/>
          <w:numId w:val="0"/>
        </w:numPr>
        <w:ind w:left="851" w:hanging="851"/>
      </w:pPr>
      <w:r>
        <w:lastRenderedPageBreak/>
        <w:t>CONTROL REQUIREMENTS</w:t>
      </w:r>
    </w:p>
    <w:p w14:paraId="02539E3A" w14:textId="77777777" w:rsidR="003106CD" w:rsidRDefault="003106CD" w:rsidP="003106CD"/>
    <w:p w14:paraId="5CE9C440" w14:textId="77777777" w:rsidR="003106CD" w:rsidRDefault="003106CD" w:rsidP="003106CD"/>
    <w:p w14:paraId="0F1AB966" w14:textId="77777777" w:rsidR="003106CD" w:rsidRDefault="003106CD" w:rsidP="003106CD">
      <w:pPr>
        <w:pStyle w:val="Heading2"/>
        <w:numPr>
          <w:ilvl w:val="0"/>
          <w:numId w:val="0"/>
        </w:numPr>
        <w:ind w:left="851" w:hanging="851"/>
      </w:pPr>
      <w:r>
        <w:t>SYSTEM DRAWINGS / SCHEMATICS</w:t>
      </w:r>
    </w:p>
    <w:p w14:paraId="0F4748FC" w14:textId="77777777" w:rsidR="003106CD" w:rsidRDefault="003106CD" w:rsidP="003106CD"/>
    <w:p w14:paraId="3CC7B79A" w14:textId="77777777" w:rsidR="003106CD" w:rsidRDefault="003106CD" w:rsidP="003106CD"/>
    <w:p w14:paraId="54DB506F" w14:textId="77777777" w:rsidR="003106CD" w:rsidRDefault="003106CD" w:rsidP="003106CD"/>
    <w:p w14:paraId="7CA982B8" w14:textId="77777777" w:rsidR="003106CD" w:rsidRDefault="003106CD" w:rsidP="003106CD">
      <w:pPr>
        <w:pStyle w:val="Heading2"/>
        <w:numPr>
          <w:ilvl w:val="0"/>
          <w:numId w:val="0"/>
        </w:numPr>
        <w:ind w:left="357" w:hanging="357"/>
      </w:pPr>
      <w:r>
        <w:t>REFERENCE SPECIFICATION CLAUSES</w:t>
      </w:r>
    </w:p>
    <w:p w14:paraId="0E08C93A" w14:textId="77777777" w:rsidR="00BA43B7" w:rsidRDefault="00BA43B7" w:rsidP="00BA43B7">
      <w:r>
        <w:t>Also see the following Reference Specification SPEC-300 clauses for further details of Workmanship, materials standards, builders work standards, testing/ commissioning, and identification:</w:t>
      </w:r>
    </w:p>
    <w:p w14:paraId="021C7DA2" w14:textId="77777777" w:rsidR="00BA43B7" w:rsidRDefault="00986F61" w:rsidP="00BA43B7">
      <w:pPr>
        <w:pStyle w:val="ListParagraph"/>
        <w:numPr>
          <w:ilvl w:val="0"/>
          <w:numId w:val="4"/>
        </w:numPr>
      </w:pPr>
      <w:r>
        <w:t>PR_65_52_00_00</w:t>
      </w:r>
      <w:r w:rsidR="00BA43B7">
        <w:t xml:space="preserve"> PIPELINES</w:t>
      </w:r>
    </w:p>
    <w:p w14:paraId="1A0C4EE0" w14:textId="77777777" w:rsidR="00BA43B7" w:rsidRDefault="00986F61" w:rsidP="00BA43B7">
      <w:pPr>
        <w:pStyle w:val="ListParagraph"/>
        <w:numPr>
          <w:ilvl w:val="0"/>
          <w:numId w:val="4"/>
        </w:numPr>
      </w:pPr>
      <w:r>
        <w:t>PR_20_85_00_00</w:t>
      </w:r>
      <w:r w:rsidR="00BA43B7">
        <w:t xml:space="preserve"> PIPELINE ANCILLARIES</w:t>
      </w:r>
    </w:p>
    <w:p w14:paraId="653AA27E" w14:textId="77777777" w:rsidR="00BA43B7" w:rsidRDefault="00986F61" w:rsidP="00BA43B7">
      <w:pPr>
        <w:pStyle w:val="ListParagraph"/>
        <w:numPr>
          <w:ilvl w:val="0"/>
          <w:numId w:val="4"/>
        </w:numPr>
      </w:pPr>
      <w:r>
        <w:t>PR_65_53_00_00</w:t>
      </w:r>
      <w:r w:rsidR="00BA43B7">
        <w:t xml:space="preserve"> PUMPS</w:t>
      </w:r>
    </w:p>
    <w:p w14:paraId="1578B8AF" w14:textId="77777777" w:rsidR="00BA43B7" w:rsidRDefault="00986F61" w:rsidP="00BA43B7">
      <w:pPr>
        <w:pStyle w:val="ListParagraph"/>
        <w:numPr>
          <w:ilvl w:val="0"/>
          <w:numId w:val="4"/>
        </w:numPr>
      </w:pPr>
      <w:r>
        <w:t>PR_60_60_38_00</w:t>
      </w:r>
      <w:r w:rsidR="00BA43B7">
        <w:t xml:space="preserve"> STORAGE CYLINDERS AND CALORIFIERS </w:t>
      </w:r>
    </w:p>
    <w:p w14:paraId="5351BD2E" w14:textId="77777777" w:rsidR="00BA43B7" w:rsidRDefault="00986F61" w:rsidP="00BA43B7">
      <w:pPr>
        <w:pStyle w:val="ListParagraph"/>
        <w:numPr>
          <w:ilvl w:val="0"/>
          <w:numId w:val="4"/>
        </w:numPr>
      </w:pPr>
      <w:r>
        <w:t>PR_25_31_48_00</w:t>
      </w:r>
      <w:r w:rsidR="00BA43B7">
        <w:t xml:space="preserve"> THERMAL INSULATION</w:t>
      </w:r>
    </w:p>
    <w:p w14:paraId="01D382FA" w14:textId="77777777" w:rsidR="00BA43B7" w:rsidRDefault="00986F61" w:rsidP="00BA43B7">
      <w:pPr>
        <w:pStyle w:val="ListParagraph"/>
        <w:numPr>
          <w:ilvl w:val="0"/>
          <w:numId w:val="4"/>
        </w:numPr>
      </w:pPr>
      <w:r>
        <w:t xml:space="preserve">AC_60_00_00_00 </w:t>
      </w:r>
      <w:r w:rsidR="00BA43B7">
        <w:t xml:space="preserve"> TESTING AND COMMISSIONING</w:t>
      </w:r>
    </w:p>
    <w:p w14:paraId="2A546E90" w14:textId="77777777" w:rsidR="00BA43B7" w:rsidRDefault="00986F61" w:rsidP="00BA43B7">
      <w:pPr>
        <w:pStyle w:val="ListParagraph"/>
        <w:numPr>
          <w:ilvl w:val="0"/>
          <w:numId w:val="4"/>
        </w:numPr>
      </w:pPr>
      <w:r>
        <w:t>PR_80_77_94_00</w:t>
      </w:r>
      <w:r w:rsidR="00BA43B7">
        <w:t xml:space="preserve"> VIBRATION ISOLATION MOUNTINGS</w:t>
      </w:r>
    </w:p>
    <w:p w14:paraId="04225792" w14:textId="77777777" w:rsidR="00BA43B7" w:rsidRDefault="00986F61" w:rsidP="00BA43B7">
      <w:pPr>
        <w:pStyle w:val="ListParagraph"/>
        <w:numPr>
          <w:ilvl w:val="0"/>
          <w:numId w:val="4"/>
        </w:numPr>
      </w:pPr>
      <w:r>
        <w:t>PR_40_10_57_26</w:t>
      </w:r>
      <w:r w:rsidR="00BA43B7">
        <w:t xml:space="preserve"> IDENTIFICATION - MECHANICAL</w:t>
      </w:r>
    </w:p>
    <w:p w14:paraId="34862A92" w14:textId="77777777" w:rsidR="00BA43B7" w:rsidRDefault="003D44FA" w:rsidP="00BA43B7">
      <w:pPr>
        <w:pStyle w:val="ListParagraph"/>
        <w:numPr>
          <w:ilvl w:val="0"/>
          <w:numId w:val="4"/>
        </w:numPr>
      </w:pPr>
      <w:r>
        <w:t>PR_20_29_00_00</w:t>
      </w:r>
      <w:r w:rsidR="00BA43B7">
        <w:t xml:space="preserve"> FIXING TO BUILDING FABRIC</w:t>
      </w:r>
    </w:p>
    <w:p w14:paraId="1A1BF52A" w14:textId="77777777" w:rsidR="00BA43B7" w:rsidRDefault="003D44FA" w:rsidP="00BA43B7">
      <w:pPr>
        <w:pStyle w:val="ListParagraph"/>
        <w:numPr>
          <w:ilvl w:val="0"/>
          <w:numId w:val="4"/>
        </w:numPr>
      </w:pPr>
      <w:r>
        <w:t>PR_35_31_68_72</w:t>
      </w:r>
      <w:r w:rsidR="00BA43B7">
        <w:t xml:space="preserve"> PAINTING AND ANTI-CORROSION TREATMENTS</w:t>
      </w:r>
    </w:p>
    <w:p w14:paraId="3D9902BB" w14:textId="77777777" w:rsidR="003106CD" w:rsidRDefault="003106CD" w:rsidP="003106CD">
      <w:r>
        <w:br w:type="page"/>
      </w:r>
    </w:p>
    <w:p w14:paraId="320A9BCC" w14:textId="77777777" w:rsidR="003106CD" w:rsidRDefault="003106CD" w:rsidP="003106CD">
      <w:pPr>
        <w:pStyle w:val="Heading1"/>
        <w:numPr>
          <w:ilvl w:val="0"/>
          <w:numId w:val="0"/>
        </w:numPr>
        <w:ind w:left="851" w:hanging="851"/>
      </w:pPr>
      <w:bookmarkStart w:id="58" w:name="_Toc15913766"/>
      <w:r w:rsidRPr="004E435E">
        <w:rPr>
          <w:noProof/>
          <w:color w:val="0070C0"/>
          <w:lang w:eastAsia="en-GB"/>
        </w:rPr>
        <w:lastRenderedPageBreak/>
        <mc:AlternateContent>
          <mc:Choice Requires="wps">
            <w:drawing>
              <wp:anchor distT="0" distB="36195" distL="114300" distR="114300" simplePos="0" relativeHeight="251793408" behindDoc="0" locked="1" layoutInCell="1" allowOverlap="1" wp14:anchorId="4B58F2BC" wp14:editId="2E64E845">
                <wp:simplePos x="0" y="0"/>
                <wp:positionH relativeFrom="column">
                  <wp:posOffset>3175</wp:posOffset>
                </wp:positionH>
                <wp:positionV relativeFrom="paragraph">
                  <wp:posOffset>215900</wp:posOffset>
                </wp:positionV>
                <wp:extent cx="2070000" cy="0"/>
                <wp:effectExtent l="0" t="19050" r="6985" b="19050"/>
                <wp:wrapNone/>
                <wp:docPr id="86" name="Straight Connector 86"/>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2D7046" id="Straight Connector 86" o:spid="_x0000_s1026" style="position:absolute;z-index:251793408;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" strokecolor="black [3213]" strokeweight="3pt">
                <w10:anchorlock/>
              </v:line>
            </w:pict>
          </mc:Fallback>
        </mc:AlternateContent>
      </w:r>
      <w:r w:rsidRPr="004E435E">
        <w:rPr>
          <w:color w:val="0070C0"/>
          <w:lang w:eastAsia="en-GB"/>
        </w:rPr>
        <w:t>Ss_55_30_96_85</w:t>
      </w:r>
      <w:r>
        <w:tab/>
        <w:t>Sprinklers</w:t>
      </w:r>
      <w:bookmarkEnd w:id="58"/>
    </w:p>
    <w:p w14:paraId="5C07AF1C" w14:textId="77777777" w:rsidR="003106CD" w:rsidRDefault="003106CD" w:rsidP="003106CD">
      <w:pPr>
        <w:pStyle w:val="Heading2"/>
        <w:numPr>
          <w:ilvl w:val="0"/>
          <w:numId w:val="0"/>
        </w:numPr>
        <w:ind w:left="851" w:hanging="851"/>
      </w:pPr>
      <w:r>
        <w:t>PERFORMANCE OBJECTIVES</w:t>
      </w:r>
    </w:p>
    <w:p w14:paraId="2DD5A262" w14:textId="77777777" w:rsidR="003106CD" w:rsidRDefault="003106CD" w:rsidP="003106CD"/>
    <w:p w14:paraId="77C361F0" w14:textId="77777777" w:rsidR="003106CD" w:rsidRDefault="003106CD" w:rsidP="003106CD"/>
    <w:p w14:paraId="1D913A50" w14:textId="77777777" w:rsidR="003106CD" w:rsidRDefault="003106CD" w:rsidP="003106CD">
      <w:pPr>
        <w:pStyle w:val="Heading2"/>
        <w:numPr>
          <w:ilvl w:val="0"/>
          <w:numId w:val="0"/>
        </w:numPr>
        <w:ind w:left="851" w:hanging="851"/>
      </w:pPr>
      <w:r>
        <w:t>DESIGN PARAMETERS</w:t>
      </w:r>
    </w:p>
    <w:p w14:paraId="6776C7EE" w14:textId="77777777" w:rsidR="00692237" w:rsidRDefault="00692237" w:rsidP="00692237">
      <w:pPr>
        <w:pStyle w:val="Heading3"/>
      </w:pPr>
      <w:commentRangeStart w:id="59"/>
      <w:r>
        <w:t>Industry Standards</w:t>
      </w:r>
      <w:commentRangeEnd w:id="59"/>
      <w:r>
        <w:rPr>
          <w:rStyle w:val="CommentReference"/>
          <w:rFonts w:asciiTheme="minorHAnsi" w:eastAsiaTheme="minorHAnsi" w:hAnsiTheme="minorHAnsi" w:cstheme="minorBidi"/>
          <w:b w:val="0"/>
          <w:bCs w:val="0"/>
        </w:rPr>
        <w:commentReference w:id="59"/>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692237" w:rsidRPr="003D27CF" w14:paraId="60AF66E5" w14:textId="77777777" w:rsidTr="00692237">
        <w:trPr>
          <w:cnfStyle w:val="100000000000" w:firstRow="1" w:lastRow="0" w:firstColumn="0" w:lastColumn="0" w:oddVBand="0" w:evenVBand="0" w:oddHBand="0" w:evenHBand="0" w:firstRowFirstColumn="0" w:firstRowLastColumn="0" w:lastRowFirstColumn="0" w:lastRowLastColumn="0"/>
        </w:trPr>
        <w:tc>
          <w:tcPr>
            <w:tcW w:w="2405" w:type="dxa"/>
          </w:tcPr>
          <w:p w14:paraId="52E0F07E" w14:textId="77777777" w:rsidR="00692237" w:rsidRPr="003D27CF" w:rsidRDefault="00692237" w:rsidP="00692237">
            <w:pPr>
              <w:spacing w:before="0" w:beforeAutospacing="0" w:after="240" w:afterAutospacing="0" w:line="240" w:lineRule="atLeast"/>
              <w:rPr>
                <w:b w:val="0"/>
              </w:rPr>
            </w:pPr>
            <w:r w:rsidRPr="003D27CF">
              <w:rPr>
                <w:b w:val="0"/>
              </w:rPr>
              <w:t xml:space="preserve">Statutory Acts </w:t>
            </w:r>
          </w:p>
        </w:tc>
        <w:tc>
          <w:tcPr>
            <w:tcW w:w="6769" w:type="dxa"/>
            <w:gridSpan w:val="3"/>
          </w:tcPr>
          <w:p w14:paraId="1A76F55B" w14:textId="77777777" w:rsidR="00692237" w:rsidRPr="003D27CF" w:rsidRDefault="00692237" w:rsidP="00814103">
            <w:pPr>
              <w:spacing w:before="0" w:beforeAutospacing="0" w:after="240" w:afterAutospacing="0" w:line="240" w:lineRule="atLeast"/>
              <w:rPr>
                <w:b w:val="0"/>
              </w:rPr>
            </w:pPr>
            <w:r w:rsidRPr="003D27CF">
              <w:rPr>
                <w:b w:val="0"/>
              </w:rPr>
              <w:t>T</w:t>
            </w:r>
            <w:r>
              <w:rPr>
                <w:b w:val="0"/>
              </w:rPr>
              <w:t xml:space="preserve">he Building </w:t>
            </w:r>
            <w:r w:rsidRPr="003D27CF">
              <w:rPr>
                <w:b w:val="0"/>
              </w:rPr>
              <w:t xml:space="preserve">Regulations </w:t>
            </w:r>
          </w:p>
        </w:tc>
      </w:tr>
      <w:tr w:rsidR="00692237" w:rsidRPr="003D27CF" w14:paraId="26F8B5D9" w14:textId="77777777" w:rsidTr="00692237">
        <w:tc>
          <w:tcPr>
            <w:tcW w:w="2405" w:type="dxa"/>
          </w:tcPr>
          <w:p w14:paraId="440B39EE" w14:textId="77777777" w:rsidR="00692237" w:rsidRPr="003D27CF" w:rsidRDefault="00692237" w:rsidP="00692237">
            <w:pPr>
              <w:spacing w:before="0" w:beforeAutospacing="0" w:after="240" w:afterAutospacing="0" w:line="240" w:lineRule="atLeast"/>
            </w:pPr>
            <w:r w:rsidRPr="003D27CF">
              <w:t xml:space="preserve">Building Control / Local Authority requirements </w:t>
            </w:r>
          </w:p>
        </w:tc>
        <w:tc>
          <w:tcPr>
            <w:tcW w:w="6769" w:type="dxa"/>
            <w:gridSpan w:val="3"/>
          </w:tcPr>
          <w:p w14:paraId="7DBA3806" w14:textId="77777777" w:rsidR="00692237" w:rsidRPr="003D27CF" w:rsidRDefault="00692237" w:rsidP="00692237">
            <w:pPr>
              <w:spacing w:before="0" w:beforeAutospacing="0" w:after="240" w:afterAutospacing="0" w:line="240" w:lineRule="atLeast"/>
            </w:pPr>
            <w:commentRangeStart w:id="60"/>
            <w:r w:rsidRPr="003D27CF">
              <w:t xml:space="preserve">The Building Regulations Approved Documents </w:t>
            </w:r>
          </w:p>
          <w:p w14:paraId="6C0432D7" w14:textId="77777777" w:rsidR="00692237" w:rsidRDefault="00692237" w:rsidP="00692237">
            <w:pPr>
              <w:pStyle w:val="ListParagraph"/>
              <w:numPr>
                <w:ilvl w:val="0"/>
                <w:numId w:val="13"/>
              </w:numPr>
            </w:pPr>
            <w:r>
              <w:t>Part B Fire Safety</w:t>
            </w:r>
          </w:p>
          <w:p w14:paraId="781F5B43" w14:textId="77777777" w:rsidR="00692237" w:rsidRDefault="00692237" w:rsidP="00692237">
            <w:pPr>
              <w:spacing w:before="0" w:beforeAutospacing="0" w:after="240" w:afterAutospacing="0" w:line="240" w:lineRule="atLeast"/>
            </w:pPr>
            <w:r>
              <w:t>The Scottish Building Standards</w:t>
            </w:r>
          </w:p>
          <w:p w14:paraId="65FD0E9A" w14:textId="77777777" w:rsidR="00692237" w:rsidRDefault="00692237" w:rsidP="00692237">
            <w:pPr>
              <w:pStyle w:val="ListParagraph"/>
              <w:numPr>
                <w:ilvl w:val="0"/>
                <w:numId w:val="7"/>
              </w:numPr>
            </w:pPr>
            <w:r>
              <w:t>Section 2 (Fire)</w:t>
            </w:r>
            <w:commentRangeEnd w:id="60"/>
            <w:r>
              <w:rPr>
                <w:rStyle w:val="CommentReference"/>
              </w:rPr>
              <w:commentReference w:id="60"/>
            </w:r>
          </w:p>
          <w:p w14:paraId="38260E20" w14:textId="77777777" w:rsidR="00692237" w:rsidRPr="003D27CF" w:rsidRDefault="00692237" w:rsidP="00692237">
            <w:pPr>
              <w:pStyle w:val="ListParagraph"/>
            </w:pPr>
          </w:p>
        </w:tc>
      </w:tr>
      <w:tr w:rsidR="00692237" w:rsidRPr="003D27CF" w14:paraId="073C2C10" w14:textId="77777777" w:rsidTr="00692237">
        <w:tc>
          <w:tcPr>
            <w:tcW w:w="2405" w:type="dxa"/>
          </w:tcPr>
          <w:p w14:paraId="2E64FF9A" w14:textId="77777777" w:rsidR="00692237" w:rsidRPr="003D27CF" w:rsidRDefault="00692237" w:rsidP="00692237">
            <w:pPr>
              <w:spacing w:before="0" w:beforeAutospacing="0" w:after="240" w:afterAutospacing="0" w:line="240" w:lineRule="atLeast"/>
            </w:pPr>
            <w:r w:rsidRPr="003D27CF">
              <w:t xml:space="preserve">Industry standards </w:t>
            </w:r>
          </w:p>
        </w:tc>
        <w:tc>
          <w:tcPr>
            <w:tcW w:w="1418" w:type="dxa"/>
          </w:tcPr>
          <w:p w14:paraId="73AE9281" w14:textId="77777777" w:rsidR="00692237" w:rsidRPr="00FC2E6D" w:rsidRDefault="00692237" w:rsidP="00692237">
            <w:r>
              <w:t>NFPA 13</w:t>
            </w:r>
          </w:p>
        </w:tc>
        <w:tc>
          <w:tcPr>
            <w:tcW w:w="850" w:type="dxa"/>
          </w:tcPr>
          <w:p w14:paraId="0B375DB8" w14:textId="77777777" w:rsidR="00692237" w:rsidRPr="0038416A" w:rsidRDefault="00692237" w:rsidP="00692237">
            <w:r>
              <w:t>2016</w:t>
            </w:r>
          </w:p>
        </w:tc>
        <w:tc>
          <w:tcPr>
            <w:tcW w:w="4501" w:type="dxa"/>
          </w:tcPr>
          <w:p w14:paraId="66132340" w14:textId="77777777" w:rsidR="00692237" w:rsidRPr="0038416A" w:rsidRDefault="00692237" w:rsidP="00692237">
            <w:r w:rsidRPr="0038416A">
              <w:t>Standard for the in</w:t>
            </w:r>
            <w:r>
              <w:t>stallation of sprinkler systems</w:t>
            </w:r>
          </w:p>
        </w:tc>
      </w:tr>
      <w:tr w:rsidR="00692237" w:rsidRPr="003D27CF" w14:paraId="514BD057" w14:textId="77777777" w:rsidTr="00692237">
        <w:tc>
          <w:tcPr>
            <w:tcW w:w="2405" w:type="dxa"/>
          </w:tcPr>
          <w:p w14:paraId="2A73252D" w14:textId="77777777" w:rsidR="00692237" w:rsidRPr="003D27CF" w:rsidRDefault="00692237" w:rsidP="00692237"/>
        </w:tc>
        <w:tc>
          <w:tcPr>
            <w:tcW w:w="1418" w:type="dxa"/>
          </w:tcPr>
          <w:p w14:paraId="1E65EE24" w14:textId="77777777" w:rsidR="00692237" w:rsidRPr="002F06DA" w:rsidRDefault="00692237" w:rsidP="00692237">
            <w:pPr>
              <w:rPr>
                <w:rFonts w:cs="Arial"/>
              </w:rPr>
            </w:pPr>
            <w:r w:rsidRPr="0038416A">
              <w:t xml:space="preserve">CIBSE TM13 and the HSE’s Approved Code of Practice L8.  </w:t>
            </w:r>
          </w:p>
        </w:tc>
        <w:tc>
          <w:tcPr>
            <w:tcW w:w="850" w:type="dxa"/>
          </w:tcPr>
          <w:p w14:paraId="476D96CC" w14:textId="77777777" w:rsidR="00692237" w:rsidRPr="0038416A" w:rsidRDefault="00692237" w:rsidP="00692237"/>
        </w:tc>
        <w:tc>
          <w:tcPr>
            <w:tcW w:w="4501" w:type="dxa"/>
          </w:tcPr>
          <w:p w14:paraId="523EE108" w14:textId="77777777" w:rsidR="00692237" w:rsidRPr="0038416A" w:rsidRDefault="00692237" w:rsidP="0069223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cstheme="minorHAnsi"/>
              </w:rPr>
            </w:pPr>
            <w:r w:rsidRPr="0038416A">
              <w:t>HSE’s Approved Code of Practice. – Minimise risk of Legionella. Design and install to current CIBSE and HSE g</w:t>
            </w:r>
            <w:r>
              <w:t>uidelines on legionella control</w:t>
            </w:r>
          </w:p>
        </w:tc>
      </w:tr>
      <w:tr w:rsidR="00692237" w:rsidRPr="003D27CF" w14:paraId="4AA6FE99" w14:textId="77777777" w:rsidTr="00692237">
        <w:tc>
          <w:tcPr>
            <w:tcW w:w="2405" w:type="dxa"/>
          </w:tcPr>
          <w:p w14:paraId="64846AAD" w14:textId="77777777" w:rsidR="00692237" w:rsidRPr="003D27CF" w:rsidRDefault="00692237" w:rsidP="00692237">
            <w:r w:rsidRPr="003D27CF">
              <w:t>British Standards</w:t>
            </w:r>
          </w:p>
        </w:tc>
        <w:tc>
          <w:tcPr>
            <w:tcW w:w="1418" w:type="dxa"/>
          </w:tcPr>
          <w:p w14:paraId="46FD5D38" w14:textId="77777777" w:rsidR="00692237" w:rsidRPr="00435746" w:rsidRDefault="00692237" w:rsidP="00692237">
            <w:commentRangeStart w:id="61"/>
            <w:r w:rsidRPr="0038416A">
              <w:t>BS 9251</w:t>
            </w:r>
          </w:p>
        </w:tc>
        <w:tc>
          <w:tcPr>
            <w:tcW w:w="850" w:type="dxa"/>
          </w:tcPr>
          <w:p w14:paraId="00EDF62E" w14:textId="77777777" w:rsidR="00692237" w:rsidRPr="0038416A" w:rsidRDefault="00692237" w:rsidP="00692237">
            <w:r w:rsidRPr="0038416A">
              <w:t>2014</w:t>
            </w:r>
          </w:p>
        </w:tc>
        <w:tc>
          <w:tcPr>
            <w:tcW w:w="4501" w:type="dxa"/>
          </w:tcPr>
          <w:p w14:paraId="4409E51A" w14:textId="77777777" w:rsidR="00692237" w:rsidRPr="0038416A" w:rsidRDefault="00692237" w:rsidP="00692237">
            <w:r w:rsidRPr="0038416A">
              <w:t>Sprinkler systems for residential and domestic occupancies (including all standards referred to therein)</w:t>
            </w:r>
            <w:commentRangeEnd w:id="61"/>
            <w:r>
              <w:rPr>
                <w:rStyle w:val="CommentReference"/>
              </w:rPr>
              <w:commentReference w:id="61"/>
            </w:r>
          </w:p>
        </w:tc>
      </w:tr>
      <w:tr w:rsidR="00692237" w:rsidRPr="003D27CF" w14:paraId="6768A72C" w14:textId="77777777" w:rsidTr="00692237">
        <w:tc>
          <w:tcPr>
            <w:tcW w:w="2405" w:type="dxa"/>
          </w:tcPr>
          <w:p w14:paraId="038204F5" w14:textId="77777777" w:rsidR="00692237" w:rsidRPr="003D27CF" w:rsidRDefault="00692237" w:rsidP="00692237"/>
        </w:tc>
        <w:tc>
          <w:tcPr>
            <w:tcW w:w="1418" w:type="dxa"/>
          </w:tcPr>
          <w:p w14:paraId="2E04E885" w14:textId="77777777" w:rsidR="00692237" w:rsidRPr="0038416A" w:rsidRDefault="00692237" w:rsidP="00692237">
            <w:commentRangeStart w:id="62"/>
            <w:r>
              <w:t>BS 9252</w:t>
            </w:r>
          </w:p>
        </w:tc>
        <w:tc>
          <w:tcPr>
            <w:tcW w:w="850" w:type="dxa"/>
          </w:tcPr>
          <w:p w14:paraId="0D591507" w14:textId="77777777" w:rsidR="00692237" w:rsidRPr="0038416A" w:rsidRDefault="00692237" w:rsidP="00692237">
            <w:r>
              <w:t>2011</w:t>
            </w:r>
          </w:p>
        </w:tc>
        <w:tc>
          <w:tcPr>
            <w:tcW w:w="4501" w:type="dxa"/>
          </w:tcPr>
          <w:p w14:paraId="2D8877CC" w14:textId="77777777" w:rsidR="00692237" w:rsidRPr="0038416A" w:rsidRDefault="00692237" w:rsidP="00692237">
            <w:r w:rsidRPr="00955E44">
              <w:t>Components for residential sprinkler systems. Specification and test methods for residential sprinklers</w:t>
            </w:r>
            <w:commentRangeEnd w:id="62"/>
            <w:r>
              <w:rPr>
                <w:rStyle w:val="CommentReference"/>
              </w:rPr>
              <w:commentReference w:id="62"/>
            </w:r>
          </w:p>
        </w:tc>
      </w:tr>
      <w:tr w:rsidR="00692237" w:rsidRPr="003D27CF" w14:paraId="7935C0B0" w14:textId="77777777" w:rsidTr="00692237">
        <w:tc>
          <w:tcPr>
            <w:tcW w:w="2405" w:type="dxa"/>
          </w:tcPr>
          <w:p w14:paraId="34E22990" w14:textId="77777777" w:rsidR="00692237" w:rsidRPr="003D27CF" w:rsidRDefault="00692237" w:rsidP="00692237">
            <w:pPr>
              <w:spacing w:before="0" w:beforeAutospacing="0" w:after="240" w:afterAutospacing="0" w:line="240" w:lineRule="atLeast"/>
            </w:pPr>
          </w:p>
        </w:tc>
        <w:tc>
          <w:tcPr>
            <w:tcW w:w="1418" w:type="dxa"/>
          </w:tcPr>
          <w:p w14:paraId="63614656" w14:textId="77777777" w:rsidR="00692237" w:rsidRPr="00435746" w:rsidRDefault="00692237" w:rsidP="00692237">
            <w:commentRangeStart w:id="63"/>
            <w:r w:rsidRPr="0038416A">
              <w:t>BS 9991</w:t>
            </w:r>
          </w:p>
        </w:tc>
        <w:tc>
          <w:tcPr>
            <w:tcW w:w="850" w:type="dxa"/>
          </w:tcPr>
          <w:p w14:paraId="25D446F5" w14:textId="77777777" w:rsidR="00692237" w:rsidRPr="0038416A" w:rsidRDefault="00692237" w:rsidP="006922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auto"/>
            </w:pPr>
            <w:r>
              <w:t>2015</w:t>
            </w:r>
          </w:p>
        </w:tc>
        <w:tc>
          <w:tcPr>
            <w:tcW w:w="4501" w:type="dxa"/>
          </w:tcPr>
          <w:p w14:paraId="5BB2E631" w14:textId="77777777" w:rsidR="00692237" w:rsidRPr="0038416A" w:rsidRDefault="00692237" w:rsidP="00692237">
            <w:r w:rsidRPr="0038416A">
              <w:t xml:space="preserve">Fire safety in the design, management and use of residential buildings </w:t>
            </w:r>
            <w:commentRangeEnd w:id="63"/>
            <w:r>
              <w:rPr>
                <w:rStyle w:val="CommentReference"/>
              </w:rPr>
              <w:commentReference w:id="63"/>
            </w:r>
          </w:p>
        </w:tc>
      </w:tr>
      <w:tr w:rsidR="00692237" w:rsidRPr="003D27CF" w14:paraId="67EA7885" w14:textId="77777777" w:rsidTr="00692237">
        <w:tc>
          <w:tcPr>
            <w:tcW w:w="2405" w:type="dxa"/>
          </w:tcPr>
          <w:p w14:paraId="1E2E0671" w14:textId="77777777" w:rsidR="00692237" w:rsidRPr="003D27CF" w:rsidRDefault="00692237" w:rsidP="00692237"/>
        </w:tc>
        <w:tc>
          <w:tcPr>
            <w:tcW w:w="1418" w:type="dxa"/>
          </w:tcPr>
          <w:p w14:paraId="66B9E31B" w14:textId="77777777" w:rsidR="00692237" w:rsidRPr="0038416A" w:rsidRDefault="00692237" w:rsidP="00692237">
            <w:commentRangeStart w:id="64"/>
            <w:r>
              <w:t>BS 9999</w:t>
            </w:r>
          </w:p>
        </w:tc>
        <w:tc>
          <w:tcPr>
            <w:tcW w:w="850" w:type="dxa"/>
          </w:tcPr>
          <w:p w14:paraId="044A7CA5" w14:textId="77777777" w:rsidR="00692237" w:rsidRDefault="00692237" w:rsidP="006922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auto"/>
            </w:pPr>
            <w:r>
              <w:t>2017</w:t>
            </w:r>
          </w:p>
        </w:tc>
        <w:tc>
          <w:tcPr>
            <w:tcW w:w="4501" w:type="dxa"/>
          </w:tcPr>
          <w:p w14:paraId="389C86C1" w14:textId="77777777" w:rsidR="00692237" w:rsidRPr="0038416A" w:rsidRDefault="00692237" w:rsidP="00692237">
            <w:r w:rsidRPr="0038416A">
              <w:t>Fire safety in the design, management and use of buildings</w:t>
            </w:r>
            <w:commentRangeEnd w:id="64"/>
            <w:r>
              <w:rPr>
                <w:rStyle w:val="CommentReference"/>
              </w:rPr>
              <w:commentReference w:id="64"/>
            </w:r>
          </w:p>
        </w:tc>
      </w:tr>
      <w:tr w:rsidR="00692237" w:rsidRPr="003D27CF" w14:paraId="42C66F30" w14:textId="77777777" w:rsidTr="00692237">
        <w:tc>
          <w:tcPr>
            <w:tcW w:w="2405" w:type="dxa"/>
          </w:tcPr>
          <w:p w14:paraId="291E816D" w14:textId="77777777" w:rsidR="00692237" w:rsidRPr="003D27CF" w:rsidRDefault="00692237" w:rsidP="00692237"/>
        </w:tc>
        <w:tc>
          <w:tcPr>
            <w:tcW w:w="1418" w:type="dxa"/>
          </w:tcPr>
          <w:p w14:paraId="1257F6C9" w14:textId="77777777" w:rsidR="00692237" w:rsidRDefault="00692237" w:rsidP="00692237">
            <w:r w:rsidRPr="00955E44">
              <w:t>BS EN 12845</w:t>
            </w:r>
          </w:p>
        </w:tc>
        <w:tc>
          <w:tcPr>
            <w:tcW w:w="850" w:type="dxa"/>
          </w:tcPr>
          <w:p w14:paraId="53A33BBC" w14:textId="77777777" w:rsidR="00692237" w:rsidRDefault="00692237" w:rsidP="00692237">
            <w:r>
              <w:t>2015</w:t>
            </w:r>
          </w:p>
        </w:tc>
        <w:tc>
          <w:tcPr>
            <w:tcW w:w="4501" w:type="dxa"/>
          </w:tcPr>
          <w:p w14:paraId="38377669" w14:textId="77777777" w:rsidR="00692237" w:rsidRPr="0038416A" w:rsidRDefault="00692237" w:rsidP="00692237">
            <w:r w:rsidRPr="00955E44">
              <w:t>Fixed firefighting systems - automatic sprinkler systems - design, installation and maintenance</w:t>
            </w:r>
          </w:p>
        </w:tc>
      </w:tr>
      <w:tr w:rsidR="00692237" w:rsidRPr="003D27CF" w14:paraId="23F9AB4B" w14:textId="77777777" w:rsidTr="00692237">
        <w:tc>
          <w:tcPr>
            <w:tcW w:w="2405" w:type="dxa"/>
          </w:tcPr>
          <w:p w14:paraId="51A4647F" w14:textId="77777777" w:rsidR="00692237" w:rsidRPr="003D27CF" w:rsidRDefault="00692237" w:rsidP="00692237"/>
        </w:tc>
        <w:tc>
          <w:tcPr>
            <w:tcW w:w="1418" w:type="dxa"/>
          </w:tcPr>
          <w:p w14:paraId="2AB030BB" w14:textId="77777777" w:rsidR="00692237" w:rsidRPr="00FC2E6D" w:rsidRDefault="00692237" w:rsidP="00692237">
            <w:r w:rsidRPr="0038416A">
              <w:rPr>
                <w:shd w:val="clear" w:color="auto" w:fill="FFFFFF"/>
              </w:rPr>
              <w:t>BS EN 12259-1</w:t>
            </w:r>
          </w:p>
        </w:tc>
        <w:tc>
          <w:tcPr>
            <w:tcW w:w="850" w:type="dxa"/>
          </w:tcPr>
          <w:p w14:paraId="444A528C" w14:textId="77777777" w:rsidR="00692237" w:rsidRPr="0038416A" w:rsidRDefault="00692237" w:rsidP="00692237">
            <w:r w:rsidRPr="0038416A">
              <w:rPr>
                <w:shd w:val="clear" w:color="auto" w:fill="FFFFFF"/>
              </w:rPr>
              <w:t>1999</w:t>
            </w:r>
          </w:p>
        </w:tc>
        <w:tc>
          <w:tcPr>
            <w:tcW w:w="4501" w:type="dxa"/>
          </w:tcPr>
          <w:p w14:paraId="724D8BD0" w14:textId="77777777" w:rsidR="00692237" w:rsidRPr="0038416A" w:rsidRDefault="00692237" w:rsidP="00692237">
            <w:r w:rsidRPr="0038416A">
              <w:t>Fixed firefighting systems. Components for sprinkler and water spray systems. Sprinklers</w:t>
            </w:r>
          </w:p>
        </w:tc>
      </w:tr>
    </w:tbl>
    <w:p w14:paraId="3C2D121F" w14:textId="77777777" w:rsidR="003106CD" w:rsidRDefault="003106CD" w:rsidP="003106CD"/>
    <w:p w14:paraId="281CF9BE" w14:textId="77777777" w:rsidR="003106CD" w:rsidRDefault="003106CD" w:rsidP="003106CD">
      <w:pPr>
        <w:pStyle w:val="Heading2"/>
        <w:numPr>
          <w:ilvl w:val="0"/>
          <w:numId w:val="0"/>
        </w:numPr>
        <w:ind w:left="851" w:hanging="851"/>
      </w:pPr>
      <w:r>
        <w:lastRenderedPageBreak/>
        <w:t>SYSTEM DESCRIPTION</w:t>
      </w:r>
    </w:p>
    <w:p w14:paraId="7AA5B6A0" w14:textId="77777777" w:rsidR="003106CD" w:rsidRDefault="003106CD" w:rsidP="003106CD"/>
    <w:p w14:paraId="425C18B4" w14:textId="77777777" w:rsidR="003106CD" w:rsidRDefault="003106CD" w:rsidP="003106CD"/>
    <w:p w14:paraId="622C7F8A" w14:textId="77777777" w:rsidR="003106CD" w:rsidRDefault="003106CD" w:rsidP="003106CD">
      <w:pPr>
        <w:pStyle w:val="Heading2"/>
        <w:numPr>
          <w:ilvl w:val="0"/>
          <w:numId w:val="0"/>
        </w:numPr>
        <w:ind w:left="851" w:hanging="851"/>
      </w:pPr>
      <w:r>
        <w:t>CONTROL REQUIREMENTS</w:t>
      </w:r>
    </w:p>
    <w:p w14:paraId="6025BC47" w14:textId="77777777" w:rsidR="003106CD" w:rsidRDefault="003106CD" w:rsidP="003106CD"/>
    <w:p w14:paraId="22B4E642" w14:textId="77777777" w:rsidR="003106CD" w:rsidRDefault="003106CD" w:rsidP="003106CD"/>
    <w:p w14:paraId="10F22C20" w14:textId="77777777" w:rsidR="003106CD" w:rsidRDefault="003106CD" w:rsidP="003106CD">
      <w:pPr>
        <w:pStyle w:val="Heading2"/>
        <w:numPr>
          <w:ilvl w:val="0"/>
          <w:numId w:val="0"/>
        </w:numPr>
        <w:ind w:left="851" w:hanging="851"/>
      </w:pPr>
      <w:r>
        <w:t>SYSTEM DRAWINGS / SCHEMATICS</w:t>
      </w:r>
    </w:p>
    <w:p w14:paraId="3593794E" w14:textId="77777777" w:rsidR="003106CD" w:rsidRDefault="003106CD" w:rsidP="003106CD"/>
    <w:p w14:paraId="75A16938" w14:textId="77777777" w:rsidR="003106CD" w:rsidRDefault="003106CD" w:rsidP="003106CD"/>
    <w:p w14:paraId="4C4E78E9" w14:textId="77777777" w:rsidR="003106CD" w:rsidRDefault="003106CD" w:rsidP="003106CD"/>
    <w:p w14:paraId="79816E50" w14:textId="77777777" w:rsidR="003106CD" w:rsidRDefault="003106CD" w:rsidP="003106CD">
      <w:pPr>
        <w:pStyle w:val="Heading2"/>
        <w:numPr>
          <w:ilvl w:val="0"/>
          <w:numId w:val="0"/>
        </w:numPr>
        <w:ind w:left="357" w:hanging="357"/>
      </w:pPr>
      <w:r>
        <w:t>REFERENCE SPECIFICATION CLAUSES</w:t>
      </w:r>
    </w:p>
    <w:p w14:paraId="7571F3F0" w14:textId="77777777" w:rsidR="00BA43B7" w:rsidRDefault="00BA43B7" w:rsidP="00BA43B7">
      <w:r>
        <w:t>Also see the following Reference Specification SPEC-300 clauses for further details of Workmanship, materials standards, builders work standards, testing/ commissioning, and identification:</w:t>
      </w:r>
    </w:p>
    <w:p w14:paraId="2FA82836" w14:textId="77777777" w:rsidR="00BA43B7" w:rsidRDefault="00986F61" w:rsidP="00BA43B7">
      <w:pPr>
        <w:pStyle w:val="ListParagraph"/>
        <w:numPr>
          <w:ilvl w:val="0"/>
          <w:numId w:val="4"/>
        </w:numPr>
      </w:pPr>
      <w:r>
        <w:t>PR_65_52_00_00</w:t>
      </w:r>
      <w:r w:rsidR="00BA43B7">
        <w:t xml:space="preserve"> PIPELINES</w:t>
      </w:r>
    </w:p>
    <w:p w14:paraId="611B7A5B" w14:textId="77777777" w:rsidR="00BA43B7" w:rsidRDefault="00986F61" w:rsidP="00BA43B7">
      <w:pPr>
        <w:pStyle w:val="ListParagraph"/>
        <w:numPr>
          <w:ilvl w:val="0"/>
          <w:numId w:val="4"/>
        </w:numPr>
      </w:pPr>
      <w:r>
        <w:t>PR_20_85_00_00</w:t>
      </w:r>
      <w:r w:rsidR="00BA43B7">
        <w:t xml:space="preserve"> PIPELINE ANCILLARIES</w:t>
      </w:r>
    </w:p>
    <w:p w14:paraId="7631CD9F" w14:textId="77777777" w:rsidR="00BA43B7" w:rsidRDefault="00986F61" w:rsidP="00BA43B7">
      <w:pPr>
        <w:pStyle w:val="ListParagraph"/>
        <w:numPr>
          <w:ilvl w:val="0"/>
          <w:numId w:val="4"/>
        </w:numPr>
      </w:pPr>
      <w:r>
        <w:t>PR_65_53_00_00</w:t>
      </w:r>
      <w:r w:rsidR="00BA43B7">
        <w:t xml:space="preserve"> PUMPS</w:t>
      </w:r>
    </w:p>
    <w:p w14:paraId="6FAA416C" w14:textId="77777777" w:rsidR="00BA43B7" w:rsidRDefault="00986F61" w:rsidP="00BA43B7">
      <w:pPr>
        <w:pStyle w:val="ListParagraph"/>
        <w:numPr>
          <w:ilvl w:val="0"/>
          <w:numId w:val="4"/>
        </w:numPr>
      </w:pPr>
      <w:r>
        <w:t>PR_60_60_38_00</w:t>
      </w:r>
      <w:r w:rsidR="00BA43B7">
        <w:t xml:space="preserve"> STORAGE CYLINDERS AND CALORIFIERS </w:t>
      </w:r>
    </w:p>
    <w:p w14:paraId="719CC564" w14:textId="77777777" w:rsidR="00BA43B7" w:rsidRDefault="00986F61" w:rsidP="00BA43B7">
      <w:pPr>
        <w:pStyle w:val="ListParagraph"/>
        <w:numPr>
          <w:ilvl w:val="0"/>
          <w:numId w:val="4"/>
        </w:numPr>
      </w:pPr>
      <w:r>
        <w:t>PR_25_31_48_00</w:t>
      </w:r>
      <w:r w:rsidR="00BA43B7">
        <w:t xml:space="preserve"> THERMAL INSULATION</w:t>
      </w:r>
    </w:p>
    <w:p w14:paraId="264D8298" w14:textId="77777777" w:rsidR="00BA43B7" w:rsidRDefault="00986F61" w:rsidP="00BA43B7">
      <w:pPr>
        <w:pStyle w:val="ListParagraph"/>
        <w:numPr>
          <w:ilvl w:val="0"/>
          <w:numId w:val="4"/>
        </w:numPr>
      </w:pPr>
      <w:r>
        <w:t xml:space="preserve">AC_60_00_00_00 </w:t>
      </w:r>
      <w:r w:rsidR="00BA43B7">
        <w:t xml:space="preserve"> TESTING AND COMMISSIONING</w:t>
      </w:r>
    </w:p>
    <w:p w14:paraId="0697BF0A" w14:textId="77777777" w:rsidR="00BA43B7" w:rsidRDefault="00986F61" w:rsidP="00BA43B7">
      <w:pPr>
        <w:pStyle w:val="ListParagraph"/>
        <w:numPr>
          <w:ilvl w:val="0"/>
          <w:numId w:val="4"/>
        </w:numPr>
      </w:pPr>
      <w:r>
        <w:t>PR_80_77_94_00</w:t>
      </w:r>
      <w:r w:rsidR="00BA43B7">
        <w:t xml:space="preserve"> VIBRATION ISOLATION MOUNTINGS</w:t>
      </w:r>
    </w:p>
    <w:p w14:paraId="0688907E" w14:textId="77777777" w:rsidR="00BA43B7" w:rsidRDefault="00986F61" w:rsidP="00BA43B7">
      <w:pPr>
        <w:pStyle w:val="ListParagraph"/>
        <w:numPr>
          <w:ilvl w:val="0"/>
          <w:numId w:val="4"/>
        </w:numPr>
      </w:pPr>
      <w:r>
        <w:t>PR_40_10_57_26</w:t>
      </w:r>
      <w:r w:rsidR="00BA43B7">
        <w:t xml:space="preserve"> IDENTIFICATION - MECHANICAL</w:t>
      </w:r>
    </w:p>
    <w:p w14:paraId="401BEB8B" w14:textId="77777777" w:rsidR="00BA43B7" w:rsidRDefault="003D44FA" w:rsidP="00BA43B7">
      <w:pPr>
        <w:pStyle w:val="ListParagraph"/>
        <w:numPr>
          <w:ilvl w:val="0"/>
          <w:numId w:val="4"/>
        </w:numPr>
      </w:pPr>
      <w:r>
        <w:t>PR_20_29_00_00</w:t>
      </w:r>
      <w:r w:rsidR="00BA43B7">
        <w:t xml:space="preserve"> FIXING TO BUILDING FABRIC</w:t>
      </w:r>
    </w:p>
    <w:p w14:paraId="0A280F10" w14:textId="77777777" w:rsidR="00BA43B7" w:rsidRDefault="003D44FA" w:rsidP="00BA43B7">
      <w:pPr>
        <w:pStyle w:val="ListParagraph"/>
        <w:numPr>
          <w:ilvl w:val="0"/>
          <w:numId w:val="4"/>
        </w:numPr>
      </w:pPr>
      <w:r>
        <w:t>PR_35_31_68_72</w:t>
      </w:r>
      <w:r w:rsidR="00BA43B7">
        <w:t xml:space="preserve"> PAINTING AND ANTI-CORROSION TREATMENTS</w:t>
      </w:r>
    </w:p>
    <w:p w14:paraId="3DD68AF1" w14:textId="77777777" w:rsidR="003106CD" w:rsidRDefault="003106CD" w:rsidP="003106CD">
      <w:pPr>
        <w:pStyle w:val="Heading1"/>
        <w:numPr>
          <w:ilvl w:val="0"/>
          <w:numId w:val="0"/>
        </w:numPr>
      </w:pPr>
      <w:r>
        <w:br w:type="page"/>
      </w:r>
    </w:p>
    <w:p w14:paraId="6A9D06E1" w14:textId="77777777" w:rsidR="003106CD" w:rsidRDefault="003106CD" w:rsidP="003106CD">
      <w:pPr>
        <w:pStyle w:val="Heading1"/>
        <w:numPr>
          <w:ilvl w:val="0"/>
          <w:numId w:val="0"/>
        </w:numPr>
        <w:ind w:left="851" w:hanging="851"/>
      </w:pPr>
      <w:bookmarkStart w:id="65" w:name="_Toc15913767"/>
      <w:r w:rsidRPr="004E435E">
        <w:rPr>
          <w:noProof/>
          <w:color w:val="0070C0"/>
          <w:lang w:eastAsia="en-GB"/>
        </w:rPr>
        <w:lastRenderedPageBreak/>
        <mc:AlternateContent>
          <mc:Choice Requires="wps">
            <w:drawing>
              <wp:anchor distT="0" distB="36195" distL="114300" distR="114300" simplePos="0" relativeHeight="251788288" behindDoc="0" locked="1" layoutInCell="1" allowOverlap="1" wp14:anchorId="702F6DF7" wp14:editId="669A80D5">
                <wp:simplePos x="0" y="0"/>
                <wp:positionH relativeFrom="column">
                  <wp:posOffset>3175</wp:posOffset>
                </wp:positionH>
                <wp:positionV relativeFrom="paragraph">
                  <wp:posOffset>215900</wp:posOffset>
                </wp:positionV>
                <wp:extent cx="2070000" cy="0"/>
                <wp:effectExtent l="0" t="19050" r="6985" b="19050"/>
                <wp:wrapNone/>
                <wp:docPr id="85" name="Straight Connector 85"/>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C9BE23" id="Straight Connector 85" o:spid="_x0000_s1026" style="position:absolute;z-index:251788288;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" strokecolor="black [3213]" strokeweight="3pt">
                <w10:anchorlock/>
              </v:line>
            </w:pict>
          </mc:Fallback>
        </mc:AlternateContent>
      </w:r>
      <w:r w:rsidRPr="004E435E">
        <w:rPr>
          <w:color w:val="0070C0"/>
          <w:lang w:eastAsia="en-GB"/>
        </w:rPr>
        <w:t>Ss_55_30_96_97</w:t>
      </w:r>
      <w:r>
        <w:tab/>
        <w:t>Wet Risers</w:t>
      </w:r>
      <w:bookmarkEnd w:id="65"/>
    </w:p>
    <w:p w14:paraId="251DE2F2" w14:textId="77777777" w:rsidR="003106CD" w:rsidRDefault="003106CD" w:rsidP="003106CD">
      <w:pPr>
        <w:pStyle w:val="Heading2"/>
        <w:numPr>
          <w:ilvl w:val="0"/>
          <w:numId w:val="0"/>
        </w:numPr>
        <w:ind w:left="851" w:hanging="851"/>
      </w:pPr>
      <w:r>
        <w:t>PERFORMANCE OBJECTIVES</w:t>
      </w:r>
    </w:p>
    <w:p w14:paraId="06982566" w14:textId="77777777" w:rsidR="003106CD" w:rsidRDefault="003106CD" w:rsidP="003106CD"/>
    <w:p w14:paraId="15DF7879" w14:textId="77777777" w:rsidR="003106CD" w:rsidRDefault="003106CD" w:rsidP="003106CD"/>
    <w:p w14:paraId="391D7932" w14:textId="77777777" w:rsidR="003106CD" w:rsidRDefault="003106CD" w:rsidP="003106CD">
      <w:pPr>
        <w:pStyle w:val="Heading2"/>
        <w:numPr>
          <w:ilvl w:val="0"/>
          <w:numId w:val="0"/>
        </w:numPr>
        <w:ind w:left="851" w:hanging="851"/>
      </w:pPr>
      <w:r>
        <w:t>DESIGN PARAMETERS</w:t>
      </w:r>
    </w:p>
    <w:p w14:paraId="3ABF58B1" w14:textId="77777777" w:rsidR="00692237" w:rsidRDefault="00692237" w:rsidP="00692237">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692237" w:rsidRPr="003D27CF" w14:paraId="76666440" w14:textId="77777777" w:rsidTr="00692237">
        <w:trPr>
          <w:cnfStyle w:val="100000000000" w:firstRow="1" w:lastRow="0" w:firstColumn="0" w:lastColumn="0" w:oddVBand="0" w:evenVBand="0" w:oddHBand="0" w:evenHBand="0" w:firstRowFirstColumn="0" w:firstRowLastColumn="0" w:lastRowFirstColumn="0" w:lastRowLastColumn="0"/>
        </w:trPr>
        <w:tc>
          <w:tcPr>
            <w:tcW w:w="2405" w:type="dxa"/>
          </w:tcPr>
          <w:p w14:paraId="59BA5CDC" w14:textId="77777777" w:rsidR="00692237" w:rsidRPr="003D27CF" w:rsidRDefault="00692237" w:rsidP="00692237">
            <w:pPr>
              <w:spacing w:before="0" w:beforeAutospacing="0" w:after="240" w:afterAutospacing="0" w:line="240" w:lineRule="atLeast"/>
              <w:rPr>
                <w:b w:val="0"/>
              </w:rPr>
            </w:pPr>
            <w:r w:rsidRPr="003D27CF">
              <w:rPr>
                <w:b w:val="0"/>
              </w:rPr>
              <w:t xml:space="preserve">Statutory Acts </w:t>
            </w:r>
          </w:p>
        </w:tc>
        <w:tc>
          <w:tcPr>
            <w:tcW w:w="6769" w:type="dxa"/>
            <w:gridSpan w:val="3"/>
          </w:tcPr>
          <w:p w14:paraId="5D89469A" w14:textId="77777777" w:rsidR="00692237" w:rsidRPr="00814103" w:rsidRDefault="00692237" w:rsidP="00814103">
            <w:r w:rsidRPr="003D27CF">
              <w:rPr>
                <w:b w:val="0"/>
              </w:rPr>
              <w:t>T</w:t>
            </w:r>
            <w:r>
              <w:rPr>
                <w:b w:val="0"/>
              </w:rPr>
              <w:t xml:space="preserve">he Building </w:t>
            </w:r>
            <w:r w:rsidRPr="003D27CF">
              <w:rPr>
                <w:b w:val="0"/>
              </w:rPr>
              <w:t>Regu</w:t>
            </w:r>
            <w:r w:rsidR="00814103">
              <w:rPr>
                <w:b w:val="0"/>
              </w:rPr>
              <w:t>lations</w:t>
            </w:r>
          </w:p>
        </w:tc>
      </w:tr>
      <w:tr w:rsidR="00692237" w:rsidRPr="003D27CF" w14:paraId="7928CB7A" w14:textId="77777777" w:rsidTr="00692237">
        <w:tc>
          <w:tcPr>
            <w:tcW w:w="2405" w:type="dxa"/>
          </w:tcPr>
          <w:p w14:paraId="5120D114" w14:textId="77777777" w:rsidR="00692237" w:rsidRPr="003D27CF" w:rsidRDefault="00692237" w:rsidP="00692237">
            <w:pPr>
              <w:spacing w:before="0" w:beforeAutospacing="0" w:after="240" w:afterAutospacing="0" w:line="240" w:lineRule="atLeast"/>
            </w:pPr>
            <w:r w:rsidRPr="003D27CF">
              <w:t xml:space="preserve">Building Control / Local Authority requirements </w:t>
            </w:r>
          </w:p>
        </w:tc>
        <w:tc>
          <w:tcPr>
            <w:tcW w:w="6769" w:type="dxa"/>
            <w:gridSpan w:val="3"/>
          </w:tcPr>
          <w:p w14:paraId="7301C068" w14:textId="77777777" w:rsidR="00692237" w:rsidRPr="003D27CF" w:rsidRDefault="00692237" w:rsidP="00692237">
            <w:pPr>
              <w:spacing w:before="0" w:beforeAutospacing="0" w:after="240" w:afterAutospacing="0" w:line="240" w:lineRule="atLeast"/>
            </w:pPr>
            <w:commentRangeStart w:id="66"/>
            <w:r w:rsidRPr="003D27CF">
              <w:t xml:space="preserve">The Building Regulations Approved Documents </w:t>
            </w:r>
          </w:p>
          <w:p w14:paraId="253F5550" w14:textId="77777777" w:rsidR="00692237" w:rsidRDefault="00692237" w:rsidP="00692237">
            <w:pPr>
              <w:pStyle w:val="ListParagraph"/>
              <w:numPr>
                <w:ilvl w:val="0"/>
                <w:numId w:val="13"/>
              </w:numPr>
            </w:pPr>
            <w:r>
              <w:t>Part B Fire Safety</w:t>
            </w:r>
          </w:p>
          <w:p w14:paraId="09B89789" w14:textId="77777777" w:rsidR="00692237" w:rsidRDefault="00692237" w:rsidP="00692237">
            <w:pPr>
              <w:spacing w:before="0" w:beforeAutospacing="0" w:after="240" w:afterAutospacing="0" w:line="240" w:lineRule="atLeast"/>
            </w:pPr>
            <w:r>
              <w:t>The Scottish Building Standards</w:t>
            </w:r>
          </w:p>
          <w:p w14:paraId="099A2276" w14:textId="77777777" w:rsidR="00692237" w:rsidRPr="003D27CF" w:rsidRDefault="00692237" w:rsidP="00692237">
            <w:pPr>
              <w:pStyle w:val="ListParagraph"/>
              <w:numPr>
                <w:ilvl w:val="0"/>
                <w:numId w:val="7"/>
              </w:numPr>
            </w:pPr>
            <w:r>
              <w:t>Section 2 (Fire)</w:t>
            </w:r>
            <w:commentRangeEnd w:id="66"/>
            <w:r>
              <w:rPr>
                <w:rStyle w:val="CommentReference"/>
              </w:rPr>
              <w:commentReference w:id="66"/>
            </w:r>
          </w:p>
        </w:tc>
      </w:tr>
      <w:tr w:rsidR="00692237" w:rsidRPr="003D27CF" w14:paraId="6EE3BDA6" w14:textId="77777777" w:rsidTr="00692237">
        <w:trPr>
          <w:trHeight w:val="1167"/>
        </w:trPr>
        <w:tc>
          <w:tcPr>
            <w:tcW w:w="2405" w:type="dxa"/>
            <w:vMerge w:val="restart"/>
          </w:tcPr>
          <w:p w14:paraId="2D12F385" w14:textId="77777777" w:rsidR="00692237" w:rsidRPr="003D27CF" w:rsidRDefault="00692237" w:rsidP="00692237">
            <w:pPr>
              <w:spacing w:before="0" w:beforeAutospacing="0" w:after="240" w:afterAutospacing="0" w:line="240" w:lineRule="atLeast"/>
            </w:pPr>
            <w:r w:rsidRPr="003D27CF">
              <w:t xml:space="preserve">Industry standards </w:t>
            </w:r>
          </w:p>
        </w:tc>
        <w:tc>
          <w:tcPr>
            <w:tcW w:w="6769" w:type="dxa"/>
            <w:gridSpan w:val="3"/>
          </w:tcPr>
          <w:p w14:paraId="4B14F3E2" w14:textId="77777777" w:rsidR="00692237" w:rsidRPr="0038416A" w:rsidRDefault="00692237" w:rsidP="00692237">
            <w:pPr>
              <w:spacing w:before="0" w:beforeAutospacing="0" w:after="240" w:afterAutospacing="0" w:line="240" w:lineRule="atLeast"/>
            </w:pPr>
            <w:r w:rsidRPr="0038416A">
              <w:t>Chartered Institute of Building Services Engineers (CIBSE)</w:t>
            </w:r>
          </w:p>
          <w:p w14:paraId="7DDCF246" w14:textId="77777777" w:rsidR="00692237" w:rsidRPr="0038416A" w:rsidRDefault="00692237" w:rsidP="00692237">
            <w:pPr>
              <w:numPr>
                <w:ilvl w:val="0"/>
                <w:numId w:val="17"/>
              </w:numPr>
              <w:spacing w:before="0" w:beforeAutospacing="0" w:after="240" w:afterAutospacing="0" w:line="240" w:lineRule="atLeast"/>
              <w:contextualSpacing/>
            </w:pPr>
            <w:r>
              <w:t>CIBSE E</w:t>
            </w:r>
            <w:r w:rsidRPr="0038416A">
              <w:t> guide</w:t>
            </w:r>
          </w:p>
          <w:p w14:paraId="20476B15" w14:textId="77777777" w:rsidR="00692237" w:rsidRPr="008A3572" w:rsidRDefault="00692237" w:rsidP="00692237">
            <w:pPr>
              <w:numPr>
                <w:ilvl w:val="0"/>
                <w:numId w:val="17"/>
              </w:numPr>
              <w:spacing w:before="0" w:beforeAutospacing="0" w:after="240" w:afterAutospacing="0" w:line="240" w:lineRule="atLeast"/>
              <w:contextualSpacing/>
            </w:pPr>
            <w:r>
              <w:t>CIBSE G</w:t>
            </w:r>
            <w:r w:rsidRPr="0038416A">
              <w:t> guide</w:t>
            </w:r>
          </w:p>
        </w:tc>
      </w:tr>
      <w:tr w:rsidR="00692237" w:rsidRPr="003D27CF" w14:paraId="43AC7E50" w14:textId="77777777" w:rsidTr="00692237">
        <w:trPr>
          <w:trHeight w:val="1384"/>
        </w:trPr>
        <w:tc>
          <w:tcPr>
            <w:tcW w:w="2405" w:type="dxa"/>
            <w:vMerge/>
          </w:tcPr>
          <w:p w14:paraId="31EF6BE9" w14:textId="77777777" w:rsidR="00692237" w:rsidRPr="003D27CF" w:rsidRDefault="00692237" w:rsidP="00692237"/>
        </w:tc>
        <w:tc>
          <w:tcPr>
            <w:tcW w:w="6769" w:type="dxa"/>
            <w:gridSpan w:val="3"/>
          </w:tcPr>
          <w:p w14:paraId="490BA4FB" w14:textId="77777777" w:rsidR="00692237" w:rsidRPr="0038416A" w:rsidRDefault="00692237" w:rsidP="00692237">
            <w:pPr>
              <w:spacing w:before="0" w:beforeAutospacing="0" w:after="240" w:afterAutospacing="0" w:line="240" w:lineRule="atLeast"/>
            </w:pPr>
            <w:r w:rsidRPr="0038416A">
              <w:t>Building Services Research and Information Association (BSRIA)</w:t>
            </w:r>
          </w:p>
          <w:p w14:paraId="5EC51B21" w14:textId="77777777" w:rsidR="00692237" w:rsidRPr="0038416A" w:rsidRDefault="00692237" w:rsidP="00692237">
            <w:pPr>
              <w:numPr>
                <w:ilvl w:val="0"/>
                <w:numId w:val="10"/>
              </w:numPr>
              <w:spacing w:before="0" w:beforeAutospacing="0" w:after="240" w:afterAutospacing="0" w:line="240" w:lineRule="atLeast"/>
              <w:contextualSpacing/>
            </w:pPr>
            <w:r w:rsidRPr="0038416A">
              <w:t>Energy Efficient Pumping Systems (BG12/2011)</w:t>
            </w:r>
          </w:p>
          <w:p w14:paraId="4AAEBB0C" w14:textId="77777777" w:rsidR="00692237" w:rsidRPr="0038416A" w:rsidRDefault="00692237" w:rsidP="00692237">
            <w:pPr>
              <w:numPr>
                <w:ilvl w:val="0"/>
                <w:numId w:val="10"/>
              </w:numPr>
              <w:spacing w:before="0" w:beforeAutospacing="0" w:after="240" w:afterAutospacing="0" w:line="240" w:lineRule="atLeast"/>
              <w:contextualSpacing/>
            </w:pPr>
            <w:r w:rsidRPr="0038416A">
              <w:t>Commissioning Water Systems (BG 2/2010)</w:t>
            </w:r>
          </w:p>
          <w:p w14:paraId="2C4A9114" w14:textId="77777777" w:rsidR="00692237" w:rsidRPr="0038416A" w:rsidRDefault="00692237" w:rsidP="00692237">
            <w:pPr>
              <w:numPr>
                <w:ilvl w:val="0"/>
                <w:numId w:val="10"/>
              </w:numPr>
              <w:spacing w:before="0" w:beforeAutospacing="0" w:after="240" w:afterAutospacing="0" w:line="240" w:lineRule="atLeast"/>
              <w:contextualSpacing/>
            </w:pPr>
            <w:r w:rsidRPr="0038416A">
              <w:t>Pre-Commission Cleaning of Pipework Systems (BG 29/2012)</w:t>
            </w:r>
          </w:p>
        </w:tc>
      </w:tr>
      <w:tr w:rsidR="00692237" w:rsidRPr="003D27CF" w14:paraId="4E5EC1BB" w14:textId="77777777" w:rsidTr="00692237">
        <w:tc>
          <w:tcPr>
            <w:tcW w:w="2405" w:type="dxa"/>
          </w:tcPr>
          <w:p w14:paraId="4B7698EE" w14:textId="77777777" w:rsidR="00692237" w:rsidRPr="003D27CF" w:rsidRDefault="00692237" w:rsidP="00692237">
            <w:r w:rsidRPr="003D27CF">
              <w:t>British Standards</w:t>
            </w:r>
          </w:p>
        </w:tc>
        <w:tc>
          <w:tcPr>
            <w:tcW w:w="1418" w:type="dxa"/>
          </w:tcPr>
          <w:p w14:paraId="1FD5C272" w14:textId="77777777" w:rsidR="00692237" w:rsidRPr="00435746" w:rsidRDefault="00692237" w:rsidP="00692237">
            <w:r w:rsidRPr="0038416A">
              <w:t>BS 9990</w:t>
            </w:r>
          </w:p>
        </w:tc>
        <w:tc>
          <w:tcPr>
            <w:tcW w:w="850" w:type="dxa"/>
          </w:tcPr>
          <w:p w14:paraId="66915D0A" w14:textId="77777777" w:rsidR="00692237" w:rsidRPr="0038416A" w:rsidRDefault="00692237" w:rsidP="00692237">
            <w:r w:rsidRPr="0038416A">
              <w:t>2015</w:t>
            </w:r>
          </w:p>
        </w:tc>
        <w:tc>
          <w:tcPr>
            <w:tcW w:w="4501" w:type="dxa"/>
          </w:tcPr>
          <w:p w14:paraId="71AB295D" w14:textId="77777777" w:rsidR="00692237" w:rsidRPr="0038416A" w:rsidRDefault="00692237" w:rsidP="00692237">
            <w:pPr>
              <w:rPr>
                <w:rFonts w:cstheme="minorHAnsi"/>
              </w:rPr>
            </w:pPr>
            <w:r w:rsidRPr="0038416A">
              <w:t>Code of practice for non-automatic fire-fighting systems in buildings.</w:t>
            </w:r>
          </w:p>
        </w:tc>
      </w:tr>
      <w:tr w:rsidR="00692237" w:rsidRPr="003D27CF" w14:paraId="6F1F7302" w14:textId="77777777" w:rsidTr="00692237">
        <w:tc>
          <w:tcPr>
            <w:tcW w:w="2405" w:type="dxa"/>
          </w:tcPr>
          <w:p w14:paraId="243B00F8" w14:textId="77777777" w:rsidR="00692237" w:rsidRPr="003D27CF" w:rsidRDefault="00692237" w:rsidP="00692237"/>
        </w:tc>
        <w:tc>
          <w:tcPr>
            <w:tcW w:w="1418" w:type="dxa"/>
          </w:tcPr>
          <w:p w14:paraId="06A1025D" w14:textId="77777777" w:rsidR="00692237" w:rsidRPr="00435746" w:rsidRDefault="00692237" w:rsidP="00692237">
            <w:commentRangeStart w:id="67"/>
            <w:r w:rsidRPr="0038416A">
              <w:t>BS 9991</w:t>
            </w:r>
          </w:p>
        </w:tc>
        <w:tc>
          <w:tcPr>
            <w:tcW w:w="850" w:type="dxa"/>
          </w:tcPr>
          <w:p w14:paraId="69E45C36" w14:textId="77777777" w:rsidR="00692237" w:rsidRPr="0038416A" w:rsidRDefault="00692237" w:rsidP="006922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auto"/>
            </w:pPr>
            <w:r>
              <w:t>2015</w:t>
            </w:r>
          </w:p>
        </w:tc>
        <w:tc>
          <w:tcPr>
            <w:tcW w:w="4501" w:type="dxa"/>
          </w:tcPr>
          <w:p w14:paraId="78B266D2" w14:textId="77777777" w:rsidR="00692237" w:rsidRPr="0038416A" w:rsidRDefault="00692237" w:rsidP="00692237">
            <w:r w:rsidRPr="0038416A">
              <w:t xml:space="preserve">Fire safety in the design, management and use of residential buildings </w:t>
            </w:r>
            <w:commentRangeEnd w:id="67"/>
            <w:r>
              <w:rPr>
                <w:rStyle w:val="CommentReference"/>
              </w:rPr>
              <w:commentReference w:id="67"/>
            </w:r>
          </w:p>
        </w:tc>
      </w:tr>
      <w:tr w:rsidR="00692237" w:rsidRPr="003D27CF" w14:paraId="4E0533A0" w14:textId="77777777" w:rsidTr="00692237">
        <w:tc>
          <w:tcPr>
            <w:tcW w:w="2405" w:type="dxa"/>
          </w:tcPr>
          <w:p w14:paraId="248C0326" w14:textId="77777777" w:rsidR="00692237" w:rsidRPr="003D27CF" w:rsidRDefault="00692237" w:rsidP="00692237"/>
        </w:tc>
        <w:tc>
          <w:tcPr>
            <w:tcW w:w="1418" w:type="dxa"/>
          </w:tcPr>
          <w:p w14:paraId="2A61802E" w14:textId="77777777" w:rsidR="00692237" w:rsidRPr="0038416A" w:rsidRDefault="00692237" w:rsidP="00692237">
            <w:commentRangeStart w:id="68"/>
            <w:r>
              <w:t>BS 9999</w:t>
            </w:r>
          </w:p>
        </w:tc>
        <w:tc>
          <w:tcPr>
            <w:tcW w:w="850" w:type="dxa"/>
          </w:tcPr>
          <w:p w14:paraId="797F211A" w14:textId="77777777" w:rsidR="00692237" w:rsidRDefault="00692237" w:rsidP="006922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auto"/>
            </w:pPr>
            <w:r>
              <w:t>2017</w:t>
            </w:r>
          </w:p>
        </w:tc>
        <w:tc>
          <w:tcPr>
            <w:tcW w:w="4501" w:type="dxa"/>
          </w:tcPr>
          <w:p w14:paraId="1D25CBB9" w14:textId="77777777" w:rsidR="00692237" w:rsidRPr="0038416A" w:rsidRDefault="00692237" w:rsidP="00692237">
            <w:r w:rsidRPr="0038416A">
              <w:t>Fire safety in the design, management and use of buildings</w:t>
            </w:r>
            <w:commentRangeEnd w:id="68"/>
            <w:r>
              <w:rPr>
                <w:rStyle w:val="CommentReference"/>
              </w:rPr>
              <w:commentReference w:id="68"/>
            </w:r>
          </w:p>
        </w:tc>
      </w:tr>
      <w:tr w:rsidR="00692237" w:rsidRPr="003D27CF" w14:paraId="7E839E2C" w14:textId="77777777" w:rsidTr="00692237">
        <w:tc>
          <w:tcPr>
            <w:tcW w:w="2405" w:type="dxa"/>
          </w:tcPr>
          <w:p w14:paraId="389A5C8A" w14:textId="77777777" w:rsidR="00692237" w:rsidRPr="003D27CF" w:rsidRDefault="00692237" w:rsidP="00692237">
            <w:pPr>
              <w:spacing w:before="0" w:beforeAutospacing="0" w:after="240" w:afterAutospacing="0" w:line="240" w:lineRule="atLeast"/>
            </w:pPr>
          </w:p>
        </w:tc>
        <w:tc>
          <w:tcPr>
            <w:tcW w:w="1418" w:type="dxa"/>
          </w:tcPr>
          <w:p w14:paraId="14DCE4B0" w14:textId="77777777" w:rsidR="00692237" w:rsidRPr="00FC2E6D" w:rsidRDefault="00692237" w:rsidP="00692237">
            <w:r w:rsidRPr="0038416A">
              <w:t>BS 5041</w:t>
            </w:r>
            <w:r>
              <w:t>-1</w:t>
            </w:r>
          </w:p>
        </w:tc>
        <w:tc>
          <w:tcPr>
            <w:tcW w:w="850" w:type="dxa"/>
          </w:tcPr>
          <w:p w14:paraId="793E0382" w14:textId="77777777" w:rsidR="00692237" w:rsidRPr="0038416A" w:rsidRDefault="00692237" w:rsidP="00692237">
            <w:r>
              <w:t>1987</w:t>
            </w:r>
          </w:p>
        </w:tc>
        <w:tc>
          <w:tcPr>
            <w:tcW w:w="4501" w:type="dxa"/>
          </w:tcPr>
          <w:p w14:paraId="5B198EAE" w14:textId="77777777" w:rsidR="00692237" w:rsidRPr="0038416A" w:rsidRDefault="00692237" w:rsidP="00692237">
            <w:r w:rsidRPr="00CA32CF">
              <w:t>Specification for fire hydrant systems equipment. Specification for landing valves for wet risers</w:t>
            </w:r>
          </w:p>
        </w:tc>
      </w:tr>
      <w:tr w:rsidR="00692237" w:rsidRPr="003D27CF" w14:paraId="51CA702C" w14:textId="77777777" w:rsidTr="00692237">
        <w:tc>
          <w:tcPr>
            <w:tcW w:w="2405" w:type="dxa"/>
          </w:tcPr>
          <w:p w14:paraId="1A57EC95" w14:textId="77777777" w:rsidR="00692237" w:rsidRPr="003D27CF" w:rsidRDefault="00692237" w:rsidP="00692237"/>
        </w:tc>
        <w:tc>
          <w:tcPr>
            <w:tcW w:w="1418" w:type="dxa"/>
          </w:tcPr>
          <w:p w14:paraId="3A1BC780" w14:textId="77777777" w:rsidR="00692237" w:rsidRPr="00FC2E6D" w:rsidRDefault="00692237" w:rsidP="00692237">
            <w:r w:rsidRPr="0038416A">
              <w:t>BS 336</w:t>
            </w:r>
          </w:p>
        </w:tc>
        <w:tc>
          <w:tcPr>
            <w:tcW w:w="850" w:type="dxa"/>
          </w:tcPr>
          <w:p w14:paraId="56C15C41" w14:textId="77777777" w:rsidR="00692237" w:rsidRPr="0038416A" w:rsidRDefault="00692237" w:rsidP="006922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auto"/>
            </w:pPr>
            <w:r>
              <w:t>2010</w:t>
            </w:r>
          </w:p>
        </w:tc>
        <w:tc>
          <w:tcPr>
            <w:tcW w:w="4501" w:type="dxa"/>
          </w:tcPr>
          <w:p w14:paraId="52FD12E3" w14:textId="77777777" w:rsidR="00692237" w:rsidRPr="0038416A" w:rsidRDefault="00692237" w:rsidP="00692237">
            <w:r w:rsidRPr="0038416A">
              <w:t>Specification for fire hose couplin</w:t>
            </w:r>
            <w:r>
              <w:t>gs and ancillary equipment</w:t>
            </w:r>
          </w:p>
        </w:tc>
      </w:tr>
    </w:tbl>
    <w:p w14:paraId="5E3E1C6D" w14:textId="77777777" w:rsidR="00692237" w:rsidRDefault="00692237" w:rsidP="00692237"/>
    <w:p w14:paraId="0FD576A4" w14:textId="77777777" w:rsidR="003106CD" w:rsidRDefault="003106CD" w:rsidP="003106CD"/>
    <w:p w14:paraId="0B351A6B" w14:textId="77777777" w:rsidR="003106CD" w:rsidRDefault="003106CD" w:rsidP="003106CD">
      <w:pPr>
        <w:pStyle w:val="Heading2"/>
        <w:numPr>
          <w:ilvl w:val="0"/>
          <w:numId w:val="0"/>
        </w:numPr>
        <w:ind w:left="851" w:hanging="851"/>
      </w:pPr>
      <w:r>
        <w:lastRenderedPageBreak/>
        <w:t>SYSTEM DESCRIPTION</w:t>
      </w:r>
    </w:p>
    <w:p w14:paraId="0F432E20" w14:textId="77777777" w:rsidR="003106CD" w:rsidRDefault="003106CD" w:rsidP="003106CD"/>
    <w:p w14:paraId="1F4D3E65" w14:textId="77777777" w:rsidR="003106CD" w:rsidRDefault="003106CD" w:rsidP="003106CD"/>
    <w:p w14:paraId="715F6814" w14:textId="77777777" w:rsidR="003106CD" w:rsidRDefault="003106CD" w:rsidP="003106CD">
      <w:pPr>
        <w:pStyle w:val="Heading2"/>
        <w:numPr>
          <w:ilvl w:val="0"/>
          <w:numId w:val="0"/>
        </w:numPr>
        <w:ind w:left="851" w:hanging="851"/>
      </w:pPr>
      <w:r>
        <w:t>CONTROL REQUIREMENTS</w:t>
      </w:r>
    </w:p>
    <w:p w14:paraId="7428BABA" w14:textId="77777777" w:rsidR="003106CD" w:rsidRDefault="003106CD" w:rsidP="003106CD"/>
    <w:p w14:paraId="59906E53" w14:textId="77777777" w:rsidR="003106CD" w:rsidRDefault="003106CD" w:rsidP="003106CD"/>
    <w:p w14:paraId="14E550A1" w14:textId="77777777" w:rsidR="003106CD" w:rsidRDefault="003106CD" w:rsidP="003106CD">
      <w:pPr>
        <w:pStyle w:val="Heading2"/>
        <w:numPr>
          <w:ilvl w:val="0"/>
          <w:numId w:val="0"/>
        </w:numPr>
        <w:ind w:left="851" w:hanging="851"/>
      </w:pPr>
      <w:r>
        <w:t>SYSTEM DRAWINGS / SCHEMATICS</w:t>
      </w:r>
    </w:p>
    <w:p w14:paraId="3C52E83C" w14:textId="77777777" w:rsidR="003106CD" w:rsidRDefault="003106CD" w:rsidP="003106CD"/>
    <w:p w14:paraId="53A42508" w14:textId="77777777" w:rsidR="003106CD" w:rsidRDefault="003106CD" w:rsidP="003106CD"/>
    <w:p w14:paraId="5B2D7893" w14:textId="77777777" w:rsidR="003106CD" w:rsidRDefault="003106CD" w:rsidP="003106CD"/>
    <w:p w14:paraId="7A7782FB" w14:textId="77777777" w:rsidR="003106CD" w:rsidRDefault="003106CD" w:rsidP="003106CD">
      <w:pPr>
        <w:pStyle w:val="Heading2"/>
        <w:numPr>
          <w:ilvl w:val="0"/>
          <w:numId w:val="0"/>
        </w:numPr>
        <w:ind w:left="357" w:hanging="357"/>
      </w:pPr>
      <w:r>
        <w:t>REFERENCE SPECIFICATION CLAUSES</w:t>
      </w:r>
    </w:p>
    <w:p w14:paraId="55E8C062" w14:textId="77777777" w:rsidR="00BA43B7" w:rsidRDefault="00BA43B7" w:rsidP="00BA43B7">
      <w:r>
        <w:t>Also see the following Reference Specification SPEC-300 clauses for further details of Workmanship, materials standards, builders work standards, testing/ commissioning, and identification:</w:t>
      </w:r>
    </w:p>
    <w:p w14:paraId="5D294A57" w14:textId="77777777" w:rsidR="00BA43B7" w:rsidRDefault="00986F61" w:rsidP="00BA43B7">
      <w:pPr>
        <w:pStyle w:val="ListParagraph"/>
        <w:numPr>
          <w:ilvl w:val="0"/>
          <w:numId w:val="4"/>
        </w:numPr>
      </w:pPr>
      <w:r>
        <w:t>PR_65_52_00_00</w:t>
      </w:r>
      <w:r w:rsidR="00BA43B7">
        <w:t xml:space="preserve"> PIPELINES</w:t>
      </w:r>
    </w:p>
    <w:p w14:paraId="1415C42C" w14:textId="77777777" w:rsidR="00BA43B7" w:rsidRDefault="00986F61" w:rsidP="00BA43B7">
      <w:pPr>
        <w:pStyle w:val="ListParagraph"/>
        <w:numPr>
          <w:ilvl w:val="0"/>
          <w:numId w:val="4"/>
        </w:numPr>
      </w:pPr>
      <w:r>
        <w:t>PR_20_85_00_00</w:t>
      </w:r>
      <w:r w:rsidR="00BA43B7">
        <w:t xml:space="preserve"> PIPELINE ANCILLARIES</w:t>
      </w:r>
    </w:p>
    <w:p w14:paraId="22139A49" w14:textId="77777777" w:rsidR="00BA43B7" w:rsidRDefault="00986F61" w:rsidP="00BA43B7">
      <w:pPr>
        <w:pStyle w:val="ListParagraph"/>
        <w:numPr>
          <w:ilvl w:val="0"/>
          <w:numId w:val="4"/>
        </w:numPr>
      </w:pPr>
      <w:r>
        <w:t>PR_65_53_00_00</w:t>
      </w:r>
      <w:r w:rsidR="00BA43B7">
        <w:t xml:space="preserve"> PUMPS</w:t>
      </w:r>
    </w:p>
    <w:p w14:paraId="6512B53D" w14:textId="77777777" w:rsidR="00BA43B7" w:rsidRDefault="00986F61" w:rsidP="00BA43B7">
      <w:pPr>
        <w:pStyle w:val="ListParagraph"/>
        <w:numPr>
          <w:ilvl w:val="0"/>
          <w:numId w:val="4"/>
        </w:numPr>
      </w:pPr>
      <w:r>
        <w:t>PR_60_60_38_00</w:t>
      </w:r>
      <w:r w:rsidR="00BA43B7">
        <w:t xml:space="preserve"> STORAGE CYLINDERS AND CALORIFIERS </w:t>
      </w:r>
    </w:p>
    <w:p w14:paraId="19BFD362" w14:textId="77777777" w:rsidR="00BA43B7" w:rsidRDefault="00986F61" w:rsidP="00BA43B7">
      <w:pPr>
        <w:pStyle w:val="ListParagraph"/>
        <w:numPr>
          <w:ilvl w:val="0"/>
          <w:numId w:val="4"/>
        </w:numPr>
      </w:pPr>
      <w:r>
        <w:t>PR_25_31_48_00</w:t>
      </w:r>
      <w:r w:rsidR="00BA43B7">
        <w:t xml:space="preserve"> THERMAL INSULATION</w:t>
      </w:r>
    </w:p>
    <w:p w14:paraId="6F1D117E" w14:textId="77777777" w:rsidR="00BA43B7" w:rsidRDefault="00986F61" w:rsidP="00BA43B7">
      <w:pPr>
        <w:pStyle w:val="ListParagraph"/>
        <w:numPr>
          <w:ilvl w:val="0"/>
          <w:numId w:val="4"/>
        </w:numPr>
      </w:pPr>
      <w:r>
        <w:t xml:space="preserve">AC_60_00_00_00 </w:t>
      </w:r>
      <w:r w:rsidR="00BA43B7">
        <w:t xml:space="preserve"> TESTING AND COMMISSIONING</w:t>
      </w:r>
    </w:p>
    <w:p w14:paraId="49350622" w14:textId="77777777" w:rsidR="00BA43B7" w:rsidRDefault="00986F61" w:rsidP="00BA43B7">
      <w:pPr>
        <w:pStyle w:val="ListParagraph"/>
        <w:numPr>
          <w:ilvl w:val="0"/>
          <w:numId w:val="4"/>
        </w:numPr>
      </w:pPr>
      <w:r>
        <w:t>PR_80_77_94_00</w:t>
      </w:r>
      <w:r w:rsidR="00BA43B7">
        <w:t xml:space="preserve"> VIBRATION ISOLATION MOUNTINGS</w:t>
      </w:r>
    </w:p>
    <w:p w14:paraId="12392DD5" w14:textId="77777777" w:rsidR="00BA43B7" w:rsidRDefault="00986F61" w:rsidP="00BA43B7">
      <w:pPr>
        <w:pStyle w:val="ListParagraph"/>
        <w:numPr>
          <w:ilvl w:val="0"/>
          <w:numId w:val="4"/>
        </w:numPr>
      </w:pPr>
      <w:r>
        <w:t>PR_40_10_57_26</w:t>
      </w:r>
      <w:r w:rsidR="00BA43B7">
        <w:t xml:space="preserve"> IDENTIFICATION - MECHANICAL</w:t>
      </w:r>
    </w:p>
    <w:p w14:paraId="369FF1F0" w14:textId="77777777" w:rsidR="00BA43B7" w:rsidRDefault="003D44FA" w:rsidP="00BA43B7">
      <w:pPr>
        <w:pStyle w:val="ListParagraph"/>
        <w:numPr>
          <w:ilvl w:val="0"/>
          <w:numId w:val="4"/>
        </w:numPr>
      </w:pPr>
      <w:r>
        <w:t>PR_20_29_00_00</w:t>
      </w:r>
      <w:r w:rsidR="00BA43B7">
        <w:t xml:space="preserve"> FIXING TO BUILDING FABRIC</w:t>
      </w:r>
    </w:p>
    <w:p w14:paraId="31114873" w14:textId="77777777" w:rsidR="00BA43B7" w:rsidRDefault="003D44FA" w:rsidP="00BA43B7">
      <w:pPr>
        <w:pStyle w:val="ListParagraph"/>
        <w:numPr>
          <w:ilvl w:val="0"/>
          <w:numId w:val="4"/>
        </w:numPr>
      </w:pPr>
      <w:r>
        <w:t>PR_35_31_68_72</w:t>
      </w:r>
      <w:r w:rsidR="00BA43B7">
        <w:t xml:space="preserve"> PAINTING AND ANTI-CORROSION TREATMENTS</w:t>
      </w:r>
    </w:p>
    <w:p w14:paraId="7F152975" w14:textId="77777777" w:rsidR="003106CD" w:rsidRDefault="003106CD" w:rsidP="003106CD">
      <w:pPr>
        <w:pStyle w:val="Heading1"/>
        <w:numPr>
          <w:ilvl w:val="0"/>
          <w:numId w:val="0"/>
        </w:numPr>
      </w:pPr>
      <w:r>
        <w:br w:type="page"/>
      </w:r>
    </w:p>
    <w:p w14:paraId="69E46ADB" w14:textId="77777777" w:rsidR="009022CE" w:rsidRPr="00625547" w:rsidRDefault="009022CE" w:rsidP="009022CE">
      <w:pPr>
        <w:pStyle w:val="Heading1"/>
        <w:numPr>
          <w:ilvl w:val="0"/>
          <w:numId w:val="0"/>
        </w:numPr>
        <w:ind w:left="851" w:hanging="851"/>
      </w:pPr>
      <w:bookmarkStart w:id="69" w:name="_Toc15913768"/>
      <w:r w:rsidRPr="004E435E">
        <w:rPr>
          <w:noProof/>
          <w:color w:val="0070C0"/>
          <w:lang w:eastAsia="en-GB"/>
        </w:rPr>
        <mc:AlternateContent>
          <mc:Choice Requires="wps">
            <w:drawing>
              <wp:anchor distT="0" distB="36195" distL="114300" distR="114300" simplePos="0" relativeHeight="251692032" behindDoc="0" locked="1" layoutInCell="1" allowOverlap="1" wp14:anchorId="504D5EFE" wp14:editId="43421A87">
                <wp:simplePos x="0" y="0"/>
                <wp:positionH relativeFrom="column">
                  <wp:posOffset>3175</wp:posOffset>
                </wp:positionH>
                <wp:positionV relativeFrom="paragraph">
                  <wp:posOffset>215900</wp:posOffset>
                </wp:positionV>
                <wp:extent cx="2070000" cy="0"/>
                <wp:effectExtent l="0" t="19050" r="6985" b="19050"/>
                <wp:wrapNone/>
                <wp:docPr id="14" name="Straight Connector 14"/>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A7280F" id="Straight Connector 14" o:spid="_x0000_s1026" style="position:absolute;z-index:251692032;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FOr&#10;8EXeAQAAKAQAAA4AAAAAAAAAAAAAAAAALgIAAGRycy9lMm9Eb2MueG1sUEsBAi0AFAAGAAgAAAAh&#10;AAMpz1vZAAAABgEAAA8AAAAAAAAAAAAAAAAAOAQAAGRycy9kb3ducmV2LnhtbFBLBQYAAAAABAAE&#10;APMAAAA+BQAAAAA=&#10;" strokecolor="black [3213]" strokeweight="3pt">
                <w10:anchorlock/>
              </v:line>
            </w:pict>
          </mc:Fallback>
        </mc:AlternateContent>
      </w:r>
      <w:r w:rsidR="00E3059F" w:rsidRPr="004E435E">
        <w:rPr>
          <w:color w:val="0070C0"/>
          <w:lang w:eastAsia="en-GB"/>
        </w:rPr>
        <w:t>Ss_55_70_38_15</w:t>
      </w:r>
      <w:r w:rsidRPr="003E480E">
        <w:tab/>
        <w:t>Cold Water</w:t>
      </w:r>
      <w:bookmarkEnd w:id="69"/>
      <w:r>
        <w:t xml:space="preserve"> </w:t>
      </w:r>
    </w:p>
    <w:p w14:paraId="7AE44F69" w14:textId="77777777" w:rsidR="009022CE" w:rsidRDefault="009022CE" w:rsidP="009022CE">
      <w:pPr>
        <w:pStyle w:val="Heading2"/>
        <w:numPr>
          <w:ilvl w:val="0"/>
          <w:numId w:val="0"/>
        </w:numPr>
        <w:ind w:left="851" w:hanging="851"/>
      </w:pPr>
      <w:r>
        <w:t>PERFORMANCE OBJECTIVES</w:t>
      </w:r>
    </w:p>
    <w:p w14:paraId="23C77904" w14:textId="77777777" w:rsidR="005C4FB9" w:rsidRDefault="005C4FB9" w:rsidP="005C4FB9"/>
    <w:p w14:paraId="367A4A52" w14:textId="77777777" w:rsidR="009022CE" w:rsidRDefault="009022CE" w:rsidP="009022CE">
      <w:pPr>
        <w:pStyle w:val="Heading2"/>
        <w:numPr>
          <w:ilvl w:val="0"/>
          <w:numId w:val="0"/>
        </w:numPr>
        <w:ind w:left="851" w:hanging="851"/>
      </w:pPr>
      <w:r>
        <w:t>DESIGN PARAMETERS</w:t>
      </w:r>
    </w:p>
    <w:p w14:paraId="0C820AA7" w14:textId="77777777" w:rsidR="00692237" w:rsidRDefault="00692237" w:rsidP="00692237">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692237" w:rsidRPr="003D27CF" w14:paraId="150EE9CA" w14:textId="77777777" w:rsidTr="00692237">
        <w:trPr>
          <w:cnfStyle w:val="100000000000" w:firstRow="1" w:lastRow="0" w:firstColumn="0" w:lastColumn="0" w:oddVBand="0" w:evenVBand="0" w:oddHBand="0" w:evenHBand="0" w:firstRowFirstColumn="0" w:firstRowLastColumn="0" w:lastRowFirstColumn="0" w:lastRowLastColumn="0"/>
        </w:trPr>
        <w:tc>
          <w:tcPr>
            <w:tcW w:w="2405" w:type="dxa"/>
          </w:tcPr>
          <w:p w14:paraId="73DF5A7E" w14:textId="77777777" w:rsidR="00692237" w:rsidRPr="003D27CF" w:rsidRDefault="00692237" w:rsidP="00692237">
            <w:pPr>
              <w:spacing w:before="0" w:beforeAutospacing="0" w:after="240" w:afterAutospacing="0" w:line="240" w:lineRule="atLeast"/>
              <w:rPr>
                <w:b w:val="0"/>
              </w:rPr>
            </w:pPr>
            <w:r w:rsidRPr="003D27CF">
              <w:rPr>
                <w:b w:val="0"/>
              </w:rPr>
              <w:t xml:space="preserve">Statutory Acts </w:t>
            </w:r>
          </w:p>
        </w:tc>
        <w:tc>
          <w:tcPr>
            <w:tcW w:w="6769" w:type="dxa"/>
            <w:gridSpan w:val="3"/>
          </w:tcPr>
          <w:p w14:paraId="5A9F8BF5" w14:textId="77777777" w:rsidR="00692237" w:rsidRDefault="00692237"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35C91D55" w14:textId="77777777" w:rsidR="00692237" w:rsidRPr="00A3536F" w:rsidRDefault="00692237" w:rsidP="00692237">
            <w:pPr>
              <w:spacing w:before="0" w:beforeAutospacing="0" w:after="240" w:afterAutospacing="0" w:line="240" w:lineRule="atLeast"/>
              <w:rPr>
                <w:b w:val="0"/>
              </w:rPr>
            </w:pPr>
            <w:r w:rsidRPr="00A3536F">
              <w:rPr>
                <w:b w:val="0"/>
              </w:rPr>
              <w:t>The Water Supply (Water Fittings) Regulations 1999</w:t>
            </w:r>
          </w:p>
          <w:p w14:paraId="7F770BDC" w14:textId="77777777" w:rsidR="00692237" w:rsidRPr="003D27CF" w:rsidRDefault="00692237" w:rsidP="00692237">
            <w:pPr>
              <w:spacing w:before="0" w:beforeAutospacing="0" w:after="240" w:afterAutospacing="0" w:line="240" w:lineRule="atLeast"/>
              <w:rPr>
                <w:b w:val="0"/>
              </w:rPr>
            </w:pPr>
            <w:r w:rsidRPr="00A3536F">
              <w:rPr>
                <w:b w:val="0"/>
              </w:rPr>
              <w:t>Pressure Equipment Directive (PED) 97/23/EC, implemented in the UK throughthe Pressure Equipment Regulations 1999</w:t>
            </w:r>
          </w:p>
        </w:tc>
      </w:tr>
      <w:tr w:rsidR="00692237" w:rsidRPr="003D27CF" w14:paraId="52FAD81F" w14:textId="77777777" w:rsidTr="00692237">
        <w:tc>
          <w:tcPr>
            <w:tcW w:w="2405" w:type="dxa"/>
          </w:tcPr>
          <w:p w14:paraId="782BAF63" w14:textId="77777777" w:rsidR="00692237" w:rsidRPr="003D27CF" w:rsidRDefault="00692237" w:rsidP="00692237">
            <w:pPr>
              <w:spacing w:before="0" w:beforeAutospacing="0" w:after="240" w:afterAutospacing="0" w:line="240" w:lineRule="atLeast"/>
            </w:pPr>
            <w:r w:rsidRPr="003D27CF">
              <w:t xml:space="preserve">Building Control / Local Authority requirements </w:t>
            </w:r>
          </w:p>
        </w:tc>
        <w:tc>
          <w:tcPr>
            <w:tcW w:w="6769" w:type="dxa"/>
            <w:gridSpan w:val="3"/>
          </w:tcPr>
          <w:p w14:paraId="3EF47455" w14:textId="77777777" w:rsidR="00692237" w:rsidRPr="003D27CF" w:rsidRDefault="00692237" w:rsidP="00692237">
            <w:pPr>
              <w:spacing w:before="0" w:beforeAutospacing="0" w:after="240" w:afterAutospacing="0" w:line="240" w:lineRule="atLeast"/>
            </w:pPr>
            <w:commentRangeStart w:id="70"/>
            <w:r w:rsidRPr="003D27CF">
              <w:t xml:space="preserve">The Building Regulations Approved Documents </w:t>
            </w:r>
          </w:p>
          <w:p w14:paraId="431FB506" w14:textId="77777777" w:rsidR="00692237" w:rsidRPr="00A3536F" w:rsidRDefault="00692237" w:rsidP="00692237">
            <w:pPr>
              <w:numPr>
                <w:ilvl w:val="0"/>
                <w:numId w:val="7"/>
              </w:numPr>
              <w:contextualSpacing/>
            </w:pPr>
            <w:r w:rsidRPr="00A3536F">
              <w:t>G 2010 (Sanitation, Hot Water Safety and Water Efficiency)</w:t>
            </w:r>
          </w:p>
          <w:p w14:paraId="32708058" w14:textId="77777777" w:rsidR="00692237" w:rsidRPr="00A3536F" w:rsidRDefault="00D37164" w:rsidP="00692237">
            <w:pPr>
              <w:numPr>
                <w:ilvl w:val="0"/>
                <w:numId w:val="7"/>
              </w:numPr>
              <w:contextualSpacing/>
            </w:pPr>
            <w:r>
              <w:t>H - Drainage and waste disposal</w:t>
            </w:r>
          </w:p>
          <w:p w14:paraId="20F88FA8" w14:textId="77777777" w:rsidR="000C32C1" w:rsidRDefault="000C32C1" w:rsidP="000C32C1">
            <w:pPr>
              <w:numPr>
                <w:ilvl w:val="0"/>
                <w:numId w:val="7"/>
              </w:numPr>
              <w:spacing w:before="0" w:beforeAutospacing="0" w:after="240" w:afterAutospacing="0" w:line="240" w:lineRule="atLeast"/>
              <w:contextualSpacing/>
            </w:pPr>
            <w:r>
              <w:t xml:space="preserve">Part L1a </w:t>
            </w:r>
            <w:r w:rsidRPr="0038416A">
              <w:t>Conservation of fuel and power in new dwellings</w:t>
            </w:r>
          </w:p>
          <w:p w14:paraId="7AABD1C8" w14:textId="77777777" w:rsidR="000C32C1" w:rsidRDefault="000C32C1" w:rsidP="000C32C1">
            <w:pPr>
              <w:numPr>
                <w:ilvl w:val="0"/>
                <w:numId w:val="7"/>
              </w:numPr>
              <w:spacing w:before="0" w:beforeAutospacing="0" w:after="240" w:afterAutospacing="0" w:line="240" w:lineRule="atLeast"/>
              <w:contextualSpacing/>
            </w:pPr>
            <w:r>
              <w:t xml:space="preserve">Part L1b </w:t>
            </w:r>
            <w:r w:rsidRPr="0038416A">
              <w:t xml:space="preserve">Conservation of fuel and power in </w:t>
            </w:r>
            <w:r>
              <w:t>existing</w:t>
            </w:r>
            <w:r w:rsidRPr="0038416A">
              <w:t xml:space="preserve"> dwellings</w:t>
            </w:r>
          </w:p>
          <w:p w14:paraId="2C9BD6E0" w14:textId="77777777" w:rsidR="000C32C1" w:rsidRDefault="000C32C1" w:rsidP="000C32C1">
            <w:pPr>
              <w:numPr>
                <w:ilvl w:val="0"/>
                <w:numId w:val="7"/>
              </w:numPr>
              <w:spacing w:before="0" w:beforeAutospacing="0" w:after="240" w:afterAutospacing="0" w:line="240" w:lineRule="atLeast"/>
              <w:contextualSpacing/>
            </w:pPr>
            <w:r>
              <w:t xml:space="preserve">Part L2a </w:t>
            </w:r>
            <w:r w:rsidRPr="0038416A">
              <w:t xml:space="preserve">Conservation of fuel and power in new </w:t>
            </w:r>
            <w:r>
              <w:t xml:space="preserve">buildings other than </w:t>
            </w:r>
            <w:r w:rsidRPr="0038416A">
              <w:t>dwellings</w:t>
            </w:r>
          </w:p>
          <w:p w14:paraId="718F1488" w14:textId="77777777" w:rsidR="000C32C1" w:rsidRDefault="000C32C1" w:rsidP="000C32C1">
            <w:pPr>
              <w:numPr>
                <w:ilvl w:val="0"/>
                <w:numId w:val="7"/>
              </w:numPr>
              <w:spacing w:before="0" w:beforeAutospacing="0" w:after="240" w:afterAutospacing="0" w:line="240" w:lineRule="atLeast"/>
              <w:contextualSpacing/>
            </w:pPr>
            <w:r>
              <w:t xml:space="preserve">Part L2b </w:t>
            </w:r>
            <w:r w:rsidRPr="0038416A">
              <w:t xml:space="preserve">Conservation of fuel and power in </w:t>
            </w:r>
            <w:r>
              <w:t>existing</w:t>
            </w:r>
            <w:r w:rsidRPr="0038416A">
              <w:t xml:space="preserve"> </w:t>
            </w:r>
            <w:r>
              <w:t xml:space="preserve">buildings other than </w:t>
            </w:r>
            <w:r w:rsidRPr="0038416A">
              <w:t>dwellings</w:t>
            </w:r>
          </w:p>
          <w:p w14:paraId="19139859" w14:textId="77777777" w:rsidR="00692237" w:rsidRPr="00A3536F" w:rsidRDefault="00692237" w:rsidP="00692237">
            <w:pPr>
              <w:numPr>
                <w:ilvl w:val="0"/>
                <w:numId w:val="7"/>
              </w:numPr>
              <w:spacing w:before="0" w:beforeAutospacing="0" w:after="240" w:afterAutospacing="0" w:line="240" w:lineRule="atLeast"/>
              <w:contextualSpacing/>
            </w:pPr>
            <w:r w:rsidRPr="00A3536F">
              <w:t xml:space="preserve">The Water Efficiency Calculator for new dwellings </w:t>
            </w:r>
          </w:p>
          <w:p w14:paraId="1FC85A63" w14:textId="77777777" w:rsidR="00692237" w:rsidRPr="00A3536F" w:rsidRDefault="00692237" w:rsidP="00692237">
            <w:pPr>
              <w:numPr>
                <w:ilvl w:val="0"/>
                <w:numId w:val="7"/>
              </w:numPr>
              <w:spacing w:before="0" w:beforeAutospacing="0" w:after="240" w:afterAutospacing="0" w:line="240" w:lineRule="atLeast"/>
              <w:contextualSpacing/>
            </w:pPr>
            <w:r w:rsidRPr="00A3536F">
              <w:t xml:space="preserve">Domestic Building Services Compliance Guide </w:t>
            </w:r>
          </w:p>
          <w:p w14:paraId="64404973" w14:textId="77777777" w:rsidR="00692237" w:rsidRDefault="00692237" w:rsidP="00692237">
            <w:pPr>
              <w:numPr>
                <w:ilvl w:val="0"/>
                <w:numId w:val="7"/>
              </w:numPr>
              <w:spacing w:before="0" w:beforeAutospacing="0" w:after="240" w:afterAutospacing="0" w:line="240" w:lineRule="atLeast"/>
              <w:contextualSpacing/>
            </w:pPr>
            <w:r w:rsidRPr="00A3536F">
              <w:t>Non-Domestic Building Services Compliance Guide</w:t>
            </w:r>
          </w:p>
          <w:p w14:paraId="114EB78B" w14:textId="77777777" w:rsidR="00692237" w:rsidRDefault="00692237" w:rsidP="00692237">
            <w:pPr>
              <w:spacing w:before="0" w:beforeAutospacing="0" w:after="240" w:afterAutospacing="0" w:line="240" w:lineRule="atLeast"/>
            </w:pPr>
            <w:r>
              <w:t>The Scottish Building Standards</w:t>
            </w:r>
          </w:p>
          <w:p w14:paraId="13E3FF27" w14:textId="77777777" w:rsidR="00692237" w:rsidRDefault="00692237" w:rsidP="00692237">
            <w:pPr>
              <w:pStyle w:val="ListParagraph"/>
              <w:numPr>
                <w:ilvl w:val="0"/>
                <w:numId w:val="7"/>
              </w:numPr>
            </w:pPr>
            <w:r>
              <w:t>Section 3 (Environment)</w:t>
            </w:r>
            <w:commentRangeEnd w:id="70"/>
            <w:r>
              <w:rPr>
                <w:rStyle w:val="CommentReference"/>
              </w:rPr>
              <w:commentReference w:id="70"/>
            </w:r>
          </w:p>
          <w:p w14:paraId="2CC042BA" w14:textId="77777777" w:rsidR="00692237" w:rsidRPr="00187245" w:rsidRDefault="00692237" w:rsidP="00692237">
            <w:pPr>
              <w:pStyle w:val="ListParagraph"/>
              <w:numPr>
                <w:ilvl w:val="0"/>
                <w:numId w:val="7"/>
              </w:numPr>
            </w:pPr>
            <w:r w:rsidRPr="00187245">
              <w:t>Section 6 (Energy)</w:t>
            </w:r>
          </w:p>
          <w:p w14:paraId="66CC9EF4" w14:textId="77777777" w:rsidR="00692237" w:rsidRPr="003D27CF" w:rsidRDefault="00692237" w:rsidP="00692237">
            <w:commentRangeStart w:id="71"/>
            <w:r>
              <w:t>Thames Water Requirements</w:t>
            </w:r>
            <w:commentRangeEnd w:id="71"/>
            <w:r>
              <w:rPr>
                <w:rStyle w:val="CommentReference"/>
              </w:rPr>
              <w:commentReference w:id="71"/>
            </w:r>
          </w:p>
        </w:tc>
      </w:tr>
      <w:tr w:rsidR="00692237" w:rsidRPr="003D27CF" w14:paraId="5E6F944C" w14:textId="77777777" w:rsidTr="00692237">
        <w:tc>
          <w:tcPr>
            <w:tcW w:w="2405" w:type="dxa"/>
          </w:tcPr>
          <w:p w14:paraId="7C420329" w14:textId="77777777" w:rsidR="00692237" w:rsidRPr="003D27CF" w:rsidRDefault="00692237" w:rsidP="00692237">
            <w:pPr>
              <w:spacing w:before="0" w:beforeAutospacing="0" w:after="240" w:afterAutospacing="0" w:line="240" w:lineRule="atLeast"/>
            </w:pPr>
            <w:r w:rsidRPr="003D27CF">
              <w:t xml:space="preserve">Industry standards </w:t>
            </w:r>
          </w:p>
        </w:tc>
        <w:tc>
          <w:tcPr>
            <w:tcW w:w="6769" w:type="dxa"/>
            <w:gridSpan w:val="3"/>
          </w:tcPr>
          <w:p w14:paraId="0B803D4D" w14:textId="77777777" w:rsidR="00692237" w:rsidRPr="00A3536F" w:rsidRDefault="00692237" w:rsidP="00692237">
            <w:pPr>
              <w:spacing w:before="0" w:beforeAutospacing="0" w:after="240" w:afterAutospacing="0" w:line="240" w:lineRule="atLeast"/>
            </w:pPr>
            <w:r w:rsidRPr="00A3536F">
              <w:t>Chartered Institute of Building Services Engineers (CIBSE)</w:t>
            </w:r>
          </w:p>
          <w:p w14:paraId="51BC5AC2" w14:textId="77777777" w:rsidR="00692237" w:rsidRDefault="00692237" w:rsidP="00692237">
            <w:pPr>
              <w:numPr>
                <w:ilvl w:val="0"/>
                <w:numId w:val="10"/>
              </w:numPr>
              <w:contextualSpacing/>
            </w:pPr>
            <w:r>
              <w:t>CIBSE Guide C</w:t>
            </w:r>
            <w:r w:rsidRPr="00A3536F">
              <w:t xml:space="preserve">: </w:t>
            </w:r>
            <w:r>
              <w:t>Reference Data</w:t>
            </w:r>
          </w:p>
          <w:p w14:paraId="41F2AFA0" w14:textId="77777777" w:rsidR="00692237" w:rsidRPr="00A3536F" w:rsidRDefault="00692237" w:rsidP="00692237">
            <w:pPr>
              <w:numPr>
                <w:ilvl w:val="0"/>
                <w:numId w:val="10"/>
              </w:numPr>
              <w:contextualSpacing/>
            </w:pPr>
            <w:r w:rsidRPr="00A3536F">
              <w:t>CIBSE Guide G: Public Health and Plumbing Engineering</w:t>
            </w:r>
          </w:p>
          <w:p w14:paraId="16485D3A" w14:textId="77777777" w:rsidR="00692237" w:rsidRPr="00A3536F" w:rsidRDefault="00692237" w:rsidP="00692237">
            <w:pPr>
              <w:numPr>
                <w:ilvl w:val="0"/>
                <w:numId w:val="10"/>
              </w:numPr>
              <w:contextualSpacing/>
            </w:pPr>
            <w:r w:rsidRPr="00A3536F">
              <w:t xml:space="preserve">Commissioning Code W: Water Distribution Systems </w:t>
            </w:r>
          </w:p>
          <w:p w14:paraId="712D3436" w14:textId="77777777" w:rsidR="00692237" w:rsidRPr="00A3536F" w:rsidRDefault="00692237" w:rsidP="00692237">
            <w:pPr>
              <w:numPr>
                <w:ilvl w:val="0"/>
                <w:numId w:val="10"/>
              </w:numPr>
              <w:contextualSpacing/>
            </w:pPr>
            <w:r w:rsidRPr="00A3536F">
              <w:t>TM 13: Minimising the Risk of Legionnaires’ Disease</w:t>
            </w:r>
          </w:p>
          <w:p w14:paraId="6E38FA05" w14:textId="77777777" w:rsidR="00692237" w:rsidRPr="00A3536F" w:rsidRDefault="00692237" w:rsidP="00692237">
            <w:r>
              <w:br/>
            </w:r>
            <w:r w:rsidRPr="00A3536F">
              <w:t>Building Services Research and Information Association (BSRIA)</w:t>
            </w:r>
          </w:p>
          <w:p w14:paraId="1ADC7C24" w14:textId="77777777" w:rsidR="00692237" w:rsidRPr="00A3536F" w:rsidRDefault="00692237" w:rsidP="00692237">
            <w:pPr>
              <w:numPr>
                <w:ilvl w:val="0"/>
                <w:numId w:val="10"/>
              </w:numPr>
              <w:contextualSpacing/>
            </w:pPr>
            <w:r w:rsidRPr="002404A9">
              <w:t xml:space="preserve">Legionnaire's Disease - Operation and Maintenance Log Book </w:t>
            </w:r>
            <w:r>
              <w:t>BG 58</w:t>
            </w:r>
            <w:r w:rsidRPr="00A3536F">
              <w:t>/</w:t>
            </w:r>
            <w:r>
              <w:t>2015</w:t>
            </w:r>
          </w:p>
          <w:p w14:paraId="17934154" w14:textId="77777777" w:rsidR="00692237" w:rsidRPr="00A3536F" w:rsidRDefault="00692237" w:rsidP="00692237">
            <w:pPr>
              <w:numPr>
                <w:ilvl w:val="0"/>
                <w:numId w:val="10"/>
              </w:numPr>
              <w:contextualSpacing/>
            </w:pPr>
            <w:r w:rsidRPr="00E7390E">
              <w:t xml:space="preserve">Legionnaires' Disease </w:t>
            </w:r>
            <w:r>
              <w:t>‐ Risk assessment BG 57/2015</w:t>
            </w:r>
          </w:p>
          <w:p w14:paraId="073DFB9A" w14:textId="77777777" w:rsidR="00692237" w:rsidRDefault="00692237" w:rsidP="00692237">
            <w:pPr>
              <w:numPr>
                <w:ilvl w:val="0"/>
                <w:numId w:val="10"/>
              </w:numPr>
              <w:contextualSpacing/>
            </w:pPr>
            <w:r w:rsidRPr="00A3536F">
              <w:t>Cold Water Storage Tanks TN</w:t>
            </w:r>
            <w:r>
              <w:t xml:space="preserve"> </w:t>
            </w:r>
            <w:r w:rsidRPr="00A3536F">
              <w:t>13/98</w:t>
            </w:r>
          </w:p>
          <w:p w14:paraId="6FE9EC61" w14:textId="77777777" w:rsidR="00692237" w:rsidRPr="00A3536F" w:rsidRDefault="00692237" w:rsidP="00692237">
            <w:pPr>
              <w:contextualSpacing/>
            </w:pPr>
          </w:p>
          <w:p w14:paraId="7C1E303C" w14:textId="77777777" w:rsidR="00692237" w:rsidRPr="00A3536F" w:rsidRDefault="00692237" w:rsidP="00692237">
            <w:r w:rsidRPr="00A3536F">
              <w:t>Water Regulations Advisory Scheme (WRAS)</w:t>
            </w:r>
          </w:p>
          <w:p w14:paraId="2D2D5653" w14:textId="77777777" w:rsidR="00692237" w:rsidRPr="00A3536F" w:rsidRDefault="00692237" w:rsidP="00692237">
            <w:pPr>
              <w:numPr>
                <w:ilvl w:val="0"/>
                <w:numId w:val="10"/>
              </w:numPr>
              <w:contextualSpacing/>
            </w:pPr>
            <w:r w:rsidRPr="00A3536F">
              <w:t>The Water Regulations Guide</w:t>
            </w:r>
          </w:p>
          <w:p w14:paraId="3F55709D" w14:textId="77777777" w:rsidR="00692237" w:rsidRDefault="00692237" w:rsidP="00692237">
            <w:pPr>
              <w:pStyle w:val="ListParagraph"/>
              <w:numPr>
                <w:ilvl w:val="0"/>
                <w:numId w:val="10"/>
              </w:numPr>
            </w:pPr>
            <w:r w:rsidRPr="00A3536F">
              <w:t>Information and guidance notes</w:t>
            </w:r>
          </w:p>
          <w:p w14:paraId="4BCE154B" w14:textId="77777777" w:rsidR="00692237" w:rsidRDefault="00692237" w:rsidP="00692237">
            <w:r w:rsidRPr="004349BC">
              <w:t>Plumbing Engineering  Services Design Guide</w:t>
            </w:r>
          </w:p>
          <w:p w14:paraId="3C13CB6B" w14:textId="77777777" w:rsidR="00692237" w:rsidRPr="008A3572" w:rsidRDefault="00692237" w:rsidP="00692237">
            <w:r w:rsidRPr="004349BC">
              <w:t>HSE ACoP L8</w:t>
            </w:r>
            <w:r>
              <w:t xml:space="preserve">  -</w:t>
            </w:r>
            <w:r w:rsidRPr="004349BC">
              <w:rPr>
                <w:rFonts w:cstheme="minorHAnsi"/>
              </w:rPr>
              <w:t xml:space="preserve"> Legionnaires' disease. The control of Legionella bacteria in water systems. Approved Code of Practice and guidance. 3rd edition (2012 reprint)</w:t>
            </w:r>
          </w:p>
        </w:tc>
      </w:tr>
      <w:tr w:rsidR="00692237" w:rsidRPr="003D27CF" w14:paraId="22393DE6" w14:textId="77777777" w:rsidTr="00692237">
        <w:tc>
          <w:tcPr>
            <w:tcW w:w="2405" w:type="dxa"/>
          </w:tcPr>
          <w:p w14:paraId="79990BEF" w14:textId="77777777" w:rsidR="00692237" w:rsidRPr="003D27CF" w:rsidRDefault="00692237" w:rsidP="00692237">
            <w:pPr>
              <w:spacing w:before="0" w:beforeAutospacing="0" w:after="240" w:afterAutospacing="0" w:line="240" w:lineRule="atLeast"/>
            </w:pPr>
            <w:r w:rsidRPr="003D27CF">
              <w:t xml:space="preserve">British Standards </w:t>
            </w:r>
          </w:p>
        </w:tc>
        <w:tc>
          <w:tcPr>
            <w:tcW w:w="1418" w:type="dxa"/>
          </w:tcPr>
          <w:p w14:paraId="7F6BD857" w14:textId="77777777" w:rsidR="00692237" w:rsidRPr="00A3536F" w:rsidRDefault="00692237" w:rsidP="00692237">
            <w:r w:rsidRPr="00A3536F">
              <w:t>BS EN  806 </w:t>
            </w:r>
            <w:r>
              <w:t>– all parts</w:t>
            </w:r>
          </w:p>
        </w:tc>
        <w:tc>
          <w:tcPr>
            <w:tcW w:w="850" w:type="dxa"/>
          </w:tcPr>
          <w:p w14:paraId="67578002" w14:textId="77777777" w:rsidR="00692237" w:rsidRPr="00A3536F" w:rsidRDefault="00692237" w:rsidP="00692237">
            <w:r>
              <w:t>Varies</w:t>
            </w:r>
          </w:p>
        </w:tc>
        <w:tc>
          <w:tcPr>
            <w:tcW w:w="4501" w:type="dxa"/>
          </w:tcPr>
          <w:p w14:paraId="22D6B70D" w14:textId="77777777" w:rsidR="00692237" w:rsidRPr="00A3536F" w:rsidRDefault="00692237" w:rsidP="00692237">
            <w:r w:rsidRPr="00A3536F">
              <w:t xml:space="preserve">Specifications for installations inside buildings conveying water for human consumption </w:t>
            </w:r>
            <w:r>
              <w:t xml:space="preserve">- </w:t>
            </w:r>
            <w:r w:rsidRPr="00A3536F">
              <w:t>All relevant parts</w:t>
            </w:r>
          </w:p>
        </w:tc>
      </w:tr>
      <w:tr w:rsidR="00692237" w:rsidRPr="003D27CF" w14:paraId="55493E63" w14:textId="77777777" w:rsidTr="00692237">
        <w:tc>
          <w:tcPr>
            <w:tcW w:w="2405" w:type="dxa"/>
          </w:tcPr>
          <w:p w14:paraId="090861AC" w14:textId="77777777" w:rsidR="00692237" w:rsidRPr="003D27CF" w:rsidRDefault="00692237" w:rsidP="00692237">
            <w:pPr>
              <w:spacing w:before="0" w:beforeAutospacing="0" w:after="240" w:afterAutospacing="0" w:line="240" w:lineRule="atLeast"/>
            </w:pPr>
          </w:p>
        </w:tc>
        <w:tc>
          <w:tcPr>
            <w:tcW w:w="1418" w:type="dxa"/>
          </w:tcPr>
          <w:p w14:paraId="2197B10B" w14:textId="77777777" w:rsidR="00692237" w:rsidRPr="00A3536F" w:rsidRDefault="00692237" w:rsidP="00692237">
            <w:r w:rsidRPr="00A3536F">
              <w:t>BS 8558</w:t>
            </w:r>
          </w:p>
        </w:tc>
        <w:tc>
          <w:tcPr>
            <w:tcW w:w="850" w:type="dxa"/>
          </w:tcPr>
          <w:p w14:paraId="536FB741" w14:textId="77777777" w:rsidR="00692237" w:rsidRPr="00A3536F" w:rsidRDefault="00692237" w:rsidP="00692237">
            <w:r>
              <w:t>2015</w:t>
            </w:r>
          </w:p>
        </w:tc>
        <w:tc>
          <w:tcPr>
            <w:tcW w:w="4501" w:type="dxa"/>
          </w:tcPr>
          <w:p w14:paraId="7FD624A8" w14:textId="77777777" w:rsidR="00692237" w:rsidRPr="00A3536F" w:rsidRDefault="00692237" w:rsidP="00692237">
            <w:r w:rsidRPr="00A3536F">
              <w:t>Guide to the design, installation, testing and maintenance of services supplying water for domestic use within buildings and their curtilages. Complementary guidance to BS EN 806</w:t>
            </w:r>
          </w:p>
        </w:tc>
      </w:tr>
      <w:tr w:rsidR="00692237" w:rsidRPr="003D27CF" w14:paraId="78505279" w14:textId="77777777" w:rsidTr="00692237">
        <w:tc>
          <w:tcPr>
            <w:tcW w:w="2405" w:type="dxa"/>
          </w:tcPr>
          <w:p w14:paraId="75EB3174" w14:textId="77777777" w:rsidR="00692237" w:rsidRPr="003D27CF" w:rsidRDefault="00692237" w:rsidP="00692237"/>
        </w:tc>
        <w:tc>
          <w:tcPr>
            <w:tcW w:w="1418" w:type="dxa"/>
          </w:tcPr>
          <w:p w14:paraId="5AD53902" w14:textId="77777777" w:rsidR="00692237" w:rsidRPr="00A3536F" w:rsidRDefault="00692237" w:rsidP="00692237">
            <w:r>
              <w:t>BS 5422</w:t>
            </w:r>
          </w:p>
        </w:tc>
        <w:tc>
          <w:tcPr>
            <w:tcW w:w="850" w:type="dxa"/>
          </w:tcPr>
          <w:p w14:paraId="40F8E3F5" w14:textId="77777777" w:rsidR="00692237" w:rsidRPr="00A3536F" w:rsidRDefault="00692237" w:rsidP="00692237">
            <w:r>
              <w:t>2009</w:t>
            </w:r>
          </w:p>
        </w:tc>
        <w:tc>
          <w:tcPr>
            <w:tcW w:w="4501" w:type="dxa"/>
          </w:tcPr>
          <w:p w14:paraId="274E0CDD" w14:textId="77777777" w:rsidR="00692237" w:rsidRPr="00A3536F" w:rsidRDefault="00692237" w:rsidP="00692237">
            <w:r w:rsidRPr="00E7390E">
              <w:t>Method for specifying thermal insulating materials for pipes, tanks, vessels, ductwork and equipment operating within the temperature range -40°C to +700°C</w:t>
            </w:r>
          </w:p>
        </w:tc>
      </w:tr>
    </w:tbl>
    <w:p w14:paraId="3C78E424" w14:textId="77777777" w:rsidR="00692237" w:rsidRDefault="00692237" w:rsidP="00692237"/>
    <w:p w14:paraId="04D52068" w14:textId="77777777" w:rsidR="00692237" w:rsidRDefault="00692237" w:rsidP="00692237">
      <w:pPr>
        <w:pStyle w:val="Heading3"/>
      </w:pPr>
      <w:commentRangeStart w:id="72"/>
      <w:r>
        <w:t>Project Specific</w:t>
      </w:r>
      <w:commentRangeEnd w:id="72"/>
      <w:r>
        <w:rPr>
          <w:rStyle w:val="CommentReference"/>
          <w:rFonts w:asciiTheme="minorHAnsi" w:eastAsiaTheme="minorHAnsi" w:hAnsiTheme="minorHAnsi" w:cstheme="minorBidi"/>
          <w:b w:val="0"/>
          <w:bCs w:val="0"/>
        </w:rPr>
        <w:commentReference w:id="72"/>
      </w:r>
    </w:p>
    <w:tbl>
      <w:tblPr>
        <w:tblStyle w:val="Schedule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4"/>
        <w:gridCol w:w="6060"/>
      </w:tblGrid>
      <w:tr w:rsidR="00692237" w:rsidRPr="003D27CF" w14:paraId="527796C3" w14:textId="77777777" w:rsidTr="00692237">
        <w:trPr>
          <w:cnfStyle w:val="100000000000" w:firstRow="1" w:lastRow="0" w:firstColumn="0" w:lastColumn="0" w:oddVBand="0" w:evenVBand="0" w:oddHBand="0" w:evenHBand="0" w:firstRowFirstColumn="0" w:firstRowLastColumn="0" w:lastRowFirstColumn="0" w:lastRowLastColumn="0"/>
        </w:trPr>
        <w:tc>
          <w:tcPr>
            <w:tcW w:w="3114" w:type="dxa"/>
          </w:tcPr>
          <w:p w14:paraId="7F48FBC3" w14:textId="77777777" w:rsidR="00692237" w:rsidRPr="003D27CF" w:rsidRDefault="00692237" w:rsidP="00692237">
            <w:r w:rsidRPr="00DE6CA8">
              <w:rPr>
                <w:rFonts w:cstheme="minorHAnsi"/>
                <w:b w:val="0"/>
              </w:rPr>
              <w:t xml:space="preserve">Utilities </w:t>
            </w:r>
          </w:p>
        </w:tc>
        <w:tc>
          <w:tcPr>
            <w:tcW w:w="6060" w:type="dxa"/>
          </w:tcPr>
          <w:p w14:paraId="2DEF5AB5" w14:textId="77777777" w:rsidR="00692237" w:rsidRPr="00BC2102" w:rsidRDefault="00692237" w:rsidP="00692237">
            <w:pPr>
              <w:rPr>
                <w:rFonts w:cstheme="minorHAnsi"/>
                <w:b w:val="0"/>
              </w:rPr>
            </w:pPr>
            <w:r w:rsidRPr="00DE6CA8">
              <w:rPr>
                <w:rFonts w:cstheme="minorHAnsi"/>
                <w:b w:val="0"/>
              </w:rPr>
              <w:t>Requirements of</w:t>
            </w:r>
            <w:r>
              <w:rPr>
                <w:rFonts w:cstheme="minorHAnsi"/>
                <w:b w:val="0"/>
              </w:rPr>
              <w:t xml:space="preserve"> water supply company</w:t>
            </w:r>
          </w:p>
        </w:tc>
      </w:tr>
      <w:tr w:rsidR="00692237" w:rsidRPr="003D27CF" w14:paraId="47C69913" w14:textId="77777777" w:rsidTr="00692237">
        <w:tc>
          <w:tcPr>
            <w:tcW w:w="3114" w:type="dxa"/>
          </w:tcPr>
          <w:p w14:paraId="50DF9BD8" w14:textId="77777777" w:rsidR="00692237" w:rsidRPr="00B16FED" w:rsidRDefault="00692237" w:rsidP="00692237">
            <w:pPr>
              <w:rPr>
                <w:b/>
              </w:rPr>
            </w:pPr>
            <w:r w:rsidRPr="00B16FED">
              <w:t>Design flow rates and volumes of appliances</w:t>
            </w:r>
          </w:p>
        </w:tc>
        <w:tc>
          <w:tcPr>
            <w:tcW w:w="6060" w:type="dxa"/>
          </w:tcPr>
          <w:p w14:paraId="2D6A819D" w14:textId="77777777" w:rsidR="00692237" w:rsidRPr="00B16FED" w:rsidRDefault="00692237" w:rsidP="00692237">
            <w:pPr>
              <w:rPr>
                <w:b/>
              </w:rPr>
            </w:pPr>
            <w:r w:rsidRPr="00B16FED">
              <w:t>Design flow rates and volumes of appliances: </w:t>
            </w:r>
          </w:p>
          <w:p w14:paraId="69FB3D33" w14:textId="77777777" w:rsidR="00692237" w:rsidRPr="00B16FED" w:rsidRDefault="00692237" w:rsidP="00692237">
            <w:pPr>
              <w:rPr>
                <w:b/>
              </w:rPr>
            </w:pPr>
            <w:r w:rsidRPr="00B16FED">
              <w:t>The following are suggested flow rates and volumes which would meet the 105l/person/day requirement:  </w:t>
            </w:r>
          </w:p>
          <w:p w14:paraId="6667AD35" w14:textId="77777777" w:rsidR="00692237" w:rsidRPr="00BC2102" w:rsidRDefault="00692237" w:rsidP="00692237">
            <w:pPr>
              <w:numPr>
                <w:ilvl w:val="0"/>
                <w:numId w:val="11"/>
              </w:numPr>
              <w:contextualSpacing/>
              <w:rPr>
                <w:b/>
              </w:rPr>
            </w:pPr>
            <w:commentRangeStart w:id="73"/>
            <w:r w:rsidRPr="00BC2102">
              <w:t>Dual flush WC (6 litre / 3 litre);  </w:t>
            </w:r>
          </w:p>
          <w:p w14:paraId="326CC8BC" w14:textId="77777777" w:rsidR="00692237" w:rsidRPr="00BC2102" w:rsidRDefault="00692237" w:rsidP="00692237">
            <w:pPr>
              <w:numPr>
                <w:ilvl w:val="0"/>
                <w:numId w:val="11"/>
              </w:numPr>
              <w:contextualSpacing/>
              <w:rPr>
                <w:b/>
              </w:rPr>
            </w:pPr>
            <w:r w:rsidRPr="00BC2102">
              <w:t>Max 3.5 litre/min wash hand basin taps;  </w:t>
            </w:r>
          </w:p>
          <w:p w14:paraId="125D9F27" w14:textId="77777777" w:rsidR="00692237" w:rsidRPr="00BC2102" w:rsidRDefault="00692237" w:rsidP="00692237">
            <w:pPr>
              <w:numPr>
                <w:ilvl w:val="0"/>
                <w:numId w:val="11"/>
              </w:numPr>
              <w:contextualSpacing/>
              <w:rPr>
                <w:b/>
              </w:rPr>
            </w:pPr>
            <w:r w:rsidRPr="00BC2102">
              <w:t>Max 8 litre/m shower;  </w:t>
            </w:r>
          </w:p>
          <w:p w14:paraId="2CAF6041" w14:textId="77777777" w:rsidR="00692237" w:rsidRPr="00BC2102" w:rsidRDefault="00692237" w:rsidP="00692237">
            <w:pPr>
              <w:numPr>
                <w:ilvl w:val="0"/>
                <w:numId w:val="11"/>
              </w:numPr>
              <w:contextualSpacing/>
              <w:rPr>
                <w:b/>
              </w:rPr>
            </w:pPr>
            <w:r w:rsidRPr="00BC2102">
              <w:t>Max 171 litre capacity bath;  </w:t>
            </w:r>
          </w:p>
          <w:p w14:paraId="5F0C6338" w14:textId="77777777" w:rsidR="00692237" w:rsidRPr="00BC2102" w:rsidRDefault="00692237" w:rsidP="00692237">
            <w:pPr>
              <w:numPr>
                <w:ilvl w:val="0"/>
                <w:numId w:val="11"/>
              </w:numPr>
              <w:contextualSpacing/>
              <w:rPr>
                <w:b/>
              </w:rPr>
            </w:pPr>
            <w:r w:rsidRPr="00BC2102">
              <w:t>Max 8 litre/min kitchen taps;  </w:t>
            </w:r>
          </w:p>
          <w:p w14:paraId="794751BA" w14:textId="77777777" w:rsidR="00692237" w:rsidRPr="00BC2102" w:rsidRDefault="00692237" w:rsidP="00692237">
            <w:pPr>
              <w:numPr>
                <w:ilvl w:val="0"/>
                <w:numId w:val="11"/>
              </w:numPr>
              <w:contextualSpacing/>
              <w:rPr>
                <w:b/>
              </w:rPr>
            </w:pPr>
            <w:r w:rsidRPr="00BC2102">
              <w:t>Dishwasher with 1.3 litre/place setting (where provided); </w:t>
            </w:r>
          </w:p>
          <w:p w14:paraId="40174C79" w14:textId="77777777" w:rsidR="00692237" w:rsidRPr="00BC2102" w:rsidRDefault="00692237" w:rsidP="00692237">
            <w:pPr>
              <w:numPr>
                <w:ilvl w:val="0"/>
                <w:numId w:val="11"/>
              </w:numPr>
              <w:contextualSpacing/>
              <w:rPr>
                <w:b/>
              </w:rPr>
            </w:pPr>
            <w:r w:rsidRPr="00BC2102">
              <w:t>Washing machine with 7 litre/kg dry load (where provided).     </w:t>
            </w:r>
          </w:p>
          <w:p w14:paraId="58DD9A31" w14:textId="77777777" w:rsidR="00692237" w:rsidRPr="00BC2102" w:rsidRDefault="00692237" w:rsidP="00692237">
            <w:pPr>
              <w:numPr>
                <w:ilvl w:val="0"/>
                <w:numId w:val="11"/>
              </w:numPr>
              <w:contextualSpacing/>
              <w:rPr>
                <w:b/>
              </w:rPr>
            </w:pPr>
            <w:r w:rsidRPr="00BC2102">
              <w:t>Cleaner’s sink tap flow rate  5 litres/minute </w:t>
            </w:r>
            <w:commentRangeEnd w:id="73"/>
            <w:r>
              <w:rPr>
                <w:rStyle w:val="CommentReference"/>
              </w:rPr>
              <w:commentReference w:id="73"/>
            </w:r>
          </w:p>
          <w:p w14:paraId="48713AA5" w14:textId="77777777" w:rsidR="00692237" w:rsidRPr="00B16FED" w:rsidRDefault="00692237" w:rsidP="00692237">
            <w:pPr>
              <w:rPr>
                <w:b/>
              </w:rPr>
            </w:pPr>
          </w:p>
          <w:p w14:paraId="3AE3948C" w14:textId="77777777" w:rsidR="00692237" w:rsidRPr="00B16FED" w:rsidRDefault="00692237" w:rsidP="00692237">
            <w:pPr>
              <w:rPr>
                <w:b/>
              </w:rPr>
            </w:pPr>
            <w:r>
              <w:t xml:space="preserve">See architect’s information for the specification of </w:t>
            </w:r>
            <w:r w:rsidRPr="00B16FED">
              <w:t>Brassware, sanitary ware and white g</w:t>
            </w:r>
            <w:r>
              <w:t xml:space="preserve">oods appliances (where provided). </w:t>
            </w:r>
          </w:p>
        </w:tc>
      </w:tr>
      <w:tr w:rsidR="00692237" w14:paraId="3460A01C" w14:textId="77777777" w:rsidTr="00692237">
        <w:tc>
          <w:tcPr>
            <w:tcW w:w="3114" w:type="dxa"/>
          </w:tcPr>
          <w:p w14:paraId="28EB3C0E" w14:textId="77777777" w:rsidR="00692237" w:rsidRPr="00A3536F" w:rsidRDefault="00692237" w:rsidP="00692237">
            <w:r w:rsidRPr="00A3536F">
              <w:t>Assumed pressure available from the incoming main</w:t>
            </w:r>
          </w:p>
        </w:tc>
        <w:tc>
          <w:tcPr>
            <w:tcW w:w="6060" w:type="dxa"/>
          </w:tcPr>
          <w:p w14:paraId="636BA9DE" w14:textId="77777777" w:rsidR="00692237" w:rsidRPr="00BC2102" w:rsidRDefault="00692237" w:rsidP="00692237">
            <w:r w:rsidRPr="00BC2102">
              <w:t>1.0 bar</w:t>
            </w:r>
          </w:p>
        </w:tc>
      </w:tr>
      <w:tr w:rsidR="00692237" w14:paraId="6AB02292" w14:textId="77777777" w:rsidTr="00692237">
        <w:tc>
          <w:tcPr>
            <w:tcW w:w="3114" w:type="dxa"/>
          </w:tcPr>
          <w:p w14:paraId="79EB32AD" w14:textId="77777777" w:rsidR="00692237" w:rsidRPr="00A3536F" w:rsidRDefault="00692237" w:rsidP="00692237">
            <w:r w:rsidRPr="00A3536F">
              <w:t>Required minimum pressure at all hot and cold outlets</w:t>
            </w:r>
          </w:p>
        </w:tc>
        <w:tc>
          <w:tcPr>
            <w:tcW w:w="6060" w:type="dxa"/>
          </w:tcPr>
          <w:p w14:paraId="4F041540" w14:textId="77777777" w:rsidR="00692237" w:rsidRPr="00BC2102" w:rsidRDefault="00692237" w:rsidP="00692237">
            <w:r w:rsidRPr="00BC2102">
              <w:t>0.5 bar (or greater to meet requirements of individual appliances &amp; outlets)</w:t>
            </w:r>
          </w:p>
        </w:tc>
      </w:tr>
      <w:tr w:rsidR="00692237" w14:paraId="4C497AA9" w14:textId="77777777" w:rsidTr="00692237">
        <w:tc>
          <w:tcPr>
            <w:tcW w:w="3114" w:type="dxa"/>
          </w:tcPr>
          <w:p w14:paraId="022B3194" w14:textId="77777777" w:rsidR="00692237" w:rsidRPr="00A3536F" w:rsidRDefault="00692237" w:rsidP="00692237">
            <w:r w:rsidRPr="00A3536F">
              <w:t>Required maximum pressure differential between adjacent hot and cold outlets</w:t>
            </w:r>
          </w:p>
        </w:tc>
        <w:tc>
          <w:tcPr>
            <w:tcW w:w="6060" w:type="dxa"/>
          </w:tcPr>
          <w:p w14:paraId="4E19BBE1" w14:textId="77777777" w:rsidR="00692237" w:rsidRPr="00BC2102" w:rsidRDefault="00692237" w:rsidP="00692237">
            <w:r w:rsidRPr="00BC2102">
              <w:t>0.2 bar</w:t>
            </w:r>
          </w:p>
        </w:tc>
      </w:tr>
      <w:tr w:rsidR="00692237" w14:paraId="63F09AE7" w14:textId="77777777" w:rsidTr="00692237">
        <w:tc>
          <w:tcPr>
            <w:tcW w:w="3114" w:type="dxa"/>
          </w:tcPr>
          <w:p w14:paraId="39F380A8" w14:textId="77777777" w:rsidR="00692237" w:rsidRPr="00A3536F" w:rsidRDefault="00692237" w:rsidP="00692237">
            <w:r w:rsidRPr="00CF27D6">
              <w:t>Maximum temperature for store</w:t>
            </w:r>
            <w:r>
              <w:t>d</w:t>
            </w:r>
            <w:r w:rsidRPr="00CF27D6">
              <w:t xml:space="preserve"> water, and water held within distribution system</w:t>
            </w:r>
          </w:p>
        </w:tc>
        <w:tc>
          <w:tcPr>
            <w:tcW w:w="6060" w:type="dxa"/>
          </w:tcPr>
          <w:p w14:paraId="4D9B9003" w14:textId="77777777" w:rsidR="00692237" w:rsidRPr="00B16FED" w:rsidRDefault="00692237" w:rsidP="00692237">
            <w:pPr>
              <w:rPr>
                <w:highlight w:val="yellow"/>
              </w:rPr>
            </w:pPr>
            <w:r w:rsidRPr="00B16FED">
              <w:t>20 deg C</w:t>
            </w:r>
          </w:p>
        </w:tc>
      </w:tr>
      <w:tr w:rsidR="00692237" w14:paraId="0B56F6DF" w14:textId="77777777" w:rsidTr="00692237">
        <w:tc>
          <w:tcPr>
            <w:tcW w:w="3114" w:type="dxa"/>
          </w:tcPr>
          <w:p w14:paraId="20738BA0" w14:textId="77777777" w:rsidR="00692237" w:rsidRPr="00A3536F" w:rsidRDefault="00692237" w:rsidP="00692237">
            <w:r w:rsidRPr="00CF27D6">
              <w:t>Maximum water velocity within</w:t>
            </w:r>
            <w:r>
              <w:t xml:space="preserve"> pipework</w:t>
            </w:r>
            <w:r w:rsidRPr="00CF27D6">
              <w:t>:</w:t>
            </w:r>
          </w:p>
        </w:tc>
        <w:tc>
          <w:tcPr>
            <w:tcW w:w="6060" w:type="dxa"/>
          </w:tcPr>
          <w:p w14:paraId="0BC04EB2" w14:textId="77777777" w:rsidR="00692237" w:rsidRPr="00BC2102" w:rsidRDefault="00692237" w:rsidP="00692237">
            <w:r w:rsidRPr="00BC2102">
              <w:t>As BS806 part 3</w:t>
            </w:r>
          </w:p>
          <w:p w14:paraId="6B97C6C6" w14:textId="77777777" w:rsidR="00692237" w:rsidRPr="00BC2102" w:rsidRDefault="00692237" w:rsidP="00692237">
            <w:pPr>
              <w:pStyle w:val="ListParagraph"/>
              <w:numPr>
                <w:ilvl w:val="0"/>
                <w:numId w:val="39"/>
              </w:numPr>
            </w:pPr>
            <w:r w:rsidRPr="00BC2102">
              <w:t>2,0 m/s</w:t>
            </w:r>
            <w:r>
              <w:t xml:space="preserve"> for </w:t>
            </w:r>
            <w:r w:rsidRPr="00BC2102">
              <w:t>header pipes, rising pipes, floor service pipes.</w:t>
            </w:r>
          </w:p>
          <w:p w14:paraId="38B1780A" w14:textId="77777777" w:rsidR="00692237" w:rsidRPr="00BC2102" w:rsidRDefault="00692237" w:rsidP="00692237">
            <w:pPr>
              <w:pStyle w:val="ListParagraph"/>
              <w:numPr>
                <w:ilvl w:val="0"/>
                <w:numId w:val="39"/>
              </w:numPr>
            </w:pPr>
            <w:r w:rsidRPr="00BC2102">
              <w:t xml:space="preserve">4,0 m/s; </w:t>
            </w:r>
            <w:r>
              <w:t>connection pipes to one fitting (dead legs).</w:t>
            </w:r>
          </w:p>
        </w:tc>
      </w:tr>
      <w:tr w:rsidR="00692237" w14:paraId="1BB80991" w14:textId="77777777" w:rsidTr="00692237">
        <w:tc>
          <w:tcPr>
            <w:tcW w:w="3114" w:type="dxa"/>
          </w:tcPr>
          <w:p w14:paraId="22497752" w14:textId="77777777" w:rsidR="00692237" w:rsidRPr="00A3536F" w:rsidRDefault="00692237" w:rsidP="00692237">
            <w:r>
              <w:t>Pipework pressure loss</w:t>
            </w:r>
            <w:r w:rsidRPr="00A3536F">
              <w:t> </w:t>
            </w:r>
          </w:p>
        </w:tc>
        <w:tc>
          <w:tcPr>
            <w:tcW w:w="6060" w:type="dxa"/>
          </w:tcPr>
          <w:p w14:paraId="77734201" w14:textId="77777777" w:rsidR="00692237" w:rsidRPr="00BC2102" w:rsidRDefault="00692237" w:rsidP="00692237">
            <w:r>
              <w:t xml:space="preserve">Select pipe sizes to ensure maximum velocities are not exceeded, to avoid water hammer, and to ensure adequate pressures are available at outlets. </w:t>
            </w:r>
          </w:p>
        </w:tc>
      </w:tr>
      <w:tr w:rsidR="00692237" w14:paraId="6935F855" w14:textId="77777777" w:rsidTr="00692237">
        <w:tc>
          <w:tcPr>
            <w:tcW w:w="3114" w:type="dxa"/>
          </w:tcPr>
          <w:p w14:paraId="7E53B40C" w14:textId="77777777" w:rsidR="00692237" w:rsidRPr="00D015C8" w:rsidRDefault="00692237" w:rsidP="00692237">
            <w:pPr>
              <w:spacing w:before="0" w:beforeAutospacing="0" w:after="240" w:afterAutospacing="0" w:line="240" w:lineRule="atLeast"/>
            </w:pPr>
            <w:commentRangeStart w:id="74"/>
            <w:r w:rsidRPr="00D015C8">
              <w:t>NHBC</w:t>
            </w:r>
          </w:p>
        </w:tc>
        <w:tc>
          <w:tcPr>
            <w:tcW w:w="6060" w:type="dxa"/>
          </w:tcPr>
          <w:p w14:paraId="6C2F2F49" w14:textId="77777777" w:rsidR="00692237" w:rsidRPr="00D015C8" w:rsidRDefault="00D37164" w:rsidP="00692237">
            <w:pPr>
              <w:spacing w:before="0" w:beforeAutospacing="0" w:after="240" w:afterAutospacing="0" w:line="240" w:lineRule="atLeast"/>
            </w:pPr>
            <w:r>
              <w:t>Part 8 ‐ Services and internal finishes</w:t>
            </w:r>
            <w:commentRangeEnd w:id="74"/>
            <w:r w:rsidR="00692237">
              <w:rPr>
                <w:rStyle w:val="CommentReference"/>
              </w:rPr>
              <w:commentReference w:id="74"/>
            </w:r>
          </w:p>
        </w:tc>
      </w:tr>
      <w:tr w:rsidR="00692237" w14:paraId="6450E0BE" w14:textId="77777777" w:rsidTr="00692237">
        <w:tc>
          <w:tcPr>
            <w:tcW w:w="3114" w:type="dxa"/>
          </w:tcPr>
          <w:p w14:paraId="5684B59C" w14:textId="77777777" w:rsidR="00692237" w:rsidRPr="003D27CF" w:rsidRDefault="00692237" w:rsidP="00692237">
            <w:pPr>
              <w:spacing w:before="0" w:beforeAutospacing="0" w:after="240" w:afterAutospacing="0" w:line="240" w:lineRule="atLeast"/>
            </w:pPr>
            <w:r w:rsidRPr="003D27CF">
              <w:t>All Manufacturer’s recommendations and instructions</w:t>
            </w:r>
          </w:p>
        </w:tc>
        <w:tc>
          <w:tcPr>
            <w:tcW w:w="6060" w:type="dxa"/>
          </w:tcPr>
          <w:p w14:paraId="3C380E9E" w14:textId="77777777" w:rsidR="00692237" w:rsidRPr="003D27CF" w:rsidRDefault="00692237" w:rsidP="00692237">
            <w:pPr>
              <w:spacing w:before="0" w:beforeAutospacing="0" w:after="240" w:afterAutospacing="0" w:line="240" w:lineRule="atLeast"/>
            </w:pPr>
            <w:r w:rsidRPr="003D27CF">
              <w:t>In particular</w:t>
            </w:r>
          </w:p>
          <w:p w14:paraId="4D95A148" w14:textId="77777777" w:rsidR="00692237" w:rsidRPr="00A3536F" w:rsidRDefault="00692237" w:rsidP="00692237">
            <w:pPr>
              <w:numPr>
                <w:ilvl w:val="0"/>
                <w:numId w:val="7"/>
              </w:numPr>
              <w:contextualSpacing/>
            </w:pPr>
            <w:r w:rsidRPr="00A3536F">
              <w:t xml:space="preserve">Booster set installation </w:t>
            </w:r>
          </w:p>
          <w:p w14:paraId="005937DA" w14:textId="77777777" w:rsidR="00692237" w:rsidRPr="00A3536F" w:rsidRDefault="00692237" w:rsidP="00692237">
            <w:pPr>
              <w:numPr>
                <w:ilvl w:val="0"/>
                <w:numId w:val="7"/>
              </w:numPr>
              <w:contextualSpacing/>
            </w:pPr>
            <w:r w:rsidRPr="00A3536F">
              <w:t xml:space="preserve">Tenant Valve Assembly </w:t>
            </w:r>
          </w:p>
          <w:p w14:paraId="79C060DC" w14:textId="77777777" w:rsidR="00692237" w:rsidRPr="000153F3" w:rsidRDefault="00692237" w:rsidP="00692237">
            <w:pPr>
              <w:pStyle w:val="ListParagraph"/>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cstheme="minorHAnsi"/>
              </w:rPr>
            </w:pPr>
            <w:r w:rsidRPr="00A3536F">
              <w:t>Hydraulic Interface Unit (HIU)  design guide</w:t>
            </w:r>
          </w:p>
        </w:tc>
      </w:tr>
    </w:tbl>
    <w:p w14:paraId="0DCAB4D0" w14:textId="77777777" w:rsidR="009022CE" w:rsidRDefault="009022CE" w:rsidP="009022CE"/>
    <w:p w14:paraId="34875698" w14:textId="77777777" w:rsidR="009022CE" w:rsidRDefault="009022CE" w:rsidP="009022CE"/>
    <w:p w14:paraId="4711E68D" w14:textId="77777777" w:rsidR="009022CE" w:rsidRDefault="009022CE" w:rsidP="009022CE">
      <w:pPr>
        <w:pStyle w:val="Heading2"/>
        <w:numPr>
          <w:ilvl w:val="0"/>
          <w:numId w:val="0"/>
        </w:numPr>
        <w:ind w:left="851" w:hanging="851"/>
      </w:pPr>
      <w:r>
        <w:t>SYSTEM DESCRIPTION</w:t>
      </w:r>
    </w:p>
    <w:p w14:paraId="14C68731" w14:textId="77777777" w:rsidR="007913A4" w:rsidRDefault="007913A4" w:rsidP="007913A4">
      <w:pPr>
        <w:pStyle w:val="Heading3"/>
      </w:pPr>
      <w:r>
        <w:t>General</w:t>
      </w:r>
    </w:p>
    <w:p w14:paraId="1F3D1FB8" w14:textId="77777777" w:rsidR="007913A4" w:rsidRPr="00AA6AD7" w:rsidRDefault="007913A4" w:rsidP="007913A4">
      <w:pPr>
        <w:pStyle w:val="ListParagraph"/>
        <w:rPr>
          <w:highlight w:val="yellow"/>
        </w:rPr>
      </w:pPr>
    </w:p>
    <w:p w14:paraId="06F6A32C" w14:textId="77777777" w:rsidR="007913A4" w:rsidRDefault="007913A4" w:rsidP="007913A4">
      <w:pPr>
        <w:pStyle w:val="Heading3"/>
      </w:pPr>
      <w:r>
        <w:t>Incoming Mains Water</w:t>
      </w:r>
    </w:p>
    <w:p w14:paraId="3EDE93D8" w14:textId="77777777" w:rsidR="00BC2102" w:rsidRDefault="00BC2102" w:rsidP="007913A4">
      <w:pPr>
        <w:pStyle w:val="Heading3"/>
      </w:pPr>
    </w:p>
    <w:p w14:paraId="7BDA9C88" w14:textId="77777777" w:rsidR="00BC2102" w:rsidRDefault="00BC2102" w:rsidP="007913A4">
      <w:pPr>
        <w:pStyle w:val="Heading3"/>
      </w:pPr>
    </w:p>
    <w:p w14:paraId="0CB41029" w14:textId="77777777" w:rsidR="007913A4" w:rsidRDefault="007913A4" w:rsidP="007913A4">
      <w:pPr>
        <w:pStyle w:val="Heading3"/>
      </w:pPr>
      <w:r w:rsidRPr="00AA6AD7">
        <w:t>Distribution Strategy</w:t>
      </w:r>
    </w:p>
    <w:p w14:paraId="72DCA705" w14:textId="77777777" w:rsidR="007913A4" w:rsidRPr="008579C9" w:rsidRDefault="007913A4" w:rsidP="007913A4"/>
    <w:p w14:paraId="16005884" w14:textId="77777777" w:rsidR="007913A4" w:rsidRDefault="007913A4" w:rsidP="007913A4">
      <w:pPr>
        <w:pStyle w:val="Heading3"/>
      </w:pPr>
      <w:r>
        <w:t>Cold Water Storage Tank</w:t>
      </w:r>
    </w:p>
    <w:p w14:paraId="2650706F" w14:textId="77777777" w:rsidR="007913A4" w:rsidRDefault="007913A4" w:rsidP="007913A4"/>
    <w:p w14:paraId="76F619CE" w14:textId="77777777" w:rsidR="007913A4" w:rsidRDefault="007913A4" w:rsidP="007913A4">
      <w:pPr>
        <w:pStyle w:val="Heading3"/>
      </w:pPr>
      <w:r>
        <w:t>Packaged Cold Water Pressure Booster Set(s)</w:t>
      </w:r>
    </w:p>
    <w:p w14:paraId="5A48D89D" w14:textId="77777777" w:rsidR="00BC2102" w:rsidRDefault="00BC2102" w:rsidP="007913A4">
      <w:pPr>
        <w:pStyle w:val="Heading3"/>
        <w:rPr>
          <w:rStyle w:val="Heading3Char"/>
          <w:b/>
        </w:rPr>
      </w:pPr>
    </w:p>
    <w:p w14:paraId="37AAE4B7" w14:textId="77777777" w:rsidR="007913A4" w:rsidRPr="00174E7C" w:rsidRDefault="007913A4" w:rsidP="007913A4">
      <w:pPr>
        <w:pStyle w:val="Heading3"/>
        <w:rPr>
          <w:b w:val="0"/>
        </w:rPr>
      </w:pPr>
      <w:r w:rsidRPr="00174E7C">
        <w:rPr>
          <w:rStyle w:val="Heading3Char"/>
          <w:b/>
        </w:rPr>
        <w:t>Cold Water Isolation Strategy</w:t>
      </w:r>
    </w:p>
    <w:p w14:paraId="3215069D" w14:textId="77777777" w:rsidR="00BC2102" w:rsidRDefault="00BC2102" w:rsidP="007913A4">
      <w:pPr>
        <w:pStyle w:val="Heading3"/>
        <w:rPr>
          <w:rStyle w:val="Heading3Char"/>
          <w:b/>
        </w:rPr>
      </w:pPr>
    </w:p>
    <w:p w14:paraId="6BAB8F79" w14:textId="77777777" w:rsidR="007913A4" w:rsidRPr="00174E7C" w:rsidRDefault="007913A4" w:rsidP="007913A4">
      <w:pPr>
        <w:pStyle w:val="Heading3"/>
        <w:rPr>
          <w:b w:val="0"/>
        </w:rPr>
      </w:pPr>
      <w:r w:rsidRPr="00174E7C">
        <w:rPr>
          <w:rStyle w:val="Heading3Char"/>
          <w:b/>
        </w:rPr>
        <w:t>Cold Water Metering Strategy</w:t>
      </w:r>
    </w:p>
    <w:p w14:paraId="2FABF803" w14:textId="77777777" w:rsidR="00BC2102" w:rsidRDefault="00BC2102" w:rsidP="007913A4">
      <w:pPr>
        <w:pStyle w:val="Heading3"/>
        <w:rPr>
          <w:rStyle w:val="Heading3Char"/>
          <w:b/>
        </w:rPr>
      </w:pPr>
    </w:p>
    <w:p w14:paraId="73566A05" w14:textId="77777777" w:rsidR="007913A4" w:rsidRPr="00174E7C" w:rsidRDefault="007913A4" w:rsidP="007913A4">
      <w:pPr>
        <w:pStyle w:val="Heading3"/>
        <w:rPr>
          <w:b w:val="0"/>
        </w:rPr>
      </w:pPr>
      <w:r w:rsidRPr="00174E7C">
        <w:rPr>
          <w:rStyle w:val="Heading3Char"/>
          <w:b/>
        </w:rPr>
        <w:t>Access for Maintenance &amp; Repair</w:t>
      </w:r>
    </w:p>
    <w:p w14:paraId="552E4756" w14:textId="77777777" w:rsidR="00BC2102" w:rsidRDefault="00BC2102" w:rsidP="007913A4">
      <w:pPr>
        <w:pStyle w:val="Heading3"/>
      </w:pPr>
    </w:p>
    <w:p w14:paraId="6B73A274" w14:textId="77777777" w:rsidR="007913A4" w:rsidRDefault="007913A4" w:rsidP="007913A4">
      <w:pPr>
        <w:pStyle w:val="Heading3"/>
      </w:pPr>
      <w:r>
        <w:t>Installation &amp; Workmanship</w:t>
      </w:r>
    </w:p>
    <w:p w14:paraId="4E2C31C7" w14:textId="77777777" w:rsidR="00BC2102" w:rsidRDefault="00BC2102" w:rsidP="007913A4">
      <w:pPr>
        <w:pStyle w:val="Heading3"/>
      </w:pPr>
    </w:p>
    <w:p w14:paraId="107E8007" w14:textId="77777777" w:rsidR="007913A4" w:rsidRDefault="007913A4" w:rsidP="007913A4">
      <w:pPr>
        <w:pStyle w:val="Heading3"/>
      </w:pPr>
      <w:r>
        <w:t>Materials</w:t>
      </w:r>
    </w:p>
    <w:p w14:paraId="60025320" w14:textId="77777777" w:rsidR="00BC2102" w:rsidRPr="00BC2102" w:rsidRDefault="00BC2102" w:rsidP="00BC2102"/>
    <w:p w14:paraId="543BD082" w14:textId="77777777" w:rsidR="007913A4" w:rsidRPr="00E55032" w:rsidRDefault="00BC2102" w:rsidP="00BC2102">
      <w:pPr>
        <w:pStyle w:val="Heading3"/>
      </w:pPr>
      <w:bookmarkStart w:id="75" w:name="_Toc431313710"/>
      <w:r>
        <w:t>Testing &amp; Commissioning</w:t>
      </w:r>
      <w:bookmarkEnd w:id="75"/>
    </w:p>
    <w:p w14:paraId="15BAFBEC" w14:textId="77777777" w:rsidR="007913A4" w:rsidRDefault="007913A4" w:rsidP="007913A4">
      <w:r>
        <w:t xml:space="preserve">Carry out testing and commissioning in line with Testing &amp; Commissioning </w:t>
      </w:r>
      <w:r w:rsidRPr="00BC2102">
        <w:t>schedule A[64]500.</w:t>
      </w:r>
    </w:p>
    <w:p w14:paraId="415F4767" w14:textId="77777777" w:rsidR="009022CE" w:rsidRDefault="007913A4" w:rsidP="009022CE">
      <w:pPr>
        <w:pStyle w:val="Heading2"/>
        <w:numPr>
          <w:ilvl w:val="0"/>
          <w:numId w:val="0"/>
        </w:numPr>
        <w:ind w:left="851" w:hanging="851"/>
      </w:pPr>
      <w:r>
        <w:t>C</w:t>
      </w:r>
      <w:r w:rsidR="009022CE">
        <w:t>ONTROL REQUIREMENTS</w:t>
      </w:r>
    </w:p>
    <w:p w14:paraId="7F431CDF" w14:textId="77777777" w:rsidR="009022CE" w:rsidRDefault="009022CE" w:rsidP="009022CE">
      <w:pPr>
        <w:pStyle w:val="Heading2"/>
        <w:numPr>
          <w:ilvl w:val="0"/>
          <w:numId w:val="0"/>
        </w:numPr>
        <w:ind w:left="851" w:hanging="851"/>
      </w:pPr>
      <w:r>
        <w:t>SYSTEM DRAWINGS / SCHEMATICS</w:t>
      </w:r>
    </w:p>
    <w:p w14:paraId="4CB78AC7" w14:textId="77777777" w:rsidR="00E363AE" w:rsidRPr="00BC2102" w:rsidRDefault="00E363AE" w:rsidP="00BC2102">
      <w:pPr>
        <w:pStyle w:val="ListParagraph"/>
        <w:numPr>
          <w:ilvl w:val="0"/>
          <w:numId w:val="12"/>
        </w:numPr>
      </w:pPr>
      <w:commentRangeStart w:id="76"/>
      <w:r w:rsidRPr="00BC2102">
        <w:t>Incoming services (water) layout(s)</w:t>
      </w:r>
    </w:p>
    <w:p w14:paraId="3853C032" w14:textId="77777777" w:rsidR="00E363AE" w:rsidRPr="00BC2102" w:rsidRDefault="00E363AE" w:rsidP="00BC2102">
      <w:pPr>
        <w:pStyle w:val="ListParagraph"/>
        <w:numPr>
          <w:ilvl w:val="0"/>
          <w:numId w:val="12"/>
        </w:numPr>
      </w:pPr>
      <w:r w:rsidRPr="00BC2102">
        <w:t>Incoming services (water) incoming service / penetration detail</w:t>
      </w:r>
    </w:p>
    <w:p w14:paraId="00011815" w14:textId="77777777" w:rsidR="00E363AE" w:rsidRPr="00BC2102" w:rsidRDefault="00E363AE" w:rsidP="00BC2102">
      <w:pPr>
        <w:pStyle w:val="ListParagraph"/>
        <w:numPr>
          <w:ilvl w:val="0"/>
          <w:numId w:val="12"/>
        </w:numPr>
      </w:pPr>
      <w:r w:rsidRPr="00BC2102">
        <w:t>Water services plantroom layout &amp; section(s)</w:t>
      </w:r>
    </w:p>
    <w:p w14:paraId="45058FE8" w14:textId="77777777" w:rsidR="00E526AA" w:rsidRDefault="00E363AE" w:rsidP="00BC2102">
      <w:pPr>
        <w:pStyle w:val="ListParagraph"/>
        <w:numPr>
          <w:ilvl w:val="0"/>
          <w:numId w:val="12"/>
        </w:numPr>
      </w:pPr>
      <w:r w:rsidRPr="00BC2102">
        <w:t>Building Cold Water Schematic</w:t>
      </w:r>
    </w:p>
    <w:p w14:paraId="016E8C8E" w14:textId="77777777" w:rsidR="00E363AE" w:rsidRPr="00BC2102" w:rsidRDefault="005A3617" w:rsidP="00BC2102">
      <w:pPr>
        <w:pStyle w:val="ListParagraph"/>
        <w:numPr>
          <w:ilvl w:val="0"/>
          <w:numId w:val="12"/>
        </w:numPr>
      </w:pPr>
      <w:r w:rsidRPr="00BC2102">
        <w:t>S-series w</w:t>
      </w:r>
      <w:r w:rsidR="00E363AE" w:rsidRPr="00BC2102">
        <w:t>ater distribution layouts</w:t>
      </w:r>
      <w:r w:rsidRPr="00BC2102">
        <w:t xml:space="preserve"> </w:t>
      </w:r>
    </w:p>
    <w:p w14:paraId="0912D9B0" w14:textId="77777777" w:rsidR="00E363AE" w:rsidRPr="00BC2102" w:rsidRDefault="00E363AE" w:rsidP="00BC2102">
      <w:pPr>
        <w:pStyle w:val="ListParagraph"/>
        <w:numPr>
          <w:ilvl w:val="0"/>
          <w:numId w:val="12"/>
        </w:numPr>
      </w:pPr>
      <w:r w:rsidRPr="00BC2102">
        <w:t>Schedule of Pipework</w:t>
      </w:r>
    </w:p>
    <w:p w14:paraId="3335EDF6" w14:textId="77777777" w:rsidR="00E363AE" w:rsidRPr="00BC2102" w:rsidRDefault="00E363AE" w:rsidP="00BC2102">
      <w:pPr>
        <w:pStyle w:val="ListParagraph"/>
        <w:numPr>
          <w:ilvl w:val="0"/>
          <w:numId w:val="12"/>
        </w:numPr>
      </w:pPr>
      <w:r w:rsidRPr="00BC2102">
        <w:t>Schedule of Valves</w:t>
      </w:r>
      <w:commentRangeEnd w:id="76"/>
      <w:r w:rsidR="00BC2102">
        <w:rPr>
          <w:rStyle w:val="CommentReference"/>
        </w:rPr>
        <w:commentReference w:id="76"/>
      </w:r>
    </w:p>
    <w:p w14:paraId="36F6BE1D" w14:textId="77777777" w:rsidR="009022CE" w:rsidRDefault="009022CE" w:rsidP="009022CE"/>
    <w:p w14:paraId="32E82229" w14:textId="77777777" w:rsidR="009022CE" w:rsidRDefault="009022CE" w:rsidP="009022CE"/>
    <w:p w14:paraId="0E7342EF" w14:textId="77777777" w:rsidR="009022CE" w:rsidRDefault="009022CE" w:rsidP="009022CE">
      <w:pPr>
        <w:pStyle w:val="Heading2"/>
        <w:numPr>
          <w:ilvl w:val="0"/>
          <w:numId w:val="0"/>
        </w:numPr>
        <w:ind w:left="357" w:hanging="357"/>
      </w:pPr>
      <w:r>
        <w:t>REFERENCE SPECIFICATION CLAUSES</w:t>
      </w:r>
    </w:p>
    <w:p w14:paraId="76DB7B99" w14:textId="77777777" w:rsidR="00187245" w:rsidRDefault="00187245" w:rsidP="00187245">
      <w:r>
        <w:t>Also see the following Reference Specification SPEC-300 clauses for further details of Workmanship, materials standards, builders work standards, testing/ commissioning, and identification:</w:t>
      </w:r>
    </w:p>
    <w:p w14:paraId="5D21A64C" w14:textId="77777777" w:rsidR="009022CE" w:rsidRDefault="00986F61" w:rsidP="00BC2102">
      <w:pPr>
        <w:pStyle w:val="ListParagraph"/>
        <w:numPr>
          <w:ilvl w:val="0"/>
          <w:numId w:val="4"/>
        </w:numPr>
      </w:pPr>
      <w:r>
        <w:t>PR_65_52_00_00</w:t>
      </w:r>
      <w:r w:rsidR="009022CE">
        <w:t xml:space="preserve"> PIPELINES</w:t>
      </w:r>
    </w:p>
    <w:p w14:paraId="6EF5AC6A" w14:textId="77777777" w:rsidR="009022CE" w:rsidRDefault="00986F61" w:rsidP="00BC2102">
      <w:pPr>
        <w:pStyle w:val="ListParagraph"/>
        <w:numPr>
          <w:ilvl w:val="0"/>
          <w:numId w:val="4"/>
        </w:numPr>
      </w:pPr>
      <w:r>
        <w:t>PR_20_85_00_00</w:t>
      </w:r>
      <w:r w:rsidR="009022CE">
        <w:t xml:space="preserve"> PIPELINE ANCILLARIES</w:t>
      </w:r>
    </w:p>
    <w:p w14:paraId="61E4538B" w14:textId="77777777" w:rsidR="009022CE" w:rsidRDefault="00986F61" w:rsidP="00BC2102">
      <w:pPr>
        <w:pStyle w:val="ListParagraph"/>
        <w:numPr>
          <w:ilvl w:val="0"/>
          <w:numId w:val="4"/>
        </w:numPr>
      </w:pPr>
      <w:r>
        <w:t>PR_65_53_00_00</w:t>
      </w:r>
      <w:r w:rsidR="009022CE">
        <w:t xml:space="preserve"> PUMPS</w:t>
      </w:r>
    </w:p>
    <w:p w14:paraId="0F65F136" w14:textId="77777777" w:rsidR="009022CE" w:rsidRDefault="00986F61" w:rsidP="00BC2102">
      <w:pPr>
        <w:pStyle w:val="ListParagraph"/>
        <w:numPr>
          <w:ilvl w:val="0"/>
          <w:numId w:val="4"/>
        </w:numPr>
      </w:pPr>
      <w:r>
        <w:t>PR_60_60_38_00</w:t>
      </w:r>
      <w:r w:rsidR="009022CE">
        <w:t xml:space="preserve"> STORAGE CYLINDERS AND CALORIFIERS </w:t>
      </w:r>
    </w:p>
    <w:p w14:paraId="54E365CE" w14:textId="77777777" w:rsidR="009022CE" w:rsidRDefault="00986F61" w:rsidP="00BC2102">
      <w:pPr>
        <w:pStyle w:val="ListParagraph"/>
        <w:numPr>
          <w:ilvl w:val="0"/>
          <w:numId w:val="4"/>
        </w:numPr>
      </w:pPr>
      <w:r>
        <w:t>PR_25_31_48_00</w:t>
      </w:r>
      <w:r w:rsidR="009022CE">
        <w:t xml:space="preserve"> THERMAL INSULATION</w:t>
      </w:r>
    </w:p>
    <w:p w14:paraId="32C56ABA" w14:textId="77777777" w:rsidR="009022CE" w:rsidRDefault="00986F61" w:rsidP="00BC2102">
      <w:pPr>
        <w:pStyle w:val="ListParagraph"/>
        <w:numPr>
          <w:ilvl w:val="0"/>
          <w:numId w:val="4"/>
        </w:numPr>
      </w:pPr>
      <w:r>
        <w:t xml:space="preserve">AC_60_00_00_00 </w:t>
      </w:r>
      <w:r w:rsidR="009022CE">
        <w:t xml:space="preserve"> TESTING AND COMMISSIONING</w:t>
      </w:r>
    </w:p>
    <w:p w14:paraId="5A9C21B5" w14:textId="77777777" w:rsidR="009022CE" w:rsidRDefault="00986F61" w:rsidP="00BC2102">
      <w:pPr>
        <w:pStyle w:val="ListParagraph"/>
        <w:numPr>
          <w:ilvl w:val="0"/>
          <w:numId w:val="4"/>
        </w:numPr>
      </w:pPr>
      <w:r>
        <w:t>PR_80_77_94_00</w:t>
      </w:r>
      <w:r w:rsidR="009022CE">
        <w:t xml:space="preserve"> VIBRATION ISOLATION MOUNTINGS</w:t>
      </w:r>
    </w:p>
    <w:p w14:paraId="32C6092D" w14:textId="77777777" w:rsidR="009022CE" w:rsidRDefault="00986F61" w:rsidP="00BC2102">
      <w:pPr>
        <w:pStyle w:val="ListParagraph"/>
        <w:numPr>
          <w:ilvl w:val="0"/>
          <w:numId w:val="4"/>
        </w:numPr>
      </w:pPr>
      <w:r>
        <w:t>PR_40_10_57_26</w:t>
      </w:r>
      <w:r w:rsidR="009022CE">
        <w:t xml:space="preserve"> IDENTIFICATION - MECHANICAL</w:t>
      </w:r>
    </w:p>
    <w:p w14:paraId="725AD6D1" w14:textId="77777777" w:rsidR="009022CE" w:rsidRDefault="003D44FA" w:rsidP="00BC2102">
      <w:pPr>
        <w:pStyle w:val="ListParagraph"/>
        <w:numPr>
          <w:ilvl w:val="0"/>
          <w:numId w:val="4"/>
        </w:numPr>
      </w:pPr>
      <w:r>
        <w:t>PR_20_29_00_00</w:t>
      </w:r>
      <w:r w:rsidR="009022CE">
        <w:t xml:space="preserve"> FIXING TO BUILDING FABRIC</w:t>
      </w:r>
    </w:p>
    <w:p w14:paraId="21EFF71B" w14:textId="77777777" w:rsidR="009022CE" w:rsidRDefault="003D44FA" w:rsidP="00BC2102">
      <w:pPr>
        <w:pStyle w:val="ListParagraph"/>
        <w:numPr>
          <w:ilvl w:val="0"/>
          <w:numId w:val="4"/>
        </w:numPr>
      </w:pPr>
      <w:r>
        <w:t>PR_35_31_68_72</w:t>
      </w:r>
      <w:r w:rsidR="009022CE">
        <w:t xml:space="preserve"> PAINTING AND ANTI-CORROSION TREATMENTS</w:t>
      </w:r>
    </w:p>
    <w:p w14:paraId="0DE77EEF" w14:textId="77777777" w:rsidR="009022CE" w:rsidRDefault="009022CE" w:rsidP="009022CE"/>
    <w:p w14:paraId="04FD4C2D" w14:textId="77777777" w:rsidR="009022CE" w:rsidRDefault="009022CE" w:rsidP="009022CE">
      <w:pPr>
        <w:rPr>
          <w:rFonts w:asciiTheme="majorHAnsi" w:eastAsiaTheme="majorEastAsia" w:hAnsiTheme="majorHAnsi" w:cstheme="majorBidi"/>
          <w:b/>
          <w:bCs/>
          <w:caps/>
          <w:sz w:val="28"/>
          <w:szCs w:val="28"/>
        </w:rPr>
      </w:pPr>
      <w:r>
        <w:br w:type="page"/>
      </w:r>
    </w:p>
    <w:p w14:paraId="04601A6A" w14:textId="77777777" w:rsidR="009022CE" w:rsidRPr="00625547" w:rsidRDefault="009022CE" w:rsidP="009022CE">
      <w:pPr>
        <w:pStyle w:val="Heading1"/>
        <w:numPr>
          <w:ilvl w:val="0"/>
          <w:numId w:val="0"/>
        </w:numPr>
        <w:ind w:left="851" w:hanging="851"/>
      </w:pPr>
      <w:bookmarkStart w:id="77" w:name="_Toc15913769"/>
      <w:r w:rsidRPr="004E435E">
        <w:rPr>
          <w:noProof/>
          <w:color w:val="0070C0"/>
          <w:lang w:eastAsia="en-GB"/>
        </w:rPr>
        <mc:AlternateContent>
          <mc:Choice Requires="wps">
            <w:drawing>
              <wp:anchor distT="0" distB="36195" distL="114300" distR="114300" simplePos="0" relativeHeight="251693056" behindDoc="0" locked="1" layoutInCell="1" allowOverlap="1" wp14:anchorId="5A00883B" wp14:editId="61771B72">
                <wp:simplePos x="0" y="0"/>
                <wp:positionH relativeFrom="column">
                  <wp:posOffset>3175</wp:posOffset>
                </wp:positionH>
                <wp:positionV relativeFrom="paragraph">
                  <wp:posOffset>215900</wp:posOffset>
                </wp:positionV>
                <wp:extent cx="2070000" cy="0"/>
                <wp:effectExtent l="0" t="19050" r="6985" b="19050"/>
                <wp:wrapNone/>
                <wp:docPr id="15" name="Straight Connector 15"/>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B9F9CD" id="Straight Connector 15" o:spid="_x0000_s1026" style="position:absolute;z-index:251693056;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Ld7&#10;Yf3eAQAAKAQAAA4AAAAAAAAAAAAAAAAALgIAAGRycy9lMm9Eb2MueG1sUEsBAi0AFAAGAAgAAAAh&#10;AAMpz1vZAAAABgEAAA8AAAAAAAAAAAAAAAAAOAQAAGRycy9kb3ducmV2LnhtbFBLBQYAAAAABAAE&#10;APMAAAA+BQAAAAA=&#10;" strokecolor="black [3213]" strokeweight="3pt">
                <w10:anchorlock/>
              </v:line>
            </w:pict>
          </mc:Fallback>
        </mc:AlternateContent>
      </w:r>
      <w:r w:rsidR="00E3059F" w:rsidRPr="004E435E">
        <w:rPr>
          <w:color w:val="0070C0"/>
          <w:lang w:eastAsia="en-GB"/>
        </w:rPr>
        <w:t>Ss_55_70_38_20</w:t>
      </w:r>
      <w:r w:rsidRPr="003E480E">
        <w:tab/>
        <w:t>Hot Water</w:t>
      </w:r>
      <w:bookmarkEnd w:id="77"/>
      <w:r>
        <w:t xml:space="preserve"> </w:t>
      </w:r>
    </w:p>
    <w:p w14:paraId="75E21398" w14:textId="77777777" w:rsidR="009022CE" w:rsidRDefault="009022CE" w:rsidP="009022CE">
      <w:pPr>
        <w:pStyle w:val="Heading2"/>
        <w:numPr>
          <w:ilvl w:val="0"/>
          <w:numId w:val="0"/>
        </w:numPr>
        <w:ind w:left="851" w:hanging="851"/>
      </w:pPr>
      <w:r>
        <w:t>PERFORMANCE OBJECTIVES</w:t>
      </w:r>
    </w:p>
    <w:p w14:paraId="7D16AC2B" w14:textId="77777777" w:rsidR="005C4FB9" w:rsidRPr="005C4FB9" w:rsidRDefault="005C4FB9" w:rsidP="005C4FB9"/>
    <w:p w14:paraId="69D7FADC" w14:textId="77777777" w:rsidR="009022CE" w:rsidRDefault="009022CE" w:rsidP="009022CE">
      <w:pPr>
        <w:pStyle w:val="Heading2"/>
        <w:numPr>
          <w:ilvl w:val="0"/>
          <w:numId w:val="0"/>
        </w:numPr>
        <w:ind w:left="851" w:hanging="851"/>
      </w:pPr>
      <w:r>
        <w:t>DESIGN PARAMETERS</w:t>
      </w:r>
    </w:p>
    <w:p w14:paraId="1DBFB2E6" w14:textId="77777777" w:rsidR="00692237" w:rsidRDefault="00692237" w:rsidP="00692237">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692237" w:rsidRPr="003D27CF" w14:paraId="16448FA3" w14:textId="77777777" w:rsidTr="00692237">
        <w:trPr>
          <w:cnfStyle w:val="100000000000" w:firstRow="1" w:lastRow="0" w:firstColumn="0" w:lastColumn="0" w:oddVBand="0" w:evenVBand="0" w:oddHBand="0" w:evenHBand="0" w:firstRowFirstColumn="0" w:firstRowLastColumn="0" w:lastRowFirstColumn="0" w:lastRowLastColumn="0"/>
        </w:trPr>
        <w:tc>
          <w:tcPr>
            <w:tcW w:w="2405" w:type="dxa"/>
          </w:tcPr>
          <w:p w14:paraId="5E3EE763" w14:textId="77777777" w:rsidR="00692237" w:rsidRPr="003D27CF" w:rsidRDefault="00692237" w:rsidP="00692237">
            <w:pPr>
              <w:spacing w:before="0" w:beforeAutospacing="0" w:after="240" w:afterAutospacing="0" w:line="240" w:lineRule="atLeast"/>
              <w:rPr>
                <w:b w:val="0"/>
              </w:rPr>
            </w:pPr>
            <w:r w:rsidRPr="003D27CF">
              <w:rPr>
                <w:b w:val="0"/>
              </w:rPr>
              <w:t xml:space="preserve">Statutory Acts </w:t>
            </w:r>
          </w:p>
        </w:tc>
        <w:tc>
          <w:tcPr>
            <w:tcW w:w="6769" w:type="dxa"/>
            <w:gridSpan w:val="3"/>
          </w:tcPr>
          <w:p w14:paraId="2E3FA5E5" w14:textId="77777777" w:rsidR="00692237" w:rsidRDefault="00692237"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5ACC0F5E" w14:textId="77777777" w:rsidR="00692237" w:rsidRPr="00A3536F" w:rsidRDefault="00692237" w:rsidP="00692237">
            <w:pPr>
              <w:spacing w:before="0" w:beforeAutospacing="0" w:after="240" w:afterAutospacing="0" w:line="240" w:lineRule="atLeast"/>
              <w:rPr>
                <w:b w:val="0"/>
              </w:rPr>
            </w:pPr>
            <w:r w:rsidRPr="00A3536F">
              <w:rPr>
                <w:b w:val="0"/>
              </w:rPr>
              <w:t>The Water Supply (Water Fittings) Regulations 1999</w:t>
            </w:r>
          </w:p>
          <w:p w14:paraId="6176666F" w14:textId="77777777" w:rsidR="00692237" w:rsidRPr="003D27CF" w:rsidRDefault="00692237" w:rsidP="00692237">
            <w:pPr>
              <w:spacing w:before="0" w:beforeAutospacing="0" w:after="240" w:afterAutospacing="0" w:line="240" w:lineRule="atLeast"/>
              <w:rPr>
                <w:b w:val="0"/>
              </w:rPr>
            </w:pPr>
            <w:r w:rsidRPr="00A3536F">
              <w:rPr>
                <w:b w:val="0"/>
              </w:rPr>
              <w:t>Pressure Equipment Directive (PED) 97/23/EC, implemented in the UK throughthe Pressure Equipment Regulations 1999</w:t>
            </w:r>
          </w:p>
        </w:tc>
      </w:tr>
      <w:tr w:rsidR="00692237" w:rsidRPr="003D27CF" w14:paraId="02A84066" w14:textId="77777777" w:rsidTr="00692237">
        <w:tc>
          <w:tcPr>
            <w:tcW w:w="2405" w:type="dxa"/>
          </w:tcPr>
          <w:p w14:paraId="5F47157D" w14:textId="77777777" w:rsidR="00692237" w:rsidRPr="003D27CF" w:rsidRDefault="00692237" w:rsidP="00692237">
            <w:pPr>
              <w:spacing w:before="0" w:beforeAutospacing="0" w:after="240" w:afterAutospacing="0" w:line="240" w:lineRule="atLeast"/>
            </w:pPr>
            <w:r w:rsidRPr="003D27CF">
              <w:t xml:space="preserve">Building Control / Local Authority requirements </w:t>
            </w:r>
          </w:p>
        </w:tc>
        <w:tc>
          <w:tcPr>
            <w:tcW w:w="6769" w:type="dxa"/>
            <w:gridSpan w:val="3"/>
          </w:tcPr>
          <w:p w14:paraId="45103BDE" w14:textId="77777777" w:rsidR="00692237" w:rsidRPr="003D27CF" w:rsidRDefault="00692237" w:rsidP="00692237">
            <w:pPr>
              <w:spacing w:before="0" w:beforeAutospacing="0" w:after="240" w:afterAutospacing="0" w:line="240" w:lineRule="atLeast"/>
            </w:pPr>
            <w:commentRangeStart w:id="78"/>
            <w:r w:rsidRPr="003D27CF">
              <w:t xml:space="preserve">The Building Regulations Approved Documents </w:t>
            </w:r>
          </w:p>
          <w:p w14:paraId="1AD59D3A" w14:textId="77777777" w:rsidR="00692237" w:rsidRPr="00A3536F" w:rsidRDefault="00692237" w:rsidP="00692237">
            <w:pPr>
              <w:numPr>
                <w:ilvl w:val="0"/>
                <w:numId w:val="7"/>
              </w:numPr>
              <w:contextualSpacing/>
            </w:pPr>
            <w:r w:rsidRPr="00A3536F">
              <w:t>G 2010 (Sanitation, Hot Water Safety and Water Efficiency)</w:t>
            </w:r>
          </w:p>
          <w:p w14:paraId="0FFD6AED" w14:textId="77777777" w:rsidR="00692237" w:rsidRPr="00A3536F" w:rsidRDefault="00D37164" w:rsidP="00692237">
            <w:pPr>
              <w:numPr>
                <w:ilvl w:val="0"/>
                <w:numId w:val="7"/>
              </w:numPr>
              <w:contextualSpacing/>
            </w:pPr>
            <w:r>
              <w:t>H - Drainage and waste disposal</w:t>
            </w:r>
          </w:p>
          <w:p w14:paraId="07FBCA10" w14:textId="77777777" w:rsidR="000C32C1" w:rsidRDefault="000C32C1" w:rsidP="000C32C1">
            <w:pPr>
              <w:numPr>
                <w:ilvl w:val="0"/>
                <w:numId w:val="7"/>
              </w:numPr>
              <w:spacing w:before="0" w:beforeAutospacing="0" w:after="240" w:afterAutospacing="0" w:line="240" w:lineRule="atLeast"/>
              <w:contextualSpacing/>
            </w:pPr>
            <w:r>
              <w:t xml:space="preserve">Part L1a </w:t>
            </w:r>
            <w:r w:rsidRPr="0038416A">
              <w:t>Conservation of fuel and power in new dwellings</w:t>
            </w:r>
          </w:p>
          <w:p w14:paraId="6183719F" w14:textId="77777777" w:rsidR="000C32C1" w:rsidRDefault="000C32C1" w:rsidP="000C32C1">
            <w:pPr>
              <w:numPr>
                <w:ilvl w:val="0"/>
                <w:numId w:val="7"/>
              </w:numPr>
              <w:spacing w:before="0" w:beforeAutospacing="0" w:after="240" w:afterAutospacing="0" w:line="240" w:lineRule="atLeast"/>
              <w:contextualSpacing/>
            </w:pPr>
            <w:r>
              <w:t xml:space="preserve">Part L1b </w:t>
            </w:r>
            <w:r w:rsidRPr="0038416A">
              <w:t xml:space="preserve">Conservation of fuel and power in </w:t>
            </w:r>
            <w:r>
              <w:t>existing</w:t>
            </w:r>
            <w:r w:rsidRPr="0038416A">
              <w:t xml:space="preserve"> dwellings</w:t>
            </w:r>
          </w:p>
          <w:p w14:paraId="0AAAC83E" w14:textId="77777777" w:rsidR="000C32C1" w:rsidRDefault="000C32C1" w:rsidP="000C32C1">
            <w:pPr>
              <w:numPr>
                <w:ilvl w:val="0"/>
                <w:numId w:val="7"/>
              </w:numPr>
              <w:spacing w:before="0" w:beforeAutospacing="0" w:after="240" w:afterAutospacing="0" w:line="240" w:lineRule="atLeast"/>
              <w:contextualSpacing/>
            </w:pPr>
            <w:r>
              <w:t xml:space="preserve">Part L2a </w:t>
            </w:r>
            <w:r w:rsidRPr="0038416A">
              <w:t xml:space="preserve">Conservation of fuel and power in new </w:t>
            </w:r>
            <w:r>
              <w:t xml:space="preserve">buildings other than </w:t>
            </w:r>
            <w:r w:rsidRPr="0038416A">
              <w:t>dwellings</w:t>
            </w:r>
          </w:p>
          <w:p w14:paraId="54D0A014" w14:textId="77777777" w:rsidR="000C32C1" w:rsidRDefault="000C32C1" w:rsidP="000C32C1">
            <w:pPr>
              <w:numPr>
                <w:ilvl w:val="0"/>
                <w:numId w:val="7"/>
              </w:numPr>
              <w:spacing w:before="0" w:beforeAutospacing="0" w:after="240" w:afterAutospacing="0" w:line="240" w:lineRule="atLeast"/>
              <w:contextualSpacing/>
            </w:pPr>
            <w:r>
              <w:t xml:space="preserve">Part L2b </w:t>
            </w:r>
            <w:r w:rsidRPr="0038416A">
              <w:t xml:space="preserve">Conservation of fuel and power in </w:t>
            </w:r>
            <w:r>
              <w:t>existing</w:t>
            </w:r>
            <w:r w:rsidRPr="0038416A">
              <w:t xml:space="preserve"> </w:t>
            </w:r>
            <w:r>
              <w:t xml:space="preserve">buildings other than </w:t>
            </w:r>
            <w:r w:rsidRPr="0038416A">
              <w:t>dwellings</w:t>
            </w:r>
          </w:p>
          <w:p w14:paraId="629A09E3" w14:textId="77777777" w:rsidR="00692237" w:rsidRPr="00A3536F" w:rsidRDefault="00692237" w:rsidP="00692237">
            <w:pPr>
              <w:numPr>
                <w:ilvl w:val="0"/>
                <w:numId w:val="7"/>
              </w:numPr>
              <w:spacing w:before="0" w:beforeAutospacing="0" w:after="240" w:afterAutospacing="0" w:line="240" w:lineRule="atLeast"/>
              <w:contextualSpacing/>
            </w:pPr>
            <w:r w:rsidRPr="00A3536F">
              <w:t xml:space="preserve">The Water Efficiency Calculator for new dwellings </w:t>
            </w:r>
          </w:p>
          <w:p w14:paraId="4A7A3583" w14:textId="77777777" w:rsidR="00692237" w:rsidRPr="00A3536F" w:rsidRDefault="00692237" w:rsidP="00692237">
            <w:pPr>
              <w:numPr>
                <w:ilvl w:val="0"/>
                <w:numId w:val="7"/>
              </w:numPr>
              <w:spacing w:before="0" w:beforeAutospacing="0" w:after="240" w:afterAutospacing="0" w:line="240" w:lineRule="atLeast"/>
              <w:contextualSpacing/>
            </w:pPr>
            <w:r w:rsidRPr="00A3536F">
              <w:t xml:space="preserve">Domestic Building Services Compliance Guide </w:t>
            </w:r>
          </w:p>
          <w:p w14:paraId="4D63B995" w14:textId="77777777" w:rsidR="00692237" w:rsidRDefault="00692237" w:rsidP="00692237">
            <w:pPr>
              <w:numPr>
                <w:ilvl w:val="0"/>
                <w:numId w:val="7"/>
              </w:numPr>
              <w:spacing w:before="0" w:beforeAutospacing="0" w:after="240" w:afterAutospacing="0" w:line="240" w:lineRule="atLeast"/>
              <w:contextualSpacing/>
            </w:pPr>
            <w:r w:rsidRPr="00A3536F">
              <w:t>Non-Domestic Building Services Compliance Guide</w:t>
            </w:r>
          </w:p>
          <w:p w14:paraId="05D35E8D" w14:textId="77777777" w:rsidR="00692237" w:rsidRDefault="00692237" w:rsidP="00692237">
            <w:pPr>
              <w:spacing w:before="0" w:beforeAutospacing="0" w:after="240" w:afterAutospacing="0" w:line="240" w:lineRule="atLeast"/>
            </w:pPr>
            <w:r>
              <w:t>The Scottish Building Standards</w:t>
            </w:r>
          </w:p>
          <w:p w14:paraId="18DEFD66" w14:textId="77777777" w:rsidR="00692237" w:rsidRDefault="00692237" w:rsidP="00692237">
            <w:pPr>
              <w:pStyle w:val="ListParagraph"/>
              <w:numPr>
                <w:ilvl w:val="0"/>
                <w:numId w:val="7"/>
              </w:numPr>
            </w:pPr>
            <w:r>
              <w:t>Section 3 (Environment)</w:t>
            </w:r>
            <w:commentRangeEnd w:id="78"/>
            <w:r>
              <w:rPr>
                <w:rStyle w:val="CommentReference"/>
              </w:rPr>
              <w:commentReference w:id="78"/>
            </w:r>
          </w:p>
          <w:p w14:paraId="3DABF20B" w14:textId="77777777" w:rsidR="00692237" w:rsidRPr="00187245" w:rsidRDefault="00692237" w:rsidP="00692237">
            <w:pPr>
              <w:pStyle w:val="ListParagraph"/>
              <w:numPr>
                <w:ilvl w:val="0"/>
                <w:numId w:val="7"/>
              </w:numPr>
            </w:pPr>
            <w:r w:rsidRPr="00187245">
              <w:t>Section 6 (Energy)</w:t>
            </w:r>
          </w:p>
          <w:p w14:paraId="08716E7C" w14:textId="77777777" w:rsidR="00692237" w:rsidRPr="003D27CF" w:rsidRDefault="00692237" w:rsidP="00692237">
            <w:commentRangeStart w:id="79"/>
            <w:r>
              <w:t>Thames Water Requirements</w:t>
            </w:r>
            <w:commentRangeEnd w:id="79"/>
            <w:r>
              <w:rPr>
                <w:rStyle w:val="CommentReference"/>
              </w:rPr>
              <w:commentReference w:id="79"/>
            </w:r>
          </w:p>
        </w:tc>
      </w:tr>
      <w:tr w:rsidR="00692237" w:rsidRPr="003D27CF" w14:paraId="0065082D" w14:textId="77777777" w:rsidTr="00692237">
        <w:tc>
          <w:tcPr>
            <w:tcW w:w="2405" w:type="dxa"/>
          </w:tcPr>
          <w:p w14:paraId="0BBB491F" w14:textId="77777777" w:rsidR="00692237" w:rsidRPr="003D27CF" w:rsidRDefault="00692237" w:rsidP="00692237">
            <w:pPr>
              <w:spacing w:before="0" w:beforeAutospacing="0" w:after="240" w:afterAutospacing="0" w:line="240" w:lineRule="atLeast"/>
            </w:pPr>
            <w:r w:rsidRPr="003D27CF">
              <w:t xml:space="preserve">Industry standards </w:t>
            </w:r>
          </w:p>
        </w:tc>
        <w:tc>
          <w:tcPr>
            <w:tcW w:w="6769" w:type="dxa"/>
            <w:gridSpan w:val="3"/>
          </w:tcPr>
          <w:p w14:paraId="2AF0E95B" w14:textId="77777777" w:rsidR="00692237" w:rsidRPr="00A3536F" w:rsidRDefault="00692237" w:rsidP="00692237">
            <w:pPr>
              <w:spacing w:before="0" w:beforeAutospacing="0" w:after="240" w:afterAutospacing="0" w:line="240" w:lineRule="atLeast"/>
            </w:pPr>
            <w:r w:rsidRPr="00A3536F">
              <w:t>Chartered Institute of Building Services Engineers (CIBSE)</w:t>
            </w:r>
          </w:p>
          <w:p w14:paraId="77351047" w14:textId="77777777" w:rsidR="00692237" w:rsidRDefault="00692237" w:rsidP="00692237">
            <w:pPr>
              <w:numPr>
                <w:ilvl w:val="0"/>
                <w:numId w:val="10"/>
              </w:numPr>
              <w:contextualSpacing/>
            </w:pPr>
            <w:r>
              <w:t>CIBSE Guide C</w:t>
            </w:r>
            <w:r w:rsidRPr="00A3536F">
              <w:t xml:space="preserve">: </w:t>
            </w:r>
            <w:r>
              <w:t>Reference Data</w:t>
            </w:r>
          </w:p>
          <w:p w14:paraId="49BE68A5" w14:textId="77777777" w:rsidR="00692237" w:rsidRPr="00A3536F" w:rsidRDefault="00692237" w:rsidP="00692237">
            <w:pPr>
              <w:numPr>
                <w:ilvl w:val="0"/>
                <w:numId w:val="10"/>
              </w:numPr>
              <w:contextualSpacing/>
            </w:pPr>
            <w:r w:rsidRPr="00A3536F">
              <w:t>CIBSE Guide G: Public Health and Plumbing Engineering</w:t>
            </w:r>
          </w:p>
          <w:p w14:paraId="28C152F1" w14:textId="77777777" w:rsidR="00692237" w:rsidRPr="00A3536F" w:rsidRDefault="00692237" w:rsidP="00692237">
            <w:pPr>
              <w:numPr>
                <w:ilvl w:val="0"/>
                <w:numId w:val="10"/>
              </w:numPr>
              <w:contextualSpacing/>
            </w:pPr>
            <w:r w:rsidRPr="00A3536F">
              <w:t xml:space="preserve">Commissioning Code W: Water Distribution Systems </w:t>
            </w:r>
          </w:p>
          <w:p w14:paraId="1B97A897" w14:textId="77777777" w:rsidR="00692237" w:rsidRPr="00A3536F" w:rsidRDefault="00692237" w:rsidP="00692237">
            <w:pPr>
              <w:numPr>
                <w:ilvl w:val="0"/>
                <w:numId w:val="10"/>
              </w:numPr>
              <w:contextualSpacing/>
            </w:pPr>
            <w:r w:rsidRPr="00A3536F">
              <w:t>TM 13: Minimising the Risk of Legionnaires’ Disease</w:t>
            </w:r>
          </w:p>
          <w:p w14:paraId="242B75CF" w14:textId="77777777" w:rsidR="00692237" w:rsidRPr="00A3536F" w:rsidRDefault="00692237" w:rsidP="00692237">
            <w:r>
              <w:br/>
            </w:r>
            <w:r w:rsidRPr="00A3536F">
              <w:t>Building Services Research and Information Association (BSRIA)</w:t>
            </w:r>
          </w:p>
          <w:p w14:paraId="32534E95" w14:textId="77777777" w:rsidR="00692237" w:rsidRPr="00B16FED" w:rsidRDefault="00692237" w:rsidP="00692237">
            <w:pPr>
              <w:numPr>
                <w:ilvl w:val="0"/>
                <w:numId w:val="10"/>
              </w:numPr>
              <w:contextualSpacing/>
            </w:pPr>
            <w:r w:rsidRPr="00B16FED">
              <w:t>Variable flow Water Systems ‐ Design, installation and commissioning guidance AG</w:t>
            </w:r>
            <w:r>
              <w:t xml:space="preserve"> </w:t>
            </w:r>
            <w:r w:rsidRPr="00B16FED">
              <w:t>16/2002</w:t>
            </w:r>
          </w:p>
          <w:p w14:paraId="40FA6F70" w14:textId="77777777" w:rsidR="00692237" w:rsidRPr="00A3536F" w:rsidRDefault="00692237" w:rsidP="00692237">
            <w:pPr>
              <w:numPr>
                <w:ilvl w:val="0"/>
                <w:numId w:val="10"/>
              </w:numPr>
              <w:contextualSpacing/>
            </w:pPr>
            <w:r w:rsidRPr="00A3536F">
              <w:t xml:space="preserve">Commissioning Water Systems </w:t>
            </w:r>
            <w:r>
              <w:t>BG 2/2010</w:t>
            </w:r>
          </w:p>
          <w:p w14:paraId="6291F633" w14:textId="77777777" w:rsidR="00692237" w:rsidRPr="00A3536F" w:rsidRDefault="00692237" w:rsidP="00692237">
            <w:pPr>
              <w:numPr>
                <w:ilvl w:val="0"/>
                <w:numId w:val="10"/>
              </w:numPr>
              <w:contextualSpacing/>
            </w:pPr>
            <w:r w:rsidRPr="002404A9">
              <w:t xml:space="preserve">Legionnaire's Disease - Operation and Maintenance Log Book </w:t>
            </w:r>
            <w:r>
              <w:t>BG 58</w:t>
            </w:r>
            <w:r w:rsidRPr="00A3536F">
              <w:t>/</w:t>
            </w:r>
            <w:r>
              <w:t>2015</w:t>
            </w:r>
          </w:p>
          <w:p w14:paraId="149EEC8E" w14:textId="77777777" w:rsidR="00692237" w:rsidRPr="00A3536F" w:rsidRDefault="00692237" w:rsidP="00692237">
            <w:pPr>
              <w:numPr>
                <w:ilvl w:val="0"/>
                <w:numId w:val="10"/>
              </w:numPr>
              <w:contextualSpacing/>
            </w:pPr>
            <w:r w:rsidRPr="00E7390E">
              <w:t xml:space="preserve">Legionnaires' Disease </w:t>
            </w:r>
            <w:r>
              <w:t>‐ Risk assessment BG 57/2015</w:t>
            </w:r>
          </w:p>
          <w:p w14:paraId="2FE5B7E3" w14:textId="77777777" w:rsidR="00692237" w:rsidRDefault="00692237" w:rsidP="00692237">
            <w:pPr>
              <w:numPr>
                <w:ilvl w:val="0"/>
                <w:numId w:val="10"/>
              </w:numPr>
              <w:contextualSpacing/>
            </w:pPr>
            <w:r w:rsidRPr="00A3536F">
              <w:t>Cold Water Storage Tanks TN</w:t>
            </w:r>
            <w:r>
              <w:t xml:space="preserve"> </w:t>
            </w:r>
            <w:r w:rsidRPr="00A3536F">
              <w:t>13/98</w:t>
            </w:r>
          </w:p>
          <w:p w14:paraId="1ACC5110" w14:textId="77777777" w:rsidR="00692237" w:rsidRPr="00A3536F" w:rsidRDefault="00692237" w:rsidP="00692237">
            <w:pPr>
              <w:contextualSpacing/>
            </w:pPr>
          </w:p>
          <w:p w14:paraId="2B4EA53C" w14:textId="77777777" w:rsidR="00692237" w:rsidRPr="00A3536F" w:rsidRDefault="00692237" w:rsidP="00692237">
            <w:r w:rsidRPr="00A3536F">
              <w:t>Water Regulations Advisory Scheme (WRAS)</w:t>
            </w:r>
          </w:p>
          <w:p w14:paraId="0325C126" w14:textId="77777777" w:rsidR="00692237" w:rsidRPr="00A3536F" w:rsidRDefault="00692237" w:rsidP="00692237">
            <w:pPr>
              <w:numPr>
                <w:ilvl w:val="0"/>
                <w:numId w:val="10"/>
              </w:numPr>
              <w:contextualSpacing/>
            </w:pPr>
            <w:r w:rsidRPr="00A3536F">
              <w:t>The Water Regulations Guide</w:t>
            </w:r>
          </w:p>
          <w:p w14:paraId="5A6F73D1" w14:textId="77777777" w:rsidR="00692237" w:rsidRDefault="00692237" w:rsidP="00692237">
            <w:pPr>
              <w:pStyle w:val="ListParagraph"/>
              <w:numPr>
                <w:ilvl w:val="0"/>
                <w:numId w:val="10"/>
              </w:numPr>
            </w:pPr>
            <w:r w:rsidRPr="00A3536F">
              <w:t>Information and guidance notes</w:t>
            </w:r>
          </w:p>
          <w:p w14:paraId="00BB0ECB" w14:textId="77777777" w:rsidR="00692237" w:rsidRDefault="00692237" w:rsidP="00692237">
            <w:r w:rsidRPr="004349BC">
              <w:t>Plumbing Engineering  Services Design Guide</w:t>
            </w:r>
          </w:p>
          <w:p w14:paraId="23334183" w14:textId="77777777" w:rsidR="00692237" w:rsidRPr="008A3572" w:rsidRDefault="00692237" w:rsidP="00692237">
            <w:r w:rsidRPr="004349BC">
              <w:t>HSE ACoP L8</w:t>
            </w:r>
            <w:r>
              <w:t xml:space="preserve">  -</w:t>
            </w:r>
            <w:r w:rsidRPr="004349BC">
              <w:rPr>
                <w:rFonts w:cstheme="minorHAnsi"/>
              </w:rPr>
              <w:t xml:space="preserve"> Legionnaires' disease. The control of Legionella bacteria in water systems. Approved Code of Practice and guidance. 3rd edition (2012 reprint)</w:t>
            </w:r>
          </w:p>
        </w:tc>
      </w:tr>
      <w:tr w:rsidR="00692237" w:rsidRPr="003D27CF" w14:paraId="1A16FD6C" w14:textId="77777777" w:rsidTr="00692237">
        <w:tc>
          <w:tcPr>
            <w:tcW w:w="2405" w:type="dxa"/>
          </w:tcPr>
          <w:p w14:paraId="3EF74D33" w14:textId="77777777" w:rsidR="00692237" w:rsidRPr="003D27CF" w:rsidRDefault="00692237" w:rsidP="00692237">
            <w:pPr>
              <w:spacing w:before="0" w:beforeAutospacing="0" w:after="240" w:afterAutospacing="0" w:line="240" w:lineRule="atLeast"/>
            </w:pPr>
            <w:r w:rsidRPr="003D27CF">
              <w:t xml:space="preserve">British Standards </w:t>
            </w:r>
          </w:p>
        </w:tc>
        <w:tc>
          <w:tcPr>
            <w:tcW w:w="1418" w:type="dxa"/>
          </w:tcPr>
          <w:p w14:paraId="30596B1E" w14:textId="77777777" w:rsidR="00692237" w:rsidRPr="00A3536F" w:rsidRDefault="00692237" w:rsidP="00692237">
            <w:r w:rsidRPr="00A3536F">
              <w:t>BS EN  806 </w:t>
            </w:r>
            <w:r>
              <w:t>– all parts</w:t>
            </w:r>
          </w:p>
        </w:tc>
        <w:tc>
          <w:tcPr>
            <w:tcW w:w="850" w:type="dxa"/>
          </w:tcPr>
          <w:p w14:paraId="716F3650" w14:textId="77777777" w:rsidR="00692237" w:rsidRPr="00A3536F" w:rsidRDefault="00692237" w:rsidP="00692237">
            <w:r>
              <w:t>Varies</w:t>
            </w:r>
          </w:p>
        </w:tc>
        <w:tc>
          <w:tcPr>
            <w:tcW w:w="4501" w:type="dxa"/>
          </w:tcPr>
          <w:p w14:paraId="528381CA" w14:textId="77777777" w:rsidR="00692237" w:rsidRPr="00A3536F" w:rsidRDefault="00692237" w:rsidP="00692237">
            <w:r w:rsidRPr="00A3536F">
              <w:t xml:space="preserve">Specifications for installations inside buildings conveying water for human consumption </w:t>
            </w:r>
            <w:r>
              <w:t xml:space="preserve">- </w:t>
            </w:r>
            <w:r w:rsidRPr="00A3536F">
              <w:t>All relevant parts</w:t>
            </w:r>
          </w:p>
        </w:tc>
      </w:tr>
      <w:tr w:rsidR="00692237" w:rsidRPr="003D27CF" w14:paraId="4248CA0A" w14:textId="77777777" w:rsidTr="00692237">
        <w:tc>
          <w:tcPr>
            <w:tcW w:w="2405" w:type="dxa"/>
          </w:tcPr>
          <w:p w14:paraId="7F04E64E" w14:textId="77777777" w:rsidR="00692237" w:rsidRPr="003D27CF" w:rsidRDefault="00692237" w:rsidP="00692237">
            <w:pPr>
              <w:spacing w:before="0" w:beforeAutospacing="0" w:after="240" w:afterAutospacing="0" w:line="240" w:lineRule="atLeast"/>
            </w:pPr>
          </w:p>
        </w:tc>
        <w:tc>
          <w:tcPr>
            <w:tcW w:w="1418" w:type="dxa"/>
          </w:tcPr>
          <w:p w14:paraId="7A0448E0" w14:textId="77777777" w:rsidR="00692237" w:rsidRPr="00A3536F" w:rsidRDefault="00692237" w:rsidP="00692237">
            <w:r w:rsidRPr="00A3536F">
              <w:t>BS 8558</w:t>
            </w:r>
          </w:p>
        </w:tc>
        <w:tc>
          <w:tcPr>
            <w:tcW w:w="850" w:type="dxa"/>
          </w:tcPr>
          <w:p w14:paraId="116CB409" w14:textId="77777777" w:rsidR="00692237" w:rsidRPr="00A3536F" w:rsidRDefault="00692237" w:rsidP="00692237">
            <w:r>
              <w:t>2015</w:t>
            </w:r>
          </w:p>
        </w:tc>
        <w:tc>
          <w:tcPr>
            <w:tcW w:w="4501" w:type="dxa"/>
          </w:tcPr>
          <w:p w14:paraId="12437E16" w14:textId="77777777" w:rsidR="00692237" w:rsidRPr="00A3536F" w:rsidRDefault="00692237" w:rsidP="00692237">
            <w:r w:rsidRPr="00A3536F">
              <w:t>Guide to the design, installation, testing and maintenance of services supplying water for domestic use within buildings and their curtilages. Complementary guidance to BS EN 806</w:t>
            </w:r>
          </w:p>
        </w:tc>
      </w:tr>
      <w:tr w:rsidR="00692237" w:rsidRPr="003D27CF" w14:paraId="7839AA2B" w14:textId="77777777" w:rsidTr="00692237">
        <w:tc>
          <w:tcPr>
            <w:tcW w:w="2405" w:type="dxa"/>
          </w:tcPr>
          <w:p w14:paraId="7D7BB660" w14:textId="77777777" w:rsidR="00692237" w:rsidRPr="003D27CF" w:rsidRDefault="00692237" w:rsidP="00692237"/>
        </w:tc>
        <w:tc>
          <w:tcPr>
            <w:tcW w:w="1418" w:type="dxa"/>
          </w:tcPr>
          <w:p w14:paraId="0E106B6D" w14:textId="77777777" w:rsidR="00692237" w:rsidRPr="00A3536F" w:rsidRDefault="00692237" w:rsidP="00692237">
            <w:r>
              <w:t>BS 5422</w:t>
            </w:r>
          </w:p>
        </w:tc>
        <w:tc>
          <w:tcPr>
            <w:tcW w:w="850" w:type="dxa"/>
          </w:tcPr>
          <w:p w14:paraId="26F5F377" w14:textId="77777777" w:rsidR="00692237" w:rsidRPr="00A3536F" w:rsidRDefault="00692237" w:rsidP="00692237">
            <w:r>
              <w:t>2009</w:t>
            </w:r>
          </w:p>
        </w:tc>
        <w:tc>
          <w:tcPr>
            <w:tcW w:w="4501" w:type="dxa"/>
          </w:tcPr>
          <w:p w14:paraId="4489DEEB" w14:textId="77777777" w:rsidR="00692237" w:rsidRPr="00A3536F" w:rsidRDefault="00692237" w:rsidP="00692237">
            <w:r w:rsidRPr="00E7390E">
              <w:t>Method for specifying thermal insulating materials for pipes, tanks, vessels, ductwork and equipment operating within the temperature range -40°C to +700°C</w:t>
            </w:r>
          </w:p>
        </w:tc>
      </w:tr>
    </w:tbl>
    <w:p w14:paraId="57423ACA" w14:textId="77777777" w:rsidR="00692237" w:rsidRDefault="00692237" w:rsidP="00692237"/>
    <w:p w14:paraId="22D64B4D" w14:textId="77777777" w:rsidR="00692237" w:rsidRDefault="00692237" w:rsidP="00692237">
      <w:pPr>
        <w:pStyle w:val="Heading3"/>
      </w:pPr>
      <w:commentRangeStart w:id="80"/>
      <w:r>
        <w:t>Project Specific</w:t>
      </w:r>
      <w:commentRangeEnd w:id="80"/>
      <w:r>
        <w:rPr>
          <w:rStyle w:val="CommentReference"/>
          <w:rFonts w:asciiTheme="minorHAnsi" w:eastAsiaTheme="minorHAnsi" w:hAnsiTheme="minorHAnsi" w:cstheme="minorBidi"/>
          <w:b w:val="0"/>
          <w:bCs w:val="0"/>
        </w:rPr>
        <w:commentReference w:id="80"/>
      </w:r>
    </w:p>
    <w:tbl>
      <w:tblPr>
        <w:tblStyle w:val="Schedule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4"/>
        <w:gridCol w:w="1775"/>
        <w:gridCol w:w="4285"/>
      </w:tblGrid>
      <w:tr w:rsidR="00692237" w:rsidRPr="003D27CF" w14:paraId="1488C047" w14:textId="77777777" w:rsidTr="00692237">
        <w:trPr>
          <w:cnfStyle w:val="100000000000" w:firstRow="1" w:lastRow="0" w:firstColumn="0" w:lastColumn="0" w:oddVBand="0" w:evenVBand="0" w:oddHBand="0" w:evenHBand="0" w:firstRowFirstColumn="0" w:firstRowLastColumn="0" w:lastRowFirstColumn="0" w:lastRowLastColumn="0"/>
        </w:trPr>
        <w:tc>
          <w:tcPr>
            <w:tcW w:w="3114" w:type="dxa"/>
          </w:tcPr>
          <w:p w14:paraId="12137C60" w14:textId="77777777" w:rsidR="00692237" w:rsidRPr="003D27CF" w:rsidRDefault="00692237" w:rsidP="00692237">
            <w:r w:rsidRPr="00DE6CA8">
              <w:rPr>
                <w:rFonts w:cstheme="minorHAnsi"/>
                <w:b w:val="0"/>
              </w:rPr>
              <w:t xml:space="preserve">Utilities </w:t>
            </w:r>
          </w:p>
        </w:tc>
        <w:tc>
          <w:tcPr>
            <w:tcW w:w="6060" w:type="dxa"/>
            <w:gridSpan w:val="2"/>
          </w:tcPr>
          <w:p w14:paraId="10973995" w14:textId="77777777" w:rsidR="00692237" w:rsidRPr="00BC2102" w:rsidRDefault="00692237" w:rsidP="00692237">
            <w:pPr>
              <w:rPr>
                <w:rFonts w:cstheme="minorHAnsi"/>
                <w:b w:val="0"/>
              </w:rPr>
            </w:pPr>
            <w:r w:rsidRPr="00DE6CA8">
              <w:rPr>
                <w:rFonts w:cstheme="minorHAnsi"/>
                <w:b w:val="0"/>
              </w:rPr>
              <w:t>Requirements of</w:t>
            </w:r>
            <w:r>
              <w:rPr>
                <w:rFonts w:cstheme="minorHAnsi"/>
                <w:b w:val="0"/>
              </w:rPr>
              <w:t xml:space="preserve"> water supply company</w:t>
            </w:r>
          </w:p>
        </w:tc>
      </w:tr>
      <w:tr w:rsidR="00692237" w:rsidRPr="003D27CF" w14:paraId="1581DF53" w14:textId="77777777" w:rsidTr="00692237">
        <w:tc>
          <w:tcPr>
            <w:tcW w:w="3114" w:type="dxa"/>
          </w:tcPr>
          <w:p w14:paraId="5D4531A4" w14:textId="77777777" w:rsidR="00692237" w:rsidRPr="00BC2102" w:rsidRDefault="00692237" w:rsidP="00692237">
            <w:pPr>
              <w:rPr>
                <w:b/>
              </w:rPr>
            </w:pPr>
            <w:commentRangeStart w:id="81"/>
            <w:r w:rsidRPr="00BC2102">
              <w:t>HIU Domestic Hot Water</w:t>
            </w:r>
            <w:commentRangeEnd w:id="81"/>
            <w:r>
              <w:rPr>
                <w:rStyle w:val="CommentReference"/>
              </w:rPr>
              <w:commentReference w:id="81"/>
            </w:r>
          </w:p>
        </w:tc>
        <w:tc>
          <w:tcPr>
            <w:tcW w:w="1775" w:type="dxa"/>
          </w:tcPr>
          <w:p w14:paraId="428E5637" w14:textId="77777777" w:rsidR="00692237" w:rsidRPr="00BC2102" w:rsidRDefault="00692237" w:rsidP="00692237">
            <w:pPr>
              <w:rPr>
                <w:b/>
              </w:rPr>
            </w:pPr>
            <w:r w:rsidRPr="00BC2102">
              <w:t xml:space="preserve">Load </w:t>
            </w:r>
          </w:p>
        </w:tc>
        <w:tc>
          <w:tcPr>
            <w:tcW w:w="4285" w:type="dxa"/>
          </w:tcPr>
          <w:p w14:paraId="698E5C90" w14:textId="77777777" w:rsidR="00692237" w:rsidRPr="00BC2102" w:rsidRDefault="00692237" w:rsidP="00692237">
            <w:pPr>
              <w:rPr>
                <w:b/>
              </w:rPr>
            </w:pPr>
            <w:r w:rsidRPr="00BC2102">
              <w:t>** kW minimum</w:t>
            </w:r>
          </w:p>
        </w:tc>
      </w:tr>
      <w:tr w:rsidR="00692237" w:rsidRPr="003D27CF" w14:paraId="37D72600" w14:textId="77777777" w:rsidTr="00692237">
        <w:tc>
          <w:tcPr>
            <w:tcW w:w="3114" w:type="dxa"/>
          </w:tcPr>
          <w:p w14:paraId="326132EB" w14:textId="77777777" w:rsidR="00692237" w:rsidRPr="00BC2102" w:rsidRDefault="00692237" w:rsidP="00692237"/>
        </w:tc>
        <w:tc>
          <w:tcPr>
            <w:tcW w:w="1775" w:type="dxa"/>
          </w:tcPr>
          <w:p w14:paraId="55EB2AF3" w14:textId="77777777" w:rsidR="00692237" w:rsidRPr="00BC2102" w:rsidRDefault="00692237" w:rsidP="00692237">
            <w:r w:rsidRPr="00BC2102">
              <w:t xml:space="preserve">LTHW flow </w:t>
            </w:r>
          </w:p>
        </w:tc>
        <w:tc>
          <w:tcPr>
            <w:tcW w:w="4285" w:type="dxa"/>
          </w:tcPr>
          <w:p w14:paraId="39DB945A" w14:textId="77777777" w:rsidR="00692237" w:rsidRPr="00BC2102" w:rsidRDefault="00692237" w:rsidP="00692237">
            <w:r w:rsidRPr="00BC2102">
              <w:t>70</w:t>
            </w:r>
            <w:r w:rsidRPr="00BC2102">
              <w:rPr>
                <w:vertAlign w:val="superscript"/>
              </w:rPr>
              <w:t>o</w:t>
            </w:r>
            <w:r w:rsidRPr="00BC2102">
              <w:t>C (60</w:t>
            </w:r>
            <w:r w:rsidRPr="00BC2102">
              <w:rPr>
                <w:vertAlign w:val="superscript"/>
              </w:rPr>
              <w:t>o</w:t>
            </w:r>
            <w:r w:rsidRPr="00BC2102">
              <w:t>C summer)</w:t>
            </w:r>
          </w:p>
        </w:tc>
      </w:tr>
      <w:tr w:rsidR="00692237" w:rsidRPr="003D27CF" w14:paraId="265ECF01" w14:textId="77777777" w:rsidTr="00692237">
        <w:tc>
          <w:tcPr>
            <w:tcW w:w="3114" w:type="dxa"/>
          </w:tcPr>
          <w:p w14:paraId="53D997A7" w14:textId="77777777" w:rsidR="00692237" w:rsidRPr="00BC2102" w:rsidRDefault="00692237" w:rsidP="00692237"/>
        </w:tc>
        <w:tc>
          <w:tcPr>
            <w:tcW w:w="1775" w:type="dxa"/>
          </w:tcPr>
          <w:p w14:paraId="5D9BD0B6" w14:textId="77777777" w:rsidR="00692237" w:rsidRPr="00BC2102" w:rsidRDefault="00692237" w:rsidP="00692237">
            <w:r w:rsidRPr="00BC2102">
              <w:t>LTHW return</w:t>
            </w:r>
          </w:p>
        </w:tc>
        <w:tc>
          <w:tcPr>
            <w:tcW w:w="4285" w:type="dxa"/>
          </w:tcPr>
          <w:p w14:paraId="3DA2B74D" w14:textId="77777777" w:rsidR="00692237" w:rsidRPr="00BC2102" w:rsidRDefault="00692237" w:rsidP="00692237">
            <w:r w:rsidRPr="00BC2102">
              <w:t>20</w:t>
            </w:r>
            <w:r w:rsidRPr="00BC2102">
              <w:rPr>
                <w:vertAlign w:val="superscript"/>
              </w:rPr>
              <w:t>o</w:t>
            </w:r>
            <w:r w:rsidRPr="00BC2102">
              <w:t>C</w:t>
            </w:r>
          </w:p>
        </w:tc>
      </w:tr>
      <w:tr w:rsidR="00692237" w:rsidRPr="003D27CF" w14:paraId="6ADC63A6" w14:textId="77777777" w:rsidTr="00692237">
        <w:tc>
          <w:tcPr>
            <w:tcW w:w="3114" w:type="dxa"/>
          </w:tcPr>
          <w:p w14:paraId="1E381E86" w14:textId="77777777" w:rsidR="00692237" w:rsidRPr="00BC2102" w:rsidRDefault="00692237" w:rsidP="00692237"/>
        </w:tc>
        <w:tc>
          <w:tcPr>
            <w:tcW w:w="1775" w:type="dxa"/>
          </w:tcPr>
          <w:p w14:paraId="69F7C741" w14:textId="77777777" w:rsidR="00692237" w:rsidRPr="00BC2102" w:rsidRDefault="00692237" w:rsidP="00692237">
            <w:r w:rsidRPr="00BC2102">
              <w:t>BCWS</w:t>
            </w:r>
          </w:p>
        </w:tc>
        <w:tc>
          <w:tcPr>
            <w:tcW w:w="4285" w:type="dxa"/>
          </w:tcPr>
          <w:p w14:paraId="61A3FAE1" w14:textId="77777777" w:rsidR="00692237" w:rsidRPr="00BC2102" w:rsidRDefault="00692237" w:rsidP="00692237">
            <w:r w:rsidRPr="00BC2102">
              <w:t>10</w:t>
            </w:r>
            <w:r w:rsidRPr="00BC2102">
              <w:rPr>
                <w:vertAlign w:val="superscript"/>
              </w:rPr>
              <w:t>o</w:t>
            </w:r>
            <w:r w:rsidRPr="00BC2102">
              <w:t>C</w:t>
            </w:r>
          </w:p>
        </w:tc>
      </w:tr>
      <w:tr w:rsidR="00692237" w:rsidRPr="003D27CF" w14:paraId="1BB967CA" w14:textId="77777777" w:rsidTr="00692237">
        <w:tc>
          <w:tcPr>
            <w:tcW w:w="3114" w:type="dxa"/>
          </w:tcPr>
          <w:p w14:paraId="23E7D64F" w14:textId="77777777" w:rsidR="00692237" w:rsidRPr="00BC2102" w:rsidRDefault="00692237" w:rsidP="00692237"/>
        </w:tc>
        <w:tc>
          <w:tcPr>
            <w:tcW w:w="1775" w:type="dxa"/>
          </w:tcPr>
          <w:p w14:paraId="10156A0C" w14:textId="77777777" w:rsidR="00692237" w:rsidRPr="00BC2102" w:rsidRDefault="00692237" w:rsidP="00692237">
            <w:r w:rsidRPr="00BC2102">
              <w:t>DHW</w:t>
            </w:r>
          </w:p>
        </w:tc>
        <w:tc>
          <w:tcPr>
            <w:tcW w:w="4285" w:type="dxa"/>
          </w:tcPr>
          <w:p w14:paraId="2091FD91" w14:textId="77777777" w:rsidR="00692237" w:rsidRPr="00BC2102" w:rsidRDefault="00692237" w:rsidP="00692237">
            <w:r w:rsidRPr="00BC2102">
              <w:t>50</w:t>
            </w:r>
            <w:r w:rsidRPr="00BC2102">
              <w:rPr>
                <w:vertAlign w:val="superscript"/>
              </w:rPr>
              <w:t>o</w:t>
            </w:r>
            <w:r w:rsidRPr="00BC2102">
              <w:t>C</w:t>
            </w:r>
          </w:p>
        </w:tc>
      </w:tr>
      <w:tr w:rsidR="00692237" w:rsidRPr="003D27CF" w14:paraId="348FEA75" w14:textId="77777777" w:rsidTr="00692237">
        <w:tc>
          <w:tcPr>
            <w:tcW w:w="3114" w:type="dxa"/>
          </w:tcPr>
          <w:p w14:paraId="32CF6821" w14:textId="77777777" w:rsidR="00692237" w:rsidRPr="00BC2102" w:rsidRDefault="00692237" w:rsidP="00692237">
            <w:r>
              <w:t xml:space="preserve">Adjustable </w:t>
            </w:r>
            <w:r w:rsidRPr="00BC2102">
              <w:t xml:space="preserve">TMV </w:t>
            </w:r>
            <w:r>
              <w:t xml:space="preserve">setting </w:t>
            </w:r>
            <w:r w:rsidRPr="00BC2102">
              <w:t xml:space="preserve">temperatures </w:t>
            </w:r>
          </w:p>
        </w:tc>
        <w:tc>
          <w:tcPr>
            <w:tcW w:w="1775" w:type="dxa"/>
          </w:tcPr>
          <w:p w14:paraId="59DA9939" w14:textId="77777777" w:rsidR="00692237" w:rsidRPr="00BC2102" w:rsidRDefault="00692237" w:rsidP="00692237">
            <w:r w:rsidRPr="00BC2102">
              <w:t xml:space="preserve">Baths </w:t>
            </w:r>
          </w:p>
        </w:tc>
        <w:tc>
          <w:tcPr>
            <w:tcW w:w="4285" w:type="dxa"/>
          </w:tcPr>
          <w:p w14:paraId="3234F461" w14:textId="77777777" w:rsidR="00692237" w:rsidRPr="00BC2102" w:rsidRDefault="00692237" w:rsidP="00692237">
            <w:r>
              <w:t>40</w:t>
            </w:r>
            <w:r w:rsidRPr="00BC2102">
              <w:rPr>
                <w:vertAlign w:val="superscript"/>
              </w:rPr>
              <w:t>o</w:t>
            </w:r>
            <w:r w:rsidRPr="00BC2102">
              <w:t>C</w:t>
            </w:r>
          </w:p>
        </w:tc>
      </w:tr>
      <w:tr w:rsidR="00692237" w:rsidRPr="003D27CF" w14:paraId="6541C311" w14:textId="77777777" w:rsidTr="00692237">
        <w:tc>
          <w:tcPr>
            <w:tcW w:w="3114" w:type="dxa"/>
          </w:tcPr>
          <w:p w14:paraId="10224D58" w14:textId="77777777" w:rsidR="00692237" w:rsidRPr="00BC2102" w:rsidRDefault="00692237" w:rsidP="00692237"/>
        </w:tc>
        <w:tc>
          <w:tcPr>
            <w:tcW w:w="1775" w:type="dxa"/>
          </w:tcPr>
          <w:p w14:paraId="0EFDDD59" w14:textId="77777777" w:rsidR="00692237" w:rsidRPr="00BC2102" w:rsidRDefault="00692237" w:rsidP="00692237">
            <w:r w:rsidRPr="00BC2102">
              <w:t xml:space="preserve">Showers </w:t>
            </w:r>
          </w:p>
        </w:tc>
        <w:tc>
          <w:tcPr>
            <w:tcW w:w="4285" w:type="dxa"/>
          </w:tcPr>
          <w:p w14:paraId="3C215189" w14:textId="77777777" w:rsidR="00692237" w:rsidRPr="00BC2102" w:rsidRDefault="00692237" w:rsidP="00692237">
            <w:r>
              <w:t>40</w:t>
            </w:r>
            <w:r w:rsidRPr="00BC2102">
              <w:rPr>
                <w:vertAlign w:val="superscript"/>
              </w:rPr>
              <w:t>o</w:t>
            </w:r>
            <w:r w:rsidRPr="00BC2102">
              <w:t>C</w:t>
            </w:r>
          </w:p>
        </w:tc>
      </w:tr>
      <w:tr w:rsidR="00692237" w:rsidRPr="003D27CF" w14:paraId="09ED313C" w14:textId="77777777" w:rsidTr="00692237">
        <w:tc>
          <w:tcPr>
            <w:tcW w:w="3114" w:type="dxa"/>
          </w:tcPr>
          <w:p w14:paraId="26E55C43" w14:textId="77777777" w:rsidR="00692237" w:rsidRPr="00BC2102" w:rsidRDefault="00692237" w:rsidP="00692237"/>
        </w:tc>
        <w:tc>
          <w:tcPr>
            <w:tcW w:w="1775" w:type="dxa"/>
          </w:tcPr>
          <w:p w14:paraId="48113E32" w14:textId="77777777" w:rsidR="00692237" w:rsidRPr="00BC2102" w:rsidRDefault="00692237" w:rsidP="00692237">
            <w:r w:rsidRPr="00BC2102">
              <w:t xml:space="preserve">Wash Hand Basin </w:t>
            </w:r>
          </w:p>
        </w:tc>
        <w:tc>
          <w:tcPr>
            <w:tcW w:w="4285" w:type="dxa"/>
          </w:tcPr>
          <w:p w14:paraId="588BE56B" w14:textId="77777777" w:rsidR="00692237" w:rsidRPr="00BC2102" w:rsidRDefault="00692237" w:rsidP="00692237">
            <w:r>
              <w:t>40</w:t>
            </w:r>
            <w:r w:rsidRPr="00BC2102">
              <w:rPr>
                <w:vertAlign w:val="superscript"/>
              </w:rPr>
              <w:t>o</w:t>
            </w:r>
            <w:r w:rsidRPr="00BC2102">
              <w:t>C</w:t>
            </w:r>
          </w:p>
        </w:tc>
      </w:tr>
      <w:tr w:rsidR="00692237" w:rsidRPr="003D27CF" w14:paraId="331DF78A" w14:textId="77777777" w:rsidTr="00692237">
        <w:tc>
          <w:tcPr>
            <w:tcW w:w="3114" w:type="dxa"/>
          </w:tcPr>
          <w:p w14:paraId="6B868BD5" w14:textId="77777777" w:rsidR="00692237" w:rsidRPr="00BC2102" w:rsidRDefault="00692237" w:rsidP="00692237"/>
        </w:tc>
        <w:tc>
          <w:tcPr>
            <w:tcW w:w="1775" w:type="dxa"/>
          </w:tcPr>
          <w:p w14:paraId="23AF5DB2" w14:textId="77777777" w:rsidR="00692237" w:rsidRPr="00BC2102" w:rsidRDefault="00692237" w:rsidP="00692237">
            <w:r w:rsidRPr="00BC2102">
              <w:t xml:space="preserve">Kitchen Sinks </w:t>
            </w:r>
          </w:p>
        </w:tc>
        <w:tc>
          <w:tcPr>
            <w:tcW w:w="4285" w:type="dxa"/>
          </w:tcPr>
          <w:p w14:paraId="19AA3E1F" w14:textId="77777777" w:rsidR="00692237" w:rsidRPr="00BC2102" w:rsidRDefault="00692237" w:rsidP="00692237">
            <w:r>
              <w:t>50</w:t>
            </w:r>
            <w:r w:rsidRPr="00BC2102">
              <w:rPr>
                <w:vertAlign w:val="superscript"/>
              </w:rPr>
              <w:t>o</w:t>
            </w:r>
            <w:r w:rsidRPr="00BC2102">
              <w:t>C</w:t>
            </w:r>
          </w:p>
        </w:tc>
      </w:tr>
      <w:tr w:rsidR="00692237" w:rsidRPr="003D27CF" w14:paraId="180DC189" w14:textId="77777777" w:rsidTr="00692237">
        <w:tc>
          <w:tcPr>
            <w:tcW w:w="3114" w:type="dxa"/>
          </w:tcPr>
          <w:p w14:paraId="1FAE3F87" w14:textId="77777777" w:rsidR="00692237" w:rsidRPr="00B16FED" w:rsidRDefault="00692237" w:rsidP="00692237">
            <w:pPr>
              <w:rPr>
                <w:b/>
              </w:rPr>
            </w:pPr>
            <w:r w:rsidRPr="00B16FED">
              <w:t>Design flow rates and volumes of appliances</w:t>
            </w:r>
          </w:p>
        </w:tc>
        <w:tc>
          <w:tcPr>
            <w:tcW w:w="6060" w:type="dxa"/>
            <w:gridSpan w:val="2"/>
          </w:tcPr>
          <w:p w14:paraId="7AC7E213" w14:textId="77777777" w:rsidR="00692237" w:rsidRPr="00B16FED" w:rsidRDefault="00692237" w:rsidP="00692237">
            <w:pPr>
              <w:rPr>
                <w:b/>
              </w:rPr>
            </w:pPr>
            <w:r w:rsidRPr="00B16FED">
              <w:t>Design flow rates and volumes of appliances: </w:t>
            </w:r>
          </w:p>
          <w:p w14:paraId="6138F068" w14:textId="77777777" w:rsidR="00692237" w:rsidRPr="00B16FED" w:rsidRDefault="00692237" w:rsidP="00692237">
            <w:pPr>
              <w:rPr>
                <w:b/>
              </w:rPr>
            </w:pPr>
            <w:r w:rsidRPr="00B16FED">
              <w:t>The following are suggested flow rates and volumes which would meet the 105l/person/day requirement:  </w:t>
            </w:r>
          </w:p>
          <w:p w14:paraId="606BA936" w14:textId="77777777" w:rsidR="00692237" w:rsidRPr="00BC2102" w:rsidRDefault="00692237" w:rsidP="00692237">
            <w:pPr>
              <w:numPr>
                <w:ilvl w:val="0"/>
                <w:numId w:val="11"/>
              </w:numPr>
              <w:contextualSpacing/>
              <w:rPr>
                <w:b/>
              </w:rPr>
            </w:pPr>
            <w:commentRangeStart w:id="82"/>
            <w:r w:rsidRPr="00BC2102">
              <w:t>Dual flush WC (6 litre / 3 litre);  </w:t>
            </w:r>
          </w:p>
          <w:p w14:paraId="1D4757E2" w14:textId="77777777" w:rsidR="00692237" w:rsidRPr="00BC2102" w:rsidRDefault="00692237" w:rsidP="00692237">
            <w:pPr>
              <w:numPr>
                <w:ilvl w:val="0"/>
                <w:numId w:val="11"/>
              </w:numPr>
              <w:contextualSpacing/>
              <w:rPr>
                <w:b/>
              </w:rPr>
            </w:pPr>
            <w:r w:rsidRPr="00BC2102">
              <w:t>Max 3.5 litre/min wash hand basin taps;  </w:t>
            </w:r>
          </w:p>
          <w:p w14:paraId="550335B8" w14:textId="77777777" w:rsidR="00692237" w:rsidRPr="00BC2102" w:rsidRDefault="00692237" w:rsidP="00692237">
            <w:pPr>
              <w:numPr>
                <w:ilvl w:val="0"/>
                <w:numId w:val="11"/>
              </w:numPr>
              <w:contextualSpacing/>
              <w:rPr>
                <w:b/>
              </w:rPr>
            </w:pPr>
            <w:r w:rsidRPr="00BC2102">
              <w:t>Max 8 litre/m shower;  </w:t>
            </w:r>
          </w:p>
          <w:p w14:paraId="7730ABA8" w14:textId="77777777" w:rsidR="00692237" w:rsidRPr="00BC2102" w:rsidRDefault="00692237" w:rsidP="00692237">
            <w:pPr>
              <w:numPr>
                <w:ilvl w:val="0"/>
                <w:numId w:val="11"/>
              </w:numPr>
              <w:contextualSpacing/>
              <w:rPr>
                <w:b/>
              </w:rPr>
            </w:pPr>
            <w:r w:rsidRPr="00BC2102">
              <w:t>Max 171 litre capacity bath;  </w:t>
            </w:r>
          </w:p>
          <w:p w14:paraId="213647BD" w14:textId="77777777" w:rsidR="00692237" w:rsidRPr="00BC2102" w:rsidRDefault="00692237" w:rsidP="00692237">
            <w:pPr>
              <w:numPr>
                <w:ilvl w:val="0"/>
                <w:numId w:val="11"/>
              </w:numPr>
              <w:contextualSpacing/>
              <w:rPr>
                <w:b/>
              </w:rPr>
            </w:pPr>
            <w:r w:rsidRPr="00BC2102">
              <w:t>Max 8 litre/min kitchen taps;  </w:t>
            </w:r>
          </w:p>
          <w:p w14:paraId="3A6AF34E" w14:textId="77777777" w:rsidR="00692237" w:rsidRPr="00BC2102" w:rsidRDefault="00692237" w:rsidP="00692237">
            <w:pPr>
              <w:numPr>
                <w:ilvl w:val="0"/>
                <w:numId w:val="11"/>
              </w:numPr>
              <w:contextualSpacing/>
              <w:rPr>
                <w:b/>
              </w:rPr>
            </w:pPr>
            <w:r w:rsidRPr="00BC2102">
              <w:t>Dishwasher with 1.3 litre/place setting (where provided); </w:t>
            </w:r>
          </w:p>
          <w:p w14:paraId="3404C26A" w14:textId="77777777" w:rsidR="00692237" w:rsidRPr="00BC2102" w:rsidRDefault="00692237" w:rsidP="00692237">
            <w:pPr>
              <w:numPr>
                <w:ilvl w:val="0"/>
                <w:numId w:val="11"/>
              </w:numPr>
              <w:contextualSpacing/>
              <w:rPr>
                <w:b/>
              </w:rPr>
            </w:pPr>
            <w:r w:rsidRPr="00BC2102">
              <w:t>Washing machine with 7 litre/kg dry load (where provided).     </w:t>
            </w:r>
          </w:p>
          <w:p w14:paraId="35A3367F" w14:textId="77777777" w:rsidR="00692237" w:rsidRPr="00BC2102" w:rsidRDefault="00692237" w:rsidP="00692237">
            <w:pPr>
              <w:numPr>
                <w:ilvl w:val="0"/>
                <w:numId w:val="11"/>
              </w:numPr>
              <w:contextualSpacing/>
              <w:rPr>
                <w:b/>
              </w:rPr>
            </w:pPr>
            <w:r w:rsidRPr="00BC2102">
              <w:t>Cleaner’s sink tap flow rate  5 litres/minute </w:t>
            </w:r>
            <w:commentRangeEnd w:id="82"/>
            <w:r>
              <w:rPr>
                <w:rStyle w:val="CommentReference"/>
              </w:rPr>
              <w:commentReference w:id="82"/>
            </w:r>
          </w:p>
          <w:p w14:paraId="516E85BF" w14:textId="77777777" w:rsidR="00692237" w:rsidRPr="00B16FED" w:rsidRDefault="00692237" w:rsidP="00692237">
            <w:pPr>
              <w:rPr>
                <w:b/>
              </w:rPr>
            </w:pPr>
            <w:r>
              <w:t xml:space="preserve">See architect’s information for the specification of </w:t>
            </w:r>
            <w:r w:rsidRPr="00B16FED">
              <w:t>Brassware, sanitary ware and white g</w:t>
            </w:r>
            <w:r>
              <w:t xml:space="preserve">oods appliances (where provided). </w:t>
            </w:r>
          </w:p>
        </w:tc>
      </w:tr>
      <w:tr w:rsidR="00692237" w:rsidRPr="003D27CF" w14:paraId="7BA92735" w14:textId="77777777" w:rsidTr="00692237">
        <w:tc>
          <w:tcPr>
            <w:tcW w:w="3114" w:type="dxa"/>
          </w:tcPr>
          <w:p w14:paraId="62C673BE" w14:textId="77777777" w:rsidR="00692237" w:rsidRPr="00A3536F" w:rsidRDefault="00692237" w:rsidP="00692237">
            <w:r w:rsidRPr="00A3536F">
              <w:t>Assumed pressure available from the incoming main</w:t>
            </w:r>
          </w:p>
        </w:tc>
        <w:tc>
          <w:tcPr>
            <w:tcW w:w="6060" w:type="dxa"/>
            <w:gridSpan w:val="2"/>
          </w:tcPr>
          <w:p w14:paraId="72532B18" w14:textId="77777777" w:rsidR="00692237" w:rsidRPr="00BC2102" w:rsidRDefault="00692237" w:rsidP="00692237">
            <w:r w:rsidRPr="00BC2102">
              <w:t>1.0 bar</w:t>
            </w:r>
          </w:p>
        </w:tc>
      </w:tr>
      <w:tr w:rsidR="00692237" w:rsidRPr="003D27CF" w14:paraId="3C38B5DD" w14:textId="77777777" w:rsidTr="00692237">
        <w:tc>
          <w:tcPr>
            <w:tcW w:w="3114" w:type="dxa"/>
          </w:tcPr>
          <w:p w14:paraId="2352273F" w14:textId="77777777" w:rsidR="00692237" w:rsidRPr="00A3536F" w:rsidRDefault="00692237" w:rsidP="00692237">
            <w:r w:rsidRPr="00A3536F">
              <w:t>Required minimum pressure at all hot and cold outlets</w:t>
            </w:r>
          </w:p>
        </w:tc>
        <w:tc>
          <w:tcPr>
            <w:tcW w:w="6060" w:type="dxa"/>
            <w:gridSpan w:val="2"/>
          </w:tcPr>
          <w:p w14:paraId="21B873A1" w14:textId="77777777" w:rsidR="00692237" w:rsidRPr="00BC2102" w:rsidRDefault="00692237" w:rsidP="00692237">
            <w:r w:rsidRPr="00BC2102">
              <w:t>0.5 bar (or greater to meet requirements of individual appliances &amp; outlets)</w:t>
            </w:r>
          </w:p>
        </w:tc>
      </w:tr>
      <w:tr w:rsidR="00692237" w:rsidRPr="003D27CF" w14:paraId="29F2B338" w14:textId="77777777" w:rsidTr="00692237">
        <w:tc>
          <w:tcPr>
            <w:tcW w:w="3114" w:type="dxa"/>
          </w:tcPr>
          <w:p w14:paraId="66A5B8F9" w14:textId="77777777" w:rsidR="00692237" w:rsidRPr="00A3536F" w:rsidRDefault="00692237" w:rsidP="00692237">
            <w:r w:rsidRPr="00A3536F">
              <w:t>Required maximum pressure differential between adjacent hot and cold outlets</w:t>
            </w:r>
          </w:p>
        </w:tc>
        <w:tc>
          <w:tcPr>
            <w:tcW w:w="6060" w:type="dxa"/>
            <w:gridSpan w:val="2"/>
          </w:tcPr>
          <w:p w14:paraId="7EB6128D" w14:textId="77777777" w:rsidR="00692237" w:rsidRPr="00BC2102" w:rsidRDefault="00692237" w:rsidP="00692237">
            <w:r w:rsidRPr="00BC2102">
              <w:t>0.2 bar</w:t>
            </w:r>
          </w:p>
        </w:tc>
      </w:tr>
      <w:tr w:rsidR="00692237" w:rsidRPr="003D27CF" w14:paraId="69F5BBB5" w14:textId="77777777" w:rsidTr="00692237">
        <w:tc>
          <w:tcPr>
            <w:tcW w:w="3114" w:type="dxa"/>
          </w:tcPr>
          <w:p w14:paraId="5ED238E5" w14:textId="77777777" w:rsidR="00692237" w:rsidRPr="00A3536F" w:rsidRDefault="00692237" w:rsidP="00692237">
            <w:r w:rsidRPr="00CF27D6">
              <w:t>Maximum temperature for store</w:t>
            </w:r>
            <w:r>
              <w:t>d</w:t>
            </w:r>
            <w:r w:rsidRPr="00CF27D6">
              <w:t xml:space="preserve"> water, and water held within distribution system</w:t>
            </w:r>
          </w:p>
        </w:tc>
        <w:tc>
          <w:tcPr>
            <w:tcW w:w="6060" w:type="dxa"/>
            <w:gridSpan w:val="2"/>
          </w:tcPr>
          <w:p w14:paraId="41DD82F5" w14:textId="77777777" w:rsidR="00692237" w:rsidRPr="00B16FED" w:rsidRDefault="00692237" w:rsidP="00692237">
            <w:pPr>
              <w:rPr>
                <w:highlight w:val="yellow"/>
              </w:rPr>
            </w:pPr>
            <w:r w:rsidRPr="00B16FED">
              <w:t>20 deg C</w:t>
            </w:r>
          </w:p>
        </w:tc>
      </w:tr>
      <w:tr w:rsidR="00692237" w:rsidRPr="003D27CF" w14:paraId="0CFE93E0" w14:textId="77777777" w:rsidTr="00692237">
        <w:tc>
          <w:tcPr>
            <w:tcW w:w="3114" w:type="dxa"/>
          </w:tcPr>
          <w:p w14:paraId="132EEC44" w14:textId="77777777" w:rsidR="00692237" w:rsidRPr="00A3536F" w:rsidRDefault="00692237" w:rsidP="00692237">
            <w:r w:rsidRPr="00CF27D6">
              <w:t>Maximum water velocity within</w:t>
            </w:r>
            <w:r>
              <w:t xml:space="preserve"> pipework</w:t>
            </w:r>
            <w:r w:rsidRPr="00CF27D6">
              <w:t>:</w:t>
            </w:r>
          </w:p>
        </w:tc>
        <w:tc>
          <w:tcPr>
            <w:tcW w:w="6060" w:type="dxa"/>
            <w:gridSpan w:val="2"/>
          </w:tcPr>
          <w:p w14:paraId="0A2ABA8F" w14:textId="77777777" w:rsidR="00692237" w:rsidRPr="00BC2102" w:rsidRDefault="00692237" w:rsidP="00692237">
            <w:r w:rsidRPr="00BC2102">
              <w:t>As BS806 part 3</w:t>
            </w:r>
          </w:p>
          <w:p w14:paraId="2443A8DD" w14:textId="77777777" w:rsidR="00692237" w:rsidRPr="00BC2102" w:rsidRDefault="00692237" w:rsidP="00692237">
            <w:pPr>
              <w:pStyle w:val="ListParagraph"/>
              <w:numPr>
                <w:ilvl w:val="0"/>
                <w:numId w:val="39"/>
              </w:numPr>
            </w:pPr>
            <w:r w:rsidRPr="00BC2102">
              <w:t>2,0 m/s</w:t>
            </w:r>
            <w:r>
              <w:t xml:space="preserve"> for </w:t>
            </w:r>
            <w:r w:rsidRPr="00BC2102">
              <w:t>header pipes, rising pipes, floor service pipes.</w:t>
            </w:r>
          </w:p>
          <w:p w14:paraId="52B1E081" w14:textId="77777777" w:rsidR="00692237" w:rsidRPr="00BC2102" w:rsidRDefault="00692237" w:rsidP="00692237">
            <w:pPr>
              <w:pStyle w:val="ListParagraph"/>
              <w:numPr>
                <w:ilvl w:val="0"/>
                <w:numId w:val="39"/>
              </w:numPr>
            </w:pPr>
            <w:r w:rsidRPr="00BC2102">
              <w:t xml:space="preserve">4,0 m/s; </w:t>
            </w:r>
            <w:r>
              <w:t>connection pipes to one fitting (dead legs).</w:t>
            </w:r>
          </w:p>
        </w:tc>
      </w:tr>
      <w:tr w:rsidR="00692237" w:rsidRPr="003D27CF" w14:paraId="6890431B" w14:textId="77777777" w:rsidTr="00692237">
        <w:tc>
          <w:tcPr>
            <w:tcW w:w="3114" w:type="dxa"/>
          </w:tcPr>
          <w:p w14:paraId="1D7BB824" w14:textId="77777777" w:rsidR="00692237" w:rsidRPr="00A3536F" w:rsidRDefault="00692237" w:rsidP="00692237">
            <w:r>
              <w:t>Pipework pressure loss</w:t>
            </w:r>
            <w:r w:rsidRPr="00A3536F">
              <w:t> </w:t>
            </w:r>
          </w:p>
        </w:tc>
        <w:tc>
          <w:tcPr>
            <w:tcW w:w="6060" w:type="dxa"/>
            <w:gridSpan w:val="2"/>
          </w:tcPr>
          <w:p w14:paraId="2E5406A9" w14:textId="77777777" w:rsidR="00692237" w:rsidRPr="00BC2102" w:rsidRDefault="00692237" w:rsidP="008F3DF2">
            <w:r>
              <w:t>Select pipe sizes to ensure maximum velocities are not exceeded, to avoid water hammer, and to ensure a</w:t>
            </w:r>
            <w:r w:rsidR="008F3DF2">
              <w:t xml:space="preserve">dequate pressures are available </w:t>
            </w:r>
            <w:r>
              <w:t xml:space="preserve">at outlets. </w:t>
            </w:r>
          </w:p>
        </w:tc>
      </w:tr>
      <w:tr w:rsidR="00692237" w14:paraId="04BD027D" w14:textId="77777777" w:rsidTr="00692237">
        <w:tc>
          <w:tcPr>
            <w:tcW w:w="3114" w:type="dxa"/>
          </w:tcPr>
          <w:p w14:paraId="016B481E" w14:textId="77777777" w:rsidR="00692237" w:rsidRPr="00D015C8" w:rsidRDefault="00692237" w:rsidP="00692237">
            <w:pPr>
              <w:spacing w:before="0" w:beforeAutospacing="0" w:after="240" w:afterAutospacing="0" w:line="240" w:lineRule="atLeast"/>
            </w:pPr>
            <w:commentRangeStart w:id="83"/>
            <w:r w:rsidRPr="00D015C8">
              <w:t>NHBC</w:t>
            </w:r>
          </w:p>
        </w:tc>
        <w:tc>
          <w:tcPr>
            <w:tcW w:w="6060" w:type="dxa"/>
            <w:gridSpan w:val="2"/>
          </w:tcPr>
          <w:p w14:paraId="0BBA4A31" w14:textId="77777777" w:rsidR="00692237" w:rsidRPr="00D015C8" w:rsidRDefault="00D37164" w:rsidP="00692237">
            <w:pPr>
              <w:spacing w:before="0" w:beforeAutospacing="0" w:after="240" w:afterAutospacing="0" w:line="240" w:lineRule="atLeast"/>
            </w:pPr>
            <w:r>
              <w:t>Part 8 ‐ Services and internal finishes</w:t>
            </w:r>
            <w:commentRangeEnd w:id="83"/>
            <w:r w:rsidR="00692237">
              <w:rPr>
                <w:rStyle w:val="CommentReference"/>
              </w:rPr>
              <w:commentReference w:id="83"/>
            </w:r>
          </w:p>
        </w:tc>
      </w:tr>
      <w:tr w:rsidR="00692237" w14:paraId="348E45EE" w14:textId="77777777" w:rsidTr="00692237">
        <w:tc>
          <w:tcPr>
            <w:tcW w:w="3114" w:type="dxa"/>
          </w:tcPr>
          <w:p w14:paraId="6215155E" w14:textId="77777777" w:rsidR="00692237" w:rsidRPr="003D27CF" w:rsidRDefault="00692237" w:rsidP="00692237">
            <w:pPr>
              <w:spacing w:before="0" w:beforeAutospacing="0" w:after="240" w:afterAutospacing="0" w:line="240" w:lineRule="atLeast"/>
            </w:pPr>
            <w:r w:rsidRPr="003D27CF">
              <w:t>All Manufacturer’s recommendations and instructions</w:t>
            </w:r>
          </w:p>
        </w:tc>
        <w:tc>
          <w:tcPr>
            <w:tcW w:w="6060" w:type="dxa"/>
            <w:gridSpan w:val="2"/>
          </w:tcPr>
          <w:p w14:paraId="5DE18FD3" w14:textId="77777777" w:rsidR="00692237" w:rsidRPr="003D27CF" w:rsidRDefault="00692237" w:rsidP="00692237">
            <w:pPr>
              <w:spacing w:before="0" w:beforeAutospacing="0" w:after="240" w:afterAutospacing="0" w:line="240" w:lineRule="atLeast"/>
            </w:pPr>
            <w:r w:rsidRPr="003D27CF">
              <w:t>In particular</w:t>
            </w:r>
          </w:p>
          <w:p w14:paraId="31577D8D" w14:textId="77777777" w:rsidR="00692237" w:rsidRPr="00A3536F" w:rsidRDefault="00692237" w:rsidP="00692237">
            <w:pPr>
              <w:numPr>
                <w:ilvl w:val="0"/>
                <w:numId w:val="7"/>
              </w:numPr>
              <w:contextualSpacing/>
            </w:pPr>
            <w:r w:rsidRPr="00A3536F">
              <w:t xml:space="preserve">Booster set installation </w:t>
            </w:r>
          </w:p>
          <w:p w14:paraId="04785348" w14:textId="77777777" w:rsidR="00692237" w:rsidRPr="00A3536F" w:rsidRDefault="00692237" w:rsidP="00692237">
            <w:pPr>
              <w:numPr>
                <w:ilvl w:val="0"/>
                <w:numId w:val="7"/>
              </w:numPr>
              <w:contextualSpacing/>
            </w:pPr>
            <w:r w:rsidRPr="00A3536F">
              <w:t xml:space="preserve">Tenant Valve Assembly </w:t>
            </w:r>
          </w:p>
          <w:p w14:paraId="171FA875" w14:textId="77777777" w:rsidR="00692237" w:rsidRPr="000153F3" w:rsidRDefault="00692237" w:rsidP="00692237">
            <w:pPr>
              <w:pStyle w:val="ListParagraph"/>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cstheme="minorHAnsi"/>
              </w:rPr>
            </w:pPr>
            <w:r w:rsidRPr="00A3536F">
              <w:t>Hydraulic Interface Unit (HIU)  design guide</w:t>
            </w:r>
          </w:p>
        </w:tc>
      </w:tr>
    </w:tbl>
    <w:p w14:paraId="511D827E" w14:textId="77777777" w:rsidR="009022CE" w:rsidRDefault="009022CE" w:rsidP="009022CE"/>
    <w:p w14:paraId="7423FD1A" w14:textId="77777777" w:rsidR="009022CE" w:rsidRDefault="009022CE" w:rsidP="009022CE">
      <w:pPr>
        <w:pStyle w:val="Heading2"/>
        <w:numPr>
          <w:ilvl w:val="0"/>
          <w:numId w:val="0"/>
        </w:numPr>
        <w:ind w:left="851" w:hanging="851"/>
      </w:pPr>
      <w:r>
        <w:t>SYSTEM DESCRIPTION</w:t>
      </w:r>
    </w:p>
    <w:p w14:paraId="23B1CCC7" w14:textId="77777777" w:rsidR="00D929FB" w:rsidRDefault="00D929FB" w:rsidP="00D929FB">
      <w:pPr>
        <w:pStyle w:val="Heading3"/>
      </w:pPr>
      <w:r>
        <w:t>General</w:t>
      </w:r>
    </w:p>
    <w:p w14:paraId="7709AB5B" w14:textId="77777777" w:rsidR="00D929FB" w:rsidRDefault="00D929FB" w:rsidP="00D929FB">
      <w:pPr>
        <w:pStyle w:val="Heading2"/>
        <w:numPr>
          <w:ilvl w:val="0"/>
          <w:numId w:val="0"/>
        </w:numPr>
        <w:ind w:left="851" w:hanging="851"/>
      </w:pPr>
      <w:bookmarkStart w:id="84" w:name="_Toc431313720"/>
      <w:r>
        <w:t>TESTING &amp; COMMISSIONING</w:t>
      </w:r>
      <w:bookmarkEnd w:id="84"/>
    </w:p>
    <w:p w14:paraId="48FFC3AF" w14:textId="77777777" w:rsidR="00D929FB" w:rsidRPr="00BC2102" w:rsidRDefault="00D929FB" w:rsidP="00D929FB">
      <w:r w:rsidRPr="00BC2102">
        <w:t>Carry out testing and commissioning as per Testing &amp; Commissioning Schedule A[64]500.</w:t>
      </w:r>
    </w:p>
    <w:p w14:paraId="1702F3B5" w14:textId="77777777" w:rsidR="009022CE" w:rsidRDefault="009022CE" w:rsidP="009022CE">
      <w:pPr>
        <w:pStyle w:val="Heading2"/>
        <w:numPr>
          <w:ilvl w:val="0"/>
          <w:numId w:val="0"/>
        </w:numPr>
        <w:ind w:left="851" w:hanging="851"/>
      </w:pPr>
      <w:r>
        <w:t>CONTROL REQUIREMENTS</w:t>
      </w:r>
    </w:p>
    <w:p w14:paraId="674C2624" w14:textId="77777777" w:rsidR="009022CE" w:rsidRDefault="009022CE" w:rsidP="009022CE"/>
    <w:p w14:paraId="6F60268A" w14:textId="77777777" w:rsidR="009022CE" w:rsidRDefault="009022CE" w:rsidP="009022CE"/>
    <w:p w14:paraId="56B378D0" w14:textId="77777777" w:rsidR="009022CE" w:rsidRDefault="009022CE" w:rsidP="009022CE">
      <w:pPr>
        <w:pStyle w:val="Heading2"/>
        <w:numPr>
          <w:ilvl w:val="0"/>
          <w:numId w:val="0"/>
        </w:numPr>
        <w:ind w:left="851" w:hanging="851"/>
      </w:pPr>
      <w:r>
        <w:t>SYSTEM DRAWINGS / SCHEMATICS</w:t>
      </w:r>
    </w:p>
    <w:p w14:paraId="3E2EA6FE" w14:textId="77777777" w:rsidR="00D24309" w:rsidRPr="00BC2102" w:rsidRDefault="00D24309" w:rsidP="00D24309">
      <w:commentRangeStart w:id="85"/>
      <w:r w:rsidRPr="00BC2102">
        <w:t>ADDITIONAL INFORMATION TO BE ADDED BY THE DESIGNER</w:t>
      </w:r>
    </w:p>
    <w:p w14:paraId="1EC9398A" w14:textId="77777777" w:rsidR="00D24309" w:rsidRPr="00E526AA" w:rsidRDefault="00D24309" w:rsidP="00BC2102">
      <w:pPr>
        <w:pStyle w:val="ListParagraph"/>
        <w:numPr>
          <w:ilvl w:val="0"/>
          <w:numId w:val="12"/>
        </w:numPr>
      </w:pPr>
      <w:r w:rsidRPr="00E526AA">
        <w:t>Incoming services (water) layout(s)</w:t>
      </w:r>
    </w:p>
    <w:p w14:paraId="28B11FC0" w14:textId="77777777" w:rsidR="00D24309" w:rsidRPr="00E526AA" w:rsidRDefault="00D24309" w:rsidP="00BC2102">
      <w:pPr>
        <w:pStyle w:val="ListParagraph"/>
        <w:numPr>
          <w:ilvl w:val="0"/>
          <w:numId w:val="12"/>
        </w:numPr>
      </w:pPr>
      <w:r w:rsidRPr="00E526AA">
        <w:t>Incoming services (water) incoming service / penetration detail</w:t>
      </w:r>
    </w:p>
    <w:p w14:paraId="2E1BE091" w14:textId="77777777" w:rsidR="00D24309" w:rsidRPr="00E526AA" w:rsidRDefault="00D24309" w:rsidP="00BC2102">
      <w:pPr>
        <w:pStyle w:val="ListParagraph"/>
        <w:numPr>
          <w:ilvl w:val="0"/>
          <w:numId w:val="12"/>
        </w:numPr>
      </w:pPr>
      <w:r w:rsidRPr="00E526AA">
        <w:t>Water services plantroom layout &amp; section(s)</w:t>
      </w:r>
    </w:p>
    <w:p w14:paraId="7E82F004" w14:textId="77777777" w:rsidR="00E526AA" w:rsidRDefault="00E526AA" w:rsidP="00BC2102">
      <w:pPr>
        <w:pStyle w:val="ListParagraph"/>
        <w:numPr>
          <w:ilvl w:val="0"/>
          <w:numId w:val="12"/>
        </w:numPr>
      </w:pPr>
      <w:r>
        <w:t>Building Water Schematic</w:t>
      </w:r>
    </w:p>
    <w:p w14:paraId="003EC564" w14:textId="77777777" w:rsidR="00D24309" w:rsidRPr="00E526AA" w:rsidRDefault="00D24309" w:rsidP="00BC2102">
      <w:pPr>
        <w:pStyle w:val="ListParagraph"/>
        <w:numPr>
          <w:ilvl w:val="0"/>
          <w:numId w:val="12"/>
        </w:numPr>
      </w:pPr>
      <w:r w:rsidRPr="00E526AA">
        <w:t xml:space="preserve">S-series water distribution layouts </w:t>
      </w:r>
    </w:p>
    <w:p w14:paraId="03272B3B" w14:textId="77777777" w:rsidR="00D24309" w:rsidRPr="00E526AA" w:rsidRDefault="00D24309" w:rsidP="00BC2102">
      <w:pPr>
        <w:pStyle w:val="ListParagraph"/>
        <w:numPr>
          <w:ilvl w:val="0"/>
          <w:numId w:val="12"/>
        </w:numPr>
      </w:pPr>
      <w:r w:rsidRPr="00E526AA">
        <w:t>Schedule of Pipework</w:t>
      </w:r>
    </w:p>
    <w:p w14:paraId="10B215C2" w14:textId="77777777" w:rsidR="00D24309" w:rsidRPr="00BC2102" w:rsidRDefault="00D24309" w:rsidP="00BC2102">
      <w:pPr>
        <w:pStyle w:val="ListParagraph"/>
        <w:numPr>
          <w:ilvl w:val="0"/>
          <w:numId w:val="12"/>
        </w:numPr>
      </w:pPr>
      <w:r w:rsidRPr="00BC2102">
        <w:t>Schedule of Valves</w:t>
      </w:r>
      <w:commentRangeEnd w:id="85"/>
      <w:r w:rsidR="00BC2102">
        <w:rPr>
          <w:rStyle w:val="CommentReference"/>
        </w:rPr>
        <w:commentReference w:id="85"/>
      </w:r>
    </w:p>
    <w:p w14:paraId="1AF9727B" w14:textId="77777777" w:rsidR="009022CE" w:rsidRDefault="009022CE" w:rsidP="009022CE">
      <w:pPr>
        <w:pStyle w:val="Heading2"/>
        <w:numPr>
          <w:ilvl w:val="0"/>
          <w:numId w:val="0"/>
        </w:numPr>
        <w:ind w:left="357" w:hanging="357"/>
      </w:pPr>
      <w:r>
        <w:t>REFERENCE SPECIFICATION CLAUSES</w:t>
      </w:r>
    </w:p>
    <w:p w14:paraId="6EA9A96B" w14:textId="77777777" w:rsidR="00187245" w:rsidRDefault="00187245" w:rsidP="00187245">
      <w:r>
        <w:t>Also see the following Reference Specification SPEC-300 clauses for further details of Workmanship, materials standards, builders work standards, testing/ commissioning, and identification:</w:t>
      </w:r>
    </w:p>
    <w:p w14:paraId="7DD55010" w14:textId="77777777" w:rsidR="009022CE" w:rsidRDefault="00986F61" w:rsidP="00BC2102">
      <w:pPr>
        <w:pStyle w:val="ListParagraph"/>
        <w:numPr>
          <w:ilvl w:val="0"/>
          <w:numId w:val="4"/>
        </w:numPr>
      </w:pPr>
      <w:r>
        <w:t>PR_65_52_00_00</w:t>
      </w:r>
      <w:r w:rsidR="009022CE">
        <w:t xml:space="preserve"> PIPELINES</w:t>
      </w:r>
    </w:p>
    <w:p w14:paraId="7B6D647A" w14:textId="77777777" w:rsidR="009022CE" w:rsidRDefault="00986F61" w:rsidP="00BC2102">
      <w:pPr>
        <w:pStyle w:val="ListParagraph"/>
        <w:numPr>
          <w:ilvl w:val="0"/>
          <w:numId w:val="4"/>
        </w:numPr>
      </w:pPr>
      <w:r>
        <w:t>PR_20_85_00_00</w:t>
      </w:r>
      <w:r w:rsidR="009022CE">
        <w:t xml:space="preserve"> PIPELINE ANCILLARIES</w:t>
      </w:r>
    </w:p>
    <w:p w14:paraId="2EB4A777" w14:textId="77777777" w:rsidR="009022CE" w:rsidRDefault="00986F61" w:rsidP="00BC2102">
      <w:pPr>
        <w:pStyle w:val="ListParagraph"/>
        <w:numPr>
          <w:ilvl w:val="0"/>
          <w:numId w:val="4"/>
        </w:numPr>
      </w:pPr>
      <w:r>
        <w:t>PR_65_53_00_00</w:t>
      </w:r>
      <w:r w:rsidR="009022CE">
        <w:t xml:space="preserve"> PUMPS</w:t>
      </w:r>
    </w:p>
    <w:p w14:paraId="63893F8B" w14:textId="77777777" w:rsidR="009022CE" w:rsidRDefault="00986F61" w:rsidP="00BC2102">
      <w:pPr>
        <w:pStyle w:val="ListParagraph"/>
        <w:numPr>
          <w:ilvl w:val="0"/>
          <w:numId w:val="4"/>
        </w:numPr>
      </w:pPr>
      <w:r>
        <w:t>PR_60_60_38_00</w:t>
      </w:r>
      <w:r w:rsidR="009022CE">
        <w:t xml:space="preserve"> STORAGE CYLINDERS AND CALORIFIERS </w:t>
      </w:r>
    </w:p>
    <w:p w14:paraId="2357A3FF" w14:textId="77777777" w:rsidR="009022CE" w:rsidRDefault="00986F61" w:rsidP="00BC2102">
      <w:pPr>
        <w:pStyle w:val="ListParagraph"/>
        <w:numPr>
          <w:ilvl w:val="0"/>
          <w:numId w:val="4"/>
        </w:numPr>
      </w:pPr>
      <w:r>
        <w:t>PR_25_31_48_00</w:t>
      </w:r>
      <w:r w:rsidR="009022CE">
        <w:t xml:space="preserve"> THERMAL INSULATION</w:t>
      </w:r>
    </w:p>
    <w:p w14:paraId="743B21B6" w14:textId="77777777" w:rsidR="009022CE" w:rsidRDefault="00986F61" w:rsidP="00BC2102">
      <w:pPr>
        <w:pStyle w:val="ListParagraph"/>
        <w:numPr>
          <w:ilvl w:val="0"/>
          <w:numId w:val="4"/>
        </w:numPr>
      </w:pPr>
      <w:r>
        <w:t xml:space="preserve">AC_60_00_00_00 </w:t>
      </w:r>
      <w:r w:rsidR="009022CE">
        <w:t xml:space="preserve"> TESTING AND COMMISSIONING</w:t>
      </w:r>
    </w:p>
    <w:p w14:paraId="1B89262D" w14:textId="77777777" w:rsidR="009022CE" w:rsidRDefault="00986F61" w:rsidP="00BC2102">
      <w:pPr>
        <w:pStyle w:val="ListParagraph"/>
        <w:numPr>
          <w:ilvl w:val="0"/>
          <w:numId w:val="4"/>
        </w:numPr>
      </w:pPr>
      <w:r>
        <w:t>PR_80_77_94_00</w:t>
      </w:r>
      <w:r w:rsidR="009022CE">
        <w:t xml:space="preserve"> VIBRATION ISOLATION MOUNTINGS</w:t>
      </w:r>
    </w:p>
    <w:p w14:paraId="778A44EA" w14:textId="77777777" w:rsidR="009022CE" w:rsidRDefault="00986F61" w:rsidP="00BC2102">
      <w:pPr>
        <w:pStyle w:val="ListParagraph"/>
        <w:numPr>
          <w:ilvl w:val="0"/>
          <w:numId w:val="4"/>
        </w:numPr>
      </w:pPr>
      <w:r>
        <w:t>PR_40_10_57_26</w:t>
      </w:r>
      <w:r w:rsidR="009022CE">
        <w:t xml:space="preserve"> IDENTIFICATION - MECHANICAL</w:t>
      </w:r>
    </w:p>
    <w:p w14:paraId="0E82CA89" w14:textId="77777777" w:rsidR="009022CE" w:rsidRDefault="003D44FA" w:rsidP="00BC2102">
      <w:pPr>
        <w:pStyle w:val="ListParagraph"/>
        <w:numPr>
          <w:ilvl w:val="0"/>
          <w:numId w:val="4"/>
        </w:numPr>
      </w:pPr>
      <w:r>
        <w:t>PR_20_29_00_00</w:t>
      </w:r>
      <w:r w:rsidR="009022CE">
        <w:t xml:space="preserve"> FIXING TO BUILDING FABRIC</w:t>
      </w:r>
    </w:p>
    <w:p w14:paraId="4AA09142" w14:textId="77777777" w:rsidR="009022CE" w:rsidRDefault="003D44FA" w:rsidP="00BC2102">
      <w:pPr>
        <w:pStyle w:val="ListParagraph"/>
        <w:numPr>
          <w:ilvl w:val="0"/>
          <w:numId w:val="4"/>
        </w:numPr>
      </w:pPr>
      <w:r>
        <w:t>PR_35_31_68_72</w:t>
      </w:r>
      <w:r w:rsidR="009022CE">
        <w:t xml:space="preserve"> PAINTING AND ANTI-CORROSION TREATMENTS</w:t>
      </w:r>
    </w:p>
    <w:p w14:paraId="0CF16041" w14:textId="77777777" w:rsidR="009022CE" w:rsidRDefault="009022CE" w:rsidP="009022CE"/>
    <w:p w14:paraId="230657D6" w14:textId="77777777" w:rsidR="00187245" w:rsidRDefault="00187245">
      <w:pPr>
        <w:rPr>
          <w:rFonts w:asciiTheme="majorHAnsi" w:eastAsiaTheme="majorEastAsia" w:hAnsiTheme="majorHAnsi" w:cstheme="majorBidi"/>
          <w:b/>
          <w:bCs/>
          <w:caps/>
          <w:sz w:val="28"/>
          <w:szCs w:val="28"/>
        </w:rPr>
      </w:pPr>
      <w:r>
        <w:br w:type="page"/>
      </w:r>
    </w:p>
    <w:p w14:paraId="45646563" w14:textId="77777777" w:rsidR="00FB2952" w:rsidRDefault="00FB2952" w:rsidP="00FB2952">
      <w:pPr>
        <w:pStyle w:val="Heading1"/>
        <w:numPr>
          <w:ilvl w:val="0"/>
          <w:numId w:val="0"/>
        </w:numPr>
        <w:ind w:left="851" w:hanging="851"/>
      </w:pPr>
      <w:bookmarkStart w:id="86" w:name="_Toc15913770"/>
      <w:r w:rsidRPr="004E435E">
        <w:rPr>
          <w:noProof/>
          <w:color w:val="0070C0"/>
          <w:lang w:eastAsia="en-GB"/>
        </w:rPr>
        <mc:AlternateContent>
          <mc:Choice Requires="wps">
            <w:drawing>
              <wp:anchor distT="0" distB="36195" distL="114300" distR="114300" simplePos="0" relativeHeight="251728896" behindDoc="0" locked="1" layoutInCell="1" allowOverlap="1" wp14:anchorId="3164C05A" wp14:editId="013411AB">
                <wp:simplePos x="0" y="0"/>
                <wp:positionH relativeFrom="column">
                  <wp:posOffset>3175</wp:posOffset>
                </wp:positionH>
                <wp:positionV relativeFrom="paragraph">
                  <wp:posOffset>215900</wp:posOffset>
                </wp:positionV>
                <wp:extent cx="2070000" cy="0"/>
                <wp:effectExtent l="0" t="19050" r="6985" b="19050"/>
                <wp:wrapNone/>
                <wp:docPr id="64" name="Straight Connector 64"/>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E6DDD9" id="Straight Connector 64" o:spid="_x0000_s1026" style="position:absolute;z-index:251728896;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Mah&#10;DITeAQAAKAQAAA4AAAAAAAAAAAAAAAAALgIAAGRycy9lMm9Eb2MueG1sUEsBAi0AFAAGAAgAAAAh&#10;AAMpz1vZAAAABgEAAA8AAAAAAAAAAAAAAAAAOAQAAGRycy9kb3ducmV2LnhtbFBLBQYAAAAABAAE&#10;APMAAAA+BQAAAAA=&#10;" strokecolor="black [3213]" strokeweight="3pt">
                <w10:anchorlock/>
              </v:line>
            </w:pict>
          </mc:Fallback>
        </mc:AlternateContent>
      </w:r>
      <w:r w:rsidR="00E3059F" w:rsidRPr="004E435E">
        <w:rPr>
          <w:color w:val="0070C0"/>
          <w:lang w:eastAsia="en-GB"/>
        </w:rPr>
        <w:t>Ss_55_70_42_00</w:t>
      </w:r>
      <w:r>
        <w:tab/>
        <w:t>Irrigation</w:t>
      </w:r>
      <w:r w:rsidR="00E3059F">
        <w:t xml:space="preserve"> Systems</w:t>
      </w:r>
      <w:bookmarkEnd w:id="86"/>
    </w:p>
    <w:p w14:paraId="37926D18" w14:textId="77777777" w:rsidR="00FB2952" w:rsidRDefault="00FB2952" w:rsidP="00FB2952">
      <w:pPr>
        <w:pStyle w:val="Heading2"/>
        <w:numPr>
          <w:ilvl w:val="0"/>
          <w:numId w:val="0"/>
        </w:numPr>
        <w:ind w:left="851" w:hanging="851"/>
      </w:pPr>
      <w:r>
        <w:t>PERFORMANCE OBJECTIVES</w:t>
      </w:r>
    </w:p>
    <w:p w14:paraId="076FFB4D" w14:textId="77777777" w:rsidR="00FB2952" w:rsidRDefault="00FB2952" w:rsidP="00FB2952"/>
    <w:p w14:paraId="6E087AAF" w14:textId="77777777" w:rsidR="00FB2952" w:rsidRDefault="00FB2952" w:rsidP="00FB2952"/>
    <w:p w14:paraId="565770E0" w14:textId="77777777" w:rsidR="00FB2952" w:rsidRDefault="00FB2952" w:rsidP="00FB2952">
      <w:pPr>
        <w:pStyle w:val="Heading2"/>
        <w:numPr>
          <w:ilvl w:val="0"/>
          <w:numId w:val="0"/>
        </w:numPr>
        <w:ind w:left="851" w:hanging="851"/>
      </w:pPr>
      <w:r>
        <w:t>DESIGN PARAMETERS</w:t>
      </w:r>
    </w:p>
    <w:p w14:paraId="73923164" w14:textId="77777777" w:rsidR="00FB2952" w:rsidRDefault="00FB2952" w:rsidP="00FB2952"/>
    <w:p w14:paraId="4A7DB85F" w14:textId="77777777" w:rsidR="00FB2952" w:rsidRDefault="00FB2952" w:rsidP="00FB2952"/>
    <w:p w14:paraId="5416F5D8" w14:textId="77777777" w:rsidR="00FB2952" w:rsidRDefault="00FB2952" w:rsidP="00FB2952">
      <w:pPr>
        <w:pStyle w:val="Heading2"/>
        <w:numPr>
          <w:ilvl w:val="0"/>
          <w:numId w:val="0"/>
        </w:numPr>
        <w:ind w:left="851" w:hanging="851"/>
      </w:pPr>
      <w:r>
        <w:t>SYSTEM DESCRIPTION</w:t>
      </w:r>
    </w:p>
    <w:p w14:paraId="0FE23770" w14:textId="77777777" w:rsidR="00692237" w:rsidRDefault="00692237" w:rsidP="00692237">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5351"/>
      </w:tblGrid>
      <w:tr w:rsidR="00692237" w:rsidRPr="003D27CF" w14:paraId="3C7F1ABD" w14:textId="77777777" w:rsidTr="00692237">
        <w:trPr>
          <w:cnfStyle w:val="100000000000" w:firstRow="1" w:lastRow="0" w:firstColumn="0" w:lastColumn="0" w:oddVBand="0" w:evenVBand="0" w:oddHBand="0" w:evenHBand="0" w:firstRowFirstColumn="0" w:firstRowLastColumn="0" w:lastRowFirstColumn="0" w:lastRowLastColumn="0"/>
          <w:cantSplit/>
        </w:trPr>
        <w:tc>
          <w:tcPr>
            <w:tcW w:w="2405" w:type="dxa"/>
          </w:tcPr>
          <w:p w14:paraId="7475809A" w14:textId="77777777" w:rsidR="00692237" w:rsidRPr="00050951" w:rsidRDefault="00692237" w:rsidP="00692237">
            <w:pPr>
              <w:rPr>
                <w:b w:val="0"/>
              </w:rPr>
            </w:pPr>
            <w:r w:rsidRPr="00050951">
              <w:rPr>
                <w:b w:val="0"/>
              </w:rPr>
              <w:t xml:space="preserve">Statutory Acts </w:t>
            </w:r>
          </w:p>
        </w:tc>
        <w:tc>
          <w:tcPr>
            <w:tcW w:w="6769" w:type="dxa"/>
            <w:gridSpan w:val="2"/>
          </w:tcPr>
          <w:p w14:paraId="5AD387A2" w14:textId="77777777" w:rsidR="00692237" w:rsidRDefault="00692237"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00073D14" w14:textId="77777777" w:rsidR="00692237" w:rsidRDefault="00692237" w:rsidP="00692237">
            <w:pPr>
              <w:spacing w:before="0" w:beforeAutospacing="0" w:after="240" w:afterAutospacing="0" w:line="240" w:lineRule="atLeast"/>
              <w:rPr>
                <w:b w:val="0"/>
              </w:rPr>
            </w:pPr>
            <w:r w:rsidRPr="00D915FA">
              <w:rPr>
                <w:b w:val="0"/>
              </w:rPr>
              <w:t>The Pressure Equipment Directive (PED) 97/23/EC</w:t>
            </w:r>
          </w:p>
          <w:p w14:paraId="30BED8F8" w14:textId="77777777" w:rsidR="00692237" w:rsidRDefault="00692237" w:rsidP="00692237">
            <w:pPr>
              <w:spacing w:before="0" w:beforeAutospacing="0" w:after="240" w:afterAutospacing="0" w:line="240" w:lineRule="atLeast"/>
              <w:rPr>
                <w:b w:val="0"/>
              </w:rPr>
            </w:pPr>
            <w:r w:rsidRPr="00D915FA">
              <w:rPr>
                <w:b w:val="0"/>
              </w:rPr>
              <w:t>Water Supply (Water Fittings) Regulations 1999</w:t>
            </w:r>
          </w:p>
          <w:p w14:paraId="24967E7C" w14:textId="77777777" w:rsidR="00692237" w:rsidRPr="00050951" w:rsidRDefault="00692237" w:rsidP="00692237">
            <w:pPr>
              <w:spacing w:before="0" w:beforeAutospacing="0" w:after="240" w:afterAutospacing="0" w:line="240" w:lineRule="atLeast"/>
              <w:rPr>
                <w:b w:val="0"/>
              </w:rPr>
            </w:pPr>
            <w:r w:rsidRPr="000A11B6">
              <w:rPr>
                <w:b w:val="0"/>
              </w:rPr>
              <w:t>The Water Supply (Water Fittings) (Scotland) Byelaws 2014</w:t>
            </w:r>
          </w:p>
        </w:tc>
      </w:tr>
      <w:tr w:rsidR="00692237" w:rsidRPr="003D27CF" w14:paraId="6636B1A3" w14:textId="77777777" w:rsidTr="00692237">
        <w:trPr>
          <w:cantSplit/>
        </w:trPr>
        <w:tc>
          <w:tcPr>
            <w:tcW w:w="2405" w:type="dxa"/>
          </w:tcPr>
          <w:p w14:paraId="73318745" w14:textId="77777777" w:rsidR="00692237" w:rsidRPr="003D27CF" w:rsidRDefault="00692237" w:rsidP="00692237">
            <w:pPr>
              <w:spacing w:before="0" w:beforeAutospacing="0" w:after="240" w:afterAutospacing="0" w:line="240" w:lineRule="atLeast"/>
            </w:pPr>
            <w:r w:rsidRPr="003D27CF">
              <w:t xml:space="preserve">Building Control / Local Authority requirements </w:t>
            </w:r>
          </w:p>
        </w:tc>
        <w:tc>
          <w:tcPr>
            <w:tcW w:w="6769" w:type="dxa"/>
            <w:gridSpan w:val="2"/>
          </w:tcPr>
          <w:p w14:paraId="4E1F4E43" w14:textId="77777777" w:rsidR="00692237" w:rsidRPr="0038416A" w:rsidRDefault="00692237" w:rsidP="00692237">
            <w:pPr>
              <w:spacing w:before="0" w:beforeAutospacing="0" w:after="240" w:afterAutospacing="0" w:line="240" w:lineRule="atLeast"/>
            </w:pPr>
            <w:commentRangeStart w:id="87"/>
            <w:r w:rsidRPr="0038416A">
              <w:t xml:space="preserve">The Building Regulations Approved Documents </w:t>
            </w:r>
          </w:p>
          <w:p w14:paraId="220A4545" w14:textId="77777777" w:rsidR="00692237" w:rsidRPr="0038416A" w:rsidRDefault="00692237" w:rsidP="00692237">
            <w:pPr>
              <w:numPr>
                <w:ilvl w:val="0"/>
                <w:numId w:val="7"/>
              </w:numPr>
              <w:spacing w:before="0" w:beforeAutospacing="0" w:after="240" w:afterAutospacing="0" w:line="240" w:lineRule="atLeast"/>
              <w:contextualSpacing/>
            </w:pPr>
            <w:r>
              <w:t>Part H Drainage</w:t>
            </w:r>
          </w:p>
          <w:p w14:paraId="7F10353D" w14:textId="77777777" w:rsidR="00692237" w:rsidRPr="00A3536F" w:rsidRDefault="00692237" w:rsidP="00692237">
            <w:pPr>
              <w:numPr>
                <w:ilvl w:val="0"/>
                <w:numId w:val="7"/>
              </w:numPr>
              <w:spacing w:before="0" w:beforeAutospacing="0" w:after="240" w:afterAutospacing="0" w:line="240" w:lineRule="atLeast"/>
              <w:contextualSpacing/>
            </w:pPr>
            <w:r w:rsidRPr="00A3536F">
              <w:t xml:space="preserve">Domestic Building Services Compliance Guide </w:t>
            </w:r>
          </w:p>
          <w:p w14:paraId="2BD768D0" w14:textId="77777777" w:rsidR="00692237" w:rsidRDefault="00692237" w:rsidP="00692237">
            <w:pPr>
              <w:numPr>
                <w:ilvl w:val="0"/>
                <w:numId w:val="7"/>
              </w:numPr>
              <w:spacing w:before="0" w:beforeAutospacing="0" w:after="240" w:afterAutospacing="0" w:line="240" w:lineRule="atLeast"/>
              <w:contextualSpacing/>
            </w:pPr>
            <w:r w:rsidRPr="00A3536F">
              <w:t>Non-Domestic Building Services Compliance Guide</w:t>
            </w:r>
          </w:p>
          <w:p w14:paraId="01DCAC96" w14:textId="77777777" w:rsidR="00692237" w:rsidRDefault="00692237" w:rsidP="00692237">
            <w:r>
              <w:t>The Scottish Building Standards</w:t>
            </w:r>
          </w:p>
          <w:p w14:paraId="09D5B2BD" w14:textId="77777777" w:rsidR="00692237" w:rsidRPr="0038416A" w:rsidRDefault="00692237" w:rsidP="00692237">
            <w:pPr>
              <w:pStyle w:val="ListParagraph"/>
              <w:numPr>
                <w:ilvl w:val="0"/>
                <w:numId w:val="7"/>
              </w:numPr>
            </w:pPr>
            <w:r>
              <w:t>Section 3 (Environment)</w:t>
            </w:r>
            <w:commentRangeEnd w:id="87"/>
            <w:r>
              <w:rPr>
                <w:rStyle w:val="CommentReference"/>
              </w:rPr>
              <w:commentReference w:id="87"/>
            </w:r>
          </w:p>
        </w:tc>
      </w:tr>
      <w:tr w:rsidR="00692237" w:rsidRPr="003D27CF" w14:paraId="7109402A" w14:textId="77777777" w:rsidTr="00692237">
        <w:trPr>
          <w:trHeight w:val="909"/>
        </w:trPr>
        <w:tc>
          <w:tcPr>
            <w:tcW w:w="2405" w:type="dxa"/>
            <w:vMerge w:val="restart"/>
          </w:tcPr>
          <w:p w14:paraId="5B4994CB" w14:textId="77777777" w:rsidR="00692237" w:rsidRPr="003D27CF" w:rsidRDefault="00692237" w:rsidP="00692237">
            <w:pPr>
              <w:spacing w:before="0" w:beforeAutospacing="0" w:after="240" w:afterAutospacing="0" w:line="240" w:lineRule="atLeast"/>
            </w:pPr>
            <w:r w:rsidRPr="003D27CF">
              <w:t xml:space="preserve">Industry standards </w:t>
            </w:r>
          </w:p>
        </w:tc>
        <w:tc>
          <w:tcPr>
            <w:tcW w:w="6769" w:type="dxa"/>
            <w:gridSpan w:val="2"/>
          </w:tcPr>
          <w:p w14:paraId="30DE1174" w14:textId="77777777" w:rsidR="00692237" w:rsidRPr="0038416A" w:rsidRDefault="00692237" w:rsidP="00692237">
            <w:pPr>
              <w:spacing w:before="0" w:beforeAutospacing="0" w:after="240" w:afterAutospacing="0" w:line="240" w:lineRule="atLeast"/>
            </w:pPr>
            <w:r w:rsidRPr="0038416A">
              <w:t>Chartered Institute of Building Services Engineers (CIBSE)</w:t>
            </w:r>
          </w:p>
          <w:p w14:paraId="52506396" w14:textId="77777777" w:rsidR="00692237" w:rsidRPr="0038416A" w:rsidRDefault="00692237" w:rsidP="00692237">
            <w:pPr>
              <w:numPr>
                <w:ilvl w:val="0"/>
                <w:numId w:val="17"/>
              </w:numPr>
              <w:contextualSpacing/>
            </w:pPr>
            <w:r w:rsidRPr="0038416A">
              <w:t>CIBSE </w:t>
            </w:r>
            <w:r>
              <w:t>G Guide</w:t>
            </w:r>
          </w:p>
        </w:tc>
      </w:tr>
      <w:tr w:rsidR="00692237" w:rsidRPr="003D27CF" w14:paraId="7ED67DE9" w14:textId="77777777" w:rsidTr="00692237">
        <w:trPr>
          <w:trHeight w:val="1049"/>
        </w:trPr>
        <w:tc>
          <w:tcPr>
            <w:tcW w:w="2405" w:type="dxa"/>
            <w:vMerge/>
          </w:tcPr>
          <w:p w14:paraId="0AEF80D3" w14:textId="77777777" w:rsidR="00692237" w:rsidRPr="003D27CF" w:rsidRDefault="00692237" w:rsidP="00692237"/>
        </w:tc>
        <w:tc>
          <w:tcPr>
            <w:tcW w:w="6769" w:type="dxa"/>
            <w:gridSpan w:val="2"/>
          </w:tcPr>
          <w:p w14:paraId="212DD1FB" w14:textId="77777777" w:rsidR="00692237" w:rsidRPr="0038416A" w:rsidRDefault="00692237" w:rsidP="00692237">
            <w:pPr>
              <w:spacing w:before="0" w:beforeAutospacing="0" w:after="240" w:afterAutospacing="0" w:line="240" w:lineRule="atLeast"/>
            </w:pPr>
            <w:r w:rsidRPr="0038416A">
              <w:t>Building Services Research and Information Association (BSRIA)</w:t>
            </w:r>
          </w:p>
          <w:p w14:paraId="75DD4DEA" w14:textId="77777777" w:rsidR="00692237" w:rsidRDefault="00692237" w:rsidP="00692237">
            <w:pPr>
              <w:numPr>
                <w:ilvl w:val="0"/>
                <w:numId w:val="10"/>
              </w:numPr>
              <w:spacing w:before="0" w:beforeAutospacing="0" w:after="240" w:afterAutospacing="0" w:line="240" w:lineRule="atLeast"/>
              <w:contextualSpacing/>
            </w:pPr>
            <w:r w:rsidRPr="0038416A">
              <w:t>Energy Efficient Pumping Systems (BG</w:t>
            </w:r>
            <w:r>
              <w:t xml:space="preserve"> </w:t>
            </w:r>
            <w:r w:rsidRPr="0038416A">
              <w:t>12/2011)</w:t>
            </w:r>
          </w:p>
          <w:p w14:paraId="46031201" w14:textId="77777777" w:rsidR="00692237" w:rsidRPr="0038416A" w:rsidRDefault="00692237" w:rsidP="00692237">
            <w:pPr>
              <w:numPr>
                <w:ilvl w:val="0"/>
                <w:numId w:val="10"/>
              </w:numPr>
              <w:contextualSpacing/>
            </w:pPr>
            <w:r w:rsidRPr="00A3536F">
              <w:t xml:space="preserve">Commissioning Water Systems </w:t>
            </w:r>
            <w:r>
              <w:t>BG 2/2010</w:t>
            </w:r>
          </w:p>
        </w:tc>
      </w:tr>
      <w:tr w:rsidR="00692237" w:rsidRPr="003D27CF" w14:paraId="5D18EA6A" w14:textId="77777777" w:rsidTr="00692237">
        <w:trPr>
          <w:cantSplit/>
        </w:trPr>
        <w:tc>
          <w:tcPr>
            <w:tcW w:w="2405" w:type="dxa"/>
          </w:tcPr>
          <w:p w14:paraId="05A953C7" w14:textId="77777777" w:rsidR="00692237" w:rsidRPr="0038416A" w:rsidRDefault="00692237" w:rsidP="00692237">
            <w:r w:rsidRPr="0038416A">
              <w:t>British Standards</w:t>
            </w:r>
          </w:p>
        </w:tc>
        <w:tc>
          <w:tcPr>
            <w:tcW w:w="1418" w:type="dxa"/>
          </w:tcPr>
          <w:p w14:paraId="4BFF9DC8" w14:textId="77777777" w:rsidR="00692237" w:rsidRPr="0038416A" w:rsidRDefault="00692237" w:rsidP="00692237">
            <w:r>
              <w:t>BS EN 806</w:t>
            </w:r>
          </w:p>
        </w:tc>
        <w:tc>
          <w:tcPr>
            <w:tcW w:w="5351" w:type="dxa"/>
          </w:tcPr>
          <w:p w14:paraId="2854ED1B" w14:textId="77777777" w:rsidR="00692237" w:rsidRPr="000C7A94" w:rsidRDefault="00692237" w:rsidP="00692237">
            <w:r w:rsidRPr="00D915FA">
              <w:t>Specifications for installations inside buildings conveying water for human consumption</w:t>
            </w:r>
          </w:p>
        </w:tc>
      </w:tr>
    </w:tbl>
    <w:p w14:paraId="1FE5DAE6" w14:textId="77777777" w:rsidR="00FB2952" w:rsidRDefault="00FB2952" w:rsidP="00FB2952">
      <w:pPr>
        <w:pStyle w:val="Heading2"/>
        <w:numPr>
          <w:ilvl w:val="0"/>
          <w:numId w:val="0"/>
        </w:numPr>
        <w:ind w:left="851" w:hanging="851"/>
      </w:pPr>
      <w:r>
        <w:t>CONTROL REQUIREMENTS</w:t>
      </w:r>
    </w:p>
    <w:p w14:paraId="500B5CBB" w14:textId="77777777" w:rsidR="00FB2952" w:rsidRDefault="00FB2952" w:rsidP="00FB2952"/>
    <w:p w14:paraId="5EF14E18" w14:textId="77777777" w:rsidR="00FB2952" w:rsidRDefault="00FB2952" w:rsidP="00FB2952"/>
    <w:p w14:paraId="6A4DD897" w14:textId="77777777" w:rsidR="00FB2952" w:rsidRDefault="00FB2952" w:rsidP="00FB2952">
      <w:pPr>
        <w:pStyle w:val="Heading2"/>
        <w:numPr>
          <w:ilvl w:val="0"/>
          <w:numId w:val="0"/>
        </w:numPr>
        <w:ind w:left="851" w:hanging="851"/>
      </w:pPr>
      <w:r>
        <w:t>SYSTEM DRAWINGS / SCHEMATICS</w:t>
      </w:r>
    </w:p>
    <w:p w14:paraId="477B0BF2" w14:textId="77777777" w:rsidR="00FB2952" w:rsidRDefault="00FB2952" w:rsidP="00FB2952"/>
    <w:p w14:paraId="56861CC1" w14:textId="77777777" w:rsidR="00FB2952" w:rsidRDefault="00FB2952" w:rsidP="00FB2952"/>
    <w:p w14:paraId="7209E9C8" w14:textId="77777777" w:rsidR="00FB2952" w:rsidRDefault="00FB2952" w:rsidP="00FB2952"/>
    <w:p w14:paraId="015A9D6A" w14:textId="77777777" w:rsidR="00FB2952" w:rsidRDefault="00FB2952" w:rsidP="00FB2952">
      <w:pPr>
        <w:pStyle w:val="Heading2"/>
        <w:numPr>
          <w:ilvl w:val="0"/>
          <w:numId w:val="0"/>
        </w:numPr>
        <w:ind w:left="357" w:hanging="357"/>
      </w:pPr>
      <w:r>
        <w:t>REFERENCE SPECIFICATION CLAUSES</w:t>
      </w:r>
    </w:p>
    <w:p w14:paraId="0C559373" w14:textId="77777777" w:rsidR="005C4FB9" w:rsidRDefault="005C4FB9" w:rsidP="005C4FB9">
      <w:r>
        <w:t>Also see the following Reference Specification SPEC-300 clauses for further details of Workmanship, materials standards, builders work standards, testing/ commissioning, and identification:</w:t>
      </w:r>
    </w:p>
    <w:p w14:paraId="4A064F23" w14:textId="77777777" w:rsidR="005C4FB9" w:rsidRDefault="00986F61" w:rsidP="005C4FB9">
      <w:pPr>
        <w:pStyle w:val="ListParagraph"/>
        <w:numPr>
          <w:ilvl w:val="0"/>
          <w:numId w:val="4"/>
        </w:numPr>
      </w:pPr>
      <w:r>
        <w:t>PR_65_52_00_00</w:t>
      </w:r>
      <w:r w:rsidR="005C4FB9">
        <w:t xml:space="preserve"> PIPELINES</w:t>
      </w:r>
    </w:p>
    <w:p w14:paraId="6F16C512" w14:textId="77777777" w:rsidR="005C4FB9" w:rsidRDefault="00986F61" w:rsidP="005C4FB9">
      <w:pPr>
        <w:pStyle w:val="ListParagraph"/>
        <w:numPr>
          <w:ilvl w:val="0"/>
          <w:numId w:val="4"/>
        </w:numPr>
      </w:pPr>
      <w:r>
        <w:t>PR_20_85_00_00</w:t>
      </w:r>
      <w:r w:rsidR="005C4FB9">
        <w:t xml:space="preserve"> PIPELINE ANCILLARIES</w:t>
      </w:r>
    </w:p>
    <w:p w14:paraId="5793337B" w14:textId="77777777" w:rsidR="005C4FB9" w:rsidRDefault="00986F61" w:rsidP="005C4FB9">
      <w:pPr>
        <w:pStyle w:val="ListParagraph"/>
        <w:numPr>
          <w:ilvl w:val="0"/>
          <w:numId w:val="4"/>
        </w:numPr>
      </w:pPr>
      <w:r>
        <w:t>PR_65_53_00_00</w:t>
      </w:r>
      <w:r w:rsidR="005C4FB9">
        <w:t xml:space="preserve"> PUMPS</w:t>
      </w:r>
    </w:p>
    <w:p w14:paraId="452ADDE9" w14:textId="77777777" w:rsidR="005C4FB9" w:rsidRDefault="00986F61" w:rsidP="005C4FB9">
      <w:pPr>
        <w:pStyle w:val="ListParagraph"/>
        <w:numPr>
          <w:ilvl w:val="0"/>
          <w:numId w:val="4"/>
        </w:numPr>
      </w:pPr>
      <w:r>
        <w:t>PR_60_60_38_00</w:t>
      </w:r>
      <w:r w:rsidR="005C4FB9">
        <w:t xml:space="preserve"> STORAGE CYLINDERS AND CALORIFIERS </w:t>
      </w:r>
    </w:p>
    <w:p w14:paraId="18900086" w14:textId="77777777" w:rsidR="005C4FB9" w:rsidRDefault="00986F61" w:rsidP="005C4FB9">
      <w:pPr>
        <w:pStyle w:val="ListParagraph"/>
        <w:numPr>
          <w:ilvl w:val="0"/>
          <w:numId w:val="4"/>
        </w:numPr>
      </w:pPr>
      <w:r>
        <w:t>PR_25_31_48_00</w:t>
      </w:r>
      <w:r w:rsidR="005C4FB9">
        <w:t xml:space="preserve"> THERMAL INSULATION</w:t>
      </w:r>
    </w:p>
    <w:p w14:paraId="6770D617" w14:textId="77777777" w:rsidR="005C4FB9" w:rsidRDefault="00986F61" w:rsidP="005C4FB9">
      <w:pPr>
        <w:pStyle w:val="ListParagraph"/>
        <w:numPr>
          <w:ilvl w:val="0"/>
          <w:numId w:val="4"/>
        </w:numPr>
      </w:pPr>
      <w:r>
        <w:t xml:space="preserve">AC_60_00_00_00 </w:t>
      </w:r>
      <w:r w:rsidR="005C4FB9">
        <w:t xml:space="preserve"> TESTING AND COMMISSIONING</w:t>
      </w:r>
    </w:p>
    <w:p w14:paraId="6ED22025" w14:textId="77777777" w:rsidR="005C4FB9" w:rsidRDefault="00986F61" w:rsidP="005C4FB9">
      <w:pPr>
        <w:pStyle w:val="ListParagraph"/>
        <w:numPr>
          <w:ilvl w:val="0"/>
          <w:numId w:val="4"/>
        </w:numPr>
      </w:pPr>
      <w:r>
        <w:t>PR_80_77_94_00</w:t>
      </w:r>
      <w:r w:rsidR="005C4FB9">
        <w:t xml:space="preserve"> VIBRATION ISOLATION MOUNTINGS</w:t>
      </w:r>
    </w:p>
    <w:p w14:paraId="0E282BF2" w14:textId="77777777" w:rsidR="005C4FB9" w:rsidRDefault="00986F61" w:rsidP="005C4FB9">
      <w:pPr>
        <w:pStyle w:val="ListParagraph"/>
        <w:numPr>
          <w:ilvl w:val="0"/>
          <w:numId w:val="4"/>
        </w:numPr>
      </w:pPr>
      <w:r>
        <w:t>PR_40_10_57_26</w:t>
      </w:r>
      <w:r w:rsidR="005C4FB9">
        <w:t xml:space="preserve"> IDENTIFICATION - MECHANICAL</w:t>
      </w:r>
    </w:p>
    <w:p w14:paraId="362AAA2C" w14:textId="77777777" w:rsidR="005C4FB9" w:rsidRDefault="003D44FA" w:rsidP="005C4FB9">
      <w:pPr>
        <w:pStyle w:val="ListParagraph"/>
        <w:numPr>
          <w:ilvl w:val="0"/>
          <w:numId w:val="4"/>
        </w:numPr>
      </w:pPr>
      <w:r>
        <w:t>PR_20_29_00_00</w:t>
      </w:r>
      <w:r w:rsidR="005C4FB9">
        <w:t xml:space="preserve"> FIXING TO BUILDING FABRIC</w:t>
      </w:r>
    </w:p>
    <w:p w14:paraId="1DCF29DC" w14:textId="77777777" w:rsidR="005C4FB9" w:rsidRDefault="003D44FA" w:rsidP="005C4FB9">
      <w:pPr>
        <w:pStyle w:val="ListParagraph"/>
        <w:numPr>
          <w:ilvl w:val="0"/>
          <w:numId w:val="4"/>
        </w:numPr>
      </w:pPr>
      <w:r>
        <w:t>PR_35_31_68_72</w:t>
      </w:r>
      <w:r w:rsidR="005C4FB9">
        <w:t xml:space="preserve"> PAINTING AND ANTI-CORROSION TREATMENTS</w:t>
      </w:r>
    </w:p>
    <w:p w14:paraId="2F85A887" w14:textId="77777777" w:rsidR="00FB2952" w:rsidRDefault="00FB2952" w:rsidP="00FB2952">
      <w:pPr>
        <w:pStyle w:val="Heading1"/>
        <w:numPr>
          <w:ilvl w:val="0"/>
          <w:numId w:val="0"/>
        </w:numPr>
      </w:pPr>
      <w:r>
        <w:br w:type="page"/>
      </w:r>
    </w:p>
    <w:p w14:paraId="359F0116" w14:textId="77777777" w:rsidR="00FB2952" w:rsidRDefault="00FB2952" w:rsidP="00FB2952">
      <w:pPr>
        <w:pStyle w:val="Heading1"/>
        <w:numPr>
          <w:ilvl w:val="0"/>
          <w:numId w:val="0"/>
        </w:numPr>
        <w:ind w:left="851" w:hanging="851"/>
      </w:pPr>
      <w:bookmarkStart w:id="88" w:name="_Toc15913771"/>
      <w:r w:rsidRPr="004E435E">
        <w:rPr>
          <w:noProof/>
          <w:color w:val="0070C0"/>
          <w:lang w:eastAsia="en-GB"/>
        </w:rPr>
        <mc:AlternateContent>
          <mc:Choice Requires="wps">
            <w:drawing>
              <wp:anchor distT="0" distB="36195" distL="114300" distR="114300" simplePos="0" relativeHeight="251730944" behindDoc="0" locked="1" layoutInCell="1" allowOverlap="1" wp14:anchorId="45967FD9" wp14:editId="39B3808D">
                <wp:simplePos x="0" y="0"/>
                <wp:positionH relativeFrom="column">
                  <wp:posOffset>3175</wp:posOffset>
                </wp:positionH>
                <wp:positionV relativeFrom="paragraph">
                  <wp:posOffset>215900</wp:posOffset>
                </wp:positionV>
                <wp:extent cx="2070000" cy="0"/>
                <wp:effectExtent l="0" t="19050" r="6985" b="19050"/>
                <wp:wrapNone/>
                <wp:docPr id="65" name="Straight Connector 65"/>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0B935F" id="Straight Connector 65" o:spid="_x0000_s1026" style="position:absolute;z-index:251730944;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CJx&#10;nTzeAQAAKAQAAA4AAAAAAAAAAAAAAAAALgIAAGRycy9lMm9Eb2MueG1sUEsBAi0AFAAGAAgAAAAh&#10;AAMpz1vZAAAABgEAAA8AAAAAAAAAAAAAAAAAOAQAAGRycy9kb3ducmV2LnhtbFBLBQYAAAAABAAE&#10;APMAAAA+BQAAAAA=&#10;" strokecolor="black [3213]" strokeweight="3pt">
                <w10:anchorlock/>
              </v:line>
            </w:pict>
          </mc:Fallback>
        </mc:AlternateContent>
      </w:r>
      <w:r w:rsidR="00E3059F" w:rsidRPr="004E435E">
        <w:rPr>
          <w:color w:val="0070C0"/>
          <w:lang w:eastAsia="en-GB"/>
        </w:rPr>
        <w:t>Ss_55_70_97_35</w:t>
      </w:r>
      <w:r>
        <w:tab/>
        <w:t>Water Reclamation</w:t>
      </w:r>
      <w:r w:rsidR="00E3059F">
        <w:t xml:space="preserve"> – Grey Water</w:t>
      </w:r>
      <w:bookmarkEnd w:id="88"/>
    </w:p>
    <w:p w14:paraId="2FF96BC1" w14:textId="77777777" w:rsidR="00FB2952" w:rsidRDefault="00FB2952" w:rsidP="00FB2952">
      <w:pPr>
        <w:pStyle w:val="Heading2"/>
        <w:numPr>
          <w:ilvl w:val="0"/>
          <w:numId w:val="0"/>
        </w:numPr>
        <w:ind w:left="851" w:hanging="851"/>
      </w:pPr>
      <w:r>
        <w:t>PERFORMANCE OBJECTIVES</w:t>
      </w:r>
    </w:p>
    <w:p w14:paraId="0EA79EE3" w14:textId="77777777" w:rsidR="00FB2952" w:rsidRDefault="00FB2952" w:rsidP="00FB2952"/>
    <w:p w14:paraId="4F8720CA" w14:textId="77777777" w:rsidR="00FB2952" w:rsidRDefault="00FB2952" w:rsidP="00FB2952"/>
    <w:p w14:paraId="0E01B350" w14:textId="77777777" w:rsidR="00FB2952" w:rsidRDefault="00FB2952" w:rsidP="00FB2952">
      <w:pPr>
        <w:pStyle w:val="Heading2"/>
        <w:numPr>
          <w:ilvl w:val="0"/>
          <w:numId w:val="0"/>
        </w:numPr>
        <w:ind w:left="851" w:hanging="851"/>
      </w:pPr>
      <w:r>
        <w:t>DESIGN PARAMETERS</w:t>
      </w:r>
    </w:p>
    <w:p w14:paraId="7248B3F0" w14:textId="77777777" w:rsidR="00692237" w:rsidRDefault="00692237" w:rsidP="00692237">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692237" w:rsidRPr="003D27CF" w14:paraId="4EAF4CA9" w14:textId="77777777" w:rsidTr="00692237">
        <w:trPr>
          <w:cnfStyle w:val="100000000000" w:firstRow="1" w:lastRow="0" w:firstColumn="0" w:lastColumn="0" w:oddVBand="0" w:evenVBand="0" w:oddHBand="0" w:evenHBand="0" w:firstRowFirstColumn="0" w:firstRowLastColumn="0" w:lastRowFirstColumn="0" w:lastRowLastColumn="0"/>
          <w:cantSplit/>
        </w:trPr>
        <w:tc>
          <w:tcPr>
            <w:tcW w:w="2405" w:type="dxa"/>
          </w:tcPr>
          <w:p w14:paraId="6A2C0103" w14:textId="77777777" w:rsidR="00692237" w:rsidRPr="00050951" w:rsidRDefault="00692237" w:rsidP="00692237">
            <w:pPr>
              <w:rPr>
                <w:b w:val="0"/>
              </w:rPr>
            </w:pPr>
            <w:r w:rsidRPr="00050951">
              <w:rPr>
                <w:b w:val="0"/>
              </w:rPr>
              <w:t xml:space="preserve">Statutory Acts </w:t>
            </w:r>
          </w:p>
        </w:tc>
        <w:tc>
          <w:tcPr>
            <w:tcW w:w="6769" w:type="dxa"/>
            <w:gridSpan w:val="3"/>
          </w:tcPr>
          <w:p w14:paraId="352FAFA0" w14:textId="77777777" w:rsidR="00692237" w:rsidRDefault="00692237"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 xml:space="preserve">Regulations </w:t>
            </w:r>
          </w:p>
          <w:p w14:paraId="0171574F" w14:textId="77777777" w:rsidR="00692237" w:rsidRDefault="00692237" w:rsidP="00692237">
            <w:pPr>
              <w:spacing w:before="0" w:beforeAutospacing="0" w:after="240" w:afterAutospacing="0" w:line="240" w:lineRule="atLeast"/>
              <w:rPr>
                <w:b w:val="0"/>
              </w:rPr>
            </w:pPr>
            <w:r w:rsidRPr="000A11B6">
              <w:rPr>
                <w:b w:val="0"/>
              </w:rPr>
              <w:t>The Water Supply (Water Fittings) Regulations 1999</w:t>
            </w:r>
          </w:p>
          <w:p w14:paraId="742F1E6E" w14:textId="77777777" w:rsidR="00692237" w:rsidRPr="00050951" w:rsidRDefault="00692237" w:rsidP="00692237">
            <w:pPr>
              <w:spacing w:before="0" w:beforeAutospacing="0" w:after="240" w:afterAutospacing="0" w:line="240" w:lineRule="atLeast"/>
              <w:rPr>
                <w:b w:val="0"/>
              </w:rPr>
            </w:pPr>
            <w:r w:rsidRPr="000A11B6">
              <w:rPr>
                <w:b w:val="0"/>
              </w:rPr>
              <w:t>The Water Supply (Water Fittings) (Scotland) Byelaws 2014</w:t>
            </w:r>
          </w:p>
        </w:tc>
      </w:tr>
      <w:tr w:rsidR="00692237" w:rsidRPr="003D27CF" w14:paraId="730D5704" w14:textId="77777777" w:rsidTr="00692237">
        <w:trPr>
          <w:cantSplit/>
        </w:trPr>
        <w:tc>
          <w:tcPr>
            <w:tcW w:w="2405" w:type="dxa"/>
          </w:tcPr>
          <w:p w14:paraId="361CC796" w14:textId="77777777" w:rsidR="00692237" w:rsidRPr="003D27CF" w:rsidRDefault="00692237" w:rsidP="00692237">
            <w:pPr>
              <w:spacing w:before="0" w:beforeAutospacing="0" w:after="240" w:afterAutospacing="0" w:line="240" w:lineRule="atLeast"/>
            </w:pPr>
            <w:r w:rsidRPr="003D27CF">
              <w:t xml:space="preserve">Building Control / Local Authority requirements </w:t>
            </w:r>
          </w:p>
        </w:tc>
        <w:tc>
          <w:tcPr>
            <w:tcW w:w="6769" w:type="dxa"/>
            <w:gridSpan w:val="3"/>
          </w:tcPr>
          <w:p w14:paraId="09219751" w14:textId="77777777" w:rsidR="00692237" w:rsidRPr="0038416A" w:rsidRDefault="00692237" w:rsidP="00692237">
            <w:pPr>
              <w:spacing w:before="0" w:beforeAutospacing="0" w:after="240" w:afterAutospacing="0" w:line="240" w:lineRule="atLeast"/>
            </w:pPr>
            <w:commentRangeStart w:id="89"/>
            <w:r w:rsidRPr="0038416A">
              <w:t xml:space="preserve">The Building Regulations Approved Documents </w:t>
            </w:r>
          </w:p>
          <w:p w14:paraId="68B6BF63" w14:textId="77777777" w:rsidR="00692237" w:rsidRPr="0038416A" w:rsidRDefault="00692237" w:rsidP="00692237">
            <w:pPr>
              <w:numPr>
                <w:ilvl w:val="0"/>
                <w:numId w:val="7"/>
              </w:numPr>
              <w:spacing w:before="0" w:beforeAutospacing="0" w:after="240" w:afterAutospacing="0" w:line="240" w:lineRule="atLeast"/>
              <w:contextualSpacing/>
            </w:pPr>
            <w:r>
              <w:t>Part H Drainage</w:t>
            </w:r>
          </w:p>
          <w:p w14:paraId="45D92550" w14:textId="77777777" w:rsidR="00692237" w:rsidRPr="00A3536F" w:rsidRDefault="00692237" w:rsidP="00692237">
            <w:pPr>
              <w:numPr>
                <w:ilvl w:val="0"/>
                <w:numId w:val="7"/>
              </w:numPr>
              <w:spacing w:before="0" w:beforeAutospacing="0" w:after="240" w:afterAutospacing="0" w:line="240" w:lineRule="atLeast"/>
              <w:contextualSpacing/>
            </w:pPr>
            <w:r w:rsidRPr="00A3536F">
              <w:t xml:space="preserve">Domestic Building Services Compliance Guide </w:t>
            </w:r>
          </w:p>
          <w:p w14:paraId="36793A91" w14:textId="77777777" w:rsidR="00692237" w:rsidRDefault="00692237" w:rsidP="00692237">
            <w:pPr>
              <w:numPr>
                <w:ilvl w:val="0"/>
                <w:numId w:val="7"/>
              </w:numPr>
              <w:spacing w:before="0" w:beforeAutospacing="0" w:after="240" w:afterAutospacing="0" w:line="240" w:lineRule="atLeast"/>
              <w:contextualSpacing/>
            </w:pPr>
            <w:r w:rsidRPr="00A3536F">
              <w:t>Non-Domestic Building Services Compliance Guide</w:t>
            </w:r>
          </w:p>
          <w:p w14:paraId="63C8919C" w14:textId="77777777" w:rsidR="00692237" w:rsidRDefault="00692237" w:rsidP="00692237">
            <w:r>
              <w:t>The Scottish Building Standards</w:t>
            </w:r>
          </w:p>
          <w:p w14:paraId="2086EBB6" w14:textId="77777777" w:rsidR="00692237" w:rsidRPr="0038416A" w:rsidRDefault="00692237" w:rsidP="00692237">
            <w:pPr>
              <w:pStyle w:val="ListParagraph"/>
              <w:numPr>
                <w:ilvl w:val="0"/>
                <w:numId w:val="7"/>
              </w:numPr>
            </w:pPr>
            <w:r>
              <w:t>Section 3 (Environment)</w:t>
            </w:r>
            <w:commentRangeEnd w:id="89"/>
            <w:r>
              <w:rPr>
                <w:rStyle w:val="CommentReference"/>
              </w:rPr>
              <w:commentReference w:id="89"/>
            </w:r>
          </w:p>
        </w:tc>
      </w:tr>
      <w:tr w:rsidR="00692237" w:rsidRPr="003D27CF" w14:paraId="5501435D" w14:textId="77777777" w:rsidTr="00692237">
        <w:trPr>
          <w:trHeight w:val="909"/>
        </w:trPr>
        <w:tc>
          <w:tcPr>
            <w:tcW w:w="2405" w:type="dxa"/>
            <w:vMerge w:val="restart"/>
          </w:tcPr>
          <w:p w14:paraId="61D0339B" w14:textId="77777777" w:rsidR="00692237" w:rsidRPr="003D27CF" w:rsidRDefault="00692237" w:rsidP="00692237">
            <w:pPr>
              <w:spacing w:before="0" w:beforeAutospacing="0" w:after="240" w:afterAutospacing="0" w:line="240" w:lineRule="atLeast"/>
            </w:pPr>
            <w:r w:rsidRPr="003D27CF">
              <w:t xml:space="preserve">Industry standards </w:t>
            </w:r>
          </w:p>
        </w:tc>
        <w:tc>
          <w:tcPr>
            <w:tcW w:w="6769" w:type="dxa"/>
            <w:gridSpan w:val="3"/>
          </w:tcPr>
          <w:p w14:paraId="0B58A498" w14:textId="77777777" w:rsidR="00692237" w:rsidRPr="0038416A" w:rsidRDefault="00692237" w:rsidP="00692237">
            <w:pPr>
              <w:spacing w:before="0" w:beforeAutospacing="0" w:after="240" w:afterAutospacing="0" w:line="240" w:lineRule="atLeast"/>
            </w:pPr>
            <w:r w:rsidRPr="0038416A">
              <w:t>Chartered Institute of Building Services Engineers (CIBSE)</w:t>
            </w:r>
          </w:p>
          <w:p w14:paraId="62AF022E" w14:textId="77777777" w:rsidR="00692237" w:rsidRDefault="00692237" w:rsidP="00692237">
            <w:pPr>
              <w:numPr>
                <w:ilvl w:val="0"/>
                <w:numId w:val="17"/>
              </w:numPr>
              <w:contextualSpacing/>
            </w:pPr>
            <w:r w:rsidRPr="0038416A">
              <w:t>CIBSE </w:t>
            </w:r>
            <w:r>
              <w:t>G Guide</w:t>
            </w:r>
          </w:p>
          <w:p w14:paraId="6EF389EE" w14:textId="77777777" w:rsidR="00692237" w:rsidRDefault="00692237" w:rsidP="00692237">
            <w:pPr>
              <w:numPr>
                <w:ilvl w:val="0"/>
                <w:numId w:val="17"/>
              </w:numPr>
              <w:contextualSpacing/>
            </w:pPr>
            <w:r w:rsidRPr="001A0ADD">
              <w:t>TM13: Minimising the Risk of Legionnaires Disease</w:t>
            </w:r>
          </w:p>
          <w:p w14:paraId="0FFF6CE5" w14:textId="77777777" w:rsidR="00692237" w:rsidRPr="0038416A" w:rsidRDefault="00692237" w:rsidP="00692237">
            <w:pPr>
              <w:numPr>
                <w:ilvl w:val="0"/>
                <w:numId w:val="17"/>
              </w:numPr>
              <w:contextualSpacing/>
            </w:pPr>
            <w:r w:rsidRPr="001A0ADD">
              <w:t>KS01: Reclaimed Water (KS1)</w:t>
            </w:r>
          </w:p>
        </w:tc>
      </w:tr>
      <w:tr w:rsidR="00692237" w:rsidRPr="003D27CF" w14:paraId="293F4E82" w14:textId="77777777" w:rsidTr="00692237">
        <w:trPr>
          <w:trHeight w:val="476"/>
        </w:trPr>
        <w:tc>
          <w:tcPr>
            <w:tcW w:w="2405" w:type="dxa"/>
            <w:vMerge/>
          </w:tcPr>
          <w:p w14:paraId="2C822D24" w14:textId="77777777" w:rsidR="00692237" w:rsidRPr="003D27CF" w:rsidRDefault="00692237" w:rsidP="00692237"/>
        </w:tc>
        <w:tc>
          <w:tcPr>
            <w:tcW w:w="6769" w:type="dxa"/>
            <w:gridSpan w:val="3"/>
          </w:tcPr>
          <w:p w14:paraId="190A7634" w14:textId="77777777" w:rsidR="00692237" w:rsidRPr="0038416A" w:rsidRDefault="00692237" w:rsidP="00692237">
            <w:pPr>
              <w:spacing w:before="0" w:beforeAutospacing="0" w:after="240" w:afterAutospacing="0" w:line="240" w:lineRule="atLeast"/>
            </w:pPr>
            <w:r w:rsidRPr="0038416A">
              <w:t>Building Services Research and Information Association (BSRIA)</w:t>
            </w:r>
          </w:p>
          <w:p w14:paraId="41655E3D" w14:textId="77777777" w:rsidR="00692237" w:rsidRDefault="00692237" w:rsidP="00692237">
            <w:pPr>
              <w:numPr>
                <w:ilvl w:val="0"/>
                <w:numId w:val="10"/>
              </w:numPr>
              <w:spacing w:before="0" w:beforeAutospacing="0" w:after="240" w:afterAutospacing="0" w:line="240" w:lineRule="atLeast"/>
              <w:contextualSpacing/>
            </w:pPr>
            <w:r w:rsidRPr="0038416A">
              <w:t>Energy Efficient Pumping Systems (BG</w:t>
            </w:r>
            <w:r>
              <w:t xml:space="preserve"> </w:t>
            </w:r>
            <w:r w:rsidRPr="0038416A">
              <w:t>12/2011)</w:t>
            </w:r>
          </w:p>
          <w:p w14:paraId="68DD3096" w14:textId="77777777" w:rsidR="00692237" w:rsidRDefault="00692237" w:rsidP="00692237">
            <w:pPr>
              <w:numPr>
                <w:ilvl w:val="0"/>
                <w:numId w:val="10"/>
              </w:numPr>
              <w:spacing w:before="0" w:beforeAutospacing="0" w:after="240" w:afterAutospacing="0" w:line="240" w:lineRule="atLeast"/>
              <w:contextualSpacing/>
            </w:pPr>
            <w:r w:rsidRPr="00A3536F">
              <w:t xml:space="preserve">Commissioning Water Systems </w:t>
            </w:r>
            <w:r>
              <w:t>BG 2/2010</w:t>
            </w:r>
          </w:p>
          <w:p w14:paraId="089DCFF3" w14:textId="77777777" w:rsidR="00692237" w:rsidRPr="0038416A" w:rsidRDefault="00692237" w:rsidP="00692237">
            <w:pPr>
              <w:numPr>
                <w:ilvl w:val="0"/>
                <w:numId w:val="10"/>
              </w:numPr>
              <w:spacing w:before="0" w:beforeAutospacing="0" w:after="240" w:afterAutospacing="0" w:line="240" w:lineRule="atLeast"/>
              <w:contextualSpacing/>
            </w:pPr>
            <w:r w:rsidRPr="00CC7020">
              <w:t xml:space="preserve">Water Reclamation Guidance - Design and construction of systems using grey water </w:t>
            </w:r>
            <w:r>
              <w:t>(</w:t>
            </w:r>
            <w:r w:rsidRPr="00CC7020">
              <w:t>TN</w:t>
            </w:r>
            <w:r>
              <w:t xml:space="preserve"> </w:t>
            </w:r>
            <w:r w:rsidRPr="00CC7020">
              <w:t>6/2002</w:t>
            </w:r>
            <w:r>
              <w:t>)</w:t>
            </w:r>
          </w:p>
        </w:tc>
      </w:tr>
      <w:tr w:rsidR="00692237" w:rsidRPr="003D27CF" w14:paraId="104C8611" w14:textId="77777777" w:rsidTr="00692237">
        <w:trPr>
          <w:trHeight w:val="578"/>
        </w:trPr>
        <w:tc>
          <w:tcPr>
            <w:tcW w:w="2405" w:type="dxa"/>
            <w:vMerge/>
          </w:tcPr>
          <w:p w14:paraId="7CB391A9" w14:textId="77777777" w:rsidR="00692237" w:rsidRPr="003D27CF" w:rsidRDefault="00692237" w:rsidP="00692237"/>
        </w:tc>
        <w:tc>
          <w:tcPr>
            <w:tcW w:w="6769" w:type="dxa"/>
            <w:gridSpan w:val="3"/>
          </w:tcPr>
          <w:p w14:paraId="0FE808B1" w14:textId="77777777" w:rsidR="00692237" w:rsidRDefault="00692237" w:rsidP="00692237">
            <w:r w:rsidRPr="000A11B6">
              <w:t>Construction Industry Research and Information Association</w:t>
            </w:r>
          </w:p>
          <w:p w14:paraId="53A2315C" w14:textId="77777777" w:rsidR="00692237" w:rsidRPr="0038416A" w:rsidRDefault="00692237" w:rsidP="00692237">
            <w:pPr>
              <w:pStyle w:val="ListParagraph"/>
              <w:numPr>
                <w:ilvl w:val="0"/>
                <w:numId w:val="28"/>
              </w:numPr>
            </w:pPr>
            <w:r>
              <w:t xml:space="preserve">c539 - </w:t>
            </w:r>
            <w:r w:rsidRPr="000A11B6">
              <w:t>Rainwater and Greywater Use in Buildings - Best Practice Guidance</w:t>
            </w:r>
          </w:p>
        </w:tc>
      </w:tr>
      <w:tr w:rsidR="00692237" w:rsidRPr="003D27CF" w14:paraId="335C04AE" w14:textId="77777777" w:rsidTr="00692237">
        <w:trPr>
          <w:cantSplit/>
          <w:trHeight w:val="577"/>
        </w:trPr>
        <w:tc>
          <w:tcPr>
            <w:tcW w:w="2405" w:type="dxa"/>
            <w:vMerge/>
          </w:tcPr>
          <w:p w14:paraId="62C00660" w14:textId="77777777" w:rsidR="00692237" w:rsidRPr="003D27CF" w:rsidRDefault="00692237" w:rsidP="00692237"/>
        </w:tc>
        <w:tc>
          <w:tcPr>
            <w:tcW w:w="6769" w:type="dxa"/>
            <w:gridSpan w:val="3"/>
          </w:tcPr>
          <w:p w14:paraId="7BC186A9" w14:textId="77777777" w:rsidR="00692237" w:rsidRDefault="00692237" w:rsidP="00692237">
            <w:r>
              <w:t>Water Regulations Advisory Scheme</w:t>
            </w:r>
          </w:p>
          <w:p w14:paraId="4A57EFEA" w14:textId="77777777" w:rsidR="00692237" w:rsidRDefault="00692237" w:rsidP="00692237">
            <w:pPr>
              <w:pStyle w:val="ListParagraph"/>
              <w:numPr>
                <w:ilvl w:val="0"/>
                <w:numId w:val="28"/>
              </w:numPr>
            </w:pPr>
            <w:r w:rsidRPr="008310CF">
              <w:t>WRAS Guidance Note No 9-02-04 "Information about Installing, Modifying or Maintaining Reclaimed Water Systems"</w:t>
            </w:r>
          </w:p>
          <w:p w14:paraId="2A9BBADA" w14:textId="77777777" w:rsidR="00692237" w:rsidRPr="000A11B6" w:rsidRDefault="00692237" w:rsidP="00692237">
            <w:pPr>
              <w:pStyle w:val="ListParagraph"/>
              <w:numPr>
                <w:ilvl w:val="0"/>
                <w:numId w:val="28"/>
              </w:numPr>
            </w:pPr>
            <w:r w:rsidRPr="008310CF">
              <w:t>WRAS Guidance Note No 9-02-05 "Marking and Identification of Pipework for Reclaimed (Grey water) Systems"</w:t>
            </w:r>
          </w:p>
        </w:tc>
      </w:tr>
      <w:tr w:rsidR="00692237" w:rsidRPr="003D27CF" w14:paraId="31CABC21" w14:textId="77777777" w:rsidTr="00692237">
        <w:trPr>
          <w:cantSplit/>
        </w:trPr>
        <w:tc>
          <w:tcPr>
            <w:tcW w:w="2405" w:type="dxa"/>
          </w:tcPr>
          <w:p w14:paraId="6C2C45A0" w14:textId="77777777" w:rsidR="00692237" w:rsidRPr="0038416A" w:rsidRDefault="00692237" w:rsidP="00692237">
            <w:r w:rsidRPr="0038416A">
              <w:t>British Standards</w:t>
            </w:r>
          </w:p>
        </w:tc>
        <w:tc>
          <w:tcPr>
            <w:tcW w:w="1418" w:type="dxa"/>
          </w:tcPr>
          <w:p w14:paraId="7977F0B9" w14:textId="77777777" w:rsidR="00692237" w:rsidRDefault="00692237" w:rsidP="00692237">
            <w:r>
              <w:t>BS 8525 – all parts</w:t>
            </w:r>
          </w:p>
        </w:tc>
        <w:tc>
          <w:tcPr>
            <w:tcW w:w="850" w:type="dxa"/>
          </w:tcPr>
          <w:p w14:paraId="095AF51A" w14:textId="77777777" w:rsidR="00692237" w:rsidRDefault="00692237" w:rsidP="00692237">
            <w:pPr>
              <w:rPr>
                <w:rFonts w:asciiTheme="majorHAnsi" w:hAnsiTheme="majorHAnsi" w:cstheme="majorHAnsi"/>
              </w:rPr>
            </w:pPr>
            <w:r>
              <w:rPr>
                <w:rFonts w:asciiTheme="majorHAnsi" w:hAnsiTheme="majorHAnsi" w:cstheme="majorHAnsi"/>
              </w:rPr>
              <w:t>Varies</w:t>
            </w:r>
          </w:p>
        </w:tc>
        <w:tc>
          <w:tcPr>
            <w:tcW w:w="4501" w:type="dxa"/>
          </w:tcPr>
          <w:p w14:paraId="01799EB8" w14:textId="77777777" w:rsidR="00692237" w:rsidRDefault="00692237" w:rsidP="00692237">
            <w:r>
              <w:t>Greywater Systems</w:t>
            </w:r>
          </w:p>
        </w:tc>
      </w:tr>
    </w:tbl>
    <w:p w14:paraId="49A01C2D" w14:textId="77777777" w:rsidR="00FB2952" w:rsidRDefault="00FB2952" w:rsidP="00FB2952">
      <w:pPr>
        <w:pStyle w:val="Heading2"/>
        <w:numPr>
          <w:ilvl w:val="0"/>
          <w:numId w:val="0"/>
        </w:numPr>
        <w:ind w:left="851" w:hanging="851"/>
      </w:pPr>
      <w:r>
        <w:t>SYSTEM DESCRIPTION</w:t>
      </w:r>
    </w:p>
    <w:p w14:paraId="1E65B5B1" w14:textId="77777777" w:rsidR="00FB2952" w:rsidRDefault="00FB2952" w:rsidP="00FB2952"/>
    <w:p w14:paraId="3EF80019" w14:textId="77777777" w:rsidR="00FB2952" w:rsidRDefault="00FB2952" w:rsidP="00FB2952"/>
    <w:p w14:paraId="4B288CC8" w14:textId="77777777" w:rsidR="00FB2952" w:rsidRDefault="00FB2952" w:rsidP="00FB2952">
      <w:pPr>
        <w:pStyle w:val="Heading2"/>
        <w:numPr>
          <w:ilvl w:val="0"/>
          <w:numId w:val="0"/>
        </w:numPr>
        <w:ind w:left="851" w:hanging="851"/>
      </w:pPr>
      <w:r>
        <w:t>CONTROL REQUIREMENTS</w:t>
      </w:r>
    </w:p>
    <w:p w14:paraId="6DADBC5B" w14:textId="77777777" w:rsidR="00FB2952" w:rsidRDefault="00FB2952" w:rsidP="00FB2952"/>
    <w:p w14:paraId="3D1FD7E2" w14:textId="77777777" w:rsidR="00FB2952" w:rsidRDefault="00FB2952" w:rsidP="00FB2952"/>
    <w:p w14:paraId="09A9D771" w14:textId="77777777" w:rsidR="00FB2952" w:rsidRDefault="00FB2952" w:rsidP="00FB2952">
      <w:pPr>
        <w:pStyle w:val="Heading2"/>
        <w:numPr>
          <w:ilvl w:val="0"/>
          <w:numId w:val="0"/>
        </w:numPr>
        <w:ind w:left="851" w:hanging="851"/>
      </w:pPr>
      <w:r>
        <w:t>SYSTEM DRAWINGS / SCHEMATICS</w:t>
      </w:r>
    </w:p>
    <w:p w14:paraId="53BAB176" w14:textId="77777777" w:rsidR="00FB2952" w:rsidRDefault="00FB2952" w:rsidP="00FB2952"/>
    <w:p w14:paraId="3C36EA89" w14:textId="77777777" w:rsidR="00FB2952" w:rsidRDefault="00FB2952" w:rsidP="00FB2952"/>
    <w:p w14:paraId="21D06E7A" w14:textId="77777777" w:rsidR="00FB2952" w:rsidRDefault="00FB2952" w:rsidP="00FB2952"/>
    <w:p w14:paraId="542AF697" w14:textId="77777777" w:rsidR="00FB2952" w:rsidRDefault="00FB2952" w:rsidP="00FB2952">
      <w:pPr>
        <w:pStyle w:val="Heading2"/>
        <w:numPr>
          <w:ilvl w:val="0"/>
          <w:numId w:val="0"/>
        </w:numPr>
        <w:ind w:left="357" w:hanging="357"/>
      </w:pPr>
      <w:r>
        <w:t>REFERENCE SPECIFICATION CLAUSES</w:t>
      </w:r>
    </w:p>
    <w:p w14:paraId="0F42E882" w14:textId="77777777" w:rsidR="005C4FB9" w:rsidRDefault="005C4FB9" w:rsidP="005C4FB9">
      <w:r>
        <w:t>Also see the following Reference Specification SPEC-300 clauses for further details of Workmanship, materials standards, builders work standards, testing/ commissioning, and identification:</w:t>
      </w:r>
    </w:p>
    <w:p w14:paraId="14DE7B0D" w14:textId="77777777" w:rsidR="005C4FB9" w:rsidRDefault="00986F61" w:rsidP="005C4FB9">
      <w:pPr>
        <w:pStyle w:val="ListParagraph"/>
        <w:numPr>
          <w:ilvl w:val="0"/>
          <w:numId w:val="4"/>
        </w:numPr>
      </w:pPr>
      <w:r>
        <w:t>PR_65_52_00_00</w:t>
      </w:r>
      <w:r w:rsidR="005C4FB9">
        <w:t xml:space="preserve"> PIPELINES</w:t>
      </w:r>
    </w:p>
    <w:p w14:paraId="36236190" w14:textId="77777777" w:rsidR="005C4FB9" w:rsidRDefault="00986F61" w:rsidP="005C4FB9">
      <w:pPr>
        <w:pStyle w:val="ListParagraph"/>
        <w:numPr>
          <w:ilvl w:val="0"/>
          <w:numId w:val="4"/>
        </w:numPr>
      </w:pPr>
      <w:r>
        <w:t>PR_20_85_00_00</w:t>
      </w:r>
      <w:r w:rsidR="005C4FB9">
        <w:t xml:space="preserve"> PIPELINE ANCILLARIES</w:t>
      </w:r>
    </w:p>
    <w:p w14:paraId="0662A1DD" w14:textId="77777777" w:rsidR="005C4FB9" w:rsidRDefault="00986F61" w:rsidP="005C4FB9">
      <w:pPr>
        <w:pStyle w:val="ListParagraph"/>
        <w:numPr>
          <w:ilvl w:val="0"/>
          <w:numId w:val="4"/>
        </w:numPr>
      </w:pPr>
      <w:r>
        <w:t>PR_65_53_00_00</w:t>
      </w:r>
      <w:r w:rsidR="005C4FB9">
        <w:t xml:space="preserve"> PUMPS</w:t>
      </w:r>
    </w:p>
    <w:p w14:paraId="10E858E1" w14:textId="77777777" w:rsidR="005C4FB9" w:rsidRDefault="00986F61" w:rsidP="005C4FB9">
      <w:pPr>
        <w:pStyle w:val="ListParagraph"/>
        <w:numPr>
          <w:ilvl w:val="0"/>
          <w:numId w:val="4"/>
        </w:numPr>
      </w:pPr>
      <w:r>
        <w:t>PR_60_60_38_00</w:t>
      </w:r>
      <w:r w:rsidR="005C4FB9">
        <w:t xml:space="preserve"> STORAGE CYLINDERS AND CALORIFIERS </w:t>
      </w:r>
    </w:p>
    <w:p w14:paraId="3CA66F0E" w14:textId="77777777" w:rsidR="005C4FB9" w:rsidRDefault="00986F61" w:rsidP="005C4FB9">
      <w:pPr>
        <w:pStyle w:val="ListParagraph"/>
        <w:numPr>
          <w:ilvl w:val="0"/>
          <w:numId w:val="4"/>
        </w:numPr>
      </w:pPr>
      <w:r>
        <w:t>PR_25_31_48_00</w:t>
      </w:r>
      <w:r w:rsidR="005C4FB9">
        <w:t xml:space="preserve"> THERMAL INSULATION</w:t>
      </w:r>
    </w:p>
    <w:p w14:paraId="57FF3238" w14:textId="77777777" w:rsidR="005C4FB9" w:rsidRDefault="00986F61" w:rsidP="005C4FB9">
      <w:pPr>
        <w:pStyle w:val="ListParagraph"/>
        <w:numPr>
          <w:ilvl w:val="0"/>
          <w:numId w:val="4"/>
        </w:numPr>
      </w:pPr>
      <w:r>
        <w:t xml:space="preserve">AC_60_00_00_00 </w:t>
      </w:r>
      <w:r w:rsidR="005C4FB9">
        <w:t xml:space="preserve"> TESTING AND COMMISSIONING</w:t>
      </w:r>
    </w:p>
    <w:p w14:paraId="743668C8" w14:textId="77777777" w:rsidR="005C4FB9" w:rsidRDefault="00986F61" w:rsidP="005C4FB9">
      <w:pPr>
        <w:pStyle w:val="ListParagraph"/>
        <w:numPr>
          <w:ilvl w:val="0"/>
          <w:numId w:val="4"/>
        </w:numPr>
      </w:pPr>
      <w:r>
        <w:t>PR_80_77_94_00</w:t>
      </w:r>
      <w:r w:rsidR="005C4FB9">
        <w:t xml:space="preserve"> VIBRATION ISOLATION MOUNTINGS</w:t>
      </w:r>
    </w:p>
    <w:p w14:paraId="665EA3B6" w14:textId="77777777" w:rsidR="005C4FB9" w:rsidRDefault="00986F61" w:rsidP="005C4FB9">
      <w:pPr>
        <w:pStyle w:val="ListParagraph"/>
        <w:numPr>
          <w:ilvl w:val="0"/>
          <w:numId w:val="4"/>
        </w:numPr>
      </w:pPr>
      <w:r>
        <w:t>PR_40_10_57_26</w:t>
      </w:r>
      <w:r w:rsidR="005C4FB9">
        <w:t xml:space="preserve"> IDENTIFICATION - MECHANICAL</w:t>
      </w:r>
    </w:p>
    <w:p w14:paraId="57BB5C0D" w14:textId="77777777" w:rsidR="005C4FB9" w:rsidRDefault="003D44FA" w:rsidP="005C4FB9">
      <w:pPr>
        <w:pStyle w:val="ListParagraph"/>
        <w:numPr>
          <w:ilvl w:val="0"/>
          <w:numId w:val="4"/>
        </w:numPr>
      </w:pPr>
      <w:r>
        <w:t>PR_20_29_00_00</w:t>
      </w:r>
      <w:r w:rsidR="005C4FB9">
        <w:t xml:space="preserve"> FIXING TO BUILDING FABRIC</w:t>
      </w:r>
    </w:p>
    <w:p w14:paraId="49C73DE2" w14:textId="77777777" w:rsidR="005C4FB9" w:rsidRDefault="003D44FA" w:rsidP="005C4FB9">
      <w:pPr>
        <w:pStyle w:val="ListParagraph"/>
        <w:numPr>
          <w:ilvl w:val="0"/>
          <w:numId w:val="4"/>
        </w:numPr>
      </w:pPr>
      <w:r>
        <w:t>PR_35_31_68_72</w:t>
      </w:r>
      <w:r w:rsidR="005C4FB9">
        <w:t xml:space="preserve"> PAINTING AND ANTI-CORROSION TREATMENTS</w:t>
      </w:r>
    </w:p>
    <w:p w14:paraId="7B9DD4CD" w14:textId="77777777" w:rsidR="00FB2952" w:rsidRDefault="00FB2952" w:rsidP="00FB2952">
      <w:pPr>
        <w:pStyle w:val="Heading1"/>
        <w:numPr>
          <w:ilvl w:val="0"/>
          <w:numId w:val="0"/>
        </w:numPr>
      </w:pPr>
      <w:r>
        <w:br w:type="page"/>
      </w:r>
    </w:p>
    <w:p w14:paraId="70F9A42C" w14:textId="77777777" w:rsidR="00E3059F" w:rsidRDefault="00E3059F" w:rsidP="00E3059F">
      <w:pPr>
        <w:pStyle w:val="Heading1"/>
        <w:numPr>
          <w:ilvl w:val="0"/>
          <w:numId w:val="0"/>
        </w:numPr>
        <w:ind w:left="851" w:hanging="851"/>
      </w:pPr>
      <w:bookmarkStart w:id="90" w:name="_Toc15913772"/>
      <w:r w:rsidRPr="00997014">
        <w:rPr>
          <w:noProof/>
          <w:color w:val="0070C0"/>
          <w:lang w:eastAsia="en-GB"/>
        </w:rPr>
        <mc:AlternateContent>
          <mc:Choice Requires="wps">
            <w:drawing>
              <wp:anchor distT="0" distB="36195" distL="114300" distR="114300" simplePos="0" relativeHeight="251784192" behindDoc="0" locked="1" layoutInCell="1" allowOverlap="1" wp14:anchorId="36576290" wp14:editId="516CF0C6">
                <wp:simplePos x="0" y="0"/>
                <wp:positionH relativeFrom="column">
                  <wp:posOffset>3175</wp:posOffset>
                </wp:positionH>
                <wp:positionV relativeFrom="paragraph">
                  <wp:posOffset>215900</wp:posOffset>
                </wp:positionV>
                <wp:extent cx="2070000" cy="0"/>
                <wp:effectExtent l="0" t="19050" r="6985" b="19050"/>
                <wp:wrapNone/>
                <wp:docPr id="90" name="Straight Connector 90"/>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B80A34" id="Straight Connector 90" o:spid="_x0000_s1026" style="position:absolute;z-index:251784192;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E9M&#10;jvTeAQAAKAQAAA4AAAAAAAAAAAAAAAAALgIAAGRycy9lMm9Eb2MueG1sUEsBAi0AFAAGAAgAAAAh&#10;AAMpz1vZAAAABgEAAA8AAAAAAAAAAAAAAAAAOAQAAGRycy9kb3ducmV2LnhtbFBLBQYAAAAABAAE&#10;APMAAAA+BQAAAAA=&#10;" strokecolor="black [3213]" strokeweight="3pt">
                <w10:anchorlock/>
              </v:line>
            </w:pict>
          </mc:Fallback>
        </mc:AlternateContent>
      </w:r>
      <w:r w:rsidRPr="00997014">
        <w:rPr>
          <w:color w:val="0070C0"/>
          <w:lang w:eastAsia="en-GB"/>
        </w:rPr>
        <w:t>Ss_55_70_97_70</w:t>
      </w:r>
      <w:r>
        <w:tab/>
        <w:t>Water Reclamation – Rainwater</w:t>
      </w:r>
      <w:bookmarkEnd w:id="90"/>
    </w:p>
    <w:p w14:paraId="341C14CF" w14:textId="77777777" w:rsidR="00E3059F" w:rsidRDefault="00E3059F" w:rsidP="00E3059F">
      <w:pPr>
        <w:pStyle w:val="Heading2"/>
        <w:numPr>
          <w:ilvl w:val="0"/>
          <w:numId w:val="0"/>
        </w:numPr>
        <w:ind w:left="851" w:hanging="851"/>
      </w:pPr>
      <w:r>
        <w:t>PERFORMANCE OBJECTIVES</w:t>
      </w:r>
    </w:p>
    <w:p w14:paraId="34572789" w14:textId="77777777" w:rsidR="00E3059F" w:rsidRDefault="00E3059F" w:rsidP="00E3059F"/>
    <w:p w14:paraId="0E94808C" w14:textId="77777777" w:rsidR="00E3059F" w:rsidRDefault="00E3059F" w:rsidP="00E3059F"/>
    <w:p w14:paraId="7214432A" w14:textId="77777777" w:rsidR="00E3059F" w:rsidRDefault="00E3059F" w:rsidP="00E3059F">
      <w:pPr>
        <w:pStyle w:val="Heading2"/>
        <w:numPr>
          <w:ilvl w:val="0"/>
          <w:numId w:val="0"/>
        </w:numPr>
        <w:ind w:left="851" w:hanging="851"/>
      </w:pPr>
      <w:r>
        <w:t>DESIGN PARAMETERS</w:t>
      </w:r>
    </w:p>
    <w:p w14:paraId="0E6186F7" w14:textId="77777777" w:rsidR="00692237" w:rsidRDefault="00692237" w:rsidP="00692237">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692237" w:rsidRPr="003D27CF" w14:paraId="78A81994" w14:textId="77777777" w:rsidTr="00692237">
        <w:trPr>
          <w:cnfStyle w:val="100000000000" w:firstRow="1" w:lastRow="0" w:firstColumn="0" w:lastColumn="0" w:oddVBand="0" w:evenVBand="0" w:oddHBand="0" w:evenHBand="0" w:firstRowFirstColumn="0" w:firstRowLastColumn="0" w:lastRowFirstColumn="0" w:lastRowLastColumn="0"/>
          <w:cantSplit/>
        </w:trPr>
        <w:tc>
          <w:tcPr>
            <w:tcW w:w="2405" w:type="dxa"/>
          </w:tcPr>
          <w:p w14:paraId="4E836A00" w14:textId="77777777" w:rsidR="00692237" w:rsidRPr="00050951" w:rsidRDefault="00692237" w:rsidP="00692237">
            <w:pPr>
              <w:rPr>
                <w:b w:val="0"/>
              </w:rPr>
            </w:pPr>
            <w:r w:rsidRPr="00050951">
              <w:rPr>
                <w:b w:val="0"/>
              </w:rPr>
              <w:t xml:space="preserve">Statutory Acts </w:t>
            </w:r>
          </w:p>
        </w:tc>
        <w:tc>
          <w:tcPr>
            <w:tcW w:w="6769" w:type="dxa"/>
            <w:gridSpan w:val="3"/>
          </w:tcPr>
          <w:p w14:paraId="22866BA7" w14:textId="77777777" w:rsidR="00692237" w:rsidRDefault="00692237"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 xml:space="preserve">Regulations </w:t>
            </w:r>
          </w:p>
          <w:p w14:paraId="19DC9D7E" w14:textId="77777777" w:rsidR="00692237" w:rsidRDefault="00692237" w:rsidP="00692237">
            <w:pPr>
              <w:spacing w:before="0" w:beforeAutospacing="0" w:after="240" w:afterAutospacing="0" w:line="240" w:lineRule="atLeast"/>
              <w:rPr>
                <w:b w:val="0"/>
              </w:rPr>
            </w:pPr>
            <w:r w:rsidRPr="000A11B6">
              <w:rPr>
                <w:b w:val="0"/>
              </w:rPr>
              <w:t>The Water Supply (Water Fittings) Regulations 1999</w:t>
            </w:r>
          </w:p>
          <w:p w14:paraId="3F92AA9D" w14:textId="77777777" w:rsidR="00692237" w:rsidRPr="00050951" w:rsidRDefault="00692237" w:rsidP="00692237">
            <w:pPr>
              <w:spacing w:before="0" w:beforeAutospacing="0" w:after="240" w:afterAutospacing="0" w:line="240" w:lineRule="atLeast"/>
              <w:rPr>
                <w:b w:val="0"/>
              </w:rPr>
            </w:pPr>
            <w:r w:rsidRPr="000A11B6">
              <w:rPr>
                <w:b w:val="0"/>
              </w:rPr>
              <w:t>The Water Supply (Water Fittings) (Scotland) Byelaws 2014</w:t>
            </w:r>
          </w:p>
        </w:tc>
      </w:tr>
      <w:tr w:rsidR="00692237" w:rsidRPr="003D27CF" w14:paraId="163FE4AE" w14:textId="77777777" w:rsidTr="00692237">
        <w:trPr>
          <w:cantSplit/>
        </w:trPr>
        <w:tc>
          <w:tcPr>
            <w:tcW w:w="2405" w:type="dxa"/>
          </w:tcPr>
          <w:p w14:paraId="63EA4D15" w14:textId="77777777" w:rsidR="00692237" w:rsidRPr="003D27CF" w:rsidRDefault="00692237" w:rsidP="00692237">
            <w:pPr>
              <w:spacing w:before="0" w:beforeAutospacing="0" w:after="240" w:afterAutospacing="0" w:line="240" w:lineRule="atLeast"/>
            </w:pPr>
            <w:r w:rsidRPr="003D27CF">
              <w:t xml:space="preserve">Building Control / Local Authority requirements </w:t>
            </w:r>
          </w:p>
        </w:tc>
        <w:tc>
          <w:tcPr>
            <w:tcW w:w="6769" w:type="dxa"/>
            <w:gridSpan w:val="3"/>
          </w:tcPr>
          <w:p w14:paraId="2E9C0475" w14:textId="77777777" w:rsidR="00692237" w:rsidRPr="0038416A" w:rsidRDefault="00692237" w:rsidP="00692237">
            <w:pPr>
              <w:spacing w:before="0" w:beforeAutospacing="0" w:after="240" w:afterAutospacing="0" w:line="240" w:lineRule="atLeast"/>
            </w:pPr>
            <w:commentRangeStart w:id="91"/>
            <w:r w:rsidRPr="0038416A">
              <w:t xml:space="preserve">The Building Regulations Approved Documents </w:t>
            </w:r>
          </w:p>
          <w:p w14:paraId="3263D093" w14:textId="77777777" w:rsidR="00692237" w:rsidRPr="0038416A" w:rsidRDefault="00692237" w:rsidP="00692237">
            <w:pPr>
              <w:numPr>
                <w:ilvl w:val="0"/>
                <w:numId w:val="7"/>
              </w:numPr>
              <w:spacing w:before="0" w:beforeAutospacing="0" w:after="240" w:afterAutospacing="0" w:line="240" w:lineRule="atLeast"/>
              <w:contextualSpacing/>
            </w:pPr>
            <w:r>
              <w:t>Part H Drainage</w:t>
            </w:r>
          </w:p>
          <w:p w14:paraId="3A456999" w14:textId="77777777" w:rsidR="00692237" w:rsidRPr="00A3536F" w:rsidRDefault="00692237" w:rsidP="00692237">
            <w:pPr>
              <w:numPr>
                <w:ilvl w:val="0"/>
                <w:numId w:val="7"/>
              </w:numPr>
              <w:spacing w:before="0" w:beforeAutospacing="0" w:after="240" w:afterAutospacing="0" w:line="240" w:lineRule="atLeast"/>
              <w:contextualSpacing/>
            </w:pPr>
            <w:r w:rsidRPr="00A3536F">
              <w:t xml:space="preserve">Domestic Building Services Compliance Guide </w:t>
            </w:r>
          </w:p>
          <w:p w14:paraId="13F0F664" w14:textId="77777777" w:rsidR="00692237" w:rsidRDefault="00692237" w:rsidP="00692237">
            <w:pPr>
              <w:numPr>
                <w:ilvl w:val="0"/>
                <w:numId w:val="7"/>
              </w:numPr>
              <w:spacing w:before="0" w:beforeAutospacing="0" w:after="240" w:afterAutospacing="0" w:line="240" w:lineRule="atLeast"/>
              <w:contextualSpacing/>
            </w:pPr>
            <w:r w:rsidRPr="00A3536F">
              <w:t>Non-Domestic Building Services Compliance Guide</w:t>
            </w:r>
          </w:p>
          <w:p w14:paraId="1E290BB5" w14:textId="77777777" w:rsidR="00692237" w:rsidRDefault="00692237" w:rsidP="00692237">
            <w:r>
              <w:t>The Scottish Building Standards</w:t>
            </w:r>
          </w:p>
          <w:p w14:paraId="27B2ED21" w14:textId="77777777" w:rsidR="00692237" w:rsidRPr="0038416A" w:rsidRDefault="00692237" w:rsidP="00692237">
            <w:pPr>
              <w:pStyle w:val="ListParagraph"/>
              <w:numPr>
                <w:ilvl w:val="0"/>
                <w:numId w:val="7"/>
              </w:numPr>
            </w:pPr>
            <w:r>
              <w:t>Section 3 (Environment)</w:t>
            </w:r>
            <w:commentRangeEnd w:id="91"/>
            <w:r>
              <w:rPr>
                <w:rStyle w:val="CommentReference"/>
              </w:rPr>
              <w:commentReference w:id="91"/>
            </w:r>
          </w:p>
        </w:tc>
      </w:tr>
      <w:tr w:rsidR="00692237" w:rsidRPr="003D27CF" w14:paraId="7A83F46B" w14:textId="77777777" w:rsidTr="00692237">
        <w:trPr>
          <w:trHeight w:val="909"/>
        </w:trPr>
        <w:tc>
          <w:tcPr>
            <w:tcW w:w="2405" w:type="dxa"/>
            <w:vMerge w:val="restart"/>
          </w:tcPr>
          <w:p w14:paraId="2C34AAF3" w14:textId="77777777" w:rsidR="00692237" w:rsidRPr="003D27CF" w:rsidRDefault="00692237" w:rsidP="00692237">
            <w:pPr>
              <w:spacing w:before="0" w:beforeAutospacing="0" w:after="240" w:afterAutospacing="0" w:line="240" w:lineRule="atLeast"/>
            </w:pPr>
            <w:r w:rsidRPr="003D27CF">
              <w:t xml:space="preserve">Industry standards </w:t>
            </w:r>
          </w:p>
        </w:tc>
        <w:tc>
          <w:tcPr>
            <w:tcW w:w="6769" w:type="dxa"/>
            <w:gridSpan w:val="3"/>
          </w:tcPr>
          <w:p w14:paraId="7B8EE78B" w14:textId="77777777" w:rsidR="00692237" w:rsidRPr="0038416A" w:rsidRDefault="00692237" w:rsidP="00692237">
            <w:pPr>
              <w:spacing w:before="0" w:beforeAutospacing="0" w:after="240" w:afterAutospacing="0" w:line="240" w:lineRule="atLeast"/>
            </w:pPr>
            <w:r w:rsidRPr="0038416A">
              <w:t>Chartered Institute of Building Services Engineers (CIBSE)</w:t>
            </w:r>
          </w:p>
          <w:p w14:paraId="3455B356" w14:textId="77777777" w:rsidR="00692237" w:rsidRDefault="00692237" w:rsidP="00692237">
            <w:pPr>
              <w:numPr>
                <w:ilvl w:val="0"/>
                <w:numId w:val="17"/>
              </w:numPr>
              <w:contextualSpacing/>
            </w:pPr>
            <w:r w:rsidRPr="0038416A">
              <w:t>CIBSE </w:t>
            </w:r>
            <w:r>
              <w:t>G Guide</w:t>
            </w:r>
          </w:p>
          <w:p w14:paraId="56CDBD30" w14:textId="77777777" w:rsidR="00692237" w:rsidRDefault="00692237" w:rsidP="00692237">
            <w:pPr>
              <w:numPr>
                <w:ilvl w:val="0"/>
                <w:numId w:val="17"/>
              </w:numPr>
              <w:contextualSpacing/>
            </w:pPr>
            <w:r w:rsidRPr="001A0ADD">
              <w:t>TM13: Minimising the Risk of Legionnaires Disease</w:t>
            </w:r>
          </w:p>
          <w:p w14:paraId="2DDFB733" w14:textId="77777777" w:rsidR="00692237" w:rsidRPr="0038416A" w:rsidRDefault="00692237" w:rsidP="00692237">
            <w:pPr>
              <w:numPr>
                <w:ilvl w:val="0"/>
                <w:numId w:val="17"/>
              </w:numPr>
              <w:contextualSpacing/>
            </w:pPr>
            <w:r w:rsidRPr="001A0ADD">
              <w:t>KS01: Reclaimed Water (KS1)</w:t>
            </w:r>
          </w:p>
        </w:tc>
      </w:tr>
      <w:tr w:rsidR="00692237" w:rsidRPr="003D27CF" w14:paraId="745EEBE1" w14:textId="77777777" w:rsidTr="00692237">
        <w:trPr>
          <w:trHeight w:val="476"/>
        </w:trPr>
        <w:tc>
          <w:tcPr>
            <w:tcW w:w="2405" w:type="dxa"/>
            <w:vMerge/>
          </w:tcPr>
          <w:p w14:paraId="3344A55B" w14:textId="77777777" w:rsidR="00692237" w:rsidRPr="003D27CF" w:rsidRDefault="00692237" w:rsidP="00692237"/>
        </w:tc>
        <w:tc>
          <w:tcPr>
            <w:tcW w:w="6769" w:type="dxa"/>
            <w:gridSpan w:val="3"/>
          </w:tcPr>
          <w:p w14:paraId="6B8870E4" w14:textId="77777777" w:rsidR="00692237" w:rsidRPr="0038416A" w:rsidRDefault="00692237" w:rsidP="00692237">
            <w:pPr>
              <w:spacing w:before="0" w:beforeAutospacing="0" w:after="240" w:afterAutospacing="0" w:line="240" w:lineRule="atLeast"/>
            </w:pPr>
            <w:r w:rsidRPr="0038416A">
              <w:t>Building Services Research and Information Association (BSRIA)</w:t>
            </w:r>
          </w:p>
          <w:p w14:paraId="6C5FDD0D" w14:textId="77777777" w:rsidR="00692237" w:rsidRDefault="00692237" w:rsidP="00692237">
            <w:pPr>
              <w:numPr>
                <w:ilvl w:val="0"/>
                <w:numId w:val="10"/>
              </w:numPr>
              <w:spacing w:before="0" w:beforeAutospacing="0" w:after="240" w:afterAutospacing="0" w:line="240" w:lineRule="atLeast"/>
              <w:contextualSpacing/>
            </w:pPr>
            <w:r w:rsidRPr="0038416A">
              <w:t>Energy Efficient Pumping Systems (BG</w:t>
            </w:r>
            <w:r>
              <w:t xml:space="preserve"> </w:t>
            </w:r>
            <w:r w:rsidRPr="0038416A">
              <w:t>12/2011)</w:t>
            </w:r>
          </w:p>
          <w:p w14:paraId="34B0303D" w14:textId="77777777" w:rsidR="00692237" w:rsidRDefault="00692237" w:rsidP="00692237">
            <w:pPr>
              <w:numPr>
                <w:ilvl w:val="0"/>
                <w:numId w:val="10"/>
              </w:numPr>
              <w:spacing w:before="0" w:beforeAutospacing="0" w:after="240" w:afterAutospacing="0" w:line="240" w:lineRule="atLeast"/>
              <w:contextualSpacing/>
            </w:pPr>
            <w:r w:rsidRPr="00A3536F">
              <w:t xml:space="preserve">Commissioning Water Systems </w:t>
            </w:r>
            <w:r>
              <w:t>BG 2/2010</w:t>
            </w:r>
          </w:p>
          <w:p w14:paraId="66375904" w14:textId="77777777" w:rsidR="00692237" w:rsidRPr="0038416A" w:rsidRDefault="00692237" w:rsidP="00692237">
            <w:pPr>
              <w:numPr>
                <w:ilvl w:val="0"/>
                <w:numId w:val="10"/>
              </w:numPr>
              <w:spacing w:before="0" w:beforeAutospacing="0" w:after="240" w:afterAutospacing="0" w:line="240" w:lineRule="atLeast"/>
              <w:contextualSpacing/>
            </w:pPr>
            <w:r w:rsidRPr="00CC7020">
              <w:t xml:space="preserve">Water Reclamation Guidance - Design and construction of systems using grey water </w:t>
            </w:r>
            <w:r>
              <w:t>(</w:t>
            </w:r>
            <w:r w:rsidRPr="00CC7020">
              <w:t>TN</w:t>
            </w:r>
            <w:r>
              <w:t xml:space="preserve"> </w:t>
            </w:r>
            <w:r w:rsidRPr="00CC7020">
              <w:t>6/2002</w:t>
            </w:r>
            <w:r>
              <w:t>)</w:t>
            </w:r>
          </w:p>
        </w:tc>
      </w:tr>
      <w:tr w:rsidR="00692237" w:rsidRPr="003D27CF" w14:paraId="35E4E6F7" w14:textId="77777777" w:rsidTr="00692237">
        <w:trPr>
          <w:trHeight w:val="578"/>
        </w:trPr>
        <w:tc>
          <w:tcPr>
            <w:tcW w:w="2405" w:type="dxa"/>
            <w:vMerge/>
          </w:tcPr>
          <w:p w14:paraId="788C197C" w14:textId="77777777" w:rsidR="00692237" w:rsidRPr="003D27CF" w:rsidRDefault="00692237" w:rsidP="00692237"/>
        </w:tc>
        <w:tc>
          <w:tcPr>
            <w:tcW w:w="6769" w:type="dxa"/>
            <w:gridSpan w:val="3"/>
          </w:tcPr>
          <w:p w14:paraId="31BAA8E7" w14:textId="77777777" w:rsidR="00692237" w:rsidRDefault="00692237" w:rsidP="00692237">
            <w:r w:rsidRPr="000A11B6">
              <w:t>Construction Industry Research and Information Association</w:t>
            </w:r>
          </w:p>
          <w:p w14:paraId="60EE6D53" w14:textId="77777777" w:rsidR="00692237" w:rsidRPr="0038416A" w:rsidRDefault="00692237" w:rsidP="00692237">
            <w:pPr>
              <w:pStyle w:val="ListParagraph"/>
              <w:numPr>
                <w:ilvl w:val="0"/>
                <w:numId w:val="28"/>
              </w:numPr>
            </w:pPr>
            <w:r>
              <w:t xml:space="preserve">c539 - </w:t>
            </w:r>
            <w:r w:rsidRPr="000A11B6">
              <w:t>Rainwater and Greywater Use in Buildings - Best Practice Guidance</w:t>
            </w:r>
          </w:p>
        </w:tc>
      </w:tr>
      <w:tr w:rsidR="00692237" w:rsidRPr="003D27CF" w14:paraId="1CC47C32" w14:textId="77777777" w:rsidTr="00692237">
        <w:trPr>
          <w:cantSplit/>
          <w:trHeight w:val="577"/>
        </w:trPr>
        <w:tc>
          <w:tcPr>
            <w:tcW w:w="2405" w:type="dxa"/>
            <w:vMerge/>
          </w:tcPr>
          <w:p w14:paraId="297D5518" w14:textId="77777777" w:rsidR="00692237" w:rsidRPr="003D27CF" w:rsidRDefault="00692237" w:rsidP="00692237"/>
        </w:tc>
        <w:tc>
          <w:tcPr>
            <w:tcW w:w="6769" w:type="dxa"/>
            <w:gridSpan w:val="3"/>
          </w:tcPr>
          <w:p w14:paraId="48363882" w14:textId="77777777" w:rsidR="00692237" w:rsidRDefault="00692237" w:rsidP="00692237">
            <w:r>
              <w:t>Water Regulations Advisory Scheme</w:t>
            </w:r>
          </w:p>
          <w:p w14:paraId="6322B54E" w14:textId="77777777" w:rsidR="00692237" w:rsidRDefault="00692237" w:rsidP="00692237">
            <w:pPr>
              <w:pStyle w:val="ListParagraph"/>
              <w:numPr>
                <w:ilvl w:val="0"/>
                <w:numId w:val="28"/>
              </w:numPr>
            </w:pPr>
            <w:r w:rsidRPr="008310CF">
              <w:t>WRAS Guidance Note No 9-02-04 "Information about Installing, Modifying or Maintaining Reclaimed Water Systems"</w:t>
            </w:r>
          </w:p>
          <w:p w14:paraId="4592689F" w14:textId="77777777" w:rsidR="00692237" w:rsidRPr="000A11B6" w:rsidRDefault="00692237" w:rsidP="00692237">
            <w:pPr>
              <w:pStyle w:val="ListParagraph"/>
              <w:numPr>
                <w:ilvl w:val="0"/>
                <w:numId w:val="28"/>
              </w:numPr>
            </w:pPr>
            <w:r w:rsidRPr="008310CF">
              <w:t>WRAS Guidance Note No 9-02-05 "Marking and Identification of Pipework for Reclaimed (Grey water) Systems"</w:t>
            </w:r>
          </w:p>
        </w:tc>
      </w:tr>
      <w:tr w:rsidR="00692237" w:rsidRPr="003D27CF" w14:paraId="316CEC58" w14:textId="77777777" w:rsidTr="00692237">
        <w:trPr>
          <w:cantSplit/>
        </w:trPr>
        <w:tc>
          <w:tcPr>
            <w:tcW w:w="2405" w:type="dxa"/>
          </w:tcPr>
          <w:p w14:paraId="38DD5B3D" w14:textId="77777777" w:rsidR="00692237" w:rsidRPr="0038416A" w:rsidRDefault="00692237" w:rsidP="00692237">
            <w:r w:rsidRPr="0038416A">
              <w:t>British Standards</w:t>
            </w:r>
          </w:p>
        </w:tc>
        <w:tc>
          <w:tcPr>
            <w:tcW w:w="1418" w:type="dxa"/>
          </w:tcPr>
          <w:p w14:paraId="1F01FB2B" w14:textId="77777777" w:rsidR="00692237" w:rsidRPr="0038416A" w:rsidRDefault="00692237" w:rsidP="00692237">
            <w:r>
              <w:t>BS 8515</w:t>
            </w:r>
          </w:p>
        </w:tc>
        <w:tc>
          <w:tcPr>
            <w:tcW w:w="850" w:type="dxa"/>
          </w:tcPr>
          <w:p w14:paraId="2A0D6974" w14:textId="77777777" w:rsidR="00692237" w:rsidRPr="0038416A" w:rsidRDefault="00692237" w:rsidP="00692237">
            <w:pPr>
              <w:rPr>
                <w:rFonts w:asciiTheme="majorHAnsi" w:hAnsiTheme="majorHAnsi" w:cstheme="majorHAnsi"/>
              </w:rPr>
            </w:pPr>
            <w:r>
              <w:rPr>
                <w:rFonts w:asciiTheme="majorHAnsi" w:hAnsiTheme="majorHAnsi" w:cstheme="majorHAnsi"/>
              </w:rPr>
              <w:t>2009+A1:2013</w:t>
            </w:r>
          </w:p>
        </w:tc>
        <w:tc>
          <w:tcPr>
            <w:tcW w:w="4501" w:type="dxa"/>
          </w:tcPr>
          <w:p w14:paraId="5F934FE5" w14:textId="77777777" w:rsidR="00692237" w:rsidRPr="000C7A94" w:rsidRDefault="00692237" w:rsidP="00692237">
            <w:r>
              <w:t>Rainwater Harvesting Systems. Code of Practice</w:t>
            </w:r>
          </w:p>
        </w:tc>
      </w:tr>
    </w:tbl>
    <w:p w14:paraId="3AB3B1E1" w14:textId="77777777" w:rsidR="00E3059F" w:rsidRDefault="00E3059F" w:rsidP="00E3059F">
      <w:pPr>
        <w:pStyle w:val="Heading2"/>
        <w:numPr>
          <w:ilvl w:val="0"/>
          <w:numId w:val="0"/>
        </w:numPr>
        <w:ind w:left="851" w:hanging="851"/>
      </w:pPr>
      <w:r>
        <w:t>SYSTEM DESCRIPTION</w:t>
      </w:r>
    </w:p>
    <w:p w14:paraId="1ABBCA46" w14:textId="77777777" w:rsidR="00E3059F" w:rsidRDefault="00E3059F" w:rsidP="00E3059F"/>
    <w:p w14:paraId="314BA87C" w14:textId="77777777" w:rsidR="00E3059F" w:rsidRDefault="00E3059F" w:rsidP="00E3059F"/>
    <w:p w14:paraId="3E8B7AB5" w14:textId="77777777" w:rsidR="00E3059F" w:rsidRDefault="00E3059F" w:rsidP="00E3059F">
      <w:pPr>
        <w:pStyle w:val="Heading2"/>
        <w:numPr>
          <w:ilvl w:val="0"/>
          <w:numId w:val="0"/>
        </w:numPr>
        <w:ind w:left="851" w:hanging="851"/>
      </w:pPr>
      <w:r>
        <w:t>CONTROL REQUIREMENTS</w:t>
      </w:r>
    </w:p>
    <w:p w14:paraId="07EF4D8B" w14:textId="77777777" w:rsidR="00E3059F" w:rsidRDefault="00E3059F" w:rsidP="00E3059F"/>
    <w:p w14:paraId="027E9488" w14:textId="77777777" w:rsidR="00E3059F" w:rsidRDefault="00E3059F" w:rsidP="00E3059F"/>
    <w:p w14:paraId="4D14E060" w14:textId="77777777" w:rsidR="00E3059F" w:rsidRDefault="00E3059F" w:rsidP="00E3059F">
      <w:pPr>
        <w:pStyle w:val="Heading2"/>
        <w:numPr>
          <w:ilvl w:val="0"/>
          <w:numId w:val="0"/>
        </w:numPr>
        <w:ind w:left="851" w:hanging="851"/>
      </w:pPr>
      <w:r>
        <w:t>SYSTEM DRAWINGS / SCHEMATICS</w:t>
      </w:r>
    </w:p>
    <w:p w14:paraId="34F09AD8" w14:textId="77777777" w:rsidR="00E3059F" w:rsidRDefault="00E3059F" w:rsidP="00E3059F"/>
    <w:p w14:paraId="0D712464" w14:textId="77777777" w:rsidR="00E3059F" w:rsidRDefault="00E3059F" w:rsidP="00E3059F"/>
    <w:p w14:paraId="488DD496" w14:textId="77777777" w:rsidR="00E3059F" w:rsidRDefault="00E3059F" w:rsidP="00E3059F"/>
    <w:p w14:paraId="04216A8B" w14:textId="77777777" w:rsidR="00E3059F" w:rsidRDefault="00E3059F" w:rsidP="00E3059F">
      <w:pPr>
        <w:pStyle w:val="Heading2"/>
        <w:numPr>
          <w:ilvl w:val="0"/>
          <w:numId w:val="0"/>
        </w:numPr>
        <w:ind w:left="357" w:hanging="357"/>
      </w:pPr>
      <w:r>
        <w:t>REFERENCE SPECIFICATION CLAUSES</w:t>
      </w:r>
    </w:p>
    <w:p w14:paraId="11010721" w14:textId="77777777" w:rsidR="005C4FB9" w:rsidRDefault="005C4FB9" w:rsidP="005C4FB9">
      <w:r>
        <w:t>Also see the following Reference Specification SPEC-300 clauses for further details of Workmanship, materials standards, builders work standards, testing/ commissioning, and identification:</w:t>
      </w:r>
    </w:p>
    <w:p w14:paraId="6F7B2C0A" w14:textId="77777777" w:rsidR="005C4FB9" w:rsidRDefault="00986F61" w:rsidP="005C4FB9">
      <w:pPr>
        <w:pStyle w:val="ListParagraph"/>
        <w:numPr>
          <w:ilvl w:val="0"/>
          <w:numId w:val="4"/>
        </w:numPr>
      </w:pPr>
      <w:r>
        <w:t>PR_65_52_00_00</w:t>
      </w:r>
      <w:r w:rsidR="005C4FB9">
        <w:t xml:space="preserve"> PIPELINES</w:t>
      </w:r>
    </w:p>
    <w:p w14:paraId="63557E88" w14:textId="77777777" w:rsidR="005C4FB9" w:rsidRDefault="00986F61" w:rsidP="005C4FB9">
      <w:pPr>
        <w:pStyle w:val="ListParagraph"/>
        <w:numPr>
          <w:ilvl w:val="0"/>
          <w:numId w:val="4"/>
        </w:numPr>
      </w:pPr>
      <w:r>
        <w:t>PR_20_85_00_00</w:t>
      </w:r>
      <w:r w:rsidR="005C4FB9">
        <w:t xml:space="preserve"> PIPELINE ANCILLARIES</w:t>
      </w:r>
    </w:p>
    <w:p w14:paraId="61E40DD5" w14:textId="77777777" w:rsidR="005C4FB9" w:rsidRDefault="00986F61" w:rsidP="005C4FB9">
      <w:pPr>
        <w:pStyle w:val="ListParagraph"/>
        <w:numPr>
          <w:ilvl w:val="0"/>
          <w:numId w:val="4"/>
        </w:numPr>
      </w:pPr>
      <w:r>
        <w:t>PR_65_53_00_00</w:t>
      </w:r>
      <w:r w:rsidR="005C4FB9">
        <w:t xml:space="preserve"> PUMPS</w:t>
      </w:r>
    </w:p>
    <w:p w14:paraId="04F389D6" w14:textId="77777777" w:rsidR="005C4FB9" w:rsidRDefault="00986F61" w:rsidP="005C4FB9">
      <w:pPr>
        <w:pStyle w:val="ListParagraph"/>
        <w:numPr>
          <w:ilvl w:val="0"/>
          <w:numId w:val="4"/>
        </w:numPr>
      </w:pPr>
      <w:r>
        <w:t>PR_60_60_38_00</w:t>
      </w:r>
      <w:r w:rsidR="005C4FB9">
        <w:t xml:space="preserve"> STORAGE CYLINDERS AND CALORIFIERS </w:t>
      </w:r>
    </w:p>
    <w:p w14:paraId="0DFB87F9" w14:textId="77777777" w:rsidR="005C4FB9" w:rsidRDefault="00986F61" w:rsidP="005C4FB9">
      <w:pPr>
        <w:pStyle w:val="ListParagraph"/>
        <w:numPr>
          <w:ilvl w:val="0"/>
          <w:numId w:val="4"/>
        </w:numPr>
      </w:pPr>
      <w:r>
        <w:t>PR_25_31_48_00</w:t>
      </w:r>
      <w:r w:rsidR="005C4FB9">
        <w:t xml:space="preserve"> THERMAL INSULATION</w:t>
      </w:r>
    </w:p>
    <w:p w14:paraId="059C1BE6" w14:textId="77777777" w:rsidR="005C4FB9" w:rsidRDefault="00986F61" w:rsidP="005C4FB9">
      <w:pPr>
        <w:pStyle w:val="ListParagraph"/>
        <w:numPr>
          <w:ilvl w:val="0"/>
          <w:numId w:val="4"/>
        </w:numPr>
      </w:pPr>
      <w:r>
        <w:t xml:space="preserve">AC_60_00_00_00 </w:t>
      </w:r>
      <w:r w:rsidR="005C4FB9">
        <w:t xml:space="preserve"> TESTING AND COMMISSIONING</w:t>
      </w:r>
    </w:p>
    <w:p w14:paraId="50E7021F" w14:textId="77777777" w:rsidR="005C4FB9" w:rsidRDefault="00986F61" w:rsidP="005C4FB9">
      <w:pPr>
        <w:pStyle w:val="ListParagraph"/>
        <w:numPr>
          <w:ilvl w:val="0"/>
          <w:numId w:val="4"/>
        </w:numPr>
      </w:pPr>
      <w:r>
        <w:t>PR_80_77_94_00</w:t>
      </w:r>
      <w:r w:rsidR="005C4FB9">
        <w:t xml:space="preserve"> VIBRATION ISOLATION MOUNTINGS</w:t>
      </w:r>
    </w:p>
    <w:p w14:paraId="4949489C" w14:textId="77777777" w:rsidR="005C4FB9" w:rsidRDefault="00986F61" w:rsidP="005C4FB9">
      <w:pPr>
        <w:pStyle w:val="ListParagraph"/>
        <w:numPr>
          <w:ilvl w:val="0"/>
          <w:numId w:val="4"/>
        </w:numPr>
      </w:pPr>
      <w:r>
        <w:t>PR_40_10_57_26</w:t>
      </w:r>
      <w:r w:rsidR="005C4FB9">
        <w:t xml:space="preserve"> IDENTIFICATION - MECHANICAL</w:t>
      </w:r>
    </w:p>
    <w:p w14:paraId="1B737159" w14:textId="77777777" w:rsidR="005C4FB9" w:rsidRDefault="003D44FA" w:rsidP="005C4FB9">
      <w:pPr>
        <w:pStyle w:val="ListParagraph"/>
        <w:numPr>
          <w:ilvl w:val="0"/>
          <w:numId w:val="4"/>
        </w:numPr>
      </w:pPr>
      <w:r>
        <w:t>PR_20_29_00_00</w:t>
      </w:r>
      <w:r w:rsidR="005C4FB9">
        <w:t xml:space="preserve"> FIXING TO BUILDING FABRIC</w:t>
      </w:r>
    </w:p>
    <w:p w14:paraId="36D033A8" w14:textId="77777777" w:rsidR="005C4FB9" w:rsidRDefault="003D44FA" w:rsidP="005C4FB9">
      <w:pPr>
        <w:pStyle w:val="ListParagraph"/>
        <w:numPr>
          <w:ilvl w:val="0"/>
          <w:numId w:val="4"/>
        </w:numPr>
      </w:pPr>
      <w:r>
        <w:t>PR_35_31_68_72</w:t>
      </w:r>
      <w:r w:rsidR="005C4FB9">
        <w:t xml:space="preserve"> PAINTING AND ANTI-CORROSION TREATMENTS</w:t>
      </w:r>
    </w:p>
    <w:p w14:paraId="6C5A8314" w14:textId="77777777" w:rsidR="00FB2952" w:rsidRDefault="00FB2952" w:rsidP="00FB2952">
      <w:pPr>
        <w:pStyle w:val="Heading1"/>
        <w:numPr>
          <w:ilvl w:val="0"/>
          <w:numId w:val="0"/>
        </w:numPr>
        <w:ind w:left="851" w:hanging="851"/>
      </w:pPr>
      <w:bookmarkStart w:id="92" w:name="_Toc15913773"/>
      <w:r w:rsidRPr="00997014">
        <w:rPr>
          <w:noProof/>
          <w:color w:val="0070C0"/>
          <w:lang w:eastAsia="en-GB"/>
        </w:rPr>
        <mc:AlternateContent>
          <mc:Choice Requires="wps">
            <w:drawing>
              <wp:anchor distT="0" distB="36195" distL="114300" distR="114300" simplePos="0" relativeHeight="251732992" behindDoc="0" locked="1" layoutInCell="1" allowOverlap="1" wp14:anchorId="5B5DBA30" wp14:editId="35BCB09C">
                <wp:simplePos x="0" y="0"/>
                <wp:positionH relativeFrom="column">
                  <wp:posOffset>3175</wp:posOffset>
                </wp:positionH>
                <wp:positionV relativeFrom="paragraph">
                  <wp:posOffset>215900</wp:posOffset>
                </wp:positionV>
                <wp:extent cx="2070000" cy="0"/>
                <wp:effectExtent l="0" t="19050" r="6985" b="19050"/>
                <wp:wrapNone/>
                <wp:docPr id="66" name="Straight Connector 66"/>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5FA926" id="Straight Connector 66" o:spid="_x0000_s1026" style="position:absolute;z-index:251732992;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" strokecolor="black [3213]" strokeweight="3pt">
                <w10:anchorlock/>
              </v:line>
            </w:pict>
          </mc:Fallback>
        </mc:AlternateContent>
      </w:r>
      <w:r w:rsidR="00E3059F" w:rsidRPr="00997014">
        <w:rPr>
          <w:color w:val="0070C0"/>
          <w:lang w:eastAsia="en-GB"/>
        </w:rPr>
        <w:t>Ss_55_70_98_85</w:t>
      </w:r>
      <w:r>
        <w:tab/>
        <w:t>Swimming Pool Water Treatment</w:t>
      </w:r>
      <w:bookmarkEnd w:id="92"/>
    </w:p>
    <w:p w14:paraId="6763884E" w14:textId="77777777" w:rsidR="00FB2952" w:rsidRDefault="00FB2952" w:rsidP="00FB2952">
      <w:pPr>
        <w:pStyle w:val="Heading2"/>
        <w:numPr>
          <w:ilvl w:val="0"/>
          <w:numId w:val="0"/>
        </w:numPr>
        <w:ind w:left="851" w:hanging="851"/>
      </w:pPr>
      <w:r>
        <w:t>PERFORMANCE OBJECTIVES</w:t>
      </w:r>
    </w:p>
    <w:p w14:paraId="707103DB" w14:textId="77777777" w:rsidR="00FB2952" w:rsidRDefault="00FB2952" w:rsidP="00FB2952"/>
    <w:p w14:paraId="3AADDB80" w14:textId="77777777" w:rsidR="00FB2952" w:rsidRDefault="00FB2952" w:rsidP="00FB2952"/>
    <w:p w14:paraId="3ACA898E" w14:textId="77777777" w:rsidR="00FB2952" w:rsidRDefault="00FB2952" w:rsidP="00FB2952">
      <w:pPr>
        <w:pStyle w:val="Heading2"/>
        <w:numPr>
          <w:ilvl w:val="0"/>
          <w:numId w:val="0"/>
        </w:numPr>
        <w:ind w:left="851" w:hanging="851"/>
      </w:pPr>
      <w:r>
        <w:t>DESIGN PARAMETERS</w:t>
      </w:r>
    </w:p>
    <w:p w14:paraId="070BCE14" w14:textId="77777777" w:rsidR="00692237" w:rsidRDefault="00692237" w:rsidP="00692237">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692237" w:rsidRPr="003D27CF" w14:paraId="01DB6353" w14:textId="77777777" w:rsidTr="00692237">
        <w:trPr>
          <w:cnfStyle w:val="100000000000" w:firstRow="1" w:lastRow="0" w:firstColumn="0" w:lastColumn="0" w:oddVBand="0" w:evenVBand="0" w:oddHBand="0" w:evenHBand="0" w:firstRowFirstColumn="0" w:firstRowLastColumn="0" w:lastRowFirstColumn="0" w:lastRowLastColumn="0"/>
          <w:cantSplit/>
        </w:trPr>
        <w:tc>
          <w:tcPr>
            <w:tcW w:w="2405" w:type="dxa"/>
          </w:tcPr>
          <w:p w14:paraId="6AED7F4C" w14:textId="77777777" w:rsidR="00692237" w:rsidRPr="003D27CF" w:rsidRDefault="00692237" w:rsidP="00692237">
            <w:pPr>
              <w:spacing w:before="0" w:beforeAutospacing="0" w:after="240" w:afterAutospacing="0" w:line="240" w:lineRule="atLeast"/>
              <w:rPr>
                <w:b w:val="0"/>
              </w:rPr>
            </w:pPr>
            <w:r w:rsidRPr="003D27CF">
              <w:rPr>
                <w:b w:val="0"/>
              </w:rPr>
              <w:t xml:space="preserve">Statutory Acts </w:t>
            </w:r>
          </w:p>
        </w:tc>
        <w:tc>
          <w:tcPr>
            <w:tcW w:w="6769" w:type="dxa"/>
            <w:gridSpan w:val="3"/>
          </w:tcPr>
          <w:p w14:paraId="343982FE" w14:textId="77777777" w:rsidR="00692237" w:rsidRDefault="00692237"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1D6311D5" w14:textId="77777777" w:rsidR="00692237" w:rsidRDefault="00692237" w:rsidP="00692237">
            <w:pPr>
              <w:spacing w:before="0" w:beforeAutospacing="0" w:after="240" w:afterAutospacing="0" w:line="240" w:lineRule="atLeast"/>
              <w:rPr>
                <w:b w:val="0"/>
              </w:rPr>
            </w:pPr>
            <w:r w:rsidRPr="000A11B6">
              <w:rPr>
                <w:b w:val="0"/>
              </w:rPr>
              <w:t>The Water Supply (Water Fittings) Regulations 1999</w:t>
            </w:r>
          </w:p>
          <w:p w14:paraId="7CAFDDC2" w14:textId="77777777" w:rsidR="00692237" w:rsidRPr="00050951" w:rsidRDefault="00692237" w:rsidP="00692237">
            <w:pPr>
              <w:spacing w:before="0" w:beforeAutospacing="0" w:after="240" w:afterAutospacing="0" w:line="240" w:lineRule="atLeast"/>
              <w:rPr>
                <w:b w:val="0"/>
              </w:rPr>
            </w:pPr>
            <w:r w:rsidRPr="000A11B6">
              <w:rPr>
                <w:b w:val="0"/>
              </w:rPr>
              <w:t>The Water Supply (Water Fittings) (Scotland) Byelaws 2014</w:t>
            </w:r>
          </w:p>
        </w:tc>
      </w:tr>
      <w:tr w:rsidR="00692237" w:rsidRPr="003D27CF" w14:paraId="7FCF642B" w14:textId="77777777" w:rsidTr="00692237">
        <w:trPr>
          <w:cantSplit/>
        </w:trPr>
        <w:tc>
          <w:tcPr>
            <w:tcW w:w="2405" w:type="dxa"/>
          </w:tcPr>
          <w:p w14:paraId="587E26C4" w14:textId="77777777" w:rsidR="00692237" w:rsidRPr="003D27CF" w:rsidRDefault="00692237" w:rsidP="00692237">
            <w:pPr>
              <w:spacing w:before="0" w:beforeAutospacing="0" w:after="240" w:afterAutospacing="0" w:line="240" w:lineRule="atLeast"/>
            </w:pPr>
            <w:r w:rsidRPr="003D27CF">
              <w:t xml:space="preserve">Building Control / Local Authority requirements </w:t>
            </w:r>
          </w:p>
        </w:tc>
        <w:tc>
          <w:tcPr>
            <w:tcW w:w="6769" w:type="dxa"/>
            <w:gridSpan w:val="3"/>
          </w:tcPr>
          <w:p w14:paraId="7AA20F35" w14:textId="77777777" w:rsidR="00692237" w:rsidRPr="0038416A" w:rsidRDefault="00692237" w:rsidP="00692237">
            <w:pPr>
              <w:spacing w:before="0" w:beforeAutospacing="0" w:after="240" w:afterAutospacing="0" w:line="240" w:lineRule="atLeast"/>
            </w:pPr>
            <w:commentRangeStart w:id="93"/>
            <w:r w:rsidRPr="0038416A">
              <w:t xml:space="preserve">The Building Regulations Approved Documents </w:t>
            </w:r>
          </w:p>
          <w:p w14:paraId="362E6B93" w14:textId="77777777" w:rsidR="00692237" w:rsidRDefault="00692237" w:rsidP="00692237">
            <w:pPr>
              <w:numPr>
                <w:ilvl w:val="0"/>
                <w:numId w:val="7"/>
              </w:numPr>
              <w:spacing w:before="0" w:beforeAutospacing="0" w:after="240" w:afterAutospacing="0" w:line="240" w:lineRule="atLeast"/>
              <w:contextualSpacing/>
            </w:pPr>
            <w:r w:rsidRPr="007F47D3">
              <w:t>Domestic Building Services Compliance Guide</w:t>
            </w:r>
          </w:p>
          <w:p w14:paraId="2DE1C20B" w14:textId="77777777" w:rsidR="00692237" w:rsidRDefault="00692237" w:rsidP="00692237">
            <w:pPr>
              <w:numPr>
                <w:ilvl w:val="0"/>
                <w:numId w:val="7"/>
              </w:numPr>
              <w:spacing w:before="0" w:beforeAutospacing="0" w:after="240" w:afterAutospacing="0" w:line="240" w:lineRule="atLeast"/>
              <w:contextualSpacing/>
            </w:pPr>
            <w:r w:rsidRPr="003F71FC">
              <w:t>Non-Domestic Building Services Compliance Guide</w:t>
            </w:r>
          </w:p>
          <w:p w14:paraId="48DDD917" w14:textId="77777777" w:rsidR="00692237" w:rsidRDefault="00692237" w:rsidP="00692237"/>
          <w:p w14:paraId="01DE30EF" w14:textId="77777777" w:rsidR="00692237" w:rsidRDefault="00692237" w:rsidP="00692237">
            <w:r>
              <w:t>The Scottish Building Standards 2015</w:t>
            </w:r>
          </w:p>
          <w:p w14:paraId="4407F1AD" w14:textId="77777777" w:rsidR="00692237" w:rsidRPr="0038416A" w:rsidRDefault="00692237" w:rsidP="00692237">
            <w:pPr>
              <w:pStyle w:val="ListParagraph"/>
              <w:numPr>
                <w:ilvl w:val="0"/>
                <w:numId w:val="7"/>
              </w:numPr>
            </w:pPr>
            <w:r>
              <w:t>Section 3 (Environment)</w:t>
            </w:r>
            <w:commentRangeEnd w:id="93"/>
            <w:r>
              <w:rPr>
                <w:rStyle w:val="CommentReference"/>
              </w:rPr>
              <w:commentReference w:id="93"/>
            </w:r>
          </w:p>
        </w:tc>
      </w:tr>
      <w:tr w:rsidR="00692237" w:rsidRPr="003D27CF" w14:paraId="3C86A840" w14:textId="77777777" w:rsidTr="00692237">
        <w:trPr>
          <w:cantSplit/>
          <w:trHeight w:val="805"/>
        </w:trPr>
        <w:tc>
          <w:tcPr>
            <w:tcW w:w="2405" w:type="dxa"/>
            <w:vMerge w:val="restart"/>
          </w:tcPr>
          <w:p w14:paraId="5242D329" w14:textId="77777777" w:rsidR="00692237" w:rsidRPr="003D27CF" w:rsidRDefault="00692237" w:rsidP="00692237">
            <w:pPr>
              <w:spacing w:before="0" w:beforeAutospacing="0" w:after="240" w:afterAutospacing="0" w:line="240" w:lineRule="atLeast"/>
            </w:pPr>
            <w:r w:rsidRPr="003D27CF">
              <w:t xml:space="preserve">Industry standards </w:t>
            </w:r>
          </w:p>
        </w:tc>
        <w:tc>
          <w:tcPr>
            <w:tcW w:w="6769" w:type="dxa"/>
            <w:gridSpan w:val="3"/>
          </w:tcPr>
          <w:p w14:paraId="68ABAA60" w14:textId="77777777" w:rsidR="00692237" w:rsidRPr="0038416A" w:rsidRDefault="00692237" w:rsidP="00692237">
            <w:pPr>
              <w:spacing w:before="0" w:beforeAutospacing="0" w:after="240" w:afterAutospacing="0" w:line="240" w:lineRule="atLeast"/>
            </w:pPr>
            <w:r w:rsidRPr="0038416A">
              <w:t>Chartered Institute of Building Services Engineers (CIBSE)</w:t>
            </w:r>
          </w:p>
          <w:p w14:paraId="1CB426F4" w14:textId="77777777" w:rsidR="00692237" w:rsidRDefault="00692237" w:rsidP="00692237">
            <w:pPr>
              <w:numPr>
                <w:ilvl w:val="0"/>
                <w:numId w:val="10"/>
              </w:numPr>
              <w:contextualSpacing/>
            </w:pPr>
            <w:r>
              <w:t>CIBSE Guide C</w:t>
            </w:r>
            <w:r w:rsidRPr="00A3536F">
              <w:t xml:space="preserve">: </w:t>
            </w:r>
            <w:r>
              <w:t>Reference Data</w:t>
            </w:r>
          </w:p>
          <w:p w14:paraId="46471EB4" w14:textId="77777777" w:rsidR="00692237" w:rsidRPr="00A3536F" w:rsidRDefault="00692237" w:rsidP="00692237">
            <w:pPr>
              <w:numPr>
                <w:ilvl w:val="0"/>
                <w:numId w:val="10"/>
              </w:numPr>
              <w:contextualSpacing/>
            </w:pPr>
            <w:r w:rsidRPr="00A3536F">
              <w:t>CIBSE Guide G: Public Health and Plumbing Engineering</w:t>
            </w:r>
          </w:p>
          <w:p w14:paraId="3171C4D8" w14:textId="77777777" w:rsidR="00692237" w:rsidRPr="00A3536F" w:rsidRDefault="00692237" w:rsidP="00692237">
            <w:pPr>
              <w:numPr>
                <w:ilvl w:val="0"/>
                <w:numId w:val="10"/>
              </w:numPr>
              <w:contextualSpacing/>
            </w:pPr>
            <w:r w:rsidRPr="00A3536F">
              <w:t xml:space="preserve">Commissioning Code W: Water Distribution Systems </w:t>
            </w:r>
          </w:p>
          <w:p w14:paraId="74996A0F" w14:textId="77777777" w:rsidR="00692237" w:rsidRPr="0038416A" w:rsidRDefault="00692237" w:rsidP="00692237">
            <w:pPr>
              <w:numPr>
                <w:ilvl w:val="0"/>
                <w:numId w:val="10"/>
              </w:numPr>
              <w:contextualSpacing/>
            </w:pPr>
            <w:r w:rsidRPr="00A3536F">
              <w:t>TM 13: Minimising the Risk of Legionnaires’ Disease</w:t>
            </w:r>
          </w:p>
        </w:tc>
      </w:tr>
      <w:tr w:rsidR="00692237" w:rsidRPr="003D27CF" w14:paraId="7B3A28FC" w14:textId="77777777" w:rsidTr="00692237">
        <w:trPr>
          <w:cantSplit/>
          <w:trHeight w:val="999"/>
        </w:trPr>
        <w:tc>
          <w:tcPr>
            <w:tcW w:w="2405" w:type="dxa"/>
            <w:vMerge/>
          </w:tcPr>
          <w:p w14:paraId="14F1812F" w14:textId="77777777" w:rsidR="00692237" w:rsidRPr="003D27CF" w:rsidRDefault="00692237" w:rsidP="00692237"/>
        </w:tc>
        <w:tc>
          <w:tcPr>
            <w:tcW w:w="6769" w:type="dxa"/>
            <w:gridSpan w:val="3"/>
          </w:tcPr>
          <w:p w14:paraId="0FF5AB10" w14:textId="77777777" w:rsidR="00692237" w:rsidRPr="0038416A" w:rsidRDefault="00692237" w:rsidP="00692237">
            <w:r w:rsidRPr="0038416A">
              <w:t>Building Services Research and Information Association (BSRIA)</w:t>
            </w:r>
          </w:p>
          <w:p w14:paraId="5EB0471F" w14:textId="77777777" w:rsidR="00692237" w:rsidRDefault="00692237" w:rsidP="00692237">
            <w:pPr>
              <w:numPr>
                <w:ilvl w:val="0"/>
                <w:numId w:val="10"/>
              </w:numPr>
              <w:spacing w:before="0" w:beforeAutospacing="0" w:after="240" w:afterAutospacing="0" w:line="240" w:lineRule="atLeast"/>
              <w:contextualSpacing/>
            </w:pPr>
            <w:r w:rsidRPr="005C71B0">
              <w:t>Design Checks for Public Health Engineering - A quality control framewo</w:t>
            </w:r>
            <w:r>
              <w:t xml:space="preserve">rk for public health engineers </w:t>
            </w:r>
            <w:r w:rsidRPr="005C71B0">
              <w:t>BG</w:t>
            </w:r>
            <w:r>
              <w:t xml:space="preserve"> </w:t>
            </w:r>
            <w:r w:rsidRPr="005C71B0">
              <w:t>2/2006</w:t>
            </w:r>
          </w:p>
          <w:p w14:paraId="2BA566F3" w14:textId="77777777" w:rsidR="00692237" w:rsidRDefault="00692237" w:rsidP="00692237">
            <w:pPr>
              <w:numPr>
                <w:ilvl w:val="0"/>
                <w:numId w:val="10"/>
              </w:numPr>
              <w:contextualSpacing/>
            </w:pPr>
            <w:r w:rsidRPr="00A3536F">
              <w:t xml:space="preserve">Commissioning Water Systems </w:t>
            </w:r>
            <w:r>
              <w:t>BG 2/2010</w:t>
            </w:r>
          </w:p>
          <w:p w14:paraId="036B4755" w14:textId="77777777" w:rsidR="00692237" w:rsidRDefault="00692237" w:rsidP="00692237">
            <w:pPr>
              <w:numPr>
                <w:ilvl w:val="0"/>
                <w:numId w:val="10"/>
              </w:numPr>
              <w:spacing w:before="0" w:beforeAutospacing="0" w:after="240" w:afterAutospacing="0" w:line="240" w:lineRule="atLeast"/>
              <w:contextualSpacing/>
            </w:pPr>
            <w:r w:rsidRPr="005C71B0">
              <w:t>Guidance and Specification for Water Risk Assessment FMS</w:t>
            </w:r>
            <w:r>
              <w:t xml:space="preserve"> </w:t>
            </w:r>
            <w:r w:rsidRPr="005C71B0">
              <w:t>4/99</w:t>
            </w:r>
          </w:p>
          <w:p w14:paraId="459C2D31" w14:textId="77777777" w:rsidR="00692237" w:rsidRPr="00A3536F" w:rsidRDefault="00692237" w:rsidP="00692237">
            <w:pPr>
              <w:numPr>
                <w:ilvl w:val="0"/>
                <w:numId w:val="10"/>
              </w:numPr>
              <w:contextualSpacing/>
            </w:pPr>
            <w:r w:rsidRPr="002404A9">
              <w:t xml:space="preserve">Legionnaire's Disease - Operation and Maintenance Log Book </w:t>
            </w:r>
            <w:r>
              <w:t>BG 58</w:t>
            </w:r>
            <w:r w:rsidRPr="00A3536F">
              <w:t>/</w:t>
            </w:r>
            <w:r>
              <w:t>2015</w:t>
            </w:r>
          </w:p>
          <w:p w14:paraId="137E9C2D" w14:textId="77777777" w:rsidR="00692237" w:rsidRPr="0038416A" w:rsidRDefault="00692237" w:rsidP="00692237">
            <w:pPr>
              <w:numPr>
                <w:ilvl w:val="0"/>
                <w:numId w:val="10"/>
              </w:numPr>
              <w:contextualSpacing/>
            </w:pPr>
            <w:r w:rsidRPr="00E7390E">
              <w:t xml:space="preserve">Legionnaires' Disease </w:t>
            </w:r>
            <w:r>
              <w:t>‐ Risk assessment BG 57/2015</w:t>
            </w:r>
          </w:p>
        </w:tc>
      </w:tr>
      <w:tr w:rsidR="00692237" w:rsidRPr="003D27CF" w14:paraId="210502C2" w14:textId="77777777" w:rsidTr="00692237">
        <w:trPr>
          <w:cantSplit/>
          <w:trHeight w:val="313"/>
        </w:trPr>
        <w:tc>
          <w:tcPr>
            <w:tcW w:w="2405" w:type="dxa"/>
            <w:vMerge/>
          </w:tcPr>
          <w:p w14:paraId="0143460F" w14:textId="77777777" w:rsidR="00692237" w:rsidRPr="003D27CF" w:rsidRDefault="00692237" w:rsidP="00692237"/>
        </w:tc>
        <w:tc>
          <w:tcPr>
            <w:tcW w:w="6769" w:type="dxa"/>
            <w:gridSpan w:val="3"/>
          </w:tcPr>
          <w:p w14:paraId="0CE36054" w14:textId="77777777" w:rsidR="00692237" w:rsidRDefault="00692237" w:rsidP="00692237">
            <w:r>
              <w:t>Health and Safety Executive</w:t>
            </w:r>
          </w:p>
          <w:p w14:paraId="09F336CF" w14:textId="77777777" w:rsidR="00692237" w:rsidRDefault="00692237" w:rsidP="00692237">
            <w:pPr>
              <w:pStyle w:val="ListParagraph"/>
              <w:numPr>
                <w:ilvl w:val="0"/>
                <w:numId w:val="21"/>
              </w:numPr>
            </w:pPr>
            <w:r w:rsidRPr="005C71B0">
              <w:t>Control of Substances Hazardous to Health (COSHH)</w:t>
            </w:r>
          </w:p>
          <w:p w14:paraId="528A5C55" w14:textId="77777777" w:rsidR="00692237" w:rsidRPr="0038416A" w:rsidRDefault="00692237" w:rsidP="00692237">
            <w:pPr>
              <w:pStyle w:val="ListParagraph"/>
              <w:numPr>
                <w:ilvl w:val="0"/>
                <w:numId w:val="21"/>
              </w:numPr>
            </w:pPr>
            <w:r w:rsidRPr="004349BC">
              <w:t>HSE ACoP L8</w:t>
            </w:r>
            <w:r>
              <w:t xml:space="preserve">  -</w:t>
            </w:r>
            <w:r w:rsidRPr="004349BC">
              <w:rPr>
                <w:rFonts w:cstheme="minorHAnsi"/>
              </w:rPr>
              <w:t xml:space="preserve"> Legionnaires' disease. The control of Legionella bacteria in water systems. Approved Code of Practice and guidance. 3rd edition (2012 reprint)</w:t>
            </w:r>
          </w:p>
        </w:tc>
      </w:tr>
      <w:tr w:rsidR="00692237" w:rsidRPr="003D27CF" w14:paraId="4EF14F1E" w14:textId="77777777" w:rsidTr="00692237">
        <w:trPr>
          <w:cantSplit/>
          <w:trHeight w:val="1199"/>
        </w:trPr>
        <w:tc>
          <w:tcPr>
            <w:tcW w:w="2405" w:type="dxa"/>
            <w:vMerge/>
          </w:tcPr>
          <w:p w14:paraId="58478E6A" w14:textId="77777777" w:rsidR="00692237" w:rsidRPr="003D27CF" w:rsidRDefault="00692237" w:rsidP="00692237"/>
        </w:tc>
        <w:tc>
          <w:tcPr>
            <w:tcW w:w="6769" w:type="dxa"/>
            <w:gridSpan w:val="3"/>
          </w:tcPr>
          <w:p w14:paraId="4C2F4C5A" w14:textId="77777777" w:rsidR="00692237" w:rsidRDefault="00692237" w:rsidP="00692237">
            <w:r w:rsidRPr="00020E24">
              <w:t>Pool Water Treatment Advisory Group</w:t>
            </w:r>
          </w:p>
          <w:p w14:paraId="4D90FC59" w14:textId="77777777" w:rsidR="00692237" w:rsidRDefault="00692237" w:rsidP="00692237">
            <w:pPr>
              <w:pStyle w:val="ListParagraph"/>
              <w:numPr>
                <w:ilvl w:val="0"/>
                <w:numId w:val="21"/>
              </w:numPr>
            </w:pPr>
            <w:r>
              <w:t>Swimming Pool Water – Treatment and Quality Standards for Pools and Spas</w:t>
            </w:r>
          </w:p>
          <w:p w14:paraId="4E2DD280" w14:textId="77777777" w:rsidR="00692237" w:rsidRDefault="00692237" w:rsidP="00692237">
            <w:pPr>
              <w:pStyle w:val="ListParagraph"/>
              <w:numPr>
                <w:ilvl w:val="0"/>
                <w:numId w:val="21"/>
              </w:numPr>
            </w:pPr>
            <w:r>
              <w:t>Pathogen Control Code of Practice</w:t>
            </w:r>
          </w:p>
        </w:tc>
      </w:tr>
      <w:tr w:rsidR="00692237" w:rsidRPr="003D27CF" w14:paraId="1031D693" w14:textId="77777777" w:rsidTr="00692237">
        <w:trPr>
          <w:cantSplit/>
        </w:trPr>
        <w:tc>
          <w:tcPr>
            <w:tcW w:w="2405" w:type="dxa"/>
          </w:tcPr>
          <w:p w14:paraId="1A750AD7" w14:textId="77777777" w:rsidR="00692237" w:rsidRPr="0038416A" w:rsidRDefault="00692237" w:rsidP="00692237">
            <w:pPr>
              <w:spacing w:after="0"/>
            </w:pPr>
            <w:r w:rsidRPr="0038416A">
              <w:t>British Standards</w:t>
            </w:r>
          </w:p>
        </w:tc>
        <w:tc>
          <w:tcPr>
            <w:tcW w:w="1418" w:type="dxa"/>
          </w:tcPr>
          <w:p w14:paraId="172DA4E3" w14:textId="77777777" w:rsidR="00692237" w:rsidRPr="0038416A" w:rsidRDefault="00692237" w:rsidP="00692237">
            <w:pPr>
              <w:spacing w:after="0" w:afterAutospacing="0"/>
            </w:pPr>
            <w:r w:rsidRPr="00020E24">
              <w:t>BS EN 13451-1</w:t>
            </w:r>
          </w:p>
        </w:tc>
        <w:tc>
          <w:tcPr>
            <w:tcW w:w="850" w:type="dxa"/>
          </w:tcPr>
          <w:p w14:paraId="4D1B5694" w14:textId="77777777" w:rsidR="00692237" w:rsidRPr="0038416A" w:rsidRDefault="00692237" w:rsidP="00692237">
            <w:pPr>
              <w:spacing w:after="0" w:afterAutospacing="0"/>
            </w:pPr>
            <w:r>
              <w:t>2011+ A1:2016</w:t>
            </w:r>
          </w:p>
        </w:tc>
        <w:tc>
          <w:tcPr>
            <w:tcW w:w="4501" w:type="dxa"/>
          </w:tcPr>
          <w:p w14:paraId="2CD55BDC" w14:textId="77777777" w:rsidR="00692237" w:rsidRPr="006265A2" w:rsidRDefault="00692237" w:rsidP="00692237">
            <w:pPr>
              <w:spacing w:after="0"/>
            </w:pPr>
            <w:r w:rsidRPr="00020E24">
              <w:t>Swimming pool equipment. General safety requirements and test methods</w:t>
            </w:r>
          </w:p>
        </w:tc>
      </w:tr>
      <w:tr w:rsidR="00692237" w:rsidRPr="003D27CF" w14:paraId="4DCEB241" w14:textId="77777777" w:rsidTr="00692237">
        <w:trPr>
          <w:cantSplit/>
        </w:trPr>
        <w:tc>
          <w:tcPr>
            <w:tcW w:w="2405" w:type="dxa"/>
          </w:tcPr>
          <w:p w14:paraId="63017C19" w14:textId="77777777" w:rsidR="00692237" w:rsidRPr="0038416A" w:rsidRDefault="00692237" w:rsidP="00692237">
            <w:pPr>
              <w:spacing w:after="0"/>
            </w:pPr>
          </w:p>
        </w:tc>
        <w:tc>
          <w:tcPr>
            <w:tcW w:w="1418" w:type="dxa"/>
          </w:tcPr>
          <w:p w14:paraId="4B02BBD9" w14:textId="77777777" w:rsidR="00692237" w:rsidRPr="0038416A" w:rsidRDefault="00692237" w:rsidP="00692237">
            <w:pPr>
              <w:spacing w:after="0" w:afterAutospacing="0"/>
            </w:pPr>
            <w:r>
              <w:t>BS EN 13451-2</w:t>
            </w:r>
          </w:p>
        </w:tc>
        <w:tc>
          <w:tcPr>
            <w:tcW w:w="850" w:type="dxa"/>
          </w:tcPr>
          <w:p w14:paraId="42ED5BD5" w14:textId="77777777" w:rsidR="00692237" w:rsidRPr="0038416A" w:rsidRDefault="00692237" w:rsidP="00692237">
            <w:pPr>
              <w:spacing w:after="0" w:afterAutospacing="0"/>
            </w:pPr>
            <w:r>
              <w:t>2015</w:t>
            </w:r>
          </w:p>
        </w:tc>
        <w:tc>
          <w:tcPr>
            <w:tcW w:w="4501" w:type="dxa"/>
          </w:tcPr>
          <w:p w14:paraId="26E8D8B7" w14:textId="77777777" w:rsidR="00692237" w:rsidRDefault="00692237" w:rsidP="00692237">
            <w:r w:rsidRPr="00020E24">
              <w:t xml:space="preserve">Swimming pool equipment. </w:t>
            </w:r>
            <w:r>
              <w:t>Additional specific safety requirements and test methods for ladders, stepladders and handle bends</w:t>
            </w:r>
          </w:p>
        </w:tc>
      </w:tr>
      <w:tr w:rsidR="00692237" w:rsidRPr="003D27CF" w14:paraId="5EF24AFC" w14:textId="77777777" w:rsidTr="00692237">
        <w:trPr>
          <w:cantSplit/>
        </w:trPr>
        <w:tc>
          <w:tcPr>
            <w:tcW w:w="2405" w:type="dxa"/>
          </w:tcPr>
          <w:p w14:paraId="0D995649" w14:textId="77777777" w:rsidR="00692237" w:rsidRPr="0038416A" w:rsidRDefault="00692237" w:rsidP="00692237">
            <w:pPr>
              <w:spacing w:before="0" w:beforeAutospacing="0" w:after="0" w:afterAutospacing="0" w:line="240" w:lineRule="atLeast"/>
            </w:pPr>
          </w:p>
        </w:tc>
        <w:tc>
          <w:tcPr>
            <w:tcW w:w="1418" w:type="dxa"/>
          </w:tcPr>
          <w:p w14:paraId="4E8FECDC" w14:textId="77777777" w:rsidR="00692237" w:rsidRPr="0038416A" w:rsidRDefault="00692237" w:rsidP="00692237">
            <w:r>
              <w:t>BS EN 13451-3</w:t>
            </w:r>
          </w:p>
        </w:tc>
        <w:tc>
          <w:tcPr>
            <w:tcW w:w="850" w:type="dxa"/>
          </w:tcPr>
          <w:p w14:paraId="027E928F" w14:textId="77777777" w:rsidR="00692237" w:rsidRPr="0038416A" w:rsidRDefault="00692237" w:rsidP="00692237">
            <w:pPr>
              <w:rPr>
                <w:rFonts w:asciiTheme="majorHAnsi" w:hAnsiTheme="majorHAnsi" w:cstheme="majorHAnsi"/>
              </w:rPr>
            </w:pPr>
            <w:r>
              <w:rPr>
                <w:rFonts w:asciiTheme="majorHAnsi" w:hAnsiTheme="majorHAnsi" w:cstheme="majorHAnsi"/>
              </w:rPr>
              <w:t>2011</w:t>
            </w:r>
          </w:p>
        </w:tc>
        <w:tc>
          <w:tcPr>
            <w:tcW w:w="4501" w:type="dxa"/>
          </w:tcPr>
          <w:p w14:paraId="4CC93B3C" w14:textId="77777777" w:rsidR="00692237" w:rsidRPr="000C7A94" w:rsidRDefault="00692237" w:rsidP="00692237">
            <w:r>
              <w:t>Swimming pool equipment. Additional specific safety requirements and test methods for inlets and outlets and water/air based water leisure features</w:t>
            </w:r>
          </w:p>
        </w:tc>
      </w:tr>
      <w:tr w:rsidR="00692237" w:rsidRPr="003D27CF" w14:paraId="6F5E7CC2" w14:textId="77777777" w:rsidTr="00692237">
        <w:trPr>
          <w:cantSplit/>
        </w:trPr>
        <w:tc>
          <w:tcPr>
            <w:tcW w:w="2405" w:type="dxa"/>
          </w:tcPr>
          <w:p w14:paraId="10337C64" w14:textId="77777777" w:rsidR="00692237" w:rsidRPr="0038416A" w:rsidRDefault="00692237" w:rsidP="00692237">
            <w:pPr>
              <w:spacing w:after="0"/>
            </w:pPr>
          </w:p>
        </w:tc>
        <w:tc>
          <w:tcPr>
            <w:tcW w:w="1418" w:type="dxa"/>
          </w:tcPr>
          <w:p w14:paraId="2237CFD0" w14:textId="77777777" w:rsidR="00692237" w:rsidRPr="0038416A" w:rsidRDefault="00692237" w:rsidP="00692237">
            <w:r>
              <w:t>BS EN 16713-1</w:t>
            </w:r>
          </w:p>
        </w:tc>
        <w:tc>
          <w:tcPr>
            <w:tcW w:w="850" w:type="dxa"/>
          </w:tcPr>
          <w:p w14:paraId="522C1CFA" w14:textId="77777777" w:rsidR="00692237" w:rsidRPr="0038416A" w:rsidRDefault="00692237" w:rsidP="00692237">
            <w:pPr>
              <w:rPr>
                <w:rFonts w:asciiTheme="majorHAnsi" w:hAnsiTheme="majorHAnsi" w:cstheme="majorHAnsi"/>
              </w:rPr>
            </w:pPr>
            <w:r>
              <w:t>2016</w:t>
            </w:r>
          </w:p>
        </w:tc>
        <w:tc>
          <w:tcPr>
            <w:tcW w:w="4501" w:type="dxa"/>
          </w:tcPr>
          <w:p w14:paraId="0160886D" w14:textId="77777777" w:rsidR="00692237" w:rsidRPr="000C7A94" w:rsidRDefault="00692237" w:rsidP="00692237">
            <w:r>
              <w:t>Domestic swimming pools. Water systems. Filtration systems. Requirements and test methods</w:t>
            </w:r>
          </w:p>
        </w:tc>
      </w:tr>
      <w:tr w:rsidR="00692237" w:rsidRPr="003D27CF" w14:paraId="1AFD5BF8" w14:textId="77777777" w:rsidTr="00692237">
        <w:trPr>
          <w:cantSplit/>
        </w:trPr>
        <w:tc>
          <w:tcPr>
            <w:tcW w:w="2405" w:type="dxa"/>
          </w:tcPr>
          <w:p w14:paraId="16E52367" w14:textId="77777777" w:rsidR="00692237" w:rsidRPr="0038416A" w:rsidRDefault="00692237" w:rsidP="00692237"/>
        </w:tc>
        <w:tc>
          <w:tcPr>
            <w:tcW w:w="1418" w:type="dxa"/>
          </w:tcPr>
          <w:p w14:paraId="6F8BEE46" w14:textId="77777777" w:rsidR="00692237" w:rsidRPr="0038416A" w:rsidRDefault="00692237" w:rsidP="00692237">
            <w:r>
              <w:t>BS EN 16713-2</w:t>
            </w:r>
          </w:p>
        </w:tc>
        <w:tc>
          <w:tcPr>
            <w:tcW w:w="850" w:type="dxa"/>
          </w:tcPr>
          <w:p w14:paraId="6640D4AF" w14:textId="77777777" w:rsidR="00692237" w:rsidRPr="0038416A" w:rsidRDefault="00692237" w:rsidP="00692237">
            <w:r>
              <w:t>2016</w:t>
            </w:r>
          </w:p>
        </w:tc>
        <w:tc>
          <w:tcPr>
            <w:tcW w:w="4501" w:type="dxa"/>
          </w:tcPr>
          <w:p w14:paraId="602C3515" w14:textId="77777777" w:rsidR="00692237" w:rsidRPr="0038416A" w:rsidRDefault="00692237" w:rsidP="00692237">
            <w:r>
              <w:t>Domestic swimming pools. Water systems. Circulation systems. Requirements and test methods</w:t>
            </w:r>
          </w:p>
        </w:tc>
      </w:tr>
      <w:tr w:rsidR="00692237" w:rsidRPr="003D27CF" w14:paraId="6952AEC3" w14:textId="77777777" w:rsidTr="00692237">
        <w:trPr>
          <w:cantSplit/>
        </w:trPr>
        <w:tc>
          <w:tcPr>
            <w:tcW w:w="2405" w:type="dxa"/>
          </w:tcPr>
          <w:p w14:paraId="04BDFDCF" w14:textId="77777777" w:rsidR="00692237" w:rsidRPr="0038416A" w:rsidRDefault="00692237" w:rsidP="00692237"/>
        </w:tc>
        <w:tc>
          <w:tcPr>
            <w:tcW w:w="1418" w:type="dxa"/>
          </w:tcPr>
          <w:p w14:paraId="07BE90F8" w14:textId="77777777" w:rsidR="00692237" w:rsidRPr="0038416A" w:rsidRDefault="00692237" w:rsidP="00692237">
            <w:r>
              <w:t>BS EN 16713-3</w:t>
            </w:r>
          </w:p>
        </w:tc>
        <w:tc>
          <w:tcPr>
            <w:tcW w:w="850" w:type="dxa"/>
          </w:tcPr>
          <w:p w14:paraId="34CC385C" w14:textId="77777777" w:rsidR="00692237" w:rsidRPr="0038416A" w:rsidRDefault="00692237" w:rsidP="00692237">
            <w:r>
              <w:t>2016</w:t>
            </w:r>
          </w:p>
        </w:tc>
        <w:tc>
          <w:tcPr>
            <w:tcW w:w="4501" w:type="dxa"/>
          </w:tcPr>
          <w:p w14:paraId="199AF917" w14:textId="77777777" w:rsidR="00692237" w:rsidRPr="0038416A" w:rsidRDefault="00692237" w:rsidP="00692237">
            <w:r>
              <w:t>Domestic swimming pools. Water systems. Water treatment. Requirements</w:t>
            </w:r>
          </w:p>
        </w:tc>
      </w:tr>
      <w:tr w:rsidR="00692237" w:rsidRPr="003D27CF" w14:paraId="14913D63" w14:textId="77777777" w:rsidTr="00692237">
        <w:trPr>
          <w:cantSplit/>
        </w:trPr>
        <w:tc>
          <w:tcPr>
            <w:tcW w:w="2405" w:type="dxa"/>
          </w:tcPr>
          <w:p w14:paraId="24074CA7" w14:textId="77777777" w:rsidR="00692237" w:rsidRPr="0038416A" w:rsidRDefault="00692237" w:rsidP="00692237"/>
        </w:tc>
        <w:tc>
          <w:tcPr>
            <w:tcW w:w="1418" w:type="dxa"/>
          </w:tcPr>
          <w:p w14:paraId="47146607" w14:textId="77777777" w:rsidR="00692237" w:rsidRDefault="00692237" w:rsidP="00692237">
            <w:r>
              <w:t>BS EN 15288-1</w:t>
            </w:r>
          </w:p>
        </w:tc>
        <w:tc>
          <w:tcPr>
            <w:tcW w:w="850" w:type="dxa"/>
          </w:tcPr>
          <w:p w14:paraId="749AFFB1" w14:textId="77777777" w:rsidR="00692237" w:rsidRDefault="00692237" w:rsidP="00692237">
            <w:r>
              <w:t>2008+ A1:2010</w:t>
            </w:r>
          </w:p>
        </w:tc>
        <w:tc>
          <w:tcPr>
            <w:tcW w:w="4501" w:type="dxa"/>
          </w:tcPr>
          <w:p w14:paraId="795031BE" w14:textId="77777777" w:rsidR="00692237" w:rsidRDefault="00692237" w:rsidP="00692237">
            <w:r>
              <w:t>Swimming Pools. Safety requirements for design</w:t>
            </w:r>
          </w:p>
        </w:tc>
      </w:tr>
      <w:tr w:rsidR="00692237" w:rsidRPr="003D27CF" w14:paraId="345970FB" w14:textId="77777777" w:rsidTr="00692237">
        <w:trPr>
          <w:cantSplit/>
        </w:trPr>
        <w:tc>
          <w:tcPr>
            <w:tcW w:w="2405" w:type="dxa"/>
          </w:tcPr>
          <w:p w14:paraId="22ECC014" w14:textId="77777777" w:rsidR="00692237" w:rsidRPr="0038416A" w:rsidRDefault="00692237" w:rsidP="00692237"/>
        </w:tc>
        <w:tc>
          <w:tcPr>
            <w:tcW w:w="1418" w:type="dxa"/>
          </w:tcPr>
          <w:p w14:paraId="6F91932F" w14:textId="77777777" w:rsidR="00692237" w:rsidRDefault="00692237" w:rsidP="00692237">
            <w:r>
              <w:t>BS EN 15288-2</w:t>
            </w:r>
          </w:p>
        </w:tc>
        <w:tc>
          <w:tcPr>
            <w:tcW w:w="850" w:type="dxa"/>
          </w:tcPr>
          <w:p w14:paraId="3EC85CB3" w14:textId="77777777" w:rsidR="00692237" w:rsidRDefault="00692237" w:rsidP="00692237">
            <w:r>
              <w:t>2008</w:t>
            </w:r>
          </w:p>
        </w:tc>
        <w:tc>
          <w:tcPr>
            <w:tcW w:w="4501" w:type="dxa"/>
          </w:tcPr>
          <w:p w14:paraId="279904CA" w14:textId="77777777" w:rsidR="00692237" w:rsidRDefault="00692237" w:rsidP="00692237">
            <w:r>
              <w:t>Swimming Pools. Safety requirements for operation</w:t>
            </w:r>
          </w:p>
        </w:tc>
      </w:tr>
      <w:tr w:rsidR="00692237" w:rsidRPr="003D27CF" w14:paraId="6797ACAE" w14:textId="77777777" w:rsidTr="00692237">
        <w:trPr>
          <w:cantSplit/>
        </w:trPr>
        <w:tc>
          <w:tcPr>
            <w:tcW w:w="2405" w:type="dxa"/>
          </w:tcPr>
          <w:p w14:paraId="66501E7B" w14:textId="77777777" w:rsidR="00692237" w:rsidRPr="0038416A" w:rsidRDefault="00692237" w:rsidP="00692237"/>
        </w:tc>
        <w:tc>
          <w:tcPr>
            <w:tcW w:w="1418" w:type="dxa"/>
          </w:tcPr>
          <w:p w14:paraId="2AAE3199" w14:textId="77777777" w:rsidR="00692237" w:rsidRDefault="00692237" w:rsidP="00692237">
            <w:r>
              <w:t>BS EN 15031</w:t>
            </w:r>
          </w:p>
        </w:tc>
        <w:tc>
          <w:tcPr>
            <w:tcW w:w="850" w:type="dxa"/>
          </w:tcPr>
          <w:p w14:paraId="77B1770C" w14:textId="77777777" w:rsidR="00692237" w:rsidRDefault="00692237" w:rsidP="00692237">
            <w:r>
              <w:t>2013</w:t>
            </w:r>
          </w:p>
        </w:tc>
        <w:tc>
          <w:tcPr>
            <w:tcW w:w="4501" w:type="dxa"/>
          </w:tcPr>
          <w:p w14:paraId="6E30F799" w14:textId="77777777" w:rsidR="00692237" w:rsidRDefault="00692237" w:rsidP="00692237">
            <w:r>
              <w:t>Chemicals used for treatment of swimming pool water. Aluminium based coagulants</w:t>
            </w:r>
          </w:p>
        </w:tc>
      </w:tr>
      <w:tr w:rsidR="00692237" w:rsidRPr="003D27CF" w14:paraId="21BB4198" w14:textId="77777777" w:rsidTr="00692237">
        <w:trPr>
          <w:cantSplit/>
        </w:trPr>
        <w:tc>
          <w:tcPr>
            <w:tcW w:w="2405" w:type="dxa"/>
          </w:tcPr>
          <w:p w14:paraId="40C8720B" w14:textId="77777777" w:rsidR="00692237" w:rsidRPr="0038416A" w:rsidRDefault="00692237" w:rsidP="00692237"/>
        </w:tc>
        <w:tc>
          <w:tcPr>
            <w:tcW w:w="1418" w:type="dxa"/>
          </w:tcPr>
          <w:p w14:paraId="64CBD9E0" w14:textId="77777777" w:rsidR="00692237" w:rsidRDefault="00692237" w:rsidP="00692237">
            <w:r>
              <w:t>BS EN 15077</w:t>
            </w:r>
          </w:p>
        </w:tc>
        <w:tc>
          <w:tcPr>
            <w:tcW w:w="850" w:type="dxa"/>
          </w:tcPr>
          <w:p w14:paraId="7B7243F5" w14:textId="77777777" w:rsidR="00692237" w:rsidRDefault="00692237" w:rsidP="00692237">
            <w:r>
              <w:t>2013</w:t>
            </w:r>
          </w:p>
        </w:tc>
        <w:tc>
          <w:tcPr>
            <w:tcW w:w="4501" w:type="dxa"/>
          </w:tcPr>
          <w:p w14:paraId="69A6092F" w14:textId="77777777" w:rsidR="00692237" w:rsidRDefault="00692237" w:rsidP="00692237">
            <w:r>
              <w:t>Chemicals used for treatment of swimming pool water. Sodium hypochlorite</w:t>
            </w:r>
          </w:p>
        </w:tc>
      </w:tr>
      <w:tr w:rsidR="00692237" w:rsidRPr="003D27CF" w14:paraId="4FB03112" w14:textId="77777777" w:rsidTr="00692237">
        <w:trPr>
          <w:cantSplit/>
        </w:trPr>
        <w:tc>
          <w:tcPr>
            <w:tcW w:w="2405" w:type="dxa"/>
          </w:tcPr>
          <w:p w14:paraId="27D01ED1" w14:textId="77777777" w:rsidR="00692237" w:rsidRPr="0038416A" w:rsidRDefault="00692237" w:rsidP="00692237"/>
        </w:tc>
        <w:tc>
          <w:tcPr>
            <w:tcW w:w="1418" w:type="dxa"/>
          </w:tcPr>
          <w:p w14:paraId="763AED0C" w14:textId="77777777" w:rsidR="00692237" w:rsidRDefault="00692237" w:rsidP="00692237">
            <w:r>
              <w:t>BS EN 15514</w:t>
            </w:r>
          </w:p>
        </w:tc>
        <w:tc>
          <w:tcPr>
            <w:tcW w:w="850" w:type="dxa"/>
          </w:tcPr>
          <w:p w14:paraId="4DA4DD3E" w14:textId="77777777" w:rsidR="00692237" w:rsidRDefault="00692237" w:rsidP="00692237">
            <w:r>
              <w:t>2014</w:t>
            </w:r>
          </w:p>
        </w:tc>
        <w:tc>
          <w:tcPr>
            <w:tcW w:w="4501" w:type="dxa"/>
          </w:tcPr>
          <w:p w14:paraId="48C88557" w14:textId="77777777" w:rsidR="00692237" w:rsidRDefault="00692237" w:rsidP="00692237">
            <w:r>
              <w:t>Chemicals used for treatment of swimming pool water. Hydrochloric acid</w:t>
            </w:r>
          </w:p>
        </w:tc>
      </w:tr>
      <w:tr w:rsidR="00692237" w:rsidRPr="003D27CF" w14:paraId="6785579F" w14:textId="77777777" w:rsidTr="00692237">
        <w:trPr>
          <w:cantSplit/>
        </w:trPr>
        <w:tc>
          <w:tcPr>
            <w:tcW w:w="2405" w:type="dxa"/>
          </w:tcPr>
          <w:p w14:paraId="355770E8" w14:textId="77777777" w:rsidR="00692237" w:rsidRPr="0038416A" w:rsidRDefault="00692237" w:rsidP="00692237"/>
        </w:tc>
        <w:tc>
          <w:tcPr>
            <w:tcW w:w="1418" w:type="dxa"/>
          </w:tcPr>
          <w:p w14:paraId="7693474C" w14:textId="77777777" w:rsidR="00692237" w:rsidRDefault="00692237" w:rsidP="00692237">
            <w:r>
              <w:t>BS EN 15798</w:t>
            </w:r>
          </w:p>
        </w:tc>
        <w:tc>
          <w:tcPr>
            <w:tcW w:w="850" w:type="dxa"/>
          </w:tcPr>
          <w:p w14:paraId="0B2338B5" w14:textId="77777777" w:rsidR="00692237" w:rsidRDefault="00692237" w:rsidP="00692237">
            <w:r>
              <w:t>2010</w:t>
            </w:r>
          </w:p>
        </w:tc>
        <w:tc>
          <w:tcPr>
            <w:tcW w:w="4501" w:type="dxa"/>
          </w:tcPr>
          <w:p w14:paraId="6143223D" w14:textId="77777777" w:rsidR="00692237" w:rsidRDefault="00692237" w:rsidP="00692237">
            <w:r w:rsidRPr="00393F41">
              <w:t>Products used for the treatment of swimming pool water. Filter media</w:t>
            </w:r>
          </w:p>
        </w:tc>
      </w:tr>
    </w:tbl>
    <w:p w14:paraId="017F6A53" w14:textId="77777777" w:rsidR="00FB2952" w:rsidRDefault="00FB2952" w:rsidP="00FB2952">
      <w:pPr>
        <w:pStyle w:val="Heading2"/>
        <w:numPr>
          <w:ilvl w:val="0"/>
          <w:numId w:val="0"/>
        </w:numPr>
        <w:ind w:left="851" w:hanging="851"/>
      </w:pPr>
      <w:r>
        <w:t>SYSTEM DESCRIPTION</w:t>
      </w:r>
    </w:p>
    <w:p w14:paraId="101E936C" w14:textId="77777777" w:rsidR="00FB2952" w:rsidRDefault="00FB2952" w:rsidP="00FB2952"/>
    <w:p w14:paraId="000A6297" w14:textId="77777777" w:rsidR="00FB2952" w:rsidRDefault="00FB2952" w:rsidP="00FB2952"/>
    <w:p w14:paraId="2974FD5B" w14:textId="77777777" w:rsidR="00FB2952" w:rsidRDefault="00FB2952" w:rsidP="00FB2952">
      <w:pPr>
        <w:pStyle w:val="Heading2"/>
        <w:numPr>
          <w:ilvl w:val="0"/>
          <w:numId w:val="0"/>
        </w:numPr>
        <w:ind w:left="851" w:hanging="851"/>
      </w:pPr>
      <w:r>
        <w:t>CONTROL REQUIREMENTS</w:t>
      </w:r>
    </w:p>
    <w:p w14:paraId="08285AA0" w14:textId="77777777" w:rsidR="00FB2952" w:rsidRDefault="00FB2952" w:rsidP="00FB2952"/>
    <w:p w14:paraId="0F296B55" w14:textId="77777777" w:rsidR="00FB2952" w:rsidRDefault="00FB2952" w:rsidP="00FB2952"/>
    <w:p w14:paraId="43074461" w14:textId="77777777" w:rsidR="00FB2952" w:rsidRDefault="00FB2952" w:rsidP="00FB2952">
      <w:pPr>
        <w:pStyle w:val="Heading2"/>
        <w:numPr>
          <w:ilvl w:val="0"/>
          <w:numId w:val="0"/>
        </w:numPr>
        <w:ind w:left="851" w:hanging="851"/>
      </w:pPr>
      <w:r>
        <w:t>SYSTEM DRAWINGS / SCHEMATICS</w:t>
      </w:r>
    </w:p>
    <w:p w14:paraId="08D70AAE" w14:textId="77777777" w:rsidR="00FB2952" w:rsidRDefault="00FB2952" w:rsidP="00FB2952"/>
    <w:p w14:paraId="3CC1714E" w14:textId="77777777" w:rsidR="00FB2952" w:rsidRDefault="00FB2952" w:rsidP="00FB2952"/>
    <w:p w14:paraId="64248ABC" w14:textId="77777777" w:rsidR="00FB2952" w:rsidRDefault="00FB2952" w:rsidP="00FB2952"/>
    <w:p w14:paraId="68EB407C" w14:textId="77777777" w:rsidR="00FB2952" w:rsidRDefault="00FB2952" w:rsidP="00FB2952">
      <w:pPr>
        <w:pStyle w:val="Heading2"/>
        <w:numPr>
          <w:ilvl w:val="0"/>
          <w:numId w:val="0"/>
        </w:numPr>
        <w:ind w:left="357" w:hanging="357"/>
      </w:pPr>
      <w:r>
        <w:t>REFERENCE SPECIFICATION CLAUSES</w:t>
      </w:r>
    </w:p>
    <w:p w14:paraId="2415CE5C" w14:textId="77777777" w:rsidR="005C4FB9" w:rsidRDefault="005C4FB9" w:rsidP="005C4FB9">
      <w:r>
        <w:t>Also see the following Reference Specification SPEC-300 clauses for further details of Workmanship, materials standards, builders work standards, testing/ commissioning, and identification:</w:t>
      </w:r>
    </w:p>
    <w:p w14:paraId="739A55D1" w14:textId="77777777" w:rsidR="005C4FB9" w:rsidRDefault="00986F61" w:rsidP="005C4FB9">
      <w:pPr>
        <w:pStyle w:val="ListParagraph"/>
        <w:numPr>
          <w:ilvl w:val="0"/>
          <w:numId w:val="4"/>
        </w:numPr>
      </w:pPr>
      <w:r>
        <w:t>PR_65_52_00_00</w:t>
      </w:r>
      <w:r w:rsidR="005C4FB9">
        <w:t xml:space="preserve"> PIPELINES</w:t>
      </w:r>
    </w:p>
    <w:p w14:paraId="02DB2E30" w14:textId="77777777" w:rsidR="005C4FB9" w:rsidRDefault="00986F61" w:rsidP="005C4FB9">
      <w:pPr>
        <w:pStyle w:val="ListParagraph"/>
        <w:numPr>
          <w:ilvl w:val="0"/>
          <w:numId w:val="4"/>
        </w:numPr>
      </w:pPr>
      <w:r>
        <w:t>PR_20_85_00_00</w:t>
      </w:r>
      <w:r w:rsidR="005C4FB9">
        <w:t xml:space="preserve"> PIPELINE ANCILLARIES</w:t>
      </w:r>
    </w:p>
    <w:p w14:paraId="2D879346" w14:textId="77777777" w:rsidR="005C4FB9" w:rsidRDefault="00986F61" w:rsidP="005C4FB9">
      <w:pPr>
        <w:pStyle w:val="ListParagraph"/>
        <w:numPr>
          <w:ilvl w:val="0"/>
          <w:numId w:val="4"/>
        </w:numPr>
      </w:pPr>
      <w:r>
        <w:t>PR_65_53_00_00</w:t>
      </w:r>
      <w:r w:rsidR="005C4FB9">
        <w:t xml:space="preserve"> PUMPS</w:t>
      </w:r>
    </w:p>
    <w:p w14:paraId="4529A1E0" w14:textId="77777777" w:rsidR="005C4FB9" w:rsidRDefault="00986F61" w:rsidP="005C4FB9">
      <w:pPr>
        <w:pStyle w:val="ListParagraph"/>
        <w:numPr>
          <w:ilvl w:val="0"/>
          <w:numId w:val="4"/>
        </w:numPr>
      </w:pPr>
      <w:r>
        <w:t>PR_60_60_38_00</w:t>
      </w:r>
      <w:r w:rsidR="005C4FB9">
        <w:t xml:space="preserve"> STORAGE CYLINDERS AND CALORIFIERS </w:t>
      </w:r>
    </w:p>
    <w:p w14:paraId="6933D6C1" w14:textId="77777777" w:rsidR="005C4FB9" w:rsidRDefault="00986F61" w:rsidP="005C4FB9">
      <w:pPr>
        <w:pStyle w:val="ListParagraph"/>
        <w:numPr>
          <w:ilvl w:val="0"/>
          <w:numId w:val="4"/>
        </w:numPr>
      </w:pPr>
      <w:r>
        <w:t>PR_25_31_48_00</w:t>
      </w:r>
      <w:r w:rsidR="005C4FB9">
        <w:t xml:space="preserve"> THERMAL INSULATION</w:t>
      </w:r>
    </w:p>
    <w:p w14:paraId="04C295CA" w14:textId="77777777" w:rsidR="005C4FB9" w:rsidRDefault="00986F61" w:rsidP="005C4FB9">
      <w:pPr>
        <w:pStyle w:val="ListParagraph"/>
        <w:numPr>
          <w:ilvl w:val="0"/>
          <w:numId w:val="4"/>
        </w:numPr>
      </w:pPr>
      <w:r>
        <w:t xml:space="preserve">AC_60_00_00_00 </w:t>
      </w:r>
      <w:r w:rsidR="005C4FB9">
        <w:t xml:space="preserve"> TESTING AND COMMISSIONING</w:t>
      </w:r>
    </w:p>
    <w:p w14:paraId="37F91A89" w14:textId="77777777" w:rsidR="005C4FB9" w:rsidRDefault="00986F61" w:rsidP="005C4FB9">
      <w:pPr>
        <w:pStyle w:val="ListParagraph"/>
        <w:numPr>
          <w:ilvl w:val="0"/>
          <w:numId w:val="4"/>
        </w:numPr>
      </w:pPr>
      <w:r>
        <w:t>PR_80_77_94_00</w:t>
      </w:r>
      <w:r w:rsidR="005C4FB9">
        <w:t xml:space="preserve"> VIBRATION ISOLATION MOUNTINGS</w:t>
      </w:r>
    </w:p>
    <w:p w14:paraId="6A7BBD6D" w14:textId="77777777" w:rsidR="005C4FB9" w:rsidRDefault="00986F61" w:rsidP="005C4FB9">
      <w:pPr>
        <w:pStyle w:val="ListParagraph"/>
        <w:numPr>
          <w:ilvl w:val="0"/>
          <w:numId w:val="4"/>
        </w:numPr>
      </w:pPr>
      <w:r>
        <w:t>PR_40_10_57_26</w:t>
      </w:r>
      <w:r w:rsidR="005C4FB9">
        <w:t xml:space="preserve"> IDENTIFICATION - MECHANICAL</w:t>
      </w:r>
    </w:p>
    <w:p w14:paraId="281EFFA0" w14:textId="77777777" w:rsidR="005C4FB9" w:rsidRDefault="003D44FA" w:rsidP="005C4FB9">
      <w:pPr>
        <w:pStyle w:val="ListParagraph"/>
        <w:numPr>
          <w:ilvl w:val="0"/>
          <w:numId w:val="4"/>
        </w:numPr>
      </w:pPr>
      <w:r>
        <w:t>PR_20_29_00_00</w:t>
      </w:r>
      <w:r w:rsidR="005C4FB9">
        <w:t xml:space="preserve"> FIXING TO BUILDING FABRIC</w:t>
      </w:r>
    </w:p>
    <w:p w14:paraId="48416EB9" w14:textId="77777777" w:rsidR="005C4FB9" w:rsidRDefault="003D44FA" w:rsidP="005C4FB9">
      <w:pPr>
        <w:pStyle w:val="ListParagraph"/>
        <w:numPr>
          <w:ilvl w:val="0"/>
          <w:numId w:val="4"/>
        </w:numPr>
      </w:pPr>
      <w:r>
        <w:t>PR_35_31_68_72</w:t>
      </w:r>
      <w:r w:rsidR="005C4FB9">
        <w:t xml:space="preserve"> PAINTING AND ANTI-CORROSION TREATMENTS</w:t>
      </w:r>
    </w:p>
    <w:p w14:paraId="114181A2" w14:textId="77777777" w:rsidR="00FB2952" w:rsidRDefault="00FB2952" w:rsidP="00FB2952">
      <w:pPr>
        <w:pStyle w:val="Heading1"/>
        <w:numPr>
          <w:ilvl w:val="0"/>
          <w:numId w:val="0"/>
        </w:numPr>
      </w:pPr>
      <w:r>
        <w:br w:type="page"/>
      </w:r>
    </w:p>
    <w:p w14:paraId="1916CFD6" w14:textId="77777777" w:rsidR="000C6C73" w:rsidRDefault="000C6C73" w:rsidP="000C6C73">
      <w:pPr>
        <w:pStyle w:val="Heading1"/>
        <w:numPr>
          <w:ilvl w:val="0"/>
          <w:numId w:val="0"/>
        </w:numPr>
      </w:pPr>
      <w:r>
        <w:br w:type="page"/>
      </w:r>
    </w:p>
    <w:p w14:paraId="1B30101F" w14:textId="77777777" w:rsidR="003106CD" w:rsidRDefault="003106CD" w:rsidP="003106CD">
      <w:pPr>
        <w:pStyle w:val="Heading1"/>
        <w:numPr>
          <w:ilvl w:val="0"/>
          <w:numId w:val="0"/>
        </w:numPr>
        <w:ind w:left="851" w:hanging="851"/>
      </w:pPr>
      <w:bookmarkStart w:id="94" w:name="_Toc15913774"/>
      <w:r w:rsidRPr="00997014">
        <w:rPr>
          <w:noProof/>
          <w:color w:val="0070C0"/>
          <w:lang w:eastAsia="en-GB"/>
        </w:rPr>
        <mc:AlternateContent>
          <mc:Choice Requires="wps">
            <w:drawing>
              <wp:anchor distT="0" distB="36195" distL="114300" distR="114300" simplePos="0" relativeHeight="251797504" behindDoc="0" locked="1" layoutInCell="1" allowOverlap="1" wp14:anchorId="22D01D1A" wp14:editId="24F92C6A">
                <wp:simplePos x="0" y="0"/>
                <wp:positionH relativeFrom="column">
                  <wp:posOffset>3175</wp:posOffset>
                </wp:positionH>
                <wp:positionV relativeFrom="paragraph">
                  <wp:posOffset>215900</wp:posOffset>
                </wp:positionV>
                <wp:extent cx="2070000" cy="0"/>
                <wp:effectExtent l="0" t="19050" r="6985" b="19050"/>
                <wp:wrapNone/>
                <wp:docPr id="71" name="Straight Connector 71"/>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07EBD0" id="Straight Connector 71" o:spid="_x0000_s1026" style="position:absolute;z-index:251797504;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MCP&#10;lhTeAQAAKAQAAA4AAAAAAAAAAAAAAAAALgIAAGRycy9lMm9Eb2MueG1sUEsBAi0AFAAGAAgAAAAh&#10;AAMpz1vZAAAABgEAAA8AAAAAAAAAAAAAAAAAOAQAAGRycy9kb3ducmV2LnhtbFBLBQYAAAAABAAE&#10;APMAAAA+BQAAAAA=&#10;" strokecolor="black [3213]" strokeweight="3pt">
                <w10:anchorlock/>
              </v:line>
            </w:pict>
          </mc:Fallback>
        </mc:AlternateContent>
      </w:r>
      <w:r w:rsidRPr="00997014">
        <w:rPr>
          <w:color w:val="0070C0"/>
          <w:lang w:eastAsia="en-GB"/>
        </w:rPr>
        <w:t>Ss_60_40_15_40</w:t>
      </w:r>
      <w:r>
        <w:tab/>
        <w:t>Combined Heat and Power Systems</w:t>
      </w:r>
      <w:bookmarkEnd w:id="94"/>
    </w:p>
    <w:p w14:paraId="1DE744C3" w14:textId="77777777" w:rsidR="003106CD" w:rsidRDefault="003106CD" w:rsidP="003106CD">
      <w:pPr>
        <w:pStyle w:val="Heading2"/>
        <w:numPr>
          <w:ilvl w:val="0"/>
          <w:numId w:val="0"/>
        </w:numPr>
        <w:ind w:left="851" w:hanging="851"/>
      </w:pPr>
      <w:r>
        <w:t>PERFORMANCE OBJECTIVES</w:t>
      </w:r>
    </w:p>
    <w:p w14:paraId="4C45BBF7" w14:textId="77777777" w:rsidR="003106CD" w:rsidRDefault="003106CD" w:rsidP="003106CD"/>
    <w:p w14:paraId="2A48C561" w14:textId="77777777" w:rsidR="003106CD" w:rsidRDefault="003106CD" w:rsidP="003106CD"/>
    <w:p w14:paraId="44C8DB20" w14:textId="77777777" w:rsidR="003106CD" w:rsidRDefault="003106CD" w:rsidP="003106CD">
      <w:pPr>
        <w:pStyle w:val="Heading2"/>
        <w:numPr>
          <w:ilvl w:val="0"/>
          <w:numId w:val="0"/>
        </w:numPr>
        <w:ind w:left="851" w:hanging="851"/>
      </w:pPr>
      <w:r>
        <w:t>DESIGN PARAMETERS</w:t>
      </w:r>
    </w:p>
    <w:p w14:paraId="688B4000" w14:textId="77777777" w:rsidR="00692237" w:rsidRDefault="00692237" w:rsidP="00692237">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692237" w:rsidRPr="003D27CF" w14:paraId="495C247E" w14:textId="77777777" w:rsidTr="00692237">
        <w:trPr>
          <w:cnfStyle w:val="100000000000" w:firstRow="1" w:lastRow="0" w:firstColumn="0" w:lastColumn="0" w:oddVBand="0" w:evenVBand="0" w:oddHBand="0" w:evenHBand="0" w:firstRowFirstColumn="0" w:firstRowLastColumn="0" w:lastRowFirstColumn="0" w:lastRowLastColumn="0"/>
        </w:trPr>
        <w:tc>
          <w:tcPr>
            <w:tcW w:w="2405" w:type="dxa"/>
          </w:tcPr>
          <w:p w14:paraId="412336FD" w14:textId="77777777" w:rsidR="00692237" w:rsidRPr="00050951" w:rsidRDefault="00692237" w:rsidP="00692237">
            <w:pPr>
              <w:rPr>
                <w:b w:val="0"/>
              </w:rPr>
            </w:pPr>
            <w:r w:rsidRPr="00050951">
              <w:rPr>
                <w:b w:val="0"/>
              </w:rPr>
              <w:t xml:space="preserve">Statutory Acts </w:t>
            </w:r>
          </w:p>
        </w:tc>
        <w:tc>
          <w:tcPr>
            <w:tcW w:w="6769" w:type="dxa"/>
            <w:gridSpan w:val="3"/>
          </w:tcPr>
          <w:p w14:paraId="7F014C77" w14:textId="77777777" w:rsidR="00692237" w:rsidRDefault="00692237"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6FDF7926" w14:textId="77777777" w:rsidR="00692237" w:rsidRPr="00050951" w:rsidRDefault="00692237" w:rsidP="00692237">
            <w:pPr>
              <w:rPr>
                <w:b w:val="0"/>
              </w:rPr>
            </w:pPr>
            <w:r w:rsidRPr="00050951">
              <w:rPr>
                <w:b w:val="0"/>
              </w:rPr>
              <w:t>Pressure Equipment Directive (PED) 97/23/EC, implemented in the UK through the Pressure Equipment Regulations 1999</w:t>
            </w:r>
          </w:p>
          <w:p w14:paraId="6B3793D3" w14:textId="77777777" w:rsidR="00692237" w:rsidRPr="00050951" w:rsidRDefault="00692237" w:rsidP="00692237">
            <w:pPr>
              <w:rPr>
                <w:b w:val="0"/>
              </w:rPr>
            </w:pPr>
            <w:r w:rsidRPr="00050951">
              <w:rPr>
                <w:b w:val="0"/>
              </w:rPr>
              <w:t>Environmental Protection Act 1990, Environmental Protection Regulations 1991, Clean Air Act 1993</w:t>
            </w:r>
          </w:p>
          <w:p w14:paraId="4E2EEA95" w14:textId="77777777" w:rsidR="00692237" w:rsidRPr="00050951" w:rsidRDefault="00692237" w:rsidP="00692237">
            <w:pPr>
              <w:rPr>
                <w:b w:val="0"/>
              </w:rPr>
            </w:pPr>
            <w:r w:rsidRPr="00050951">
              <w:rPr>
                <w:b w:val="0"/>
              </w:rPr>
              <w:t>Clean Air Act Memorandum</w:t>
            </w:r>
          </w:p>
          <w:p w14:paraId="78EA2360" w14:textId="77777777" w:rsidR="00692237" w:rsidRPr="00050951" w:rsidRDefault="00692237" w:rsidP="00692237">
            <w:pPr>
              <w:rPr>
                <w:b w:val="0"/>
              </w:rPr>
            </w:pPr>
            <w:r w:rsidRPr="00050951">
              <w:rPr>
                <w:b w:val="0"/>
              </w:rPr>
              <w:t>The Gas Safety (Installation and Use) Regulations 1998</w:t>
            </w:r>
          </w:p>
        </w:tc>
      </w:tr>
      <w:tr w:rsidR="00692237" w:rsidRPr="003D27CF" w14:paraId="46EBC1C1" w14:textId="77777777" w:rsidTr="00692237">
        <w:tc>
          <w:tcPr>
            <w:tcW w:w="2405" w:type="dxa"/>
          </w:tcPr>
          <w:p w14:paraId="6EF0D11C" w14:textId="77777777" w:rsidR="00692237" w:rsidRPr="003D27CF" w:rsidRDefault="00692237" w:rsidP="00692237">
            <w:pPr>
              <w:spacing w:before="0" w:beforeAutospacing="0" w:after="240" w:afterAutospacing="0" w:line="240" w:lineRule="atLeast"/>
            </w:pPr>
            <w:r w:rsidRPr="003D27CF">
              <w:t xml:space="preserve">Building Control / Local Authority requirements </w:t>
            </w:r>
          </w:p>
        </w:tc>
        <w:tc>
          <w:tcPr>
            <w:tcW w:w="6769" w:type="dxa"/>
            <w:gridSpan w:val="3"/>
          </w:tcPr>
          <w:p w14:paraId="2793091F" w14:textId="77777777" w:rsidR="00692237" w:rsidRPr="0038416A" w:rsidRDefault="00692237" w:rsidP="00692237">
            <w:pPr>
              <w:spacing w:before="0" w:beforeAutospacing="0" w:after="240" w:afterAutospacing="0" w:line="240" w:lineRule="atLeast"/>
            </w:pPr>
            <w:commentRangeStart w:id="95"/>
            <w:r w:rsidRPr="0038416A">
              <w:t xml:space="preserve">The Building Regulations Approved Documents </w:t>
            </w:r>
            <w:r>
              <w:t>(latest version)</w:t>
            </w:r>
          </w:p>
          <w:p w14:paraId="4ED1BE1B" w14:textId="77777777" w:rsidR="00692237" w:rsidRDefault="00692237" w:rsidP="00692237">
            <w:pPr>
              <w:numPr>
                <w:ilvl w:val="0"/>
                <w:numId w:val="7"/>
              </w:numPr>
              <w:spacing w:before="0" w:beforeAutospacing="0" w:after="240" w:afterAutospacing="0" w:line="240" w:lineRule="atLeast"/>
              <w:contextualSpacing/>
            </w:pPr>
            <w:r>
              <w:t xml:space="preserve">Part L1a </w:t>
            </w:r>
            <w:r w:rsidRPr="0038416A">
              <w:t>Conservation of fuel and power in new dwellings</w:t>
            </w:r>
          </w:p>
          <w:p w14:paraId="5F76F576" w14:textId="77777777" w:rsidR="00692237" w:rsidRDefault="00692237" w:rsidP="00692237">
            <w:pPr>
              <w:numPr>
                <w:ilvl w:val="0"/>
                <w:numId w:val="7"/>
              </w:numPr>
              <w:spacing w:before="0" w:beforeAutospacing="0" w:after="240" w:afterAutospacing="0" w:line="240" w:lineRule="atLeast"/>
              <w:contextualSpacing/>
            </w:pPr>
            <w:r>
              <w:t xml:space="preserve">Part L1b </w:t>
            </w:r>
            <w:r w:rsidRPr="0038416A">
              <w:t xml:space="preserve">Conservation of fuel and power in </w:t>
            </w:r>
            <w:r>
              <w:t>existing</w:t>
            </w:r>
            <w:r w:rsidRPr="0038416A">
              <w:t xml:space="preserve"> dwellings</w:t>
            </w:r>
          </w:p>
          <w:p w14:paraId="71B3A008" w14:textId="77777777" w:rsidR="00692237" w:rsidRDefault="00692237" w:rsidP="00692237">
            <w:pPr>
              <w:numPr>
                <w:ilvl w:val="0"/>
                <w:numId w:val="7"/>
              </w:numPr>
              <w:spacing w:before="0" w:beforeAutospacing="0" w:after="240" w:afterAutospacing="0" w:line="240" w:lineRule="atLeast"/>
              <w:contextualSpacing/>
            </w:pPr>
            <w:r>
              <w:t xml:space="preserve">Part L2a </w:t>
            </w:r>
            <w:r w:rsidRPr="0038416A">
              <w:t xml:space="preserve">Conservation of fuel and power in new </w:t>
            </w:r>
            <w:r>
              <w:t xml:space="preserve">buildings other than </w:t>
            </w:r>
            <w:r w:rsidRPr="0038416A">
              <w:t>dwellings</w:t>
            </w:r>
          </w:p>
          <w:p w14:paraId="130F4FE4" w14:textId="77777777" w:rsidR="00692237" w:rsidRPr="0038416A" w:rsidRDefault="00692237" w:rsidP="00692237">
            <w:pPr>
              <w:numPr>
                <w:ilvl w:val="0"/>
                <w:numId w:val="7"/>
              </w:numPr>
              <w:spacing w:before="0" w:beforeAutospacing="0" w:after="240" w:afterAutospacing="0" w:line="240" w:lineRule="atLeast"/>
              <w:contextualSpacing/>
            </w:pPr>
            <w:r>
              <w:t xml:space="preserve">Part L2b </w:t>
            </w:r>
            <w:r w:rsidRPr="0038416A">
              <w:t xml:space="preserve">Conservation of fuel and power in </w:t>
            </w:r>
            <w:r>
              <w:t>existing</w:t>
            </w:r>
            <w:r w:rsidRPr="0038416A">
              <w:t xml:space="preserve"> </w:t>
            </w:r>
            <w:r>
              <w:t xml:space="preserve">buildings other than </w:t>
            </w:r>
            <w:r w:rsidRPr="0038416A">
              <w:t>dwellings</w:t>
            </w:r>
          </w:p>
          <w:p w14:paraId="4D789067" w14:textId="77777777" w:rsidR="00692237" w:rsidRDefault="00692237" w:rsidP="00692237">
            <w:pPr>
              <w:numPr>
                <w:ilvl w:val="0"/>
                <w:numId w:val="7"/>
              </w:numPr>
              <w:spacing w:before="0" w:beforeAutospacing="0" w:after="240" w:afterAutospacing="0" w:line="240" w:lineRule="atLeast"/>
              <w:contextualSpacing/>
            </w:pPr>
            <w:r w:rsidRPr="0038416A">
              <w:t>Part J Combustion Appliances &amp; Fuel Storage Systems</w:t>
            </w:r>
          </w:p>
          <w:p w14:paraId="2548B090" w14:textId="77777777" w:rsidR="00692237" w:rsidRPr="0038416A" w:rsidRDefault="00692237" w:rsidP="00692237">
            <w:pPr>
              <w:numPr>
                <w:ilvl w:val="0"/>
                <w:numId w:val="7"/>
              </w:numPr>
              <w:spacing w:before="0" w:beforeAutospacing="0" w:after="240" w:afterAutospacing="0" w:line="240" w:lineRule="atLeast"/>
              <w:contextualSpacing/>
            </w:pPr>
            <w:r>
              <w:t>Domestic Building Services Compliance Guide</w:t>
            </w:r>
          </w:p>
          <w:p w14:paraId="70AA426D" w14:textId="77777777" w:rsidR="00692237" w:rsidRDefault="00692237" w:rsidP="00692237">
            <w:pPr>
              <w:numPr>
                <w:ilvl w:val="0"/>
                <w:numId w:val="7"/>
              </w:numPr>
              <w:spacing w:before="0" w:beforeAutospacing="0" w:after="240" w:afterAutospacing="0" w:line="240" w:lineRule="atLeast"/>
              <w:contextualSpacing/>
            </w:pPr>
            <w:r w:rsidRPr="0038416A">
              <w:t>Non-Domestic Building Services Compliance Guide</w:t>
            </w:r>
            <w:commentRangeEnd w:id="95"/>
            <w:r>
              <w:rPr>
                <w:rStyle w:val="CommentReference"/>
              </w:rPr>
              <w:commentReference w:id="95"/>
            </w:r>
          </w:p>
          <w:p w14:paraId="4EC33FB1" w14:textId="77777777" w:rsidR="00692237" w:rsidRDefault="00692237" w:rsidP="00692237">
            <w:pPr>
              <w:spacing w:before="0" w:beforeAutospacing="0" w:after="240" w:afterAutospacing="0" w:line="240" w:lineRule="atLeast"/>
              <w:contextualSpacing/>
            </w:pPr>
          </w:p>
          <w:p w14:paraId="336F38F3" w14:textId="77777777" w:rsidR="00692237" w:rsidRDefault="00692237" w:rsidP="00692237">
            <w:pPr>
              <w:spacing w:before="0" w:beforeAutospacing="0" w:after="240" w:afterAutospacing="0" w:line="240" w:lineRule="atLeast"/>
            </w:pPr>
            <w:r>
              <w:t>The Scottish Building Standards</w:t>
            </w:r>
          </w:p>
          <w:p w14:paraId="4CE89F56" w14:textId="77777777" w:rsidR="00692237" w:rsidRDefault="00692237" w:rsidP="00692237">
            <w:pPr>
              <w:pStyle w:val="ListParagraph"/>
              <w:numPr>
                <w:ilvl w:val="0"/>
                <w:numId w:val="7"/>
              </w:numPr>
            </w:pPr>
            <w:r>
              <w:t>Section 2 (Fire)</w:t>
            </w:r>
          </w:p>
          <w:p w14:paraId="13359703" w14:textId="77777777" w:rsidR="00692237" w:rsidRDefault="00692237" w:rsidP="00692237">
            <w:pPr>
              <w:pStyle w:val="ListParagraph"/>
              <w:numPr>
                <w:ilvl w:val="0"/>
                <w:numId w:val="7"/>
              </w:numPr>
            </w:pPr>
            <w:r>
              <w:t>Section 3 (Environment)</w:t>
            </w:r>
          </w:p>
          <w:p w14:paraId="09EF0FBB" w14:textId="77777777" w:rsidR="00692237" w:rsidRDefault="00692237" w:rsidP="00692237">
            <w:pPr>
              <w:pStyle w:val="ListParagraph"/>
              <w:numPr>
                <w:ilvl w:val="0"/>
                <w:numId w:val="7"/>
              </w:numPr>
            </w:pPr>
            <w:r>
              <w:t>Section 4 (Safety)</w:t>
            </w:r>
            <w:commentRangeStart w:id="96"/>
            <w:commentRangeEnd w:id="96"/>
            <w:r w:rsidRPr="003D0CF8">
              <w:commentReference w:id="96"/>
            </w:r>
          </w:p>
          <w:p w14:paraId="333B30E8" w14:textId="77777777" w:rsidR="00692237" w:rsidRDefault="00692237" w:rsidP="00692237">
            <w:pPr>
              <w:pStyle w:val="ListParagraph"/>
              <w:numPr>
                <w:ilvl w:val="0"/>
                <w:numId w:val="7"/>
              </w:numPr>
            </w:pPr>
            <w:r w:rsidRPr="00187245">
              <w:t>Section 6 (Energy)</w:t>
            </w:r>
          </w:p>
          <w:p w14:paraId="00D00210" w14:textId="77777777" w:rsidR="00692237" w:rsidRPr="0038416A" w:rsidRDefault="00692237" w:rsidP="00692237">
            <w:r>
              <w:t>Local Authority air quality requirements/guidance</w:t>
            </w:r>
          </w:p>
        </w:tc>
      </w:tr>
      <w:tr w:rsidR="00692237" w:rsidRPr="003D27CF" w14:paraId="3BDA730E" w14:textId="77777777" w:rsidTr="00692237">
        <w:tc>
          <w:tcPr>
            <w:tcW w:w="2405" w:type="dxa"/>
          </w:tcPr>
          <w:p w14:paraId="5D74EDD1" w14:textId="77777777" w:rsidR="00692237" w:rsidRPr="003D27CF" w:rsidRDefault="00692237" w:rsidP="00692237">
            <w:pPr>
              <w:spacing w:before="0" w:beforeAutospacing="0" w:after="240" w:afterAutospacing="0" w:line="240" w:lineRule="atLeast"/>
            </w:pPr>
            <w:r w:rsidRPr="003D27CF">
              <w:t xml:space="preserve">Industry standards </w:t>
            </w:r>
          </w:p>
        </w:tc>
        <w:tc>
          <w:tcPr>
            <w:tcW w:w="6769" w:type="dxa"/>
            <w:gridSpan w:val="3"/>
          </w:tcPr>
          <w:p w14:paraId="69D45506" w14:textId="77777777" w:rsidR="00692237" w:rsidRPr="0038416A" w:rsidRDefault="00692237" w:rsidP="00692237">
            <w:pPr>
              <w:spacing w:before="0" w:beforeAutospacing="0" w:after="240" w:afterAutospacing="0" w:line="240" w:lineRule="atLeast"/>
            </w:pPr>
            <w:r w:rsidRPr="0038416A">
              <w:t>Chartered Institute of Building Services Engineers (CIBSE)</w:t>
            </w:r>
          </w:p>
          <w:p w14:paraId="11CEA8D0" w14:textId="77777777" w:rsidR="00692237" w:rsidRPr="0038416A" w:rsidRDefault="00692237" w:rsidP="00692237">
            <w:pPr>
              <w:pStyle w:val="ListParagraph"/>
              <w:numPr>
                <w:ilvl w:val="0"/>
                <w:numId w:val="7"/>
              </w:numPr>
            </w:pPr>
            <w:r w:rsidRPr="0038416A">
              <w:t>Commissioning Code W 2010</w:t>
            </w:r>
          </w:p>
          <w:p w14:paraId="402F010A" w14:textId="77777777" w:rsidR="00692237" w:rsidRDefault="00692237" w:rsidP="00692237">
            <w:pPr>
              <w:pStyle w:val="ListParagraph"/>
              <w:numPr>
                <w:ilvl w:val="0"/>
                <w:numId w:val="7"/>
              </w:numPr>
            </w:pPr>
            <w:r w:rsidRPr="0038416A">
              <w:t>CIBSE B guide</w:t>
            </w:r>
          </w:p>
          <w:p w14:paraId="6647AF6D" w14:textId="77777777" w:rsidR="00692237" w:rsidRPr="0038416A" w:rsidRDefault="00692237" w:rsidP="00692237">
            <w:pPr>
              <w:pStyle w:val="ListParagraph"/>
              <w:numPr>
                <w:ilvl w:val="0"/>
                <w:numId w:val="7"/>
              </w:numPr>
            </w:pPr>
            <w:r>
              <w:t>AM12 Combined Heat and Power for Buildings</w:t>
            </w:r>
          </w:p>
          <w:p w14:paraId="6721DDC9" w14:textId="77777777" w:rsidR="00692237" w:rsidRDefault="00692237" w:rsidP="00692237">
            <w:pPr>
              <w:pStyle w:val="ListParagraph"/>
              <w:numPr>
                <w:ilvl w:val="0"/>
                <w:numId w:val="7"/>
              </w:numPr>
            </w:pPr>
            <w:r w:rsidRPr="0038416A">
              <w:t>AM14 Non-Domestic Hot Water Heating Systems</w:t>
            </w:r>
          </w:p>
          <w:p w14:paraId="19464528" w14:textId="77777777" w:rsidR="00692237" w:rsidRPr="0038416A" w:rsidRDefault="00692237" w:rsidP="00692237">
            <w:pPr>
              <w:pStyle w:val="ListParagraph"/>
              <w:numPr>
                <w:ilvl w:val="0"/>
                <w:numId w:val="7"/>
              </w:numPr>
            </w:pPr>
            <w:r w:rsidRPr="0038416A">
              <w:t xml:space="preserve">KS07 Variable Flow Pipework Systems </w:t>
            </w:r>
          </w:p>
          <w:p w14:paraId="37D7E0E7" w14:textId="77777777" w:rsidR="00692237" w:rsidRDefault="00692237" w:rsidP="00692237">
            <w:pPr>
              <w:pStyle w:val="ListParagraph"/>
              <w:numPr>
                <w:ilvl w:val="0"/>
                <w:numId w:val="7"/>
              </w:numPr>
            </w:pPr>
            <w:r>
              <w:t xml:space="preserve">KS09 </w:t>
            </w:r>
            <w:r w:rsidRPr="0038416A">
              <w:t>Commissioning Variable Flow Pipework Systems</w:t>
            </w:r>
          </w:p>
          <w:p w14:paraId="6FDBE1CB" w14:textId="77777777" w:rsidR="00692237" w:rsidRPr="0038416A" w:rsidRDefault="00692237" w:rsidP="00692237">
            <w:pPr>
              <w:pStyle w:val="ListParagraph"/>
              <w:numPr>
                <w:ilvl w:val="0"/>
                <w:numId w:val="7"/>
              </w:numPr>
            </w:pPr>
            <w:r>
              <w:t>KS14 Energy Efficient Heating</w:t>
            </w:r>
          </w:p>
          <w:p w14:paraId="61722DD1" w14:textId="77777777" w:rsidR="00692237" w:rsidRPr="0038416A" w:rsidRDefault="00692237" w:rsidP="00692237">
            <w:pPr>
              <w:spacing w:before="0" w:beforeAutospacing="0" w:after="240" w:afterAutospacing="0" w:line="240" w:lineRule="atLeast"/>
              <w:contextualSpacing/>
            </w:pPr>
          </w:p>
          <w:p w14:paraId="74549B8A" w14:textId="77777777" w:rsidR="00692237" w:rsidRPr="0038416A" w:rsidRDefault="00692237" w:rsidP="00692237">
            <w:pPr>
              <w:spacing w:before="0" w:beforeAutospacing="0" w:after="240" w:afterAutospacing="0" w:line="240" w:lineRule="atLeast"/>
            </w:pPr>
            <w:r w:rsidRPr="0038416A">
              <w:t>Building Services Research and Information Association (BSRIA)</w:t>
            </w:r>
          </w:p>
          <w:p w14:paraId="6CDFFD8F" w14:textId="77777777" w:rsidR="00692237" w:rsidRDefault="00692237" w:rsidP="00692237">
            <w:pPr>
              <w:pStyle w:val="ListParagraph"/>
              <w:numPr>
                <w:ilvl w:val="0"/>
                <w:numId w:val="7"/>
              </w:numPr>
            </w:pPr>
            <w:r w:rsidRPr="0038416A">
              <w:t>Energy Efficient Pumping Systems (BG12/2011)</w:t>
            </w:r>
          </w:p>
          <w:p w14:paraId="680F3DAC" w14:textId="77777777" w:rsidR="00692237" w:rsidRPr="0038416A" w:rsidRDefault="00692237" w:rsidP="00692237">
            <w:pPr>
              <w:pStyle w:val="ListParagraph"/>
              <w:numPr>
                <w:ilvl w:val="0"/>
                <w:numId w:val="7"/>
              </w:numPr>
            </w:pPr>
            <w:r w:rsidRPr="005906B5">
              <w:t>CHP for Existing Buildings. Guidance on design and installation (BG 2/2007)</w:t>
            </w:r>
          </w:p>
          <w:p w14:paraId="2BBDF0E3" w14:textId="77777777" w:rsidR="00692237" w:rsidRPr="0038416A" w:rsidRDefault="00692237" w:rsidP="00692237">
            <w:pPr>
              <w:pStyle w:val="ListParagraph"/>
              <w:numPr>
                <w:ilvl w:val="0"/>
                <w:numId w:val="7"/>
              </w:numPr>
            </w:pPr>
            <w:r w:rsidRPr="0038416A">
              <w:t>Commissioning Water Systems (BG 2/2010)</w:t>
            </w:r>
          </w:p>
          <w:p w14:paraId="30CF028B" w14:textId="77777777" w:rsidR="00692237" w:rsidRPr="0038416A" w:rsidRDefault="00692237" w:rsidP="00692237">
            <w:pPr>
              <w:pStyle w:val="ListParagraph"/>
              <w:numPr>
                <w:ilvl w:val="0"/>
                <w:numId w:val="7"/>
              </w:numPr>
            </w:pPr>
            <w:r w:rsidRPr="0038416A">
              <w:t>Pre-Commission Cleaning of Pipework Systems (BG 29/2012)</w:t>
            </w:r>
          </w:p>
          <w:p w14:paraId="10A14C51" w14:textId="77777777" w:rsidR="00692237" w:rsidRPr="0038416A" w:rsidRDefault="00692237" w:rsidP="00692237">
            <w:pPr>
              <w:pStyle w:val="ListParagraph"/>
              <w:numPr>
                <w:ilvl w:val="0"/>
                <w:numId w:val="7"/>
              </w:numPr>
            </w:pPr>
            <w:r w:rsidRPr="0038416A">
              <w:t>Water Treatment for Closed Heating and Cooling Systems (BG50/2013).</w:t>
            </w:r>
          </w:p>
          <w:p w14:paraId="16F96D49" w14:textId="77777777" w:rsidR="00692237" w:rsidRPr="0038416A" w:rsidRDefault="00692237" w:rsidP="00692237">
            <w:pPr>
              <w:pStyle w:val="ListParagraph"/>
              <w:numPr>
                <w:ilvl w:val="0"/>
                <w:numId w:val="7"/>
              </w:numPr>
            </w:pPr>
            <w:r w:rsidRPr="0038416A">
              <w:t xml:space="preserve">Variable Flow Water Systems ‐ Design, installation and commissioning guidance  </w:t>
            </w:r>
            <w:r>
              <w:t>(</w:t>
            </w:r>
            <w:r w:rsidRPr="0038416A">
              <w:t>AG16/2002</w:t>
            </w:r>
            <w:r>
              <w:t>)</w:t>
            </w:r>
          </w:p>
          <w:p w14:paraId="79E24349" w14:textId="77777777" w:rsidR="00692237" w:rsidRDefault="00692237" w:rsidP="00692237">
            <w:pPr>
              <w:pStyle w:val="ListParagraph"/>
              <w:numPr>
                <w:ilvl w:val="0"/>
                <w:numId w:val="7"/>
              </w:numPr>
            </w:pPr>
            <w:r w:rsidRPr="0038416A">
              <w:t>Selection of Control Valves in Variable Flow Systems (BG 51/2014)</w:t>
            </w:r>
          </w:p>
          <w:p w14:paraId="783C4971" w14:textId="77777777" w:rsidR="00692237" w:rsidRPr="0038416A" w:rsidRDefault="00692237" w:rsidP="00692237">
            <w:pPr>
              <w:spacing w:before="0" w:beforeAutospacing="0" w:after="240" w:afterAutospacing="0" w:line="240" w:lineRule="atLeast"/>
              <w:contextualSpacing/>
            </w:pPr>
            <w:r>
              <w:t>THE CHPQA Standard</w:t>
            </w:r>
          </w:p>
        </w:tc>
      </w:tr>
      <w:tr w:rsidR="00692237" w:rsidRPr="003D27CF" w14:paraId="3963FA0C" w14:textId="77777777" w:rsidTr="00692237">
        <w:tc>
          <w:tcPr>
            <w:tcW w:w="2405" w:type="dxa"/>
          </w:tcPr>
          <w:p w14:paraId="467CB56E" w14:textId="77777777" w:rsidR="00692237" w:rsidRPr="0038416A" w:rsidRDefault="00692237" w:rsidP="00692237">
            <w:r w:rsidRPr="0038416A">
              <w:t xml:space="preserve">British Standards </w:t>
            </w:r>
          </w:p>
        </w:tc>
        <w:tc>
          <w:tcPr>
            <w:tcW w:w="1418" w:type="dxa"/>
          </w:tcPr>
          <w:p w14:paraId="39491288" w14:textId="77777777" w:rsidR="00692237" w:rsidRPr="0038416A" w:rsidRDefault="00692237" w:rsidP="00692237">
            <w:r w:rsidRPr="0038416A">
              <w:rPr>
                <w:rFonts w:asciiTheme="majorHAnsi" w:hAnsiTheme="majorHAnsi" w:cstheme="majorHAnsi"/>
              </w:rPr>
              <w:t>BS 5440-2</w:t>
            </w:r>
          </w:p>
        </w:tc>
        <w:tc>
          <w:tcPr>
            <w:tcW w:w="850" w:type="dxa"/>
          </w:tcPr>
          <w:p w14:paraId="4358AF84" w14:textId="77777777" w:rsidR="00692237" w:rsidRPr="0038416A" w:rsidRDefault="00692237" w:rsidP="00692237">
            <w:r w:rsidRPr="0038416A">
              <w:rPr>
                <w:rFonts w:asciiTheme="majorHAnsi" w:hAnsiTheme="majorHAnsi" w:cstheme="majorHAnsi"/>
              </w:rPr>
              <w:t>2009</w:t>
            </w:r>
          </w:p>
        </w:tc>
        <w:tc>
          <w:tcPr>
            <w:tcW w:w="4501" w:type="dxa"/>
          </w:tcPr>
          <w:p w14:paraId="3C523910" w14:textId="77777777" w:rsidR="00692237" w:rsidRPr="0038416A" w:rsidRDefault="00692237" w:rsidP="00692237">
            <w:pPr>
              <w:rPr>
                <w:rFonts w:ascii="Arial" w:hAnsi="Arial" w:cs="Arial"/>
                <w:sz w:val="26"/>
                <w:szCs w:val="26"/>
              </w:rPr>
            </w:pPr>
            <w:r w:rsidRPr="00D07A8C">
              <w:t>Flueing and ventilation for gas appliances of rated input not exceeding 70 kW net (1st, 2nd and 3rd family gases). Specification for the installation and maintenance of ventilation provision for gas appliances</w:t>
            </w:r>
          </w:p>
        </w:tc>
      </w:tr>
      <w:tr w:rsidR="00692237" w:rsidRPr="003D27CF" w14:paraId="73D4F755" w14:textId="77777777" w:rsidTr="00692237">
        <w:tc>
          <w:tcPr>
            <w:tcW w:w="2405" w:type="dxa"/>
          </w:tcPr>
          <w:p w14:paraId="4B7C7307" w14:textId="77777777" w:rsidR="00692237" w:rsidRPr="0038416A" w:rsidRDefault="00692237" w:rsidP="00692237"/>
        </w:tc>
        <w:tc>
          <w:tcPr>
            <w:tcW w:w="1418" w:type="dxa"/>
          </w:tcPr>
          <w:p w14:paraId="0055B720" w14:textId="77777777" w:rsidR="00692237" w:rsidRPr="0038416A" w:rsidRDefault="00692237" w:rsidP="00692237">
            <w:r>
              <w:t>BS 5546</w:t>
            </w:r>
          </w:p>
        </w:tc>
        <w:tc>
          <w:tcPr>
            <w:tcW w:w="850" w:type="dxa"/>
          </w:tcPr>
          <w:p w14:paraId="735F0975" w14:textId="77777777" w:rsidR="00692237" w:rsidRPr="0038416A" w:rsidRDefault="00692237" w:rsidP="00692237">
            <w:pPr>
              <w:rPr>
                <w:rFonts w:asciiTheme="majorHAnsi" w:hAnsiTheme="majorHAnsi" w:cstheme="majorHAnsi"/>
              </w:rPr>
            </w:pPr>
            <w:r>
              <w:rPr>
                <w:rFonts w:asciiTheme="majorHAnsi" w:hAnsiTheme="majorHAnsi" w:cstheme="majorHAnsi"/>
              </w:rPr>
              <w:t>2010</w:t>
            </w:r>
          </w:p>
        </w:tc>
        <w:tc>
          <w:tcPr>
            <w:tcW w:w="4501" w:type="dxa"/>
          </w:tcPr>
          <w:p w14:paraId="1FFACE9C" w14:textId="77777777" w:rsidR="00692237" w:rsidRPr="000C7A94" w:rsidRDefault="00692237" w:rsidP="00692237">
            <w:r w:rsidRPr="000C7A94">
              <w:t>Specification for installation and maintenance of gas-fired water-heating appliances of rated input not exceeding 70 kW net</w:t>
            </w:r>
          </w:p>
        </w:tc>
      </w:tr>
      <w:tr w:rsidR="00692237" w:rsidRPr="003D27CF" w14:paraId="0E274234" w14:textId="77777777" w:rsidTr="00692237">
        <w:tc>
          <w:tcPr>
            <w:tcW w:w="2405" w:type="dxa"/>
          </w:tcPr>
          <w:p w14:paraId="4C216EB7" w14:textId="77777777" w:rsidR="00692237" w:rsidRPr="0038416A" w:rsidRDefault="00692237" w:rsidP="00692237"/>
        </w:tc>
        <w:tc>
          <w:tcPr>
            <w:tcW w:w="1418" w:type="dxa"/>
          </w:tcPr>
          <w:p w14:paraId="39A13F9E" w14:textId="77777777" w:rsidR="00692237" w:rsidRPr="0038416A" w:rsidRDefault="00692237" w:rsidP="00692237">
            <w:r w:rsidRPr="0038416A">
              <w:t>BS 5854</w:t>
            </w:r>
          </w:p>
        </w:tc>
        <w:tc>
          <w:tcPr>
            <w:tcW w:w="850" w:type="dxa"/>
          </w:tcPr>
          <w:p w14:paraId="7A1261C4" w14:textId="77777777" w:rsidR="00692237" w:rsidRPr="0038416A" w:rsidRDefault="00692237" w:rsidP="00692237">
            <w:pPr>
              <w:rPr>
                <w:rFonts w:asciiTheme="majorHAnsi" w:hAnsiTheme="majorHAnsi" w:cstheme="majorHAnsi"/>
              </w:rPr>
            </w:pPr>
            <w:r w:rsidRPr="0038416A">
              <w:rPr>
                <w:rFonts w:asciiTheme="majorHAnsi" w:hAnsiTheme="majorHAnsi" w:cstheme="majorHAnsi"/>
              </w:rPr>
              <w:t>1980</w:t>
            </w:r>
          </w:p>
        </w:tc>
        <w:tc>
          <w:tcPr>
            <w:tcW w:w="4501" w:type="dxa"/>
          </w:tcPr>
          <w:p w14:paraId="2E3DA672" w14:textId="77777777" w:rsidR="00692237" w:rsidRPr="000C7A94" w:rsidRDefault="00692237" w:rsidP="00692237">
            <w:r w:rsidRPr="000C7A94">
              <w:t>Code of practice for flues and flue structures in buildings</w:t>
            </w:r>
          </w:p>
        </w:tc>
      </w:tr>
      <w:tr w:rsidR="00692237" w:rsidRPr="003D27CF" w14:paraId="1636A602" w14:textId="77777777" w:rsidTr="00692237">
        <w:tc>
          <w:tcPr>
            <w:tcW w:w="2405" w:type="dxa"/>
          </w:tcPr>
          <w:p w14:paraId="13236FC1" w14:textId="77777777" w:rsidR="00692237" w:rsidRPr="0038416A" w:rsidRDefault="00692237" w:rsidP="00692237"/>
        </w:tc>
        <w:tc>
          <w:tcPr>
            <w:tcW w:w="1418" w:type="dxa"/>
          </w:tcPr>
          <w:p w14:paraId="5182EEB1" w14:textId="77777777" w:rsidR="00692237" w:rsidRPr="0038416A" w:rsidRDefault="00692237" w:rsidP="00692237">
            <w:r w:rsidRPr="0038416A">
              <w:rPr>
                <w:rFonts w:asciiTheme="majorHAnsi" w:hAnsiTheme="majorHAnsi" w:cstheme="majorHAnsi"/>
              </w:rPr>
              <w:t>BS 6880</w:t>
            </w:r>
          </w:p>
        </w:tc>
        <w:tc>
          <w:tcPr>
            <w:tcW w:w="850" w:type="dxa"/>
          </w:tcPr>
          <w:p w14:paraId="270BE341" w14:textId="77777777" w:rsidR="00692237" w:rsidRPr="0038416A" w:rsidRDefault="00692237" w:rsidP="00692237">
            <w:r>
              <w:rPr>
                <w:rFonts w:asciiTheme="majorHAnsi" w:hAnsiTheme="majorHAnsi" w:cstheme="majorHAnsi"/>
              </w:rPr>
              <w:t>198</w:t>
            </w:r>
            <w:r w:rsidRPr="0038416A">
              <w:rPr>
                <w:rFonts w:asciiTheme="majorHAnsi" w:hAnsiTheme="majorHAnsi" w:cstheme="majorHAnsi"/>
              </w:rPr>
              <w:t>8</w:t>
            </w:r>
          </w:p>
        </w:tc>
        <w:tc>
          <w:tcPr>
            <w:tcW w:w="4501" w:type="dxa"/>
          </w:tcPr>
          <w:p w14:paraId="0E19FE1F" w14:textId="77777777" w:rsidR="00692237" w:rsidRPr="000C7A94" w:rsidRDefault="00692237" w:rsidP="00692237">
            <w:r w:rsidRPr="000C7A94">
              <w:t>Code of practice for low temperature hot water heating systems of output greater than 45kW</w:t>
            </w:r>
          </w:p>
        </w:tc>
      </w:tr>
      <w:tr w:rsidR="00692237" w:rsidRPr="003D27CF" w14:paraId="5AB526E7" w14:textId="77777777" w:rsidTr="00692237">
        <w:tc>
          <w:tcPr>
            <w:tcW w:w="2405" w:type="dxa"/>
          </w:tcPr>
          <w:p w14:paraId="498B5DCA" w14:textId="77777777" w:rsidR="00692237" w:rsidRPr="0038416A" w:rsidRDefault="00692237" w:rsidP="00692237"/>
        </w:tc>
        <w:tc>
          <w:tcPr>
            <w:tcW w:w="1418" w:type="dxa"/>
          </w:tcPr>
          <w:p w14:paraId="0299D7AB" w14:textId="77777777" w:rsidR="00692237" w:rsidRPr="0038416A" w:rsidRDefault="00692237" w:rsidP="00692237">
            <w:pPr>
              <w:rPr>
                <w:rFonts w:asciiTheme="majorHAnsi" w:hAnsiTheme="majorHAnsi" w:cstheme="majorHAnsi"/>
              </w:rPr>
            </w:pPr>
            <w:r>
              <w:rPr>
                <w:rFonts w:asciiTheme="majorHAnsi" w:hAnsiTheme="majorHAnsi" w:cstheme="majorHAnsi"/>
              </w:rPr>
              <w:t>BS 8660-1</w:t>
            </w:r>
          </w:p>
        </w:tc>
        <w:tc>
          <w:tcPr>
            <w:tcW w:w="850" w:type="dxa"/>
          </w:tcPr>
          <w:p w14:paraId="62F360F5" w14:textId="77777777" w:rsidR="00692237" w:rsidRDefault="00692237" w:rsidP="00692237">
            <w:pPr>
              <w:rPr>
                <w:rFonts w:asciiTheme="majorHAnsi" w:hAnsiTheme="majorHAnsi" w:cstheme="majorHAnsi"/>
              </w:rPr>
            </w:pPr>
            <w:r>
              <w:rPr>
                <w:rFonts w:asciiTheme="majorHAnsi" w:hAnsiTheme="majorHAnsi" w:cstheme="majorHAnsi"/>
              </w:rPr>
              <w:t>2011</w:t>
            </w:r>
          </w:p>
        </w:tc>
        <w:tc>
          <w:tcPr>
            <w:tcW w:w="4501" w:type="dxa"/>
          </w:tcPr>
          <w:p w14:paraId="2DDB8CCC" w14:textId="77777777" w:rsidR="00692237" w:rsidRPr="000C7A94" w:rsidRDefault="00692237" w:rsidP="00692237">
            <w:r w:rsidRPr="000C7A94">
              <w:t>Gas-fired micro-cogeneration appliances of rated thermal input not exceeding 70 kW net. Specification for selection, installation, inspection, commissioning, servicing and maintenance of Stirling engine micro-cogeneration appliances</w:t>
            </w:r>
          </w:p>
        </w:tc>
      </w:tr>
      <w:tr w:rsidR="00692237" w:rsidRPr="003D27CF" w14:paraId="5A06C33A" w14:textId="77777777" w:rsidTr="00692237">
        <w:tc>
          <w:tcPr>
            <w:tcW w:w="2405" w:type="dxa"/>
          </w:tcPr>
          <w:p w14:paraId="72A25FFB" w14:textId="77777777" w:rsidR="00692237" w:rsidRPr="0038416A" w:rsidRDefault="00692237" w:rsidP="00692237"/>
        </w:tc>
        <w:tc>
          <w:tcPr>
            <w:tcW w:w="1418" w:type="dxa"/>
          </w:tcPr>
          <w:p w14:paraId="5A4907E2" w14:textId="77777777" w:rsidR="00692237" w:rsidRPr="0038416A" w:rsidRDefault="00692237" w:rsidP="00692237">
            <w:r w:rsidRPr="0038416A">
              <w:t>BS EN 12828</w:t>
            </w:r>
          </w:p>
        </w:tc>
        <w:tc>
          <w:tcPr>
            <w:tcW w:w="850" w:type="dxa"/>
          </w:tcPr>
          <w:p w14:paraId="3EC051ED" w14:textId="77777777" w:rsidR="00692237" w:rsidRPr="0038416A" w:rsidRDefault="00692237" w:rsidP="00692237">
            <w:r>
              <w:t>2012</w:t>
            </w:r>
          </w:p>
        </w:tc>
        <w:tc>
          <w:tcPr>
            <w:tcW w:w="4501" w:type="dxa"/>
          </w:tcPr>
          <w:p w14:paraId="7313CF5B" w14:textId="77777777" w:rsidR="00692237" w:rsidRPr="0038416A" w:rsidRDefault="00692237" w:rsidP="00692237">
            <w:r w:rsidRPr="0038416A">
              <w:t>Heating systems in buildings - Design for water based heating systems</w:t>
            </w:r>
          </w:p>
        </w:tc>
      </w:tr>
      <w:tr w:rsidR="00692237" w:rsidRPr="003D27CF" w14:paraId="10BDFA2B" w14:textId="77777777" w:rsidTr="00692237">
        <w:tc>
          <w:tcPr>
            <w:tcW w:w="2405" w:type="dxa"/>
          </w:tcPr>
          <w:p w14:paraId="507C7AEF" w14:textId="77777777" w:rsidR="00692237" w:rsidRPr="0038416A" w:rsidRDefault="00692237" w:rsidP="00692237"/>
        </w:tc>
        <w:tc>
          <w:tcPr>
            <w:tcW w:w="1418" w:type="dxa"/>
          </w:tcPr>
          <w:p w14:paraId="52850E1F" w14:textId="77777777" w:rsidR="00692237" w:rsidRPr="0038416A" w:rsidRDefault="00692237" w:rsidP="00692237">
            <w:r w:rsidRPr="0038416A">
              <w:t>BS EN 12831</w:t>
            </w:r>
          </w:p>
        </w:tc>
        <w:tc>
          <w:tcPr>
            <w:tcW w:w="850" w:type="dxa"/>
          </w:tcPr>
          <w:p w14:paraId="557B994C" w14:textId="77777777" w:rsidR="00692237" w:rsidRPr="0038416A" w:rsidRDefault="00692237" w:rsidP="00692237">
            <w:r w:rsidRPr="0038416A">
              <w:t>2003</w:t>
            </w:r>
          </w:p>
        </w:tc>
        <w:tc>
          <w:tcPr>
            <w:tcW w:w="4501" w:type="dxa"/>
          </w:tcPr>
          <w:p w14:paraId="01B4D0E1" w14:textId="77777777" w:rsidR="00692237" w:rsidRPr="0038416A" w:rsidRDefault="00692237" w:rsidP="00692237">
            <w:r w:rsidRPr="0038416A">
              <w:t>Heating systems in buildings - Method for calculation of the design heating load</w:t>
            </w:r>
          </w:p>
        </w:tc>
      </w:tr>
      <w:tr w:rsidR="00692237" w:rsidRPr="003D27CF" w14:paraId="1708707C" w14:textId="77777777" w:rsidTr="00692237">
        <w:tc>
          <w:tcPr>
            <w:tcW w:w="2405" w:type="dxa"/>
          </w:tcPr>
          <w:p w14:paraId="63330077" w14:textId="77777777" w:rsidR="00692237" w:rsidRPr="0038416A" w:rsidRDefault="00692237" w:rsidP="00692237"/>
        </w:tc>
        <w:tc>
          <w:tcPr>
            <w:tcW w:w="1418" w:type="dxa"/>
          </w:tcPr>
          <w:p w14:paraId="36A5B298" w14:textId="77777777" w:rsidR="00692237" w:rsidRPr="0038416A" w:rsidRDefault="00692237" w:rsidP="00692237">
            <w:r w:rsidRPr="0038416A">
              <w:t>BS EN 14336</w:t>
            </w:r>
          </w:p>
        </w:tc>
        <w:tc>
          <w:tcPr>
            <w:tcW w:w="850" w:type="dxa"/>
          </w:tcPr>
          <w:p w14:paraId="0DC13123" w14:textId="77777777" w:rsidR="00692237" w:rsidRPr="0038416A" w:rsidRDefault="00692237" w:rsidP="00692237">
            <w:r w:rsidRPr="0038416A">
              <w:t>2004</w:t>
            </w:r>
          </w:p>
        </w:tc>
        <w:tc>
          <w:tcPr>
            <w:tcW w:w="4501" w:type="dxa"/>
          </w:tcPr>
          <w:p w14:paraId="4786BCDE" w14:textId="77777777" w:rsidR="00692237" w:rsidRPr="0038416A" w:rsidRDefault="00692237" w:rsidP="00692237">
            <w:r w:rsidRPr="0038416A">
              <w:t>Heating systems in buildings Installation and commissioning of water based heating systems   </w:t>
            </w:r>
          </w:p>
        </w:tc>
      </w:tr>
      <w:tr w:rsidR="00692237" w:rsidRPr="003D27CF" w14:paraId="1C453F3F" w14:textId="77777777" w:rsidTr="00692237">
        <w:tc>
          <w:tcPr>
            <w:tcW w:w="2405" w:type="dxa"/>
          </w:tcPr>
          <w:p w14:paraId="39D004BD" w14:textId="77777777" w:rsidR="00692237" w:rsidRPr="0038416A" w:rsidRDefault="00692237" w:rsidP="00692237"/>
        </w:tc>
        <w:tc>
          <w:tcPr>
            <w:tcW w:w="1418" w:type="dxa"/>
          </w:tcPr>
          <w:p w14:paraId="7C528945" w14:textId="77777777" w:rsidR="00692237" w:rsidRPr="0038416A" w:rsidRDefault="00692237" w:rsidP="00692237">
            <w:pPr>
              <w:rPr>
                <w:rFonts w:asciiTheme="majorHAnsi" w:hAnsiTheme="majorHAnsi" w:cstheme="majorHAnsi"/>
              </w:rPr>
            </w:pPr>
            <w:r w:rsidRPr="0038416A">
              <w:rPr>
                <w:rFonts w:asciiTheme="majorHAnsi" w:hAnsiTheme="majorHAnsi" w:cstheme="majorHAnsi"/>
              </w:rPr>
              <w:t>BS</w:t>
            </w:r>
            <w:r>
              <w:rPr>
                <w:rFonts w:asciiTheme="majorHAnsi" w:hAnsiTheme="majorHAnsi" w:cstheme="majorHAnsi"/>
              </w:rPr>
              <w:t xml:space="preserve"> </w:t>
            </w:r>
            <w:r w:rsidRPr="0038416A">
              <w:rPr>
                <w:rFonts w:asciiTheme="majorHAnsi" w:hAnsiTheme="majorHAnsi" w:cstheme="majorHAnsi"/>
              </w:rPr>
              <w:t xml:space="preserve">EN 1443 </w:t>
            </w:r>
          </w:p>
        </w:tc>
        <w:tc>
          <w:tcPr>
            <w:tcW w:w="850" w:type="dxa"/>
          </w:tcPr>
          <w:p w14:paraId="05690844" w14:textId="77777777" w:rsidR="00692237" w:rsidRPr="0038416A" w:rsidRDefault="00692237" w:rsidP="00692237">
            <w:r w:rsidRPr="0038416A">
              <w:rPr>
                <w:rFonts w:asciiTheme="majorHAnsi" w:hAnsiTheme="majorHAnsi" w:cstheme="majorHAnsi"/>
              </w:rPr>
              <w:t>2003</w:t>
            </w:r>
          </w:p>
        </w:tc>
        <w:tc>
          <w:tcPr>
            <w:tcW w:w="4501" w:type="dxa"/>
          </w:tcPr>
          <w:p w14:paraId="296ED745" w14:textId="77777777" w:rsidR="00692237" w:rsidRPr="000C7A94" w:rsidRDefault="00692237" w:rsidP="00692237">
            <w:r w:rsidRPr="000C7A94">
              <w:t>Chimneys - General requirements</w:t>
            </w:r>
          </w:p>
        </w:tc>
      </w:tr>
    </w:tbl>
    <w:p w14:paraId="27980AD0" w14:textId="77777777" w:rsidR="003106CD" w:rsidRPr="00490884" w:rsidRDefault="003106CD" w:rsidP="003106CD"/>
    <w:p w14:paraId="0EE38683" w14:textId="77777777" w:rsidR="003106CD" w:rsidRDefault="003106CD" w:rsidP="003106CD">
      <w:pPr>
        <w:pStyle w:val="Heading2"/>
        <w:numPr>
          <w:ilvl w:val="0"/>
          <w:numId w:val="0"/>
        </w:numPr>
        <w:ind w:left="851" w:hanging="851"/>
      </w:pPr>
      <w:r>
        <w:t>SYSTEM DESCRIPTION</w:t>
      </w:r>
    </w:p>
    <w:p w14:paraId="49AC04DD" w14:textId="77777777" w:rsidR="003106CD" w:rsidRDefault="003106CD" w:rsidP="003106CD"/>
    <w:p w14:paraId="674371BE" w14:textId="77777777" w:rsidR="003106CD" w:rsidRDefault="003106CD" w:rsidP="003106CD"/>
    <w:p w14:paraId="216F6F99" w14:textId="77777777" w:rsidR="003106CD" w:rsidRDefault="003106CD" w:rsidP="003106CD">
      <w:pPr>
        <w:pStyle w:val="Heading2"/>
        <w:numPr>
          <w:ilvl w:val="0"/>
          <w:numId w:val="0"/>
        </w:numPr>
        <w:ind w:left="851" w:hanging="851"/>
      </w:pPr>
      <w:r>
        <w:t>CONTROL REQUIREMENTS</w:t>
      </w:r>
    </w:p>
    <w:p w14:paraId="4B1917CC" w14:textId="77777777" w:rsidR="003106CD" w:rsidRDefault="003106CD" w:rsidP="003106CD"/>
    <w:p w14:paraId="1CB2D76F" w14:textId="77777777" w:rsidR="003106CD" w:rsidRDefault="003106CD" w:rsidP="003106CD"/>
    <w:p w14:paraId="13FF8D80" w14:textId="77777777" w:rsidR="003106CD" w:rsidRDefault="003106CD" w:rsidP="003106CD">
      <w:pPr>
        <w:pStyle w:val="Heading2"/>
        <w:numPr>
          <w:ilvl w:val="0"/>
          <w:numId w:val="0"/>
        </w:numPr>
        <w:ind w:left="851" w:hanging="851"/>
      </w:pPr>
      <w:r>
        <w:t>SYSTEM DRAWINGS / SCHEMATICS</w:t>
      </w:r>
    </w:p>
    <w:p w14:paraId="4DE4289D" w14:textId="77777777" w:rsidR="003106CD" w:rsidRDefault="003106CD" w:rsidP="003106CD"/>
    <w:p w14:paraId="44F6E2F4" w14:textId="77777777" w:rsidR="003106CD" w:rsidRDefault="003106CD" w:rsidP="003106CD"/>
    <w:p w14:paraId="4E6D9543" w14:textId="77777777" w:rsidR="003106CD" w:rsidRDefault="003106CD" w:rsidP="003106CD"/>
    <w:p w14:paraId="5D041763" w14:textId="77777777" w:rsidR="003106CD" w:rsidRDefault="003106CD" w:rsidP="003106CD">
      <w:pPr>
        <w:pStyle w:val="Heading2"/>
        <w:numPr>
          <w:ilvl w:val="0"/>
          <w:numId w:val="0"/>
        </w:numPr>
        <w:ind w:left="357" w:hanging="357"/>
      </w:pPr>
      <w:r>
        <w:t>REFERENCE SPECIFICATION CLAUSES</w:t>
      </w:r>
    </w:p>
    <w:p w14:paraId="010207F6" w14:textId="77777777" w:rsidR="005C4FB9" w:rsidRDefault="005C4FB9" w:rsidP="005C4FB9">
      <w:r>
        <w:t>Also see the following Reference Specification SPEC-300 clauses for further details of Workmanship, materials standards, builders work standards, testing/ commissioning, and identification:</w:t>
      </w:r>
    </w:p>
    <w:p w14:paraId="45F8176C" w14:textId="77777777" w:rsidR="005C4FB9" w:rsidRDefault="00986F61" w:rsidP="005C4FB9">
      <w:pPr>
        <w:pStyle w:val="ListParagraph"/>
        <w:numPr>
          <w:ilvl w:val="0"/>
          <w:numId w:val="4"/>
        </w:numPr>
      </w:pPr>
      <w:r>
        <w:t>PR_65_52_00_00</w:t>
      </w:r>
      <w:r w:rsidR="005C4FB9">
        <w:t xml:space="preserve"> PIPELINES</w:t>
      </w:r>
    </w:p>
    <w:p w14:paraId="59A766C5" w14:textId="77777777" w:rsidR="005C4FB9" w:rsidRDefault="00986F61" w:rsidP="005C4FB9">
      <w:pPr>
        <w:pStyle w:val="ListParagraph"/>
        <w:numPr>
          <w:ilvl w:val="0"/>
          <w:numId w:val="4"/>
        </w:numPr>
      </w:pPr>
      <w:r>
        <w:t>PR_20_85_00_00</w:t>
      </w:r>
      <w:r w:rsidR="005C4FB9">
        <w:t xml:space="preserve"> PIPELINE ANCILLARIES</w:t>
      </w:r>
    </w:p>
    <w:p w14:paraId="061E8563" w14:textId="77777777" w:rsidR="005C4FB9" w:rsidRDefault="00986F61" w:rsidP="005C4FB9">
      <w:pPr>
        <w:pStyle w:val="ListParagraph"/>
        <w:numPr>
          <w:ilvl w:val="0"/>
          <w:numId w:val="4"/>
        </w:numPr>
      </w:pPr>
      <w:r>
        <w:t>PR_65_53_00_00</w:t>
      </w:r>
      <w:r w:rsidR="005C4FB9">
        <w:t xml:space="preserve"> PUMPS</w:t>
      </w:r>
    </w:p>
    <w:p w14:paraId="5BEFD711" w14:textId="77777777" w:rsidR="005C4FB9" w:rsidRDefault="00986F61" w:rsidP="005C4FB9">
      <w:pPr>
        <w:pStyle w:val="ListParagraph"/>
        <w:numPr>
          <w:ilvl w:val="0"/>
          <w:numId w:val="4"/>
        </w:numPr>
      </w:pPr>
      <w:r>
        <w:t>PR_60_60_38_00</w:t>
      </w:r>
      <w:r w:rsidR="005C4FB9">
        <w:t xml:space="preserve"> STORAGE CYLINDERS AND CALORIFIERS </w:t>
      </w:r>
    </w:p>
    <w:p w14:paraId="1B1A988B" w14:textId="77777777" w:rsidR="005C4FB9" w:rsidRDefault="00986F61" w:rsidP="005C4FB9">
      <w:pPr>
        <w:pStyle w:val="ListParagraph"/>
        <w:numPr>
          <w:ilvl w:val="0"/>
          <w:numId w:val="4"/>
        </w:numPr>
      </w:pPr>
      <w:r>
        <w:t>PR_25_31_48_00</w:t>
      </w:r>
      <w:r w:rsidR="005C4FB9">
        <w:t xml:space="preserve"> THERMAL INSULATION</w:t>
      </w:r>
    </w:p>
    <w:p w14:paraId="665ADF84" w14:textId="77777777" w:rsidR="005C4FB9" w:rsidRDefault="00986F61" w:rsidP="005C4FB9">
      <w:pPr>
        <w:pStyle w:val="ListParagraph"/>
        <w:numPr>
          <w:ilvl w:val="0"/>
          <w:numId w:val="4"/>
        </w:numPr>
      </w:pPr>
      <w:r>
        <w:t xml:space="preserve">AC_60_00_00_00 </w:t>
      </w:r>
      <w:r w:rsidR="005C4FB9">
        <w:t xml:space="preserve"> TESTING AND COMMISSIONING</w:t>
      </w:r>
    </w:p>
    <w:p w14:paraId="473DAEAF" w14:textId="77777777" w:rsidR="005C4FB9" w:rsidRDefault="00986F61" w:rsidP="005C4FB9">
      <w:pPr>
        <w:pStyle w:val="ListParagraph"/>
        <w:numPr>
          <w:ilvl w:val="0"/>
          <w:numId w:val="4"/>
        </w:numPr>
      </w:pPr>
      <w:r>
        <w:t>PR_80_77_94_00</w:t>
      </w:r>
      <w:r w:rsidR="005C4FB9">
        <w:t xml:space="preserve"> VIBRATION ISOLATION MOUNTINGS</w:t>
      </w:r>
    </w:p>
    <w:p w14:paraId="24634059" w14:textId="77777777" w:rsidR="005C4FB9" w:rsidRDefault="00986F61" w:rsidP="005C4FB9">
      <w:pPr>
        <w:pStyle w:val="ListParagraph"/>
        <w:numPr>
          <w:ilvl w:val="0"/>
          <w:numId w:val="4"/>
        </w:numPr>
      </w:pPr>
      <w:r>
        <w:t>PR_40_10_57_26</w:t>
      </w:r>
      <w:r w:rsidR="005C4FB9">
        <w:t xml:space="preserve"> IDENTIFICATION - MECHANICAL</w:t>
      </w:r>
    </w:p>
    <w:p w14:paraId="0EA868D5" w14:textId="77777777" w:rsidR="005C4FB9" w:rsidRDefault="003D44FA" w:rsidP="005C4FB9">
      <w:pPr>
        <w:pStyle w:val="ListParagraph"/>
        <w:numPr>
          <w:ilvl w:val="0"/>
          <w:numId w:val="4"/>
        </w:numPr>
      </w:pPr>
      <w:r>
        <w:t>PR_20_29_00_00</w:t>
      </w:r>
      <w:r w:rsidR="005C4FB9">
        <w:t xml:space="preserve"> FIXING TO BUILDING FABRIC</w:t>
      </w:r>
    </w:p>
    <w:p w14:paraId="6DCA6654" w14:textId="77777777" w:rsidR="005C4FB9" w:rsidRDefault="003D44FA" w:rsidP="005C4FB9">
      <w:pPr>
        <w:pStyle w:val="ListParagraph"/>
        <w:numPr>
          <w:ilvl w:val="0"/>
          <w:numId w:val="4"/>
        </w:numPr>
      </w:pPr>
      <w:r>
        <w:t>PR_35_31_68_72</w:t>
      </w:r>
      <w:r w:rsidR="005C4FB9">
        <w:t xml:space="preserve"> PAINTING AND ANTI-CORROSION TREATMENTS</w:t>
      </w:r>
    </w:p>
    <w:p w14:paraId="08C49224" w14:textId="77777777" w:rsidR="003106CD" w:rsidRDefault="003106CD" w:rsidP="003106CD">
      <w:pPr>
        <w:pStyle w:val="Heading1"/>
        <w:numPr>
          <w:ilvl w:val="0"/>
          <w:numId w:val="0"/>
        </w:numPr>
      </w:pPr>
      <w:r>
        <w:br w:type="page"/>
      </w:r>
    </w:p>
    <w:p w14:paraId="782718A9" w14:textId="77777777" w:rsidR="008112F8" w:rsidRPr="00625547" w:rsidRDefault="008112F8" w:rsidP="008112F8">
      <w:pPr>
        <w:pStyle w:val="Heading1"/>
        <w:numPr>
          <w:ilvl w:val="0"/>
          <w:numId w:val="0"/>
        </w:numPr>
        <w:ind w:left="851" w:hanging="851"/>
      </w:pPr>
      <w:bookmarkStart w:id="97" w:name="_Toc15913775"/>
      <w:r w:rsidRPr="00997014">
        <w:rPr>
          <w:noProof/>
          <w:color w:val="0070C0"/>
          <w:lang w:eastAsia="en-GB"/>
        </w:rPr>
        <mc:AlternateContent>
          <mc:Choice Requires="wps">
            <w:drawing>
              <wp:anchor distT="0" distB="36195" distL="114300" distR="114300" simplePos="0" relativeHeight="251801600" behindDoc="0" locked="1" layoutInCell="1" allowOverlap="1" wp14:anchorId="06299A4E" wp14:editId="051153DE">
                <wp:simplePos x="0" y="0"/>
                <wp:positionH relativeFrom="column">
                  <wp:posOffset>3175</wp:posOffset>
                </wp:positionH>
                <wp:positionV relativeFrom="paragraph">
                  <wp:posOffset>215900</wp:posOffset>
                </wp:positionV>
                <wp:extent cx="2070000" cy="0"/>
                <wp:effectExtent l="0" t="19050" r="6985" b="19050"/>
                <wp:wrapNone/>
                <wp:docPr id="18" name="Straight Connector 18"/>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08332D" id="Straight Connector 18" o:spid="_x0000_s1026" style="position:absolute;z-index:251801600;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Od2&#10;/Q7eAQAAKAQAAA4AAAAAAAAAAAAAAAAALgIAAGRycy9lMm9Eb2MueG1sUEsBAi0AFAAGAAgAAAAh&#10;AAMpz1vZAAAABgEAAA8AAAAAAAAAAAAAAAAAOAQAAGRycy9kb3ducmV2LnhtbFBLBQYAAAAABAAE&#10;APMAAAA+BQAAAAA=&#10;" strokecolor="black [3213]" strokeweight="3pt">
                <w10:anchorlock/>
              </v:line>
            </w:pict>
          </mc:Fallback>
        </mc:AlternateContent>
      </w:r>
      <w:r w:rsidRPr="00997014">
        <w:rPr>
          <w:color w:val="0070C0"/>
          <w:lang w:eastAsia="en-GB"/>
        </w:rPr>
        <w:t>Ss_60_40_17_12</w:t>
      </w:r>
      <w:r w:rsidRPr="003E480E">
        <w:tab/>
        <w:t>Chilled Water</w:t>
      </w:r>
      <w:bookmarkEnd w:id="97"/>
      <w:r>
        <w:t xml:space="preserve"> </w:t>
      </w:r>
    </w:p>
    <w:p w14:paraId="0EEA0455" w14:textId="77777777" w:rsidR="008112F8" w:rsidRDefault="008112F8" w:rsidP="008112F8">
      <w:pPr>
        <w:pStyle w:val="Heading2"/>
        <w:numPr>
          <w:ilvl w:val="0"/>
          <w:numId w:val="0"/>
        </w:numPr>
        <w:ind w:left="851" w:hanging="851"/>
      </w:pPr>
      <w:r>
        <w:t>PERFORMANCE OBJECTIVES</w:t>
      </w:r>
    </w:p>
    <w:p w14:paraId="42B4EAF3" w14:textId="77777777" w:rsidR="008112F8" w:rsidRDefault="008112F8" w:rsidP="008112F8"/>
    <w:p w14:paraId="31A63D5A" w14:textId="77777777" w:rsidR="008112F8" w:rsidRDefault="008112F8" w:rsidP="008112F8"/>
    <w:p w14:paraId="518C6DB3" w14:textId="77777777" w:rsidR="008112F8" w:rsidRDefault="008112F8" w:rsidP="008112F8">
      <w:pPr>
        <w:pStyle w:val="Heading2"/>
        <w:numPr>
          <w:ilvl w:val="0"/>
          <w:numId w:val="0"/>
        </w:numPr>
        <w:ind w:left="851" w:hanging="851"/>
      </w:pPr>
      <w:r>
        <w:t>DESIGN PARAMETERS</w:t>
      </w:r>
    </w:p>
    <w:p w14:paraId="13595B39" w14:textId="77777777" w:rsidR="00172850" w:rsidRDefault="00172850" w:rsidP="00172850">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172850" w:rsidRPr="003D27CF" w14:paraId="33226F1B" w14:textId="77777777" w:rsidTr="000C32C1">
        <w:trPr>
          <w:cnfStyle w:val="100000000000" w:firstRow="1" w:lastRow="0" w:firstColumn="0" w:lastColumn="0" w:oddVBand="0" w:evenVBand="0" w:oddHBand="0" w:evenHBand="0" w:firstRowFirstColumn="0" w:firstRowLastColumn="0" w:lastRowFirstColumn="0" w:lastRowLastColumn="0"/>
        </w:trPr>
        <w:tc>
          <w:tcPr>
            <w:tcW w:w="2405" w:type="dxa"/>
          </w:tcPr>
          <w:p w14:paraId="660D6276" w14:textId="77777777" w:rsidR="00172850" w:rsidRPr="003D27CF" w:rsidRDefault="00172850" w:rsidP="000C32C1">
            <w:pPr>
              <w:spacing w:before="0" w:beforeAutospacing="0" w:after="240" w:afterAutospacing="0" w:line="240" w:lineRule="atLeast"/>
              <w:rPr>
                <w:b w:val="0"/>
              </w:rPr>
            </w:pPr>
            <w:r w:rsidRPr="003D27CF">
              <w:rPr>
                <w:b w:val="0"/>
              </w:rPr>
              <w:t xml:space="preserve">Statutory Acts </w:t>
            </w:r>
          </w:p>
        </w:tc>
        <w:tc>
          <w:tcPr>
            <w:tcW w:w="6769" w:type="dxa"/>
            <w:gridSpan w:val="3"/>
          </w:tcPr>
          <w:p w14:paraId="2A873105" w14:textId="77777777" w:rsidR="00814103" w:rsidRDefault="00172850"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1F7052BA" w14:textId="77777777" w:rsidR="00172850" w:rsidRPr="00050951" w:rsidRDefault="00172850" w:rsidP="00814103">
            <w:pPr>
              <w:spacing w:before="0" w:beforeAutospacing="0" w:after="240" w:afterAutospacing="0" w:line="240" w:lineRule="atLeast"/>
              <w:rPr>
                <w:b w:val="0"/>
              </w:rPr>
            </w:pPr>
            <w:r w:rsidRPr="00050951">
              <w:rPr>
                <w:b w:val="0"/>
              </w:rPr>
              <w:t>Pressure Equipment Directive (PED) 97/23/EC, implemented in the UK through the Pressure Equipment Regulations 1999</w:t>
            </w:r>
          </w:p>
        </w:tc>
      </w:tr>
      <w:tr w:rsidR="00172850" w:rsidRPr="003D27CF" w14:paraId="7A562E3E" w14:textId="77777777" w:rsidTr="000C32C1">
        <w:tc>
          <w:tcPr>
            <w:tcW w:w="2405" w:type="dxa"/>
          </w:tcPr>
          <w:p w14:paraId="4B0D27DD" w14:textId="77777777" w:rsidR="00172850" w:rsidRPr="003D27CF" w:rsidRDefault="00172850" w:rsidP="000C32C1">
            <w:pPr>
              <w:spacing w:before="0" w:beforeAutospacing="0" w:after="240" w:afterAutospacing="0" w:line="240" w:lineRule="atLeast"/>
            </w:pPr>
            <w:r w:rsidRPr="003D27CF">
              <w:t xml:space="preserve">Building Control / Local Authority requirements </w:t>
            </w:r>
          </w:p>
        </w:tc>
        <w:tc>
          <w:tcPr>
            <w:tcW w:w="6769" w:type="dxa"/>
            <w:gridSpan w:val="3"/>
          </w:tcPr>
          <w:p w14:paraId="52BF26F2" w14:textId="77777777" w:rsidR="00172850" w:rsidRPr="0038416A" w:rsidRDefault="00172850" w:rsidP="000C32C1">
            <w:pPr>
              <w:spacing w:before="0" w:beforeAutospacing="0" w:after="240" w:afterAutospacing="0" w:line="240" w:lineRule="atLeast"/>
            </w:pPr>
            <w:commentRangeStart w:id="98"/>
            <w:r w:rsidRPr="0038416A">
              <w:t xml:space="preserve">The Building Regulations Approved Documents </w:t>
            </w:r>
            <w:r>
              <w:t>(latest version)</w:t>
            </w:r>
          </w:p>
          <w:p w14:paraId="0A45EDB4" w14:textId="77777777" w:rsidR="00172850" w:rsidRDefault="00172850" w:rsidP="000C32C1">
            <w:pPr>
              <w:numPr>
                <w:ilvl w:val="0"/>
                <w:numId w:val="7"/>
              </w:numPr>
              <w:spacing w:before="0" w:beforeAutospacing="0" w:after="240" w:afterAutospacing="0" w:line="240" w:lineRule="atLeast"/>
              <w:contextualSpacing/>
            </w:pPr>
            <w:r>
              <w:t xml:space="preserve">Part L1a </w:t>
            </w:r>
            <w:r w:rsidRPr="0038416A">
              <w:t>Conservation of fuel and power in new dwellings</w:t>
            </w:r>
          </w:p>
          <w:p w14:paraId="37BCD96C" w14:textId="77777777" w:rsidR="00172850" w:rsidRDefault="00172850" w:rsidP="000C32C1">
            <w:pPr>
              <w:numPr>
                <w:ilvl w:val="0"/>
                <w:numId w:val="7"/>
              </w:numPr>
              <w:spacing w:before="0" w:beforeAutospacing="0" w:after="240" w:afterAutospacing="0" w:line="240" w:lineRule="atLeast"/>
              <w:contextualSpacing/>
            </w:pPr>
            <w:r>
              <w:t xml:space="preserve">Part L1b </w:t>
            </w:r>
            <w:r w:rsidRPr="0038416A">
              <w:t xml:space="preserve">Conservation of fuel and power in </w:t>
            </w:r>
            <w:r>
              <w:t>existing</w:t>
            </w:r>
            <w:r w:rsidRPr="0038416A">
              <w:t xml:space="preserve"> dwellings</w:t>
            </w:r>
          </w:p>
          <w:p w14:paraId="62EDE590" w14:textId="77777777" w:rsidR="00172850" w:rsidRDefault="00172850" w:rsidP="000C32C1">
            <w:pPr>
              <w:numPr>
                <w:ilvl w:val="0"/>
                <w:numId w:val="7"/>
              </w:numPr>
              <w:spacing w:before="0" w:beforeAutospacing="0" w:after="240" w:afterAutospacing="0" w:line="240" w:lineRule="atLeast"/>
              <w:contextualSpacing/>
            </w:pPr>
            <w:r>
              <w:t xml:space="preserve">Part L2a </w:t>
            </w:r>
            <w:r w:rsidRPr="0038416A">
              <w:t xml:space="preserve">Conservation of fuel and power in new </w:t>
            </w:r>
            <w:r>
              <w:t xml:space="preserve">buildings other than </w:t>
            </w:r>
            <w:r w:rsidRPr="0038416A">
              <w:t>dwellings</w:t>
            </w:r>
          </w:p>
          <w:p w14:paraId="5B8CC3A4" w14:textId="77777777" w:rsidR="00172850" w:rsidRPr="0038416A" w:rsidRDefault="00172850" w:rsidP="000C32C1">
            <w:pPr>
              <w:numPr>
                <w:ilvl w:val="0"/>
                <w:numId w:val="7"/>
              </w:numPr>
              <w:spacing w:before="0" w:beforeAutospacing="0" w:after="240" w:afterAutospacing="0" w:line="240" w:lineRule="atLeast"/>
              <w:contextualSpacing/>
            </w:pPr>
            <w:r>
              <w:t xml:space="preserve">Part L2b </w:t>
            </w:r>
            <w:r w:rsidRPr="0038416A">
              <w:t xml:space="preserve">Conservation of fuel and power in </w:t>
            </w:r>
            <w:r>
              <w:t>existing</w:t>
            </w:r>
            <w:r w:rsidRPr="0038416A">
              <w:t xml:space="preserve"> </w:t>
            </w:r>
            <w:r>
              <w:t xml:space="preserve">buildings other than </w:t>
            </w:r>
            <w:r w:rsidRPr="0038416A">
              <w:t>dwellings</w:t>
            </w:r>
          </w:p>
          <w:p w14:paraId="423A4DDC" w14:textId="77777777" w:rsidR="00172850" w:rsidRPr="0038416A" w:rsidRDefault="00172850" w:rsidP="000C32C1">
            <w:pPr>
              <w:numPr>
                <w:ilvl w:val="0"/>
                <w:numId w:val="7"/>
              </w:numPr>
              <w:spacing w:before="0" w:beforeAutospacing="0" w:after="240" w:afterAutospacing="0" w:line="240" w:lineRule="atLeast"/>
              <w:contextualSpacing/>
            </w:pPr>
            <w:r>
              <w:t>Domestic Building Services Compliance Guide</w:t>
            </w:r>
          </w:p>
          <w:p w14:paraId="51C9BE3F" w14:textId="77777777" w:rsidR="00172850" w:rsidRDefault="00172850" w:rsidP="000C32C1">
            <w:pPr>
              <w:numPr>
                <w:ilvl w:val="0"/>
                <w:numId w:val="7"/>
              </w:numPr>
              <w:spacing w:before="0" w:beforeAutospacing="0" w:after="240" w:afterAutospacing="0" w:line="240" w:lineRule="atLeast"/>
              <w:contextualSpacing/>
            </w:pPr>
            <w:r w:rsidRPr="0038416A">
              <w:t>Non-Domestic Building Services Compliance Guide</w:t>
            </w:r>
            <w:commentRangeEnd w:id="98"/>
            <w:r>
              <w:rPr>
                <w:rStyle w:val="CommentReference"/>
              </w:rPr>
              <w:commentReference w:id="98"/>
            </w:r>
          </w:p>
          <w:p w14:paraId="4394621C" w14:textId="77777777" w:rsidR="00172850" w:rsidRDefault="00172850" w:rsidP="000C32C1">
            <w:pPr>
              <w:spacing w:before="0" w:beforeAutospacing="0" w:after="240" w:afterAutospacing="0" w:line="240" w:lineRule="atLeast"/>
              <w:contextualSpacing/>
            </w:pPr>
          </w:p>
          <w:p w14:paraId="2E84A33D" w14:textId="77777777" w:rsidR="00172850" w:rsidRDefault="00172850" w:rsidP="000C32C1">
            <w:pPr>
              <w:spacing w:before="0" w:beforeAutospacing="0" w:after="240" w:afterAutospacing="0" w:line="240" w:lineRule="atLeast"/>
            </w:pPr>
            <w:r>
              <w:t>The Scottish Building Standards</w:t>
            </w:r>
          </w:p>
          <w:p w14:paraId="3177378C" w14:textId="77777777" w:rsidR="00172850" w:rsidRDefault="00172850" w:rsidP="000C32C1">
            <w:pPr>
              <w:pStyle w:val="ListParagraph"/>
              <w:numPr>
                <w:ilvl w:val="0"/>
                <w:numId w:val="7"/>
              </w:numPr>
            </w:pPr>
            <w:r>
              <w:t>Section 2 (Fire)</w:t>
            </w:r>
          </w:p>
          <w:p w14:paraId="459ACE46" w14:textId="77777777" w:rsidR="00172850" w:rsidRDefault="00172850" w:rsidP="000C32C1">
            <w:pPr>
              <w:pStyle w:val="ListParagraph"/>
              <w:numPr>
                <w:ilvl w:val="0"/>
                <w:numId w:val="7"/>
              </w:numPr>
            </w:pPr>
            <w:r>
              <w:t>Section 3 (Environment)</w:t>
            </w:r>
          </w:p>
          <w:p w14:paraId="5EE83A28" w14:textId="77777777" w:rsidR="00172850" w:rsidRDefault="00172850" w:rsidP="000C32C1">
            <w:pPr>
              <w:numPr>
                <w:ilvl w:val="0"/>
                <w:numId w:val="7"/>
              </w:numPr>
              <w:spacing w:before="0" w:beforeAutospacing="0" w:after="240" w:afterAutospacing="0" w:line="240" w:lineRule="atLeast"/>
              <w:contextualSpacing/>
            </w:pPr>
            <w:r>
              <w:t>Section 4 (Safety)</w:t>
            </w:r>
            <w:commentRangeStart w:id="99"/>
            <w:commentRangeEnd w:id="99"/>
            <w:r w:rsidRPr="003D0CF8">
              <w:commentReference w:id="99"/>
            </w:r>
          </w:p>
          <w:p w14:paraId="0E0BEB7F" w14:textId="77777777" w:rsidR="00172850" w:rsidRPr="0038416A" w:rsidRDefault="00172850" w:rsidP="000C32C1">
            <w:pPr>
              <w:numPr>
                <w:ilvl w:val="0"/>
                <w:numId w:val="7"/>
              </w:numPr>
              <w:spacing w:before="0" w:beforeAutospacing="0" w:after="240" w:afterAutospacing="0" w:line="240" w:lineRule="atLeast"/>
              <w:contextualSpacing/>
            </w:pPr>
            <w:r w:rsidRPr="00187245">
              <w:t>Section 6 (Energy)</w:t>
            </w:r>
          </w:p>
        </w:tc>
      </w:tr>
      <w:tr w:rsidR="00172850" w:rsidRPr="003D27CF" w14:paraId="21FC056D" w14:textId="77777777" w:rsidTr="000C32C1">
        <w:tc>
          <w:tcPr>
            <w:tcW w:w="2405" w:type="dxa"/>
          </w:tcPr>
          <w:p w14:paraId="5738E8D3" w14:textId="77777777" w:rsidR="00172850" w:rsidRPr="003D27CF" w:rsidRDefault="00172850" w:rsidP="000C32C1">
            <w:pPr>
              <w:spacing w:before="0" w:beforeAutospacing="0" w:after="240" w:afterAutospacing="0" w:line="240" w:lineRule="atLeast"/>
            </w:pPr>
            <w:r w:rsidRPr="003D27CF">
              <w:t xml:space="preserve">Industry standards </w:t>
            </w:r>
          </w:p>
        </w:tc>
        <w:tc>
          <w:tcPr>
            <w:tcW w:w="6769" w:type="dxa"/>
            <w:gridSpan w:val="3"/>
          </w:tcPr>
          <w:p w14:paraId="3D48BA7F" w14:textId="77777777" w:rsidR="00172850" w:rsidRPr="0038416A" w:rsidRDefault="00172850" w:rsidP="000C32C1">
            <w:pPr>
              <w:spacing w:before="0" w:beforeAutospacing="0" w:after="240" w:afterAutospacing="0" w:line="240" w:lineRule="atLeast"/>
            </w:pPr>
            <w:r w:rsidRPr="0038416A">
              <w:t>Chartered Institute of Building Services Engineers (CIBSE)</w:t>
            </w:r>
          </w:p>
          <w:p w14:paraId="2A277DCB" w14:textId="77777777" w:rsidR="00172850" w:rsidRDefault="00172850" w:rsidP="000C32C1">
            <w:pPr>
              <w:numPr>
                <w:ilvl w:val="0"/>
                <w:numId w:val="17"/>
              </w:numPr>
              <w:spacing w:before="0" w:beforeAutospacing="0" w:after="240" w:afterAutospacing="0" w:line="240" w:lineRule="atLeast"/>
              <w:contextualSpacing/>
            </w:pPr>
            <w:r w:rsidRPr="0038416A">
              <w:t>Commissioning Code W 2010</w:t>
            </w:r>
          </w:p>
          <w:p w14:paraId="48119E8D" w14:textId="77777777" w:rsidR="00172850" w:rsidRDefault="00172850" w:rsidP="000C32C1">
            <w:pPr>
              <w:numPr>
                <w:ilvl w:val="0"/>
                <w:numId w:val="17"/>
              </w:numPr>
              <w:spacing w:before="0" w:beforeAutospacing="0" w:after="240" w:afterAutospacing="0" w:line="240" w:lineRule="atLeast"/>
              <w:contextualSpacing/>
            </w:pPr>
            <w:r w:rsidRPr="0038416A">
              <w:t>CIBSE </w:t>
            </w:r>
            <w:r>
              <w:t>A</w:t>
            </w:r>
            <w:r w:rsidRPr="0038416A">
              <w:t> guide</w:t>
            </w:r>
          </w:p>
          <w:p w14:paraId="66FC5DD6" w14:textId="77777777" w:rsidR="00172850" w:rsidRDefault="00172850" w:rsidP="000C32C1">
            <w:pPr>
              <w:numPr>
                <w:ilvl w:val="0"/>
                <w:numId w:val="17"/>
              </w:numPr>
              <w:spacing w:before="0" w:beforeAutospacing="0" w:after="240" w:afterAutospacing="0" w:line="240" w:lineRule="atLeast"/>
              <w:contextualSpacing/>
            </w:pPr>
            <w:r w:rsidRPr="0038416A">
              <w:t>CIBSE B guide</w:t>
            </w:r>
          </w:p>
          <w:p w14:paraId="7AA8DA0B" w14:textId="77777777" w:rsidR="00172850" w:rsidRDefault="00172850" w:rsidP="000C32C1">
            <w:pPr>
              <w:numPr>
                <w:ilvl w:val="0"/>
                <w:numId w:val="17"/>
              </w:numPr>
              <w:spacing w:before="0" w:beforeAutospacing="0" w:after="240" w:afterAutospacing="0" w:line="240" w:lineRule="atLeast"/>
              <w:contextualSpacing/>
            </w:pPr>
            <w:r>
              <w:t>CIBSE C</w:t>
            </w:r>
            <w:r w:rsidRPr="0038416A">
              <w:t> guide</w:t>
            </w:r>
          </w:p>
          <w:p w14:paraId="3AC1C923" w14:textId="77777777" w:rsidR="00172850" w:rsidRDefault="00172850" w:rsidP="000C32C1">
            <w:pPr>
              <w:numPr>
                <w:ilvl w:val="0"/>
                <w:numId w:val="17"/>
              </w:numPr>
              <w:spacing w:before="0" w:beforeAutospacing="0" w:after="240" w:afterAutospacing="0" w:line="240" w:lineRule="atLeast"/>
              <w:contextualSpacing/>
            </w:pPr>
            <w:r w:rsidRPr="0038416A">
              <w:t>AM14 Non-Domestic Hot Water Heating Systems</w:t>
            </w:r>
          </w:p>
          <w:p w14:paraId="374E2858" w14:textId="77777777" w:rsidR="00172850" w:rsidRPr="0038416A" w:rsidRDefault="00172850" w:rsidP="000C32C1">
            <w:pPr>
              <w:numPr>
                <w:ilvl w:val="0"/>
                <w:numId w:val="17"/>
              </w:numPr>
              <w:spacing w:before="0" w:beforeAutospacing="0" w:after="240" w:afterAutospacing="0" w:line="240" w:lineRule="atLeast"/>
              <w:contextualSpacing/>
            </w:pPr>
            <w:r w:rsidRPr="0038416A">
              <w:t xml:space="preserve">KS07 Variable Flow Pipework Systems </w:t>
            </w:r>
          </w:p>
          <w:p w14:paraId="4C6E8FA2" w14:textId="77777777" w:rsidR="00172850" w:rsidRDefault="00172850" w:rsidP="000C32C1">
            <w:pPr>
              <w:numPr>
                <w:ilvl w:val="0"/>
                <w:numId w:val="17"/>
              </w:numPr>
              <w:spacing w:before="0" w:beforeAutospacing="0" w:after="240" w:afterAutospacing="0" w:line="240" w:lineRule="atLeast"/>
              <w:contextualSpacing/>
            </w:pPr>
            <w:r>
              <w:t xml:space="preserve">KS09 </w:t>
            </w:r>
            <w:r w:rsidRPr="0038416A">
              <w:t>Commissioning Variable Flow Pipework Systems</w:t>
            </w:r>
          </w:p>
          <w:p w14:paraId="4889279F" w14:textId="77777777" w:rsidR="00172850" w:rsidRPr="0038416A" w:rsidRDefault="00172850" w:rsidP="000C32C1">
            <w:pPr>
              <w:numPr>
                <w:ilvl w:val="0"/>
                <w:numId w:val="17"/>
              </w:numPr>
              <w:spacing w:before="0" w:beforeAutospacing="0" w:after="240" w:afterAutospacing="0" w:line="240" w:lineRule="atLeast"/>
              <w:contextualSpacing/>
            </w:pPr>
            <w:r>
              <w:t>KS14 Energy Efficient Heating</w:t>
            </w:r>
          </w:p>
          <w:p w14:paraId="50C1DC92" w14:textId="77777777" w:rsidR="00172850" w:rsidRPr="0038416A" w:rsidRDefault="00172850" w:rsidP="000C32C1">
            <w:pPr>
              <w:spacing w:before="0" w:beforeAutospacing="0" w:after="240" w:afterAutospacing="0" w:line="240" w:lineRule="atLeast"/>
              <w:contextualSpacing/>
            </w:pPr>
          </w:p>
          <w:p w14:paraId="3837B6C4" w14:textId="77777777" w:rsidR="00172850" w:rsidRPr="0038416A" w:rsidRDefault="00172850" w:rsidP="000C32C1">
            <w:pPr>
              <w:spacing w:before="0" w:beforeAutospacing="0" w:after="240" w:afterAutospacing="0" w:line="240" w:lineRule="atLeast"/>
            </w:pPr>
            <w:r w:rsidRPr="0038416A">
              <w:t>Building Services Research and Information Association (BSRIA)</w:t>
            </w:r>
          </w:p>
          <w:p w14:paraId="4C6B3BFE" w14:textId="77777777" w:rsidR="00172850" w:rsidRDefault="00172850" w:rsidP="000C32C1">
            <w:pPr>
              <w:numPr>
                <w:ilvl w:val="0"/>
                <w:numId w:val="10"/>
              </w:numPr>
              <w:spacing w:before="0" w:beforeAutospacing="0" w:after="240" w:afterAutospacing="0" w:line="240" w:lineRule="atLeast"/>
              <w:contextualSpacing/>
            </w:pPr>
            <w:r w:rsidRPr="00D75775">
              <w:t>Commissioning HVAC Systems: Guidance on the division of responsibilities (TM 1/88.1)</w:t>
            </w:r>
          </w:p>
          <w:p w14:paraId="48E9615B" w14:textId="77777777" w:rsidR="00172850" w:rsidRDefault="00172850" w:rsidP="000C32C1">
            <w:pPr>
              <w:numPr>
                <w:ilvl w:val="0"/>
                <w:numId w:val="10"/>
              </w:numPr>
              <w:spacing w:before="0" w:beforeAutospacing="0" w:after="240" w:afterAutospacing="0" w:line="240" w:lineRule="atLeast"/>
              <w:contextualSpacing/>
            </w:pPr>
            <w:r w:rsidRPr="0038416A">
              <w:t>Commissioning Water Systems (BG 2/2010)</w:t>
            </w:r>
          </w:p>
          <w:p w14:paraId="3C48B0FB" w14:textId="77777777" w:rsidR="00172850" w:rsidRDefault="00172850" w:rsidP="000C32C1">
            <w:pPr>
              <w:numPr>
                <w:ilvl w:val="0"/>
                <w:numId w:val="10"/>
              </w:numPr>
              <w:spacing w:before="0" w:beforeAutospacing="0" w:after="240" w:afterAutospacing="0" w:line="240" w:lineRule="atLeast"/>
              <w:contextualSpacing/>
            </w:pPr>
            <w:r>
              <w:t>Commissioning Management (AG 5/2002)</w:t>
            </w:r>
          </w:p>
          <w:p w14:paraId="4BBA6D9E" w14:textId="77777777" w:rsidR="00172850" w:rsidRDefault="00172850" w:rsidP="000C32C1">
            <w:pPr>
              <w:numPr>
                <w:ilvl w:val="0"/>
                <w:numId w:val="10"/>
              </w:numPr>
              <w:spacing w:before="0" w:beforeAutospacing="0" w:after="240" w:afterAutospacing="0" w:line="240" w:lineRule="atLeast"/>
              <w:contextualSpacing/>
            </w:pPr>
            <w:r w:rsidRPr="0038416A">
              <w:t>Energy Efficient Pumping Systems (BG</w:t>
            </w:r>
            <w:r>
              <w:t xml:space="preserve"> </w:t>
            </w:r>
            <w:r w:rsidRPr="0038416A">
              <w:t>12/2011)</w:t>
            </w:r>
          </w:p>
          <w:p w14:paraId="4A0C1778" w14:textId="77777777" w:rsidR="00172850" w:rsidRDefault="00172850" w:rsidP="000C32C1">
            <w:pPr>
              <w:numPr>
                <w:ilvl w:val="0"/>
                <w:numId w:val="10"/>
              </w:numPr>
              <w:spacing w:before="0" w:beforeAutospacing="0" w:after="240" w:afterAutospacing="0" w:line="240" w:lineRule="atLeast"/>
              <w:contextualSpacing/>
            </w:pPr>
            <w:r w:rsidRPr="0038416A">
              <w:t xml:space="preserve">Variable Flow Water Systems ‐ Design, installation and commissioning guidance  </w:t>
            </w:r>
            <w:r>
              <w:t>(</w:t>
            </w:r>
            <w:r w:rsidRPr="0038416A">
              <w:t>AG</w:t>
            </w:r>
            <w:r>
              <w:t xml:space="preserve"> </w:t>
            </w:r>
            <w:r w:rsidRPr="0038416A">
              <w:t>16/2002</w:t>
            </w:r>
            <w:r>
              <w:t>)</w:t>
            </w:r>
          </w:p>
          <w:p w14:paraId="4CED44F6" w14:textId="77777777" w:rsidR="00172850" w:rsidRPr="0038416A" w:rsidRDefault="00172850" w:rsidP="000C32C1">
            <w:pPr>
              <w:numPr>
                <w:ilvl w:val="0"/>
                <w:numId w:val="10"/>
              </w:numPr>
              <w:spacing w:before="0" w:beforeAutospacing="0" w:after="240" w:afterAutospacing="0" w:line="240" w:lineRule="atLeast"/>
              <w:contextualSpacing/>
            </w:pPr>
            <w:r>
              <w:t>Commissioning of Pipe Work Systems (AG 20/95)</w:t>
            </w:r>
          </w:p>
          <w:p w14:paraId="457B8090" w14:textId="77777777" w:rsidR="00172850" w:rsidRPr="0038416A" w:rsidRDefault="00172850" w:rsidP="000C32C1">
            <w:pPr>
              <w:numPr>
                <w:ilvl w:val="0"/>
                <w:numId w:val="10"/>
              </w:numPr>
              <w:spacing w:before="0" w:beforeAutospacing="0" w:after="240" w:afterAutospacing="0" w:line="240" w:lineRule="atLeast"/>
              <w:contextualSpacing/>
            </w:pPr>
            <w:r w:rsidRPr="0038416A">
              <w:t>Pre-Commission Cleaning of Pipework Systems (BG 29/2012)</w:t>
            </w:r>
          </w:p>
          <w:p w14:paraId="2DFFDD12" w14:textId="77777777" w:rsidR="00172850" w:rsidRPr="0038416A" w:rsidRDefault="00172850" w:rsidP="000C32C1">
            <w:pPr>
              <w:numPr>
                <w:ilvl w:val="0"/>
                <w:numId w:val="10"/>
              </w:numPr>
              <w:spacing w:before="0" w:beforeAutospacing="0" w:after="240" w:afterAutospacing="0" w:line="240" w:lineRule="atLeast"/>
              <w:contextualSpacing/>
            </w:pPr>
            <w:r w:rsidRPr="0038416A">
              <w:t>Water Treatment for Closed Heating and Cooling Systems (BG</w:t>
            </w:r>
            <w:r>
              <w:t xml:space="preserve"> </w:t>
            </w:r>
            <w:r w:rsidRPr="0038416A">
              <w:t>50/2013).</w:t>
            </w:r>
          </w:p>
          <w:p w14:paraId="4BD0BD53" w14:textId="77777777" w:rsidR="00172850" w:rsidRPr="0038416A" w:rsidRDefault="00172850" w:rsidP="000C32C1">
            <w:pPr>
              <w:numPr>
                <w:ilvl w:val="0"/>
                <w:numId w:val="10"/>
              </w:numPr>
              <w:spacing w:before="0" w:beforeAutospacing="0" w:after="240" w:afterAutospacing="0" w:line="240" w:lineRule="atLeast"/>
              <w:contextualSpacing/>
            </w:pPr>
            <w:r w:rsidRPr="0038416A">
              <w:t>Selection of Control Valves in Variable Flow Systems (BG 51/2014)</w:t>
            </w:r>
          </w:p>
        </w:tc>
      </w:tr>
      <w:tr w:rsidR="00172850" w:rsidRPr="003D27CF" w14:paraId="12F6BD24" w14:textId="77777777" w:rsidTr="000C32C1">
        <w:tc>
          <w:tcPr>
            <w:tcW w:w="2405" w:type="dxa"/>
          </w:tcPr>
          <w:p w14:paraId="5C68EC21" w14:textId="77777777" w:rsidR="00172850" w:rsidRPr="0038416A" w:rsidRDefault="00172850" w:rsidP="000C32C1">
            <w:pPr>
              <w:spacing w:before="0" w:beforeAutospacing="0" w:after="0" w:afterAutospacing="0" w:line="240" w:lineRule="atLeast"/>
            </w:pPr>
            <w:r w:rsidRPr="0038416A">
              <w:t xml:space="preserve">British Standards </w:t>
            </w:r>
          </w:p>
        </w:tc>
        <w:tc>
          <w:tcPr>
            <w:tcW w:w="1418" w:type="dxa"/>
          </w:tcPr>
          <w:p w14:paraId="40379D68" w14:textId="77777777" w:rsidR="00172850" w:rsidRPr="0038416A" w:rsidRDefault="00172850" w:rsidP="000C32C1">
            <w:pPr>
              <w:spacing w:after="0" w:afterAutospacing="0"/>
            </w:pPr>
            <w:r w:rsidRPr="0038416A">
              <w:t>BS 5422</w:t>
            </w:r>
          </w:p>
        </w:tc>
        <w:tc>
          <w:tcPr>
            <w:tcW w:w="850" w:type="dxa"/>
          </w:tcPr>
          <w:p w14:paraId="309E7C71" w14:textId="77777777" w:rsidR="00172850" w:rsidRPr="0038416A" w:rsidRDefault="00172850" w:rsidP="000C32C1">
            <w:pPr>
              <w:spacing w:after="0" w:afterAutospacing="0"/>
            </w:pPr>
            <w:r>
              <w:t>2009</w:t>
            </w:r>
          </w:p>
        </w:tc>
        <w:tc>
          <w:tcPr>
            <w:tcW w:w="4501" w:type="dxa"/>
          </w:tcPr>
          <w:p w14:paraId="4B18D6D6" w14:textId="77777777" w:rsidR="00172850" w:rsidRPr="006265A2" w:rsidRDefault="00172850" w:rsidP="000C32C1">
            <w:pPr>
              <w:spacing w:after="0"/>
            </w:pPr>
            <w:r w:rsidRPr="006265A2">
              <w:t>Method for specifying thermal insulating materials for pipes, tanks, vessels, ductwork and equipment operating within the temperature range -40°C to +700°C</w:t>
            </w:r>
          </w:p>
        </w:tc>
      </w:tr>
      <w:tr w:rsidR="00172850" w:rsidRPr="003D27CF" w14:paraId="78C89686" w14:textId="77777777" w:rsidTr="000C32C1">
        <w:tc>
          <w:tcPr>
            <w:tcW w:w="2405" w:type="dxa"/>
          </w:tcPr>
          <w:p w14:paraId="1EC2C90D" w14:textId="77777777" w:rsidR="00172850" w:rsidRPr="0038416A" w:rsidRDefault="00172850" w:rsidP="000C32C1">
            <w:pPr>
              <w:spacing w:after="0"/>
            </w:pPr>
          </w:p>
        </w:tc>
        <w:tc>
          <w:tcPr>
            <w:tcW w:w="1418" w:type="dxa"/>
          </w:tcPr>
          <w:p w14:paraId="31A7A954" w14:textId="77777777" w:rsidR="00172850" w:rsidRPr="0038416A" w:rsidRDefault="00172850" w:rsidP="000C32C1">
            <w:pPr>
              <w:spacing w:after="0"/>
            </w:pPr>
            <w:r w:rsidRPr="0038416A">
              <w:t>BS 7074</w:t>
            </w:r>
            <w:r>
              <w:t>-3</w:t>
            </w:r>
          </w:p>
        </w:tc>
        <w:tc>
          <w:tcPr>
            <w:tcW w:w="850" w:type="dxa"/>
          </w:tcPr>
          <w:p w14:paraId="0817B870" w14:textId="77777777" w:rsidR="00172850" w:rsidRPr="0038416A" w:rsidRDefault="00172850" w:rsidP="000C32C1">
            <w:pPr>
              <w:spacing w:after="0"/>
            </w:pPr>
            <w:r>
              <w:t>1989</w:t>
            </w:r>
          </w:p>
        </w:tc>
        <w:tc>
          <w:tcPr>
            <w:tcW w:w="4501" w:type="dxa"/>
          </w:tcPr>
          <w:p w14:paraId="110B47A7" w14:textId="77777777" w:rsidR="00172850" w:rsidRPr="007210BC" w:rsidRDefault="00172850" w:rsidP="000C32C1">
            <w:pPr>
              <w:spacing w:after="0"/>
            </w:pPr>
            <w:r w:rsidRPr="007210BC">
              <w:t>Application, selection and installation of expansion vessels and ancillary equipment for sealed water systems. Code of practice for chilled and condenser systems</w:t>
            </w:r>
          </w:p>
        </w:tc>
      </w:tr>
      <w:tr w:rsidR="00172850" w:rsidRPr="003D27CF" w14:paraId="7831A6F5" w14:textId="77777777" w:rsidTr="000C32C1">
        <w:tc>
          <w:tcPr>
            <w:tcW w:w="2405" w:type="dxa"/>
          </w:tcPr>
          <w:p w14:paraId="4243901C" w14:textId="77777777" w:rsidR="00172850" w:rsidRPr="0038416A" w:rsidRDefault="00172850" w:rsidP="000C32C1">
            <w:pPr>
              <w:spacing w:after="0"/>
            </w:pPr>
          </w:p>
        </w:tc>
        <w:tc>
          <w:tcPr>
            <w:tcW w:w="1418" w:type="dxa"/>
          </w:tcPr>
          <w:p w14:paraId="34FC5EB6" w14:textId="77777777" w:rsidR="00172850" w:rsidRPr="0038416A" w:rsidRDefault="00172850" w:rsidP="000C32C1">
            <w:pPr>
              <w:spacing w:after="0"/>
            </w:pPr>
            <w:r w:rsidRPr="006C2A27">
              <w:rPr>
                <w:rFonts w:asciiTheme="majorHAnsi" w:hAnsiTheme="majorHAnsi" w:cstheme="majorHAnsi"/>
              </w:rPr>
              <w:t>BS EN 378</w:t>
            </w:r>
          </w:p>
        </w:tc>
        <w:tc>
          <w:tcPr>
            <w:tcW w:w="850" w:type="dxa"/>
          </w:tcPr>
          <w:p w14:paraId="50CA2C1B" w14:textId="77777777" w:rsidR="00172850" w:rsidRPr="0038416A" w:rsidRDefault="00172850" w:rsidP="000C32C1">
            <w:pPr>
              <w:spacing w:after="0"/>
            </w:pPr>
            <w:r>
              <w:t>2016</w:t>
            </w:r>
          </w:p>
        </w:tc>
        <w:tc>
          <w:tcPr>
            <w:tcW w:w="4501" w:type="dxa"/>
          </w:tcPr>
          <w:p w14:paraId="770AE64A" w14:textId="77777777" w:rsidR="00172850" w:rsidRPr="007210BC" w:rsidRDefault="00172850" w:rsidP="000C32C1">
            <w:pPr>
              <w:spacing w:after="0"/>
            </w:pPr>
            <w:r w:rsidRPr="007210BC">
              <w:t>Refrigerating systems and heat pumps. Safety and environmental requirements</w:t>
            </w:r>
          </w:p>
        </w:tc>
      </w:tr>
      <w:tr w:rsidR="00172850" w:rsidRPr="003D27CF" w14:paraId="78CACB3C" w14:textId="77777777" w:rsidTr="000C32C1">
        <w:tc>
          <w:tcPr>
            <w:tcW w:w="2405" w:type="dxa"/>
          </w:tcPr>
          <w:p w14:paraId="23DEEB6F" w14:textId="77777777" w:rsidR="00172850" w:rsidRPr="0038416A" w:rsidRDefault="00172850" w:rsidP="000C32C1">
            <w:pPr>
              <w:spacing w:after="0"/>
            </w:pPr>
          </w:p>
        </w:tc>
        <w:tc>
          <w:tcPr>
            <w:tcW w:w="1418" w:type="dxa"/>
          </w:tcPr>
          <w:p w14:paraId="39FAC07D" w14:textId="77777777" w:rsidR="00172850" w:rsidRPr="0038416A" w:rsidRDefault="00172850" w:rsidP="000C32C1">
            <w:pPr>
              <w:spacing w:after="0"/>
            </w:pPr>
            <w:r w:rsidRPr="00721E27">
              <w:rPr>
                <w:rFonts w:cstheme="minorHAnsi"/>
              </w:rPr>
              <w:t xml:space="preserve">BS </w:t>
            </w:r>
            <w:r>
              <w:rPr>
                <w:rFonts w:cstheme="minorHAnsi"/>
              </w:rPr>
              <w:t xml:space="preserve">EN </w:t>
            </w:r>
            <w:r w:rsidRPr="00721E27">
              <w:rPr>
                <w:rFonts w:cstheme="minorHAnsi"/>
              </w:rPr>
              <w:t>14511</w:t>
            </w:r>
          </w:p>
        </w:tc>
        <w:tc>
          <w:tcPr>
            <w:tcW w:w="850" w:type="dxa"/>
          </w:tcPr>
          <w:p w14:paraId="63B759F8" w14:textId="77777777" w:rsidR="00172850" w:rsidRPr="0038416A" w:rsidRDefault="00172850" w:rsidP="000C32C1">
            <w:pPr>
              <w:spacing w:after="0"/>
            </w:pPr>
            <w:r>
              <w:t>2013</w:t>
            </w:r>
          </w:p>
        </w:tc>
        <w:tc>
          <w:tcPr>
            <w:tcW w:w="4501" w:type="dxa"/>
          </w:tcPr>
          <w:p w14:paraId="0C0361C7" w14:textId="77777777" w:rsidR="00172850" w:rsidRPr="007210BC" w:rsidRDefault="00172850" w:rsidP="000C32C1">
            <w:pPr>
              <w:spacing w:after="0"/>
            </w:pPr>
            <w:r w:rsidRPr="007210BC">
              <w:t>Air conditioners, liquid chilling packages and heat pumps with electrically driven compressors for space heating and cooling</w:t>
            </w:r>
          </w:p>
        </w:tc>
      </w:tr>
    </w:tbl>
    <w:p w14:paraId="16E3A2A1" w14:textId="77777777" w:rsidR="008112F8" w:rsidRDefault="008112F8" w:rsidP="008112F8">
      <w:pPr>
        <w:pStyle w:val="Heading2"/>
        <w:numPr>
          <w:ilvl w:val="0"/>
          <w:numId w:val="0"/>
        </w:numPr>
      </w:pPr>
      <w:r>
        <w:t>SYSTEM DESCRIPTION</w:t>
      </w:r>
    </w:p>
    <w:p w14:paraId="35E2A845" w14:textId="77777777" w:rsidR="008112F8" w:rsidRDefault="008112F8" w:rsidP="008112F8"/>
    <w:p w14:paraId="535E383B" w14:textId="77777777" w:rsidR="008112F8" w:rsidRDefault="008112F8" w:rsidP="008112F8"/>
    <w:p w14:paraId="60A00F1E" w14:textId="77777777" w:rsidR="008112F8" w:rsidRDefault="008112F8" w:rsidP="008112F8">
      <w:pPr>
        <w:pStyle w:val="Heading2"/>
        <w:numPr>
          <w:ilvl w:val="0"/>
          <w:numId w:val="0"/>
        </w:numPr>
        <w:ind w:left="851" w:hanging="851"/>
      </w:pPr>
      <w:r>
        <w:t>CONTROL REQUIREMENTS</w:t>
      </w:r>
    </w:p>
    <w:p w14:paraId="7770CA03" w14:textId="77777777" w:rsidR="008112F8" w:rsidRDefault="008112F8" w:rsidP="008112F8"/>
    <w:p w14:paraId="3D02C64F" w14:textId="77777777" w:rsidR="008112F8" w:rsidRDefault="008112F8" w:rsidP="008112F8"/>
    <w:p w14:paraId="2E7E89DC" w14:textId="77777777" w:rsidR="008112F8" w:rsidRDefault="008112F8" w:rsidP="008112F8">
      <w:pPr>
        <w:pStyle w:val="Heading2"/>
        <w:numPr>
          <w:ilvl w:val="0"/>
          <w:numId w:val="0"/>
        </w:numPr>
        <w:ind w:left="851" w:hanging="851"/>
      </w:pPr>
      <w:r>
        <w:t>SYSTEM DRAWINGS / SCHEMATICS</w:t>
      </w:r>
    </w:p>
    <w:p w14:paraId="477B8980" w14:textId="77777777" w:rsidR="008112F8" w:rsidRDefault="008112F8" w:rsidP="008112F8"/>
    <w:p w14:paraId="6956BF66" w14:textId="77777777" w:rsidR="008112F8" w:rsidRDefault="008112F8" w:rsidP="008112F8">
      <w:pPr>
        <w:pStyle w:val="Heading2"/>
        <w:numPr>
          <w:ilvl w:val="0"/>
          <w:numId w:val="0"/>
        </w:numPr>
        <w:ind w:left="357" w:hanging="357"/>
      </w:pPr>
      <w:r>
        <w:t>REFERENCE SPECIFICATION CLAUSES</w:t>
      </w:r>
    </w:p>
    <w:p w14:paraId="3FF9AC55" w14:textId="77777777" w:rsidR="008112F8" w:rsidRDefault="008112F8" w:rsidP="008112F8">
      <w:r>
        <w:t>Also see the following Reference Specification SPEC-300 clauses for further details of Workmanship, materials standards, builders work standards, testing/ commissioning, and identification:</w:t>
      </w:r>
    </w:p>
    <w:p w14:paraId="68551184" w14:textId="77777777" w:rsidR="008112F8" w:rsidRDefault="00986F61" w:rsidP="008112F8">
      <w:pPr>
        <w:pStyle w:val="ListParagraph"/>
        <w:numPr>
          <w:ilvl w:val="0"/>
          <w:numId w:val="4"/>
        </w:numPr>
      </w:pPr>
      <w:r>
        <w:t>PR_65_52_00_00</w:t>
      </w:r>
      <w:r w:rsidR="008112F8">
        <w:t xml:space="preserve"> PIPELINES</w:t>
      </w:r>
    </w:p>
    <w:p w14:paraId="228DF096" w14:textId="77777777" w:rsidR="008112F8" w:rsidRDefault="00986F61" w:rsidP="008112F8">
      <w:pPr>
        <w:pStyle w:val="ListParagraph"/>
        <w:numPr>
          <w:ilvl w:val="0"/>
          <w:numId w:val="4"/>
        </w:numPr>
      </w:pPr>
      <w:r>
        <w:t>PR_20_85_00_00</w:t>
      </w:r>
      <w:r w:rsidR="008112F8">
        <w:t xml:space="preserve"> PIPELINE ANCILLARIES</w:t>
      </w:r>
    </w:p>
    <w:p w14:paraId="3A537918" w14:textId="77777777" w:rsidR="008112F8" w:rsidRDefault="00986F61" w:rsidP="008112F8">
      <w:pPr>
        <w:pStyle w:val="ListParagraph"/>
        <w:numPr>
          <w:ilvl w:val="0"/>
          <w:numId w:val="4"/>
        </w:numPr>
      </w:pPr>
      <w:r>
        <w:t>PR_65_53_00_00</w:t>
      </w:r>
      <w:r w:rsidR="008112F8">
        <w:t xml:space="preserve"> PUMPS</w:t>
      </w:r>
    </w:p>
    <w:p w14:paraId="2F5955F3" w14:textId="77777777" w:rsidR="008112F8" w:rsidRDefault="00986F61" w:rsidP="008112F8">
      <w:pPr>
        <w:pStyle w:val="ListParagraph"/>
        <w:numPr>
          <w:ilvl w:val="0"/>
          <w:numId w:val="4"/>
        </w:numPr>
      </w:pPr>
      <w:r>
        <w:t>PR_60_60_38_00</w:t>
      </w:r>
      <w:r w:rsidR="008112F8">
        <w:t xml:space="preserve"> STORAGE CYLINDERS AND CALORIFIERS </w:t>
      </w:r>
    </w:p>
    <w:p w14:paraId="11432904" w14:textId="77777777" w:rsidR="008112F8" w:rsidRDefault="00986F61" w:rsidP="008112F8">
      <w:pPr>
        <w:pStyle w:val="ListParagraph"/>
        <w:numPr>
          <w:ilvl w:val="0"/>
          <w:numId w:val="4"/>
        </w:numPr>
      </w:pPr>
      <w:r>
        <w:t>PR_60_55_96_00</w:t>
      </w:r>
      <w:r w:rsidR="008112F8">
        <w:t xml:space="preserve"> CLEANING AND CHEMICAL TREATMENT</w:t>
      </w:r>
      <w:r w:rsidR="008112F8" w:rsidRPr="003844F1">
        <w:t xml:space="preserve"> </w:t>
      </w:r>
    </w:p>
    <w:p w14:paraId="58893AD8" w14:textId="77777777" w:rsidR="008112F8" w:rsidRDefault="00986F61" w:rsidP="008112F8">
      <w:pPr>
        <w:pStyle w:val="ListParagraph"/>
        <w:numPr>
          <w:ilvl w:val="0"/>
          <w:numId w:val="4"/>
        </w:numPr>
      </w:pPr>
      <w:r>
        <w:t>PR_25_31_48_00</w:t>
      </w:r>
      <w:r w:rsidR="008112F8">
        <w:t xml:space="preserve"> THERMAL INSULATION</w:t>
      </w:r>
    </w:p>
    <w:p w14:paraId="23A359BF" w14:textId="77777777" w:rsidR="008112F8" w:rsidRDefault="00986F61" w:rsidP="008112F8">
      <w:pPr>
        <w:pStyle w:val="ListParagraph"/>
        <w:numPr>
          <w:ilvl w:val="0"/>
          <w:numId w:val="4"/>
        </w:numPr>
      </w:pPr>
      <w:r>
        <w:t xml:space="preserve">AC_60_00_00_00 </w:t>
      </w:r>
      <w:r w:rsidR="008112F8">
        <w:t xml:space="preserve"> TESTING AND COMMISSIONING</w:t>
      </w:r>
    </w:p>
    <w:p w14:paraId="4CB6AFBB" w14:textId="77777777" w:rsidR="008112F8" w:rsidRDefault="00986F61" w:rsidP="008112F8">
      <w:pPr>
        <w:pStyle w:val="ListParagraph"/>
        <w:numPr>
          <w:ilvl w:val="0"/>
          <w:numId w:val="4"/>
        </w:numPr>
      </w:pPr>
      <w:r>
        <w:t>PR_80_77_94_00</w:t>
      </w:r>
      <w:r w:rsidR="008112F8">
        <w:t xml:space="preserve"> VIBRATION ISOLATION MOUNTINGS</w:t>
      </w:r>
    </w:p>
    <w:p w14:paraId="17806D61" w14:textId="77777777" w:rsidR="008112F8" w:rsidRDefault="00986F61" w:rsidP="008112F8">
      <w:pPr>
        <w:pStyle w:val="ListParagraph"/>
        <w:numPr>
          <w:ilvl w:val="0"/>
          <w:numId w:val="4"/>
        </w:numPr>
      </w:pPr>
      <w:r>
        <w:t>PR_40_10_57_26</w:t>
      </w:r>
      <w:r w:rsidR="008112F8">
        <w:t xml:space="preserve"> IDENTIFICATION - MECHANICAL</w:t>
      </w:r>
    </w:p>
    <w:p w14:paraId="34F0F0EA" w14:textId="77777777" w:rsidR="008112F8" w:rsidRDefault="003D44FA" w:rsidP="008112F8">
      <w:pPr>
        <w:pStyle w:val="ListParagraph"/>
        <w:numPr>
          <w:ilvl w:val="0"/>
          <w:numId w:val="4"/>
        </w:numPr>
      </w:pPr>
      <w:r>
        <w:t>PR_20_29_00_00</w:t>
      </w:r>
      <w:r w:rsidR="008112F8">
        <w:t xml:space="preserve"> FIXING TO BUILDING FABRIC</w:t>
      </w:r>
    </w:p>
    <w:p w14:paraId="1A571036" w14:textId="77777777" w:rsidR="008112F8" w:rsidRPr="00652D23" w:rsidRDefault="003D44FA" w:rsidP="008112F8">
      <w:pPr>
        <w:pStyle w:val="ListParagraph"/>
        <w:numPr>
          <w:ilvl w:val="0"/>
          <w:numId w:val="4"/>
        </w:numPr>
        <w:rPr>
          <w:rFonts w:asciiTheme="majorHAnsi" w:eastAsiaTheme="majorEastAsia" w:hAnsiTheme="majorHAnsi" w:cstheme="majorBidi"/>
          <w:b/>
          <w:bCs/>
          <w:caps/>
          <w:sz w:val="28"/>
          <w:szCs w:val="28"/>
        </w:rPr>
      </w:pPr>
      <w:r>
        <w:t>PR_35_31_68_72</w:t>
      </w:r>
      <w:r w:rsidR="008112F8">
        <w:t xml:space="preserve"> PAINTING AND ANTI-CORROSION TREATMENTS</w:t>
      </w:r>
      <w:r w:rsidR="008112F8">
        <w:br w:type="page"/>
      </w:r>
    </w:p>
    <w:p w14:paraId="19159ADF" w14:textId="77777777" w:rsidR="008112F8" w:rsidRDefault="008112F8" w:rsidP="008112F8">
      <w:pPr>
        <w:pStyle w:val="Heading1"/>
        <w:numPr>
          <w:ilvl w:val="0"/>
          <w:numId w:val="0"/>
        </w:numPr>
        <w:ind w:left="851" w:hanging="851"/>
      </w:pPr>
      <w:bookmarkStart w:id="100" w:name="_Toc15913776"/>
      <w:r w:rsidRPr="00997014">
        <w:rPr>
          <w:noProof/>
          <w:color w:val="0070C0"/>
          <w:lang w:eastAsia="en-GB"/>
        </w:rPr>
        <mc:AlternateContent>
          <mc:Choice Requires="wps">
            <w:drawing>
              <wp:anchor distT="0" distB="36195" distL="114300" distR="114300" simplePos="0" relativeHeight="251803648" behindDoc="0" locked="1" layoutInCell="1" allowOverlap="1" wp14:anchorId="04CB219A" wp14:editId="7FD4BC07">
                <wp:simplePos x="0" y="0"/>
                <wp:positionH relativeFrom="column">
                  <wp:posOffset>3175</wp:posOffset>
                </wp:positionH>
                <wp:positionV relativeFrom="paragraph">
                  <wp:posOffset>215900</wp:posOffset>
                </wp:positionV>
                <wp:extent cx="2070000" cy="0"/>
                <wp:effectExtent l="0" t="19050" r="6985" b="19050"/>
                <wp:wrapNone/>
                <wp:docPr id="74" name="Straight Connector 74"/>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779A4A" id="Straight Connector 74" o:spid="_x0000_s1026" style="position:absolute;z-index:251803648;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HcW&#10;0yPeAQAAKAQAAA4AAAAAAAAAAAAAAAAALgIAAGRycy9lMm9Eb2MueG1sUEsBAi0AFAAGAAgAAAAh&#10;AAMpz1vZAAAABgEAAA8AAAAAAAAAAAAAAAAAOAQAAGRycy9kb3ducmV2LnhtbFBLBQYAAAAABAAE&#10;APMAAAA+BQAAAAA=&#10;" strokecolor="black [3213]" strokeweight="3pt">
                <w10:anchorlock/>
              </v:line>
            </w:pict>
          </mc:Fallback>
        </mc:AlternateContent>
      </w:r>
      <w:r w:rsidRPr="00997014">
        <w:rPr>
          <w:color w:val="0070C0"/>
          <w:lang w:eastAsia="en-GB"/>
        </w:rPr>
        <w:t>Ss_60_40_17_94</w:t>
      </w:r>
      <w:r>
        <w:tab/>
        <w:t>VRF System</w:t>
      </w:r>
      <w:bookmarkEnd w:id="100"/>
    </w:p>
    <w:p w14:paraId="6CE319C7" w14:textId="77777777" w:rsidR="008112F8" w:rsidRDefault="008112F8" w:rsidP="008112F8">
      <w:pPr>
        <w:pStyle w:val="Heading2"/>
        <w:numPr>
          <w:ilvl w:val="0"/>
          <w:numId w:val="0"/>
        </w:numPr>
        <w:ind w:left="851" w:hanging="851"/>
      </w:pPr>
      <w:r>
        <w:t>PERFORMANCE OBJECTIVES</w:t>
      </w:r>
    </w:p>
    <w:p w14:paraId="5F60CD0B" w14:textId="77777777" w:rsidR="008112F8" w:rsidRDefault="008112F8" w:rsidP="008112F8"/>
    <w:p w14:paraId="1FA7129D" w14:textId="77777777" w:rsidR="008112F8" w:rsidRDefault="008112F8" w:rsidP="008112F8"/>
    <w:p w14:paraId="6781CEED" w14:textId="77777777" w:rsidR="008112F8" w:rsidRDefault="008112F8" w:rsidP="008112F8">
      <w:pPr>
        <w:pStyle w:val="Heading2"/>
        <w:numPr>
          <w:ilvl w:val="0"/>
          <w:numId w:val="0"/>
        </w:numPr>
        <w:ind w:left="851" w:hanging="851"/>
      </w:pPr>
      <w:r>
        <w:t>DESIGN PARAMETERS</w:t>
      </w:r>
    </w:p>
    <w:p w14:paraId="79EC3548" w14:textId="77777777" w:rsidR="00172850" w:rsidRDefault="00172850" w:rsidP="00172850">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172850" w:rsidRPr="003D27CF" w14:paraId="75C36865" w14:textId="77777777" w:rsidTr="000C32C1">
        <w:trPr>
          <w:cnfStyle w:val="100000000000" w:firstRow="1" w:lastRow="0" w:firstColumn="0" w:lastColumn="0" w:oddVBand="0" w:evenVBand="0" w:oddHBand="0" w:evenHBand="0" w:firstRowFirstColumn="0" w:firstRowLastColumn="0" w:lastRowFirstColumn="0" w:lastRowLastColumn="0"/>
        </w:trPr>
        <w:tc>
          <w:tcPr>
            <w:tcW w:w="2405" w:type="dxa"/>
          </w:tcPr>
          <w:p w14:paraId="75C50D87" w14:textId="77777777" w:rsidR="00172850" w:rsidRPr="003D27CF" w:rsidRDefault="00172850" w:rsidP="000C32C1">
            <w:pPr>
              <w:spacing w:before="0" w:beforeAutospacing="0" w:after="240" w:afterAutospacing="0" w:line="240" w:lineRule="atLeast"/>
              <w:rPr>
                <w:b w:val="0"/>
              </w:rPr>
            </w:pPr>
            <w:r w:rsidRPr="003D27CF">
              <w:rPr>
                <w:b w:val="0"/>
              </w:rPr>
              <w:t xml:space="preserve">Statutory Acts </w:t>
            </w:r>
          </w:p>
        </w:tc>
        <w:tc>
          <w:tcPr>
            <w:tcW w:w="6769" w:type="dxa"/>
            <w:gridSpan w:val="3"/>
          </w:tcPr>
          <w:p w14:paraId="23A4F658" w14:textId="77777777" w:rsidR="00172850" w:rsidRDefault="00172850"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 xml:space="preserve">Regulations </w:t>
            </w:r>
          </w:p>
          <w:p w14:paraId="0A8B6304" w14:textId="77777777" w:rsidR="00172850" w:rsidRPr="00050951" w:rsidRDefault="00172850" w:rsidP="000C32C1">
            <w:pPr>
              <w:rPr>
                <w:b w:val="0"/>
              </w:rPr>
            </w:pPr>
            <w:r w:rsidRPr="00050951">
              <w:rPr>
                <w:b w:val="0"/>
              </w:rPr>
              <w:t>Pressure Equipment Directive (PED) 97/23/EC, implemented in the UK through the Pressure Equipment Regulations 1999</w:t>
            </w:r>
          </w:p>
          <w:p w14:paraId="20624A26" w14:textId="77777777" w:rsidR="00172850" w:rsidRPr="00050951" w:rsidRDefault="00172850" w:rsidP="000C32C1">
            <w:pPr>
              <w:rPr>
                <w:b w:val="0"/>
              </w:rPr>
            </w:pPr>
            <w:r w:rsidRPr="00050951">
              <w:rPr>
                <w:b w:val="0"/>
              </w:rPr>
              <w:t>Environmental Protection Act 1990, Environmental Protection Regulations 1991, Clean Air Act 1993</w:t>
            </w:r>
          </w:p>
        </w:tc>
      </w:tr>
      <w:tr w:rsidR="00172850" w:rsidRPr="003D27CF" w14:paraId="21E3DA89" w14:textId="77777777" w:rsidTr="000C32C1">
        <w:tc>
          <w:tcPr>
            <w:tcW w:w="2405" w:type="dxa"/>
          </w:tcPr>
          <w:p w14:paraId="6488EDAA" w14:textId="77777777" w:rsidR="00172850" w:rsidRPr="003D27CF" w:rsidRDefault="00172850" w:rsidP="000C32C1">
            <w:pPr>
              <w:spacing w:before="0" w:beforeAutospacing="0" w:after="240" w:afterAutospacing="0" w:line="240" w:lineRule="atLeast"/>
            </w:pPr>
            <w:r w:rsidRPr="003D27CF">
              <w:t xml:space="preserve">Building Control / Local Authority requirements </w:t>
            </w:r>
          </w:p>
        </w:tc>
        <w:tc>
          <w:tcPr>
            <w:tcW w:w="6769" w:type="dxa"/>
            <w:gridSpan w:val="3"/>
          </w:tcPr>
          <w:p w14:paraId="74128013" w14:textId="77777777" w:rsidR="00172850" w:rsidRPr="0038416A" w:rsidRDefault="00172850" w:rsidP="000C32C1">
            <w:pPr>
              <w:spacing w:before="0" w:beforeAutospacing="0" w:after="240" w:afterAutospacing="0" w:line="240" w:lineRule="atLeast"/>
            </w:pPr>
            <w:commentRangeStart w:id="101"/>
            <w:r w:rsidRPr="0038416A">
              <w:t xml:space="preserve">The Building Regulations Approved Documents </w:t>
            </w:r>
            <w:r>
              <w:t>(latest version)</w:t>
            </w:r>
          </w:p>
          <w:p w14:paraId="04C859A2" w14:textId="77777777" w:rsidR="00172850" w:rsidRDefault="00172850" w:rsidP="000C32C1">
            <w:pPr>
              <w:numPr>
                <w:ilvl w:val="0"/>
                <w:numId w:val="7"/>
              </w:numPr>
              <w:spacing w:before="0" w:beforeAutospacing="0" w:after="240" w:afterAutospacing="0" w:line="240" w:lineRule="atLeast"/>
              <w:contextualSpacing/>
            </w:pPr>
            <w:r>
              <w:t xml:space="preserve">Part L1a </w:t>
            </w:r>
            <w:r w:rsidRPr="0038416A">
              <w:t>Conservation of fuel and power in new dwellings</w:t>
            </w:r>
          </w:p>
          <w:p w14:paraId="152351BA" w14:textId="77777777" w:rsidR="00172850" w:rsidRDefault="00172850" w:rsidP="000C32C1">
            <w:pPr>
              <w:numPr>
                <w:ilvl w:val="0"/>
                <w:numId w:val="7"/>
              </w:numPr>
              <w:spacing w:before="0" w:beforeAutospacing="0" w:after="240" w:afterAutospacing="0" w:line="240" w:lineRule="atLeast"/>
              <w:contextualSpacing/>
            </w:pPr>
            <w:r>
              <w:t xml:space="preserve">Part L1b </w:t>
            </w:r>
            <w:r w:rsidRPr="0038416A">
              <w:t xml:space="preserve">Conservation of fuel and power in </w:t>
            </w:r>
            <w:r>
              <w:t>existing</w:t>
            </w:r>
            <w:r w:rsidRPr="0038416A">
              <w:t xml:space="preserve"> dwellings</w:t>
            </w:r>
          </w:p>
          <w:p w14:paraId="0703170E" w14:textId="77777777" w:rsidR="00172850" w:rsidRDefault="00172850" w:rsidP="000C32C1">
            <w:pPr>
              <w:numPr>
                <w:ilvl w:val="0"/>
                <w:numId w:val="7"/>
              </w:numPr>
              <w:spacing w:before="0" w:beforeAutospacing="0" w:after="240" w:afterAutospacing="0" w:line="240" w:lineRule="atLeast"/>
              <w:contextualSpacing/>
            </w:pPr>
            <w:r>
              <w:t xml:space="preserve">Part L2a </w:t>
            </w:r>
            <w:r w:rsidRPr="0038416A">
              <w:t xml:space="preserve">Conservation of fuel and power in new </w:t>
            </w:r>
            <w:r>
              <w:t xml:space="preserve">buildings other than </w:t>
            </w:r>
            <w:r w:rsidRPr="0038416A">
              <w:t>dwellings</w:t>
            </w:r>
          </w:p>
          <w:p w14:paraId="1C981655" w14:textId="77777777" w:rsidR="00172850" w:rsidRPr="0038416A" w:rsidRDefault="00172850" w:rsidP="000C32C1">
            <w:pPr>
              <w:numPr>
                <w:ilvl w:val="0"/>
                <w:numId w:val="7"/>
              </w:numPr>
              <w:spacing w:before="0" w:beforeAutospacing="0" w:after="240" w:afterAutospacing="0" w:line="240" w:lineRule="atLeast"/>
              <w:contextualSpacing/>
            </w:pPr>
            <w:r>
              <w:t xml:space="preserve">Part L2b </w:t>
            </w:r>
            <w:r w:rsidRPr="0038416A">
              <w:t xml:space="preserve">Conservation of fuel and power in </w:t>
            </w:r>
            <w:r>
              <w:t>existing</w:t>
            </w:r>
            <w:r w:rsidRPr="0038416A">
              <w:t xml:space="preserve"> </w:t>
            </w:r>
            <w:r>
              <w:t xml:space="preserve">buildings other than </w:t>
            </w:r>
            <w:r w:rsidRPr="0038416A">
              <w:t>dwellings</w:t>
            </w:r>
          </w:p>
          <w:p w14:paraId="119D6EBC" w14:textId="77777777" w:rsidR="00172850" w:rsidRPr="0038416A" w:rsidRDefault="00172850" w:rsidP="000C32C1">
            <w:pPr>
              <w:numPr>
                <w:ilvl w:val="0"/>
                <w:numId w:val="7"/>
              </w:numPr>
              <w:spacing w:before="0" w:beforeAutospacing="0" w:after="240" w:afterAutospacing="0" w:line="240" w:lineRule="atLeast"/>
              <w:contextualSpacing/>
            </w:pPr>
            <w:r>
              <w:t>Domestic Building Services Compliance Guide</w:t>
            </w:r>
          </w:p>
          <w:p w14:paraId="5FADCA15" w14:textId="77777777" w:rsidR="00172850" w:rsidRDefault="00172850" w:rsidP="000C32C1">
            <w:pPr>
              <w:numPr>
                <w:ilvl w:val="0"/>
                <w:numId w:val="7"/>
              </w:numPr>
              <w:spacing w:before="0" w:beforeAutospacing="0" w:after="240" w:afterAutospacing="0" w:line="240" w:lineRule="atLeast"/>
              <w:contextualSpacing/>
            </w:pPr>
            <w:r w:rsidRPr="0038416A">
              <w:t>Non-Domestic Building Services Compliance Guide</w:t>
            </w:r>
            <w:commentRangeEnd w:id="101"/>
            <w:r>
              <w:rPr>
                <w:rStyle w:val="CommentReference"/>
              </w:rPr>
              <w:commentReference w:id="101"/>
            </w:r>
          </w:p>
          <w:p w14:paraId="292E72C7" w14:textId="77777777" w:rsidR="00172850" w:rsidRDefault="00172850" w:rsidP="000C32C1">
            <w:pPr>
              <w:spacing w:before="0" w:beforeAutospacing="0" w:after="240" w:afterAutospacing="0" w:line="240" w:lineRule="atLeast"/>
              <w:contextualSpacing/>
            </w:pPr>
          </w:p>
          <w:p w14:paraId="75F60C63" w14:textId="77777777" w:rsidR="00172850" w:rsidRDefault="00172850" w:rsidP="000C32C1">
            <w:pPr>
              <w:spacing w:before="0" w:beforeAutospacing="0" w:after="240" w:afterAutospacing="0" w:line="240" w:lineRule="atLeast"/>
            </w:pPr>
            <w:r>
              <w:t>The Scottish Building Standards</w:t>
            </w:r>
          </w:p>
          <w:p w14:paraId="7B4638D5" w14:textId="77777777" w:rsidR="00172850" w:rsidRDefault="00172850" w:rsidP="000C32C1">
            <w:pPr>
              <w:pStyle w:val="ListParagraph"/>
              <w:numPr>
                <w:ilvl w:val="0"/>
                <w:numId w:val="7"/>
              </w:numPr>
            </w:pPr>
            <w:r>
              <w:t>Section 2 (Fire)</w:t>
            </w:r>
          </w:p>
          <w:p w14:paraId="4FFF41C8" w14:textId="77777777" w:rsidR="00172850" w:rsidRDefault="00172850" w:rsidP="000C32C1">
            <w:pPr>
              <w:pStyle w:val="ListParagraph"/>
              <w:numPr>
                <w:ilvl w:val="0"/>
                <w:numId w:val="7"/>
              </w:numPr>
            </w:pPr>
            <w:r>
              <w:t>Section 3 (Environment)</w:t>
            </w:r>
          </w:p>
          <w:p w14:paraId="0E8B7FFC" w14:textId="77777777" w:rsidR="00172850" w:rsidRDefault="00172850" w:rsidP="000C32C1">
            <w:pPr>
              <w:numPr>
                <w:ilvl w:val="0"/>
                <w:numId w:val="7"/>
              </w:numPr>
              <w:spacing w:before="0" w:beforeAutospacing="0" w:after="240" w:afterAutospacing="0" w:line="240" w:lineRule="atLeast"/>
              <w:contextualSpacing/>
            </w:pPr>
            <w:r>
              <w:t>Section 4 (Safety)</w:t>
            </w:r>
            <w:commentRangeStart w:id="102"/>
            <w:commentRangeEnd w:id="102"/>
            <w:r w:rsidRPr="003D0CF8">
              <w:commentReference w:id="102"/>
            </w:r>
          </w:p>
          <w:p w14:paraId="18B9905C" w14:textId="77777777" w:rsidR="00172850" w:rsidRPr="0038416A" w:rsidRDefault="00172850" w:rsidP="000C32C1">
            <w:pPr>
              <w:numPr>
                <w:ilvl w:val="0"/>
                <w:numId w:val="7"/>
              </w:numPr>
              <w:spacing w:before="0" w:beforeAutospacing="0" w:after="240" w:afterAutospacing="0" w:line="240" w:lineRule="atLeast"/>
              <w:contextualSpacing/>
            </w:pPr>
            <w:r w:rsidRPr="00187245">
              <w:t>Section 6 (Energy)</w:t>
            </w:r>
          </w:p>
        </w:tc>
      </w:tr>
      <w:tr w:rsidR="00172850" w:rsidRPr="003D27CF" w14:paraId="08E66D83" w14:textId="77777777" w:rsidTr="000C32C1">
        <w:tc>
          <w:tcPr>
            <w:tcW w:w="2405" w:type="dxa"/>
          </w:tcPr>
          <w:p w14:paraId="3D438DB1" w14:textId="77777777" w:rsidR="00172850" w:rsidRPr="003D27CF" w:rsidRDefault="00172850" w:rsidP="000C32C1">
            <w:pPr>
              <w:spacing w:before="0" w:beforeAutospacing="0" w:after="240" w:afterAutospacing="0" w:line="240" w:lineRule="atLeast"/>
            </w:pPr>
            <w:r w:rsidRPr="003D27CF">
              <w:t xml:space="preserve">Industry standards </w:t>
            </w:r>
          </w:p>
        </w:tc>
        <w:tc>
          <w:tcPr>
            <w:tcW w:w="6769" w:type="dxa"/>
            <w:gridSpan w:val="3"/>
          </w:tcPr>
          <w:p w14:paraId="639F838F" w14:textId="77777777" w:rsidR="00172850" w:rsidRPr="0038416A" w:rsidRDefault="00172850" w:rsidP="000C32C1">
            <w:pPr>
              <w:spacing w:before="0" w:beforeAutospacing="0" w:after="240" w:afterAutospacing="0" w:line="240" w:lineRule="atLeast"/>
            </w:pPr>
            <w:r w:rsidRPr="0038416A">
              <w:t>Chartered Institute of Building Services Engineers (CIBSE)</w:t>
            </w:r>
          </w:p>
          <w:p w14:paraId="7986F0FE" w14:textId="77777777" w:rsidR="00172850" w:rsidRDefault="00172850" w:rsidP="000C32C1">
            <w:pPr>
              <w:numPr>
                <w:ilvl w:val="0"/>
                <w:numId w:val="17"/>
              </w:numPr>
              <w:spacing w:before="0" w:beforeAutospacing="0" w:after="240" w:afterAutospacing="0" w:line="240" w:lineRule="atLeast"/>
              <w:contextualSpacing/>
            </w:pPr>
            <w:r>
              <w:t>Commissioning Code R 2002</w:t>
            </w:r>
          </w:p>
          <w:p w14:paraId="48D83DA1" w14:textId="77777777" w:rsidR="00172850" w:rsidRDefault="00172850" w:rsidP="000C32C1">
            <w:pPr>
              <w:numPr>
                <w:ilvl w:val="0"/>
                <w:numId w:val="17"/>
              </w:numPr>
              <w:spacing w:before="0" w:beforeAutospacing="0" w:after="240" w:afterAutospacing="0" w:line="240" w:lineRule="atLeast"/>
              <w:contextualSpacing/>
            </w:pPr>
            <w:r w:rsidRPr="0038416A">
              <w:t>CIBSE </w:t>
            </w:r>
            <w:r>
              <w:t>A</w:t>
            </w:r>
            <w:r w:rsidRPr="0038416A">
              <w:t> guide</w:t>
            </w:r>
          </w:p>
          <w:p w14:paraId="2AC11EFC" w14:textId="77777777" w:rsidR="00172850" w:rsidRDefault="00172850" w:rsidP="000C32C1">
            <w:pPr>
              <w:numPr>
                <w:ilvl w:val="0"/>
                <w:numId w:val="17"/>
              </w:numPr>
              <w:spacing w:before="0" w:beforeAutospacing="0" w:after="240" w:afterAutospacing="0" w:line="240" w:lineRule="atLeast"/>
              <w:contextualSpacing/>
            </w:pPr>
            <w:r w:rsidRPr="0038416A">
              <w:t>CIBSE B guide</w:t>
            </w:r>
          </w:p>
          <w:p w14:paraId="4DCE66B0" w14:textId="77777777" w:rsidR="00172850" w:rsidRDefault="00172850" w:rsidP="000C32C1">
            <w:pPr>
              <w:numPr>
                <w:ilvl w:val="0"/>
                <w:numId w:val="17"/>
              </w:numPr>
              <w:spacing w:before="0" w:beforeAutospacing="0" w:after="240" w:afterAutospacing="0" w:line="240" w:lineRule="atLeast"/>
              <w:contextualSpacing/>
            </w:pPr>
            <w:r>
              <w:t>CIBSE C</w:t>
            </w:r>
            <w:r w:rsidRPr="0038416A">
              <w:t> guide</w:t>
            </w:r>
          </w:p>
          <w:p w14:paraId="0246502C" w14:textId="77777777" w:rsidR="00172850" w:rsidRDefault="00172850" w:rsidP="000C32C1">
            <w:pPr>
              <w:numPr>
                <w:ilvl w:val="0"/>
                <w:numId w:val="17"/>
              </w:numPr>
              <w:spacing w:before="0" w:beforeAutospacing="0" w:after="240" w:afterAutospacing="0" w:line="240" w:lineRule="atLeast"/>
              <w:contextualSpacing/>
            </w:pPr>
            <w:r>
              <w:t>KS13 Refrigeration</w:t>
            </w:r>
          </w:p>
          <w:p w14:paraId="5E7E607B" w14:textId="77777777" w:rsidR="00172850" w:rsidRDefault="00172850" w:rsidP="000C32C1">
            <w:pPr>
              <w:numPr>
                <w:ilvl w:val="0"/>
                <w:numId w:val="17"/>
              </w:numPr>
              <w:spacing w:before="0" w:beforeAutospacing="0" w:after="240" w:afterAutospacing="0" w:line="240" w:lineRule="atLeast"/>
              <w:contextualSpacing/>
            </w:pPr>
            <w:r>
              <w:t>TM44 Inspection of Air Conditioning Systems</w:t>
            </w:r>
          </w:p>
          <w:p w14:paraId="314826E1" w14:textId="77777777" w:rsidR="00172850" w:rsidRPr="0038416A" w:rsidRDefault="00172850" w:rsidP="000C32C1">
            <w:pPr>
              <w:spacing w:before="0" w:beforeAutospacing="0" w:after="240" w:afterAutospacing="0" w:line="240" w:lineRule="atLeast"/>
              <w:contextualSpacing/>
            </w:pPr>
          </w:p>
          <w:p w14:paraId="38084833" w14:textId="77777777" w:rsidR="00172850" w:rsidRPr="0038416A" w:rsidRDefault="00172850" w:rsidP="000C32C1">
            <w:pPr>
              <w:spacing w:before="0" w:beforeAutospacing="0" w:after="240" w:afterAutospacing="0" w:line="240" w:lineRule="atLeast"/>
            </w:pPr>
            <w:r w:rsidRPr="0038416A">
              <w:t>Building Services Research and Information Association (BSRIA)</w:t>
            </w:r>
          </w:p>
          <w:p w14:paraId="30C6AACA" w14:textId="77777777" w:rsidR="00172850" w:rsidRDefault="00172850" w:rsidP="000C32C1">
            <w:pPr>
              <w:numPr>
                <w:ilvl w:val="0"/>
                <w:numId w:val="10"/>
              </w:numPr>
              <w:spacing w:before="0" w:beforeAutospacing="0" w:after="240" w:afterAutospacing="0" w:line="240" w:lineRule="atLeast"/>
              <w:contextualSpacing/>
            </w:pPr>
            <w:r w:rsidRPr="00D75775">
              <w:t>Commissioning HVAC Systems: Guidance on the division of responsibilities (TM 1/88.1)</w:t>
            </w:r>
          </w:p>
          <w:p w14:paraId="5092CE30" w14:textId="77777777" w:rsidR="00172850" w:rsidRDefault="00172850" w:rsidP="000C32C1">
            <w:pPr>
              <w:numPr>
                <w:ilvl w:val="0"/>
                <w:numId w:val="10"/>
              </w:numPr>
              <w:spacing w:before="0" w:beforeAutospacing="0" w:after="240" w:afterAutospacing="0" w:line="240" w:lineRule="atLeast"/>
              <w:contextualSpacing/>
            </w:pPr>
            <w:r>
              <w:t>Commissioning Management (AG 5/2002)</w:t>
            </w:r>
          </w:p>
          <w:p w14:paraId="2AFCFA3B" w14:textId="77777777" w:rsidR="00172850" w:rsidRDefault="00172850" w:rsidP="000C32C1">
            <w:pPr>
              <w:numPr>
                <w:ilvl w:val="0"/>
                <w:numId w:val="10"/>
              </w:numPr>
              <w:spacing w:before="0" w:beforeAutospacing="0" w:after="240" w:afterAutospacing="0" w:line="240" w:lineRule="atLeast"/>
              <w:contextualSpacing/>
            </w:pPr>
            <w:r w:rsidRPr="0007718D">
              <w:t>VRF based air conditioning systems - performance, installation and operation notes (TN10/97)</w:t>
            </w:r>
          </w:p>
          <w:p w14:paraId="46186766" w14:textId="77777777" w:rsidR="00172850" w:rsidRPr="0038416A" w:rsidRDefault="00172850" w:rsidP="000C32C1">
            <w:pPr>
              <w:numPr>
                <w:ilvl w:val="0"/>
                <w:numId w:val="10"/>
              </w:numPr>
              <w:spacing w:before="0" w:beforeAutospacing="0" w:after="240" w:afterAutospacing="0" w:line="240" w:lineRule="atLeast"/>
              <w:contextualSpacing/>
            </w:pPr>
            <w:r>
              <w:t>Commissioning of Pipe Work Systems (AG 20/95)</w:t>
            </w:r>
          </w:p>
          <w:p w14:paraId="31439636" w14:textId="77777777" w:rsidR="00172850" w:rsidRPr="0038416A" w:rsidRDefault="00172850" w:rsidP="000C32C1">
            <w:pPr>
              <w:numPr>
                <w:ilvl w:val="0"/>
                <w:numId w:val="10"/>
              </w:numPr>
              <w:spacing w:before="0" w:beforeAutospacing="0" w:after="240" w:afterAutospacing="0" w:line="240" w:lineRule="atLeast"/>
              <w:contextualSpacing/>
            </w:pPr>
            <w:r w:rsidRPr="0038416A">
              <w:t>Pre-Commission Cleaning of Pipework Systems (BG 29/2012)</w:t>
            </w:r>
          </w:p>
        </w:tc>
      </w:tr>
      <w:tr w:rsidR="00172850" w:rsidRPr="003D27CF" w14:paraId="70AE44C0" w14:textId="77777777" w:rsidTr="000C32C1">
        <w:tc>
          <w:tcPr>
            <w:tcW w:w="2405" w:type="dxa"/>
          </w:tcPr>
          <w:p w14:paraId="0B03F08B" w14:textId="77777777" w:rsidR="00172850" w:rsidRPr="0038416A" w:rsidRDefault="00172850" w:rsidP="000C32C1">
            <w:pPr>
              <w:spacing w:before="0" w:beforeAutospacing="0" w:after="0" w:afterAutospacing="0" w:line="240" w:lineRule="atLeast"/>
            </w:pPr>
            <w:r w:rsidRPr="0038416A">
              <w:t xml:space="preserve">British Standards </w:t>
            </w:r>
          </w:p>
        </w:tc>
        <w:tc>
          <w:tcPr>
            <w:tcW w:w="1418" w:type="dxa"/>
          </w:tcPr>
          <w:p w14:paraId="312FAF95" w14:textId="77777777" w:rsidR="00172850" w:rsidRPr="0038416A" w:rsidRDefault="00172850" w:rsidP="000C32C1">
            <w:pPr>
              <w:spacing w:after="0" w:afterAutospacing="0"/>
            </w:pPr>
            <w:r w:rsidRPr="0038416A">
              <w:t>BS 5422</w:t>
            </w:r>
          </w:p>
        </w:tc>
        <w:tc>
          <w:tcPr>
            <w:tcW w:w="850" w:type="dxa"/>
          </w:tcPr>
          <w:p w14:paraId="0D6FAB9E" w14:textId="77777777" w:rsidR="00172850" w:rsidRPr="0038416A" w:rsidRDefault="00172850" w:rsidP="000C32C1">
            <w:pPr>
              <w:spacing w:after="0" w:afterAutospacing="0"/>
            </w:pPr>
            <w:r>
              <w:t>2009</w:t>
            </w:r>
          </w:p>
        </w:tc>
        <w:tc>
          <w:tcPr>
            <w:tcW w:w="4501" w:type="dxa"/>
          </w:tcPr>
          <w:p w14:paraId="101780A0" w14:textId="77777777" w:rsidR="00172850" w:rsidRPr="006265A2" w:rsidRDefault="00172850" w:rsidP="000C32C1">
            <w:pPr>
              <w:spacing w:after="0"/>
            </w:pPr>
            <w:r w:rsidRPr="006265A2">
              <w:t>Method for specifying thermal insulating materials for pipes, tanks, vessels, ductwork and equipment operating within the temperature range -40°C to +700°C</w:t>
            </w:r>
          </w:p>
        </w:tc>
      </w:tr>
      <w:tr w:rsidR="00172850" w:rsidRPr="003D27CF" w14:paraId="178056DF" w14:textId="77777777" w:rsidTr="000C32C1">
        <w:tc>
          <w:tcPr>
            <w:tcW w:w="2405" w:type="dxa"/>
          </w:tcPr>
          <w:p w14:paraId="689076A7" w14:textId="77777777" w:rsidR="00172850" w:rsidRPr="0038416A" w:rsidRDefault="00172850" w:rsidP="000C32C1">
            <w:pPr>
              <w:spacing w:after="0"/>
            </w:pPr>
          </w:p>
        </w:tc>
        <w:tc>
          <w:tcPr>
            <w:tcW w:w="1418" w:type="dxa"/>
          </w:tcPr>
          <w:p w14:paraId="0924DD15" w14:textId="77777777" w:rsidR="00172850" w:rsidRPr="0038416A" w:rsidRDefault="00172850" w:rsidP="000C32C1">
            <w:pPr>
              <w:spacing w:after="0"/>
            </w:pPr>
            <w:r w:rsidRPr="0038416A">
              <w:t>BS 7074</w:t>
            </w:r>
            <w:r>
              <w:t>-3</w:t>
            </w:r>
          </w:p>
        </w:tc>
        <w:tc>
          <w:tcPr>
            <w:tcW w:w="850" w:type="dxa"/>
          </w:tcPr>
          <w:p w14:paraId="66421E22" w14:textId="77777777" w:rsidR="00172850" w:rsidRPr="0038416A" w:rsidRDefault="00172850" w:rsidP="000C32C1">
            <w:pPr>
              <w:spacing w:after="0"/>
            </w:pPr>
            <w:r>
              <w:t>1989</w:t>
            </w:r>
          </w:p>
        </w:tc>
        <w:tc>
          <w:tcPr>
            <w:tcW w:w="4501" w:type="dxa"/>
          </w:tcPr>
          <w:p w14:paraId="118ADE56" w14:textId="77777777" w:rsidR="00172850" w:rsidRPr="007210BC" w:rsidRDefault="00172850" w:rsidP="000C32C1">
            <w:pPr>
              <w:spacing w:after="0"/>
            </w:pPr>
            <w:r w:rsidRPr="007210BC">
              <w:t>Application, selection and installation of expansion vessels and ancillary equipment for sealed water systems. Code of practice for chilled and condenser systems</w:t>
            </w:r>
          </w:p>
        </w:tc>
      </w:tr>
      <w:tr w:rsidR="00172850" w:rsidRPr="003D27CF" w14:paraId="7C2481B1" w14:textId="77777777" w:rsidTr="000C32C1">
        <w:tc>
          <w:tcPr>
            <w:tcW w:w="2405" w:type="dxa"/>
          </w:tcPr>
          <w:p w14:paraId="31916362" w14:textId="77777777" w:rsidR="00172850" w:rsidRPr="0038416A" w:rsidRDefault="00172850" w:rsidP="000C32C1">
            <w:pPr>
              <w:spacing w:after="0"/>
            </w:pPr>
          </w:p>
        </w:tc>
        <w:tc>
          <w:tcPr>
            <w:tcW w:w="1418" w:type="dxa"/>
          </w:tcPr>
          <w:p w14:paraId="319E6D2F" w14:textId="77777777" w:rsidR="00172850" w:rsidRPr="0038416A" w:rsidRDefault="00172850" w:rsidP="000C32C1">
            <w:pPr>
              <w:spacing w:after="0"/>
            </w:pPr>
            <w:r w:rsidRPr="006C2A27">
              <w:rPr>
                <w:rFonts w:asciiTheme="majorHAnsi" w:hAnsiTheme="majorHAnsi" w:cstheme="majorHAnsi"/>
              </w:rPr>
              <w:t>BS EN 378</w:t>
            </w:r>
          </w:p>
        </w:tc>
        <w:tc>
          <w:tcPr>
            <w:tcW w:w="850" w:type="dxa"/>
          </w:tcPr>
          <w:p w14:paraId="25CF81F6" w14:textId="77777777" w:rsidR="00172850" w:rsidRPr="0038416A" w:rsidRDefault="00172850" w:rsidP="000C32C1">
            <w:pPr>
              <w:spacing w:after="0"/>
            </w:pPr>
            <w:r>
              <w:t>2016</w:t>
            </w:r>
          </w:p>
        </w:tc>
        <w:tc>
          <w:tcPr>
            <w:tcW w:w="4501" w:type="dxa"/>
          </w:tcPr>
          <w:p w14:paraId="24B984B3" w14:textId="77777777" w:rsidR="00172850" w:rsidRPr="007210BC" w:rsidRDefault="00172850" w:rsidP="000C32C1">
            <w:pPr>
              <w:spacing w:after="0"/>
            </w:pPr>
            <w:r w:rsidRPr="007210BC">
              <w:t>Refrigerating systems and heat pumps. Safety and environmental requirements</w:t>
            </w:r>
          </w:p>
        </w:tc>
      </w:tr>
      <w:tr w:rsidR="00172850" w:rsidRPr="003D27CF" w14:paraId="46B7E8D9" w14:textId="77777777" w:rsidTr="000C32C1">
        <w:tc>
          <w:tcPr>
            <w:tcW w:w="2405" w:type="dxa"/>
          </w:tcPr>
          <w:p w14:paraId="1F906C1F" w14:textId="77777777" w:rsidR="00172850" w:rsidRPr="0038416A" w:rsidRDefault="00172850" w:rsidP="000C32C1">
            <w:pPr>
              <w:spacing w:after="0"/>
            </w:pPr>
          </w:p>
        </w:tc>
        <w:tc>
          <w:tcPr>
            <w:tcW w:w="1418" w:type="dxa"/>
          </w:tcPr>
          <w:p w14:paraId="0290AED1" w14:textId="77777777" w:rsidR="00172850" w:rsidRPr="0038416A" w:rsidRDefault="00172850" w:rsidP="000C32C1">
            <w:pPr>
              <w:spacing w:after="0"/>
            </w:pPr>
            <w:r w:rsidRPr="00721E27">
              <w:rPr>
                <w:rFonts w:cstheme="minorHAnsi"/>
              </w:rPr>
              <w:t xml:space="preserve">BS </w:t>
            </w:r>
            <w:r>
              <w:rPr>
                <w:rFonts w:cstheme="minorHAnsi"/>
              </w:rPr>
              <w:t xml:space="preserve">EN </w:t>
            </w:r>
            <w:r w:rsidRPr="00721E27">
              <w:rPr>
                <w:rFonts w:cstheme="minorHAnsi"/>
              </w:rPr>
              <w:t>14511</w:t>
            </w:r>
          </w:p>
        </w:tc>
        <w:tc>
          <w:tcPr>
            <w:tcW w:w="850" w:type="dxa"/>
          </w:tcPr>
          <w:p w14:paraId="038F3B55" w14:textId="77777777" w:rsidR="00172850" w:rsidRPr="0038416A" w:rsidRDefault="00172850" w:rsidP="000C32C1">
            <w:pPr>
              <w:spacing w:after="0"/>
            </w:pPr>
            <w:r>
              <w:t>2013</w:t>
            </w:r>
          </w:p>
        </w:tc>
        <w:tc>
          <w:tcPr>
            <w:tcW w:w="4501" w:type="dxa"/>
          </w:tcPr>
          <w:p w14:paraId="28E3D039" w14:textId="77777777" w:rsidR="00172850" w:rsidRPr="007210BC" w:rsidRDefault="00172850" w:rsidP="000C32C1">
            <w:pPr>
              <w:spacing w:after="0"/>
            </w:pPr>
            <w:r w:rsidRPr="007210BC">
              <w:t>Air conditioners, liquid chilling packages and heat pumps with electrically driven compressors for space heating and cooling</w:t>
            </w:r>
          </w:p>
        </w:tc>
      </w:tr>
    </w:tbl>
    <w:p w14:paraId="186CA8BC" w14:textId="77777777" w:rsidR="008112F8" w:rsidRDefault="008112F8" w:rsidP="008112F8">
      <w:pPr>
        <w:pStyle w:val="Heading2"/>
        <w:numPr>
          <w:ilvl w:val="0"/>
          <w:numId w:val="0"/>
        </w:numPr>
        <w:ind w:left="851" w:hanging="851"/>
      </w:pPr>
      <w:r>
        <w:t>SYSTEM DESCRIPTION</w:t>
      </w:r>
    </w:p>
    <w:p w14:paraId="1B91F2A4" w14:textId="77777777" w:rsidR="008112F8" w:rsidRDefault="008112F8" w:rsidP="008112F8"/>
    <w:p w14:paraId="491635D9" w14:textId="77777777" w:rsidR="008112F8" w:rsidRDefault="008112F8" w:rsidP="008112F8"/>
    <w:p w14:paraId="741CAF7A" w14:textId="77777777" w:rsidR="008112F8" w:rsidRDefault="008112F8" w:rsidP="008112F8">
      <w:pPr>
        <w:pStyle w:val="Heading2"/>
        <w:numPr>
          <w:ilvl w:val="0"/>
          <w:numId w:val="0"/>
        </w:numPr>
        <w:ind w:left="851" w:hanging="851"/>
      </w:pPr>
      <w:r>
        <w:t>CONTROL REQUIREMENTS</w:t>
      </w:r>
    </w:p>
    <w:p w14:paraId="0B84DFDF" w14:textId="77777777" w:rsidR="008112F8" w:rsidRDefault="008112F8" w:rsidP="008112F8"/>
    <w:p w14:paraId="038D2DEE" w14:textId="77777777" w:rsidR="008112F8" w:rsidRDefault="008112F8" w:rsidP="008112F8"/>
    <w:p w14:paraId="5A27B49D" w14:textId="77777777" w:rsidR="008112F8" w:rsidRDefault="008112F8" w:rsidP="008112F8">
      <w:pPr>
        <w:pStyle w:val="Heading2"/>
        <w:numPr>
          <w:ilvl w:val="0"/>
          <w:numId w:val="0"/>
        </w:numPr>
        <w:ind w:left="851" w:hanging="851"/>
      </w:pPr>
      <w:r>
        <w:t>SYSTEM DRAWINGS / SCHEMATICS</w:t>
      </w:r>
    </w:p>
    <w:p w14:paraId="4048CADE" w14:textId="77777777" w:rsidR="008112F8" w:rsidRDefault="008112F8" w:rsidP="008112F8"/>
    <w:p w14:paraId="439B8CB3" w14:textId="77777777" w:rsidR="008112F8" w:rsidRDefault="008112F8" w:rsidP="008112F8"/>
    <w:p w14:paraId="41719801" w14:textId="77777777" w:rsidR="008112F8" w:rsidRDefault="008112F8" w:rsidP="008112F8"/>
    <w:p w14:paraId="3DE12432" w14:textId="77777777" w:rsidR="008112F8" w:rsidRDefault="008112F8" w:rsidP="008112F8">
      <w:pPr>
        <w:pStyle w:val="Heading2"/>
        <w:numPr>
          <w:ilvl w:val="0"/>
          <w:numId w:val="0"/>
        </w:numPr>
        <w:ind w:left="357" w:hanging="357"/>
      </w:pPr>
      <w:r>
        <w:t>REFERENCE SPECIFICATION CLAUSES</w:t>
      </w:r>
    </w:p>
    <w:p w14:paraId="01367719" w14:textId="77777777" w:rsidR="005C4FB9" w:rsidRDefault="005C4FB9" w:rsidP="005C4FB9">
      <w:r>
        <w:t>Also see the following Reference Specification SPEC-300 clauses for further details of Workmanship, materials standards, builders work standards, testing/ commissioning, and identification:</w:t>
      </w:r>
    </w:p>
    <w:p w14:paraId="2183A0E6" w14:textId="77777777" w:rsidR="005E665A" w:rsidRDefault="00986F61" w:rsidP="005E665A">
      <w:pPr>
        <w:pStyle w:val="ListParagraph"/>
        <w:numPr>
          <w:ilvl w:val="0"/>
          <w:numId w:val="6"/>
        </w:numPr>
      </w:pPr>
      <w:r>
        <w:t>PR_65_52_00_00</w:t>
      </w:r>
      <w:r w:rsidR="005E665A">
        <w:t xml:space="preserve"> PIPELINES</w:t>
      </w:r>
    </w:p>
    <w:p w14:paraId="51C04E7A" w14:textId="77777777" w:rsidR="005E665A" w:rsidRDefault="00986F61" w:rsidP="005E665A">
      <w:pPr>
        <w:pStyle w:val="ListParagraph"/>
        <w:numPr>
          <w:ilvl w:val="0"/>
          <w:numId w:val="6"/>
        </w:numPr>
      </w:pPr>
      <w:r>
        <w:t>PR_20_85_00_00</w:t>
      </w:r>
      <w:r w:rsidR="005E665A">
        <w:t xml:space="preserve"> PIPELINE ANCILLARIES</w:t>
      </w:r>
    </w:p>
    <w:p w14:paraId="598F8921" w14:textId="77777777" w:rsidR="005E665A" w:rsidRDefault="00986F61" w:rsidP="005E665A">
      <w:pPr>
        <w:pStyle w:val="ListParagraph"/>
        <w:numPr>
          <w:ilvl w:val="0"/>
          <w:numId w:val="6"/>
        </w:numPr>
      </w:pPr>
      <w:r>
        <w:t>PR_65_53_00_00</w:t>
      </w:r>
      <w:r w:rsidR="005E665A">
        <w:t xml:space="preserve"> PUMPS</w:t>
      </w:r>
    </w:p>
    <w:p w14:paraId="728CA13C" w14:textId="77777777" w:rsidR="005E665A" w:rsidRDefault="00986F61" w:rsidP="005E665A">
      <w:pPr>
        <w:pStyle w:val="ListParagraph"/>
        <w:numPr>
          <w:ilvl w:val="0"/>
          <w:numId w:val="6"/>
        </w:numPr>
      </w:pPr>
      <w:r>
        <w:t>PR_60_60_38_00</w:t>
      </w:r>
      <w:r w:rsidR="005E665A">
        <w:t xml:space="preserve"> STORAGE CYLINDERS AND CALORIFIERS </w:t>
      </w:r>
    </w:p>
    <w:p w14:paraId="18126A5E" w14:textId="77777777" w:rsidR="005E665A" w:rsidRDefault="00986F61" w:rsidP="005E665A">
      <w:pPr>
        <w:pStyle w:val="ListParagraph"/>
        <w:numPr>
          <w:ilvl w:val="0"/>
          <w:numId w:val="6"/>
        </w:numPr>
      </w:pPr>
      <w:r>
        <w:t>PR_25_31_48_00</w:t>
      </w:r>
      <w:r w:rsidR="005E665A">
        <w:t xml:space="preserve"> THERMAL INSULATION</w:t>
      </w:r>
    </w:p>
    <w:p w14:paraId="15875D76" w14:textId="77777777" w:rsidR="005E665A" w:rsidRDefault="00986F61" w:rsidP="005E665A">
      <w:pPr>
        <w:pStyle w:val="ListParagraph"/>
        <w:numPr>
          <w:ilvl w:val="0"/>
          <w:numId w:val="6"/>
        </w:numPr>
      </w:pPr>
      <w:r>
        <w:t xml:space="preserve">AC_60_00_00_00 </w:t>
      </w:r>
      <w:r w:rsidR="005E665A">
        <w:t xml:space="preserve"> TESTING AND COMMISSIONING</w:t>
      </w:r>
    </w:p>
    <w:p w14:paraId="05192C05" w14:textId="77777777" w:rsidR="005E665A" w:rsidRDefault="00986F61" w:rsidP="005E665A">
      <w:pPr>
        <w:pStyle w:val="ListParagraph"/>
        <w:numPr>
          <w:ilvl w:val="0"/>
          <w:numId w:val="6"/>
        </w:numPr>
      </w:pPr>
      <w:r>
        <w:t>PR_80_77_94_00</w:t>
      </w:r>
      <w:r w:rsidR="005E665A">
        <w:t xml:space="preserve"> VIBRATION ISOLATION MOUNTINGS</w:t>
      </w:r>
    </w:p>
    <w:p w14:paraId="31BA7F7A" w14:textId="77777777" w:rsidR="005E665A" w:rsidRDefault="00986F61" w:rsidP="005E665A">
      <w:pPr>
        <w:pStyle w:val="ListParagraph"/>
        <w:numPr>
          <w:ilvl w:val="0"/>
          <w:numId w:val="6"/>
        </w:numPr>
      </w:pPr>
      <w:r>
        <w:t>PR_40_10_57_26</w:t>
      </w:r>
      <w:r w:rsidR="005E665A">
        <w:t xml:space="preserve"> IDENTIFICATION – MECHANICAL</w:t>
      </w:r>
    </w:p>
    <w:p w14:paraId="5AB945FB" w14:textId="77777777" w:rsidR="005E665A" w:rsidRDefault="00986F61" w:rsidP="005E665A">
      <w:pPr>
        <w:pStyle w:val="ListParagraph"/>
        <w:numPr>
          <w:ilvl w:val="0"/>
          <w:numId w:val="6"/>
        </w:numPr>
      </w:pPr>
      <w:r>
        <w:t>PR_65_70_11_00</w:t>
      </w:r>
      <w:r w:rsidR="005E665A">
        <w:t xml:space="preserve"> CONDUIT AND CABLE TRUNKING</w:t>
      </w:r>
    </w:p>
    <w:p w14:paraId="10BEA626" w14:textId="77777777" w:rsidR="005E665A" w:rsidRDefault="003D44FA" w:rsidP="005E665A">
      <w:pPr>
        <w:pStyle w:val="ListParagraph"/>
        <w:numPr>
          <w:ilvl w:val="0"/>
          <w:numId w:val="6"/>
        </w:numPr>
      </w:pPr>
      <w:r>
        <w:t>PR_20_29_00_00</w:t>
      </w:r>
      <w:r w:rsidR="005E665A">
        <w:t xml:space="preserve"> FIXING TO BUILDING FABRIC</w:t>
      </w:r>
    </w:p>
    <w:p w14:paraId="7CF8ABDC" w14:textId="77777777" w:rsidR="005E665A" w:rsidRDefault="003D44FA" w:rsidP="005E665A">
      <w:pPr>
        <w:pStyle w:val="ListParagraph"/>
        <w:numPr>
          <w:ilvl w:val="0"/>
          <w:numId w:val="6"/>
        </w:numPr>
      </w:pPr>
      <w:r>
        <w:t>PR_35_31_68_72</w:t>
      </w:r>
      <w:r w:rsidR="005E665A">
        <w:t xml:space="preserve"> PAINTING AND ANTI-CORROSION TREATMENTS</w:t>
      </w:r>
    </w:p>
    <w:p w14:paraId="6AE60FA1" w14:textId="77777777" w:rsidR="008112F8" w:rsidRDefault="008112F8" w:rsidP="008112F8">
      <w:pPr>
        <w:pStyle w:val="ListParagraph"/>
        <w:numPr>
          <w:ilvl w:val="0"/>
          <w:numId w:val="6"/>
        </w:numPr>
      </w:pPr>
      <w:r>
        <w:br w:type="page"/>
      </w:r>
    </w:p>
    <w:p w14:paraId="16F2854F" w14:textId="77777777" w:rsidR="003106CD" w:rsidRPr="00625547" w:rsidRDefault="003106CD" w:rsidP="003106CD">
      <w:pPr>
        <w:pStyle w:val="Heading1"/>
        <w:numPr>
          <w:ilvl w:val="0"/>
          <w:numId w:val="0"/>
        </w:numPr>
        <w:ind w:left="851" w:hanging="851"/>
      </w:pPr>
      <w:bookmarkStart w:id="103" w:name="_Toc15913777"/>
      <w:r w:rsidRPr="00997014">
        <w:rPr>
          <w:noProof/>
          <w:color w:val="0070C0"/>
          <w:lang w:eastAsia="en-GB"/>
        </w:rPr>
        <mc:AlternateContent>
          <mc:Choice Requires="wps">
            <w:drawing>
              <wp:anchor distT="0" distB="36195" distL="114300" distR="114300" simplePos="0" relativeHeight="251795456" behindDoc="0" locked="1" layoutInCell="1" allowOverlap="1" wp14:anchorId="1F3E4365" wp14:editId="32AC2E11">
                <wp:simplePos x="0" y="0"/>
                <wp:positionH relativeFrom="column">
                  <wp:posOffset>3175</wp:posOffset>
                </wp:positionH>
                <wp:positionV relativeFrom="paragraph">
                  <wp:posOffset>215900</wp:posOffset>
                </wp:positionV>
                <wp:extent cx="2070000" cy="0"/>
                <wp:effectExtent l="0" t="19050" r="6985" b="19050"/>
                <wp:wrapNone/>
                <wp:docPr id="16" name="Straight Connector 16"/>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5C884E" id="Straight Connector 16" o:spid="_x0000_s1026" style="position:absolute;z-index:251795456;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NoM&#10;ou/eAQAAKAQAAA4AAAAAAAAAAAAAAAAALgIAAGRycy9lMm9Eb2MueG1sUEsBAi0AFAAGAAgAAAAh&#10;AAMpz1vZAAAABgEAAA8AAAAAAAAAAAAAAAAAOAQAAGRycy9kb3ducmV2LnhtbFBLBQYAAAAABAAE&#10;APMAAAA+BQAAAAA=&#10;" strokecolor="black [3213]" strokeweight="3pt">
                <w10:anchorlock/>
              </v:line>
            </w:pict>
          </mc:Fallback>
        </mc:AlternateContent>
      </w:r>
      <w:r w:rsidRPr="00997014">
        <w:rPr>
          <w:color w:val="0070C0"/>
          <w:lang w:eastAsia="en-GB"/>
        </w:rPr>
        <w:t>Ss_60_40_36_00</w:t>
      </w:r>
      <w:r w:rsidRPr="003E480E">
        <w:tab/>
        <w:t>Heat Pumps</w:t>
      </w:r>
      <w:bookmarkEnd w:id="103"/>
    </w:p>
    <w:p w14:paraId="70F0D7E0" w14:textId="77777777" w:rsidR="003106CD" w:rsidRDefault="003106CD" w:rsidP="003106CD">
      <w:pPr>
        <w:pStyle w:val="Heading2"/>
        <w:numPr>
          <w:ilvl w:val="0"/>
          <w:numId w:val="0"/>
        </w:numPr>
        <w:ind w:left="851" w:hanging="851"/>
      </w:pPr>
      <w:r>
        <w:t>PERFORMANCE OBJECTIVES</w:t>
      </w:r>
    </w:p>
    <w:p w14:paraId="6296A4B5" w14:textId="77777777" w:rsidR="003106CD" w:rsidRDefault="003106CD" w:rsidP="003106CD"/>
    <w:p w14:paraId="4839A92B" w14:textId="77777777" w:rsidR="003106CD" w:rsidRDefault="003106CD" w:rsidP="003106CD"/>
    <w:p w14:paraId="671BA24C" w14:textId="77777777" w:rsidR="003106CD" w:rsidRDefault="003106CD" w:rsidP="003106CD">
      <w:pPr>
        <w:pStyle w:val="Heading2"/>
        <w:numPr>
          <w:ilvl w:val="0"/>
          <w:numId w:val="0"/>
        </w:numPr>
        <w:ind w:left="851" w:hanging="851"/>
      </w:pPr>
      <w:r>
        <w:t>DESIGN PARAMETERS</w:t>
      </w:r>
    </w:p>
    <w:p w14:paraId="2A2E28FC" w14:textId="77777777" w:rsidR="00172850" w:rsidRDefault="00172850" w:rsidP="00172850">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172850" w:rsidRPr="003D27CF" w14:paraId="1A4994EF" w14:textId="77777777" w:rsidTr="000C32C1">
        <w:trPr>
          <w:cnfStyle w:val="100000000000" w:firstRow="1" w:lastRow="0" w:firstColumn="0" w:lastColumn="0" w:oddVBand="0" w:evenVBand="0" w:oddHBand="0" w:evenHBand="0" w:firstRowFirstColumn="0" w:firstRowLastColumn="0" w:lastRowFirstColumn="0" w:lastRowLastColumn="0"/>
        </w:trPr>
        <w:tc>
          <w:tcPr>
            <w:tcW w:w="2405" w:type="dxa"/>
          </w:tcPr>
          <w:p w14:paraId="47E70A30" w14:textId="77777777" w:rsidR="00172850" w:rsidRPr="003D27CF" w:rsidRDefault="00172850" w:rsidP="000C32C1">
            <w:pPr>
              <w:spacing w:before="0" w:beforeAutospacing="0" w:after="240" w:afterAutospacing="0" w:line="240" w:lineRule="atLeast"/>
              <w:rPr>
                <w:b w:val="0"/>
              </w:rPr>
            </w:pPr>
            <w:r w:rsidRPr="003D27CF">
              <w:rPr>
                <w:b w:val="0"/>
              </w:rPr>
              <w:t xml:space="preserve">Statutory Acts </w:t>
            </w:r>
          </w:p>
        </w:tc>
        <w:tc>
          <w:tcPr>
            <w:tcW w:w="6769" w:type="dxa"/>
            <w:gridSpan w:val="3"/>
          </w:tcPr>
          <w:p w14:paraId="057EA796" w14:textId="77777777" w:rsidR="00814103" w:rsidRDefault="00172850" w:rsidP="00814103">
            <w:pPr>
              <w:rPr>
                <w:b w:val="0"/>
              </w:rPr>
            </w:pPr>
            <w:r w:rsidRPr="00050951">
              <w:rPr>
                <w:b w:val="0"/>
              </w:rPr>
              <w:t xml:space="preserve">The Building Regulations </w:t>
            </w:r>
          </w:p>
          <w:p w14:paraId="66EFD84B" w14:textId="77777777" w:rsidR="00172850" w:rsidRPr="00050951" w:rsidRDefault="00172850" w:rsidP="00814103">
            <w:pPr>
              <w:rPr>
                <w:b w:val="0"/>
              </w:rPr>
            </w:pPr>
            <w:r w:rsidRPr="00050951">
              <w:rPr>
                <w:b w:val="0"/>
              </w:rPr>
              <w:t>Pressure Equipment Directive (PED) 97/23/EC, implemented in the UK through the Pressure Equipment Regul</w:t>
            </w:r>
            <w:r>
              <w:rPr>
                <w:b w:val="0"/>
              </w:rPr>
              <w:t>ations 1999</w:t>
            </w:r>
          </w:p>
        </w:tc>
      </w:tr>
      <w:tr w:rsidR="00172850" w:rsidRPr="003D27CF" w14:paraId="7C4C5FEA" w14:textId="77777777" w:rsidTr="000C32C1">
        <w:tc>
          <w:tcPr>
            <w:tcW w:w="2405" w:type="dxa"/>
          </w:tcPr>
          <w:p w14:paraId="13E34694" w14:textId="77777777" w:rsidR="00172850" w:rsidRPr="003D27CF" w:rsidRDefault="00172850" w:rsidP="000C32C1">
            <w:pPr>
              <w:spacing w:before="0" w:beforeAutospacing="0" w:after="240" w:afterAutospacing="0" w:line="240" w:lineRule="atLeast"/>
            </w:pPr>
            <w:r w:rsidRPr="003D27CF">
              <w:t xml:space="preserve">Building Control / Local Authority requirements </w:t>
            </w:r>
          </w:p>
        </w:tc>
        <w:tc>
          <w:tcPr>
            <w:tcW w:w="6769" w:type="dxa"/>
            <w:gridSpan w:val="3"/>
          </w:tcPr>
          <w:p w14:paraId="1117669F" w14:textId="77777777" w:rsidR="00172850" w:rsidRPr="0038416A" w:rsidRDefault="00172850" w:rsidP="000C32C1">
            <w:pPr>
              <w:spacing w:before="0" w:beforeAutospacing="0" w:after="240" w:afterAutospacing="0" w:line="240" w:lineRule="atLeast"/>
            </w:pPr>
            <w:commentRangeStart w:id="104"/>
            <w:r w:rsidRPr="0038416A">
              <w:t xml:space="preserve">The Building Regulations Approved Documents </w:t>
            </w:r>
            <w:r>
              <w:t>(latest version)</w:t>
            </w:r>
          </w:p>
          <w:p w14:paraId="49C8A6D8" w14:textId="77777777" w:rsidR="00172850" w:rsidRDefault="00172850" w:rsidP="000C32C1">
            <w:pPr>
              <w:numPr>
                <w:ilvl w:val="0"/>
                <w:numId w:val="7"/>
              </w:numPr>
              <w:spacing w:before="0" w:beforeAutospacing="0" w:after="240" w:afterAutospacing="0" w:line="240" w:lineRule="atLeast"/>
              <w:contextualSpacing/>
            </w:pPr>
            <w:r>
              <w:t xml:space="preserve">Part L1a </w:t>
            </w:r>
            <w:r w:rsidRPr="0038416A">
              <w:t>Conservation of fuel and power in new dwellings</w:t>
            </w:r>
          </w:p>
          <w:p w14:paraId="31B59871" w14:textId="77777777" w:rsidR="00172850" w:rsidRDefault="00172850" w:rsidP="000C32C1">
            <w:pPr>
              <w:numPr>
                <w:ilvl w:val="0"/>
                <w:numId w:val="7"/>
              </w:numPr>
              <w:spacing w:before="0" w:beforeAutospacing="0" w:after="240" w:afterAutospacing="0" w:line="240" w:lineRule="atLeast"/>
              <w:contextualSpacing/>
            </w:pPr>
            <w:r>
              <w:t xml:space="preserve">Part L1b </w:t>
            </w:r>
            <w:r w:rsidRPr="0038416A">
              <w:t xml:space="preserve">Conservation of fuel and power in </w:t>
            </w:r>
            <w:r>
              <w:t>existing</w:t>
            </w:r>
            <w:r w:rsidRPr="0038416A">
              <w:t xml:space="preserve"> dwellings</w:t>
            </w:r>
          </w:p>
          <w:p w14:paraId="1EA5F714" w14:textId="77777777" w:rsidR="00172850" w:rsidRDefault="00172850" w:rsidP="000C32C1">
            <w:pPr>
              <w:numPr>
                <w:ilvl w:val="0"/>
                <w:numId w:val="7"/>
              </w:numPr>
              <w:spacing w:before="0" w:beforeAutospacing="0" w:after="240" w:afterAutospacing="0" w:line="240" w:lineRule="atLeast"/>
              <w:contextualSpacing/>
            </w:pPr>
            <w:r>
              <w:t xml:space="preserve">Part L2a </w:t>
            </w:r>
            <w:r w:rsidRPr="0038416A">
              <w:t xml:space="preserve">Conservation of fuel and power in new </w:t>
            </w:r>
            <w:r>
              <w:t xml:space="preserve">buildings other than </w:t>
            </w:r>
            <w:r w:rsidRPr="0038416A">
              <w:t>dwellings</w:t>
            </w:r>
          </w:p>
          <w:p w14:paraId="60046D71" w14:textId="77777777" w:rsidR="00172850" w:rsidRPr="0038416A" w:rsidRDefault="00172850" w:rsidP="000C32C1">
            <w:pPr>
              <w:numPr>
                <w:ilvl w:val="0"/>
                <w:numId w:val="7"/>
              </w:numPr>
              <w:spacing w:before="0" w:beforeAutospacing="0" w:after="240" w:afterAutospacing="0" w:line="240" w:lineRule="atLeast"/>
              <w:contextualSpacing/>
            </w:pPr>
            <w:r>
              <w:t xml:space="preserve">Part L2b </w:t>
            </w:r>
            <w:r w:rsidRPr="0038416A">
              <w:t xml:space="preserve">Conservation of fuel and power in </w:t>
            </w:r>
            <w:r>
              <w:t>existing</w:t>
            </w:r>
            <w:r w:rsidRPr="0038416A">
              <w:t xml:space="preserve"> </w:t>
            </w:r>
            <w:r>
              <w:t xml:space="preserve">buildings other than </w:t>
            </w:r>
            <w:r w:rsidRPr="0038416A">
              <w:t>dwellings</w:t>
            </w:r>
          </w:p>
          <w:p w14:paraId="24E76437" w14:textId="77777777" w:rsidR="00172850" w:rsidRPr="0038416A" w:rsidRDefault="00172850" w:rsidP="000C32C1">
            <w:pPr>
              <w:numPr>
                <w:ilvl w:val="0"/>
                <w:numId w:val="7"/>
              </w:numPr>
              <w:spacing w:before="0" w:beforeAutospacing="0" w:after="240" w:afterAutospacing="0" w:line="240" w:lineRule="atLeast"/>
              <w:contextualSpacing/>
            </w:pPr>
            <w:r>
              <w:t>Domestic Building Services Compliance Guide</w:t>
            </w:r>
          </w:p>
          <w:p w14:paraId="5BFC557D" w14:textId="77777777" w:rsidR="00172850" w:rsidRDefault="00172850" w:rsidP="000C32C1">
            <w:pPr>
              <w:numPr>
                <w:ilvl w:val="0"/>
                <w:numId w:val="7"/>
              </w:numPr>
              <w:spacing w:before="0" w:beforeAutospacing="0" w:after="240" w:afterAutospacing="0" w:line="240" w:lineRule="atLeast"/>
              <w:contextualSpacing/>
            </w:pPr>
            <w:r w:rsidRPr="0038416A">
              <w:t>Non-Domestic Building Services Compliance Guide</w:t>
            </w:r>
            <w:commentRangeEnd w:id="104"/>
            <w:r>
              <w:rPr>
                <w:rStyle w:val="CommentReference"/>
              </w:rPr>
              <w:commentReference w:id="104"/>
            </w:r>
          </w:p>
          <w:p w14:paraId="7A688F7F" w14:textId="77777777" w:rsidR="00172850" w:rsidRDefault="00172850" w:rsidP="000C32C1">
            <w:pPr>
              <w:spacing w:before="0" w:beforeAutospacing="0" w:after="240" w:afterAutospacing="0" w:line="240" w:lineRule="atLeast"/>
              <w:contextualSpacing/>
            </w:pPr>
          </w:p>
          <w:p w14:paraId="1855FB57" w14:textId="77777777" w:rsidR="00172850" w:rsidRDefault="00172850" w:rsidP="000C32C1">
            <w:pPr>
              <w:spacing w:before="0" w:beforeAutospacing="0" w:after="240" w:afterAutospacing="0" w:line="240" w:lineRule="atLeast"/>
            </w:pPr>
            <w:r>
              <w:t>The Scottish Building Standards</w:t>
            </w:r>
          </w:p>
          <w:p w14:paraId="35980A5A" w14:textId="77777777" w:rsidR="00172850" w:rsidRDefault="00172850" w:rsidP="000C32C1">
            <w:pPr>
              <w:pStyle w:val="ListParagraph"/>
              <w:numPr>
                <w:ilvl w:val="0"/>
                <w:numId w:val="7"/>
              </w:numPr>
            </w:pPr>
            <w:r>
              <w:t>Section 2 (Fire)</w:t>
            </w:r>
          </w:p>
          <w:p w14:paraId="24D1FF0E" w14:textId="77777777" w:rsidR="00172850" w:rsidRDefault="00172850" w:rsidP="000C32C1">
            <w:pPr>
              <w:pStyle w:val="ListParagraph"/>
              <w:numPr>
                <w:ilvl w:val="0"/>
                <w:numId w:val="7"/>
              </w:numPr>
            </w:pPr>
            <w:r>
              <w:t>Section 3 (Environment)</w:t>
            </w:r>
          </w:p>
          <w:p w14:paraId="27328631" w14:textId="77777777" w:rsidR="00172850" w:rsidRDefault="00172850" w:rsidP="000C32C1">
            <w:pPr>
              <w:numPr>
                <w:ilvl w:val="0"/>
                <w:numId w:val="7"/>
              </w:numPr>
              <w:spacing w:before="0" w:beforeAutospacing="0" w:after="240" w:afterAutospacing="0" w:line="240" w:lineRule="atLeast"/>
              <w:contextualSpacing/>
            </w:pPr>
            <w:r>
              <w:t>Section 4 (Safety)</w:t>
            </w:r>
            <w:commentRangeStart w:id="105"/>
            <w:commentRangeEnd w:id="105"/>
            <w:r w:rsidRPr="003D0CF8">
              <w:commentReference w:id="105"/>
            </w:r>
          </w:p>
          <w:p w14:paraId="5852D1ED" w14:textId="77777777" w:rsidR="00172850" w:rsidRPr="0038416A" w:rsidRDefault="00172850" w:rsidP="000C32C1">
            <w:pPr>
              <w:numPr>
                <w:ilvl w:val="0"/>
                <w:numId w:val="7"/>
              </w:numPr>
              <w:spacing w:before="0" w:beforeAutospacing="0" w:after="240" w:afterAutospacing="0" w:line="240" w:lineRule="atLeast"/>
              <w:contextualSpacing/>
            </w:pPr>
            <w:r w:rsidRPr="00187245">
              <w:t>Section 6 (Energy)</w:t>
            </w:r>
          </w:p>
        </w:tc>
      </w:tr>
      <w:tr w:rsidR="00172850" w:rsidRPr="003D27CF" w14:paraId="1A1F3BC9" w14:textId="77777777" w:rsidTr="000C32C1">
        <w:tc>
          <w:tcPr>
            <w:tcW w:w="2405" w:type="dxa"/>
          </w:tcPr>
          <w:p w14:paraId="190886A7" w14:textId="77777777" w:rsidR="00172850" w:rsidRPr="003D27CF" w:rsidRDefault="00172850" w:rsidP="000C32C1">
            <w:pPr>
              <w:spacing w:before="0" w:beforeAutospacing="0" w:after="240" w:afterAutospacing="0" w:line="240" w:lineRule="atLeast"/>
            </w:pPr>
            <w:r w:rsidRPr="003D27CF">
              <w:t xml:space="preserve">Industry standards </w:t>
            </w:r>
          </w:p>
        </w:tc>
        <w:tc>
          <w:tcPr>
            <w:tcW w:w="6769" w:type="dxa"/>
            <w:gridSpan w:val="3"/>
          </w:tcPr>
          <w:p w14:paraId="772264D8" w14:textId="77777777" w:rsidR="00172850" w:rsidRPr="0038416A" w:rsidRDefault="00172850" w:rsidP="000C32C1">
            <w:pPr>
              <w:spacing w:before="0" w:beforeAutospacing="0" w:after="240" w:afterAutospacing="0" w:line="240" w:lineRule="atLeast"/>
            </w:pPr>
            <w:r w:rsidRPr="0038416A">
              <w:t>Chartered Institute of Building Services Engineers (CIBSE)</w:t>
            </w:r>
          </w:p>
          <w:p w14:paraId="7D83AACD" w14:textId="77777777" w:rsidR="00172850" w:rsidRPr="0038416A" w:rsidRDefault="00172850" w:rsidP="000C32C1">
            <w:pPr>
              <w:numPr>
                <w:ilvl w:val="0"/>
                <w:numId w:val="18"/>
              </w:numPr>
              <w:spacing w:before="0" w:beforeAutospacing="0" w:after="240" w:afterAutospacing="0" w:line="240" w:lineRule="atLeast"/>
              <w:contextualSpacing/>
            </w:pPr>
            <w:r w:rsidRPr="0038416A">
              <w:t>Commissioning Code W 2010</w:t>
            </w:r>
          </w:p>
          <w:p w14:paraId="3F3C6FE3" w14:textId="77777777" w:rsidR="00172850" w:rsidRPr="0038416A" w:rsidRDefault="00172850" w:rsidP="000C32C1">
            <w:pPr>
              <w:numPr>
                <w:ilvl w:val="0"/>
                <w:numId w:val="18"/>
              </w:numPr>
              <w:spacing w:before="0" w:beforeAutospacing="0" w:after="240" w:afterAutospacing="0" w:line="240" w:lineRule="atLeast"/>
              <w:contextualSpacing/>
            </w:pPr>
            <w:r w:rsidRPr="0038416A">
              <w:t>CIBSE B guide</w:t>
            </w:r>
          </w:p>
          <w:p w14:paraId="0C9D2339" w14:textId="77777777" w:rsidR="00172850" w:rsidRPr="0038416A" w:rsidRDefault="00172850" w:rsidP="000C32C1">
            <w:pPr>
              <w:numPr>
                <w:ilvl w:val="0"/>
                <w:numId w:val="18"/>
              </w:numPr>
              <w:spacing w:before="0" w:beforeAutospacing="0" w:after="240" w:afterAutospacing="0" w:line="240" w:lineRule="atLeast"/>
              <w:contextualSpacing/>
            </w:pPr>
            <w:r w:rsidRPr="0038416A">
              <w:t>AM14 Non-Domestic Hot Water Heating Systems</w:t>
            </w:r>
          </w:p>
          <w:p w14:paraId="035CE753" w14:textId="77777777" w:rsidR="00172850" w:rsidRPr="0038416A" w:rsidRDefault="00172850" w:rsidP="000C32C1">
            <w:pPr>
              <w:numPr>
                <w:ilvl w:val="0"/>
                <w:numId w:val="18"/>
              </w:numPr>
              <w:spacing w:before="0" w:beforeAutospacing="0" w:after="240" w:afterAutospacing="0" w:line="240" w:lineRule="atLeast"/>
              <w:contextualSpacing/>
            </w:pPr>
            <w:r w:rsidRPr="0038416A">
              <w:t xml:space="preserve">KS07 Variable Flow Pipework Systems </w:t>
            </w:r>
          </w:p>
          <w:p w14:paraId="1E2315AC" w14:textId="77777777" w:rsidR="00172850" w:rsidRDefault="00172850" w:rsidP="000C32C1">
            <w:pPr>
              <w:numPr>
                <w:ilvl w:val="0"/>
                <w:numId w:val="18"/>
              </w:numPr>
              <w:spacing w:before="0" w:beforeAutospacing="0" w:after="240" w:afterAutospacing="0" w:line="240" w:lineRule="atLeast"/>
              <w:contextualSpacing/>
            </w:pPr>
            <w:r>
              <w:t xml:space="preserve">KS09 </w:t>
            </w:r>
            <w:r w:rsidRPr="0038416A">
              <w:t>Commissioning Variable Flow Pipework Systems</w:t>
            </w:r>
          </w:p>
          <w:p w14:paraId="43033C01" w14:textId="77777777" w:rsidR="00172850" w:rsidRDefault="00172850" w:rsidP="000C32C1">
            <w:pPr>
              <w:spacing w:before="0" w:beforeAutospacing="0" w:after="240" w:afterAutospacing="0" w:line="240" w:lineRule="atLeast"/>
              <w:contextualSpacing/>
            </w:pPr>
          </w:p>
          <w:p w14:paraId="6E21C801" w14:textId="77777777" w:rsidR="00172850" w:rsidRPr="0038416A" w:rsidRDefault="00172850" w:rsidP="000C32C1">
            <w:r w:rsidRPr="0038416A">
              <w:t>Building Services Research and Information Association (BSRIA)</w:t>
            </w:r>
          </w:p>
          <w:p w14:paraId="2102BFCF" w14:textId="77777777" w:rsidR="00172850" w:rsidRDefault="00172850" w:rsidP="000C32C1">
            <w:pPr>
              <w:numPr>
                <w:ilvl w:val="0"/>
                <w:numId w:val="18"/>
              </w:numPr>
              <w:spacing w:before="0" w:beforeAutospacing="0" w:after="240" w:afterAutospacing="0" w:line="240" w:lineRule="atLeast"/>
              <w:contextualSpacing/>
            </w:pPr>
            <w:r w:rsidRPr="0038416A">
              <w:t>Commissioning Water Systems (BG 2/2010)</w:t>
            </w:r>
          </w:p>
          <w:p w14:paraId="01851BFB" w14:textId="77777777" w:rsidR="00172850" w:rsidRDefault="00172850" w:rsidP="000C32C1">
            <w:pPr>
              <w:numPr>
                <w:ilvl w:val="0"/>
                <w:numId w:val="18"/>
              </w:numPr>
              <w:spacing w:before="0" w:beforeAutospacing="0" w:after="240" w:afterAutospacing="0" w:line="240" w:lineRule="atLeast"/>
              <w:contextualSpacing/>
            </w:pPr>
            <w:r w:rsidRPr="004D2BFD">
              <w:t>Heat Pumps - A Guidance document for designers</w:t>
            </w:r>
            <w:r>
              <w:t xml:space="preserve"> (BG 7/2009)</w:t>
            </w:r>
          </w:p>
          <w:p w14:paraId="6A8F0D00" w14:textId="77777777" w:rsidR="00172850" w:rsidRPr="0038416A" w:rsidRDefault="00172850" w:rsidP="000C32C1">
            <w:pPr>
              <w:numPr>
                <w:ilvl w:val="0"/>
                <w:numId w:val="18"/>
              </w:numPr>
              <w:spacing w:before="0" w:beforeAutospacing="0" w:after="240" w:afterAutospacing="0" w:line="240" w:lineRule="atLeast"/>
              <w:contextualSpacing/>
            </w:pPr>
            <w:r w:rsidRPr="0038416A">
              <w:t>Energy Efficient Pumping Systems (BG12/2011)</w:t>
            </w:r>
          </w:p>
          <w:p w14:paraId="0CF2A846" w14:textId="77777777" w:rsidR="00172850" w:rsidRDefault="00172850" w:rsidP="000C32C1">
            <w:pPr>
              <w:numPr>
                <w:ilvl w:val="0"/>
                <w:numId w:val="18"/>
              </w:numPr>
              <w:spacing w:before="0" w:beforeAutospacing="0" w:after="240" w:afterAutospacing="0" w:line="240" w:lineRule="atLeast"/>
              <w:contextualSpacing/>
            </w:pPr>
            <w:r w:rsidRPr="0038416A">
              <w:t>Pre-Commission Cleaning of Pipework Systems (BG 29/2012)</w:t>
            </w:r>
          </w:p>
          <w:p w14:paraId="542E3A41" w14:textId="77777777" w:rsidR="00172850" w:rsidRDefault="00172850" w:rsidP="000C32C1">
            <w:pPr>
              <w:numPr>
                <w:ilvl w:val="0"/>
                <w:numId w:val="18"/>
              </w:numPr>
              <w:spacing w:before="0" w:beforeAutospacing="0" w:after="240" w:afterAutospacing="0" w:line="240" w:lineRule="atLeast"/>
              <w:contextualSpacing/>
            </w:pPr>
            <w:r w:rsidRPr="004D2BFD">
              <w:t>Water Treatment for Closed Heating and Cooling Systems</w:t>
            </w:r>
            <w:r>
              <w:t xml:space="preserve"> (BG 50/2013)</w:t>
            </w:r>
          </w:p>
          <w:p w14:paraId="0C7DABA1" w14:textId="77777777" w:rsidR="00172850" w:rsidRDefault="00172850" w:rsidP="000C32C1">
            <w:pPr>
              <w:numPr>
                <w:ilvl w:val="0"/>
                <w:numId w:val="18"/>
              </w:numPr>
              <w:spacing w:before="0" w:beforeAutospacing="0" w:after="240" w:afterAutospacing="0" w:line="240" w:lineRule="atLeast"/>
              <w:contextualSpacing/>
            </w:pPr>
            <w:r w:rsidRPr="0038416A">
              <w:t>Selection of Control Valves in Variable Flow Systems (BG 51/2014)</w:t>
            </w:r>
          </w:p>
          <w:p w14:paraId="4C2DF510" w14:textId="77777777" w:rsidR="00172850" w:rsidRPr="0038416A" w:rsidRDefault="00172850" w:rsidP="000C32C1">
            <w:pPr>
              <w:numPr>
                <w:ilvl w:val="0"/>
                <w:numId w:val="18"/>
              </w:numPr>
              <w:spacing w:before="0" w:beforeAutospacing="0" w:after="240" w:afterAutospacing="0" w:line="240" w:lineRule="atLeast"/>
              <w:contextualSpacing/>
            </w:pPr>
            <w:r w:rsidRPr="0038416A">
              <w:t xml:space="preserve">Variable Flow Water Systems ‐ Design, installation and commissioning guidance  </w:t>
            </w:r>
            <w:r>
              <w:t>(</w:t>
            </w:r>
            <w:r w:rsidRPr="0038416A">
              <w:t>AG16/2002</w:t>
            </w:r>
            <w:r>
              <w:t>)</w:t>
            </w:r>
          </w:p>
        </w:tc>
      </w:tr>
      <w:tr w:rsidR="00172850" w:rsidRPr="003D27CF" w14:paraId="7653568F" w14:textId="77777777" w:rsidTr="000C32C1">
        <w:tc>
          <w:tcPr>
            <w:tcW w:w="2405" w:type="dxa"/>
          </w:tcPr>
          <w:p w14:paraId="3B4540BF" w14:textId="77777777" w:rsidR="00172850" w:rsidRPr="0038416A" w:rsidRDefault="00172850" w:rsidP="000C32C1">
            <w:pPr>
              <w:spacing w:before="0" w:beforeAutospacing="0" w:after="0" w:afterAutospacing="0" w:line="240" w:lineRule="atLeast"/>
            </w:pPr>
            <w:r w:rsidRPr="0038416A">
              <w:t xml:space="preserve">British Standards </w:t>
            </w:r>
          </w:p>
        </w:tc>
        <w:tc>
          <w:tcPr>
            <w:tcW w:w="1418" w:type="dxa"/>
          </w:tcPr>
          <w:p w14:paraId="6AD1B819" w14:textId="77777777" w:rsidR="00172850" w:rsidRPr="0038416A" w:rsidRDefault="00172850" w:rsidP="000C32C1">
            <w:pPr>
              <w:spacing w:after="0" w:afterAutospacing="0"/>
            </w:pPr>
            <w:r w:rsidRPr="0038416A">
              <w:t>BS 5422</w:t>
            </w:r>
          </w:p>
        </w:tc>
        <w:tc>
          <w:tcPr>
            <w:tcW w:w="850" w:type="dxa"/>
          </w:tcPr>
          <w:p w14:paraId="0A9099B0" w14:textId="77777777" w:rsidR="00172850" w:rsidRPr="0038416A" w:rsidRDefault="00172850" w:rsidP="000C32C1">
            <w:pPr>
              <w:spacing w:after="0" w:afterAutospacing="0"/>
            </w:pPr>
            <w:r>
              <w:t>2009</w:t>
            </w:r>
          </w:p>
        </w:tc>
        <w:tc>
          <w:tcPr>
            <w:tcW w:w="4501" w:type="dxa"/>
          </w:tcPr>
          <w:p w14:paraId="68649920" w14:textId="77777777" w:rsidR="00172850" w:rsidRPr="006265A2" w:rsidRDefault="00172850" w:rsidP="000C32C1">
            <w:pPr>
              <w:spacing w:after="0"/>
            </w:pPr>
            <w:r w:rsidRPr="006265A2">
              <w:t>Method for specifying thermal insulating materials for pipes, tanks, vessels, ductwork and equipment operating within the temperature range -40°C to +700°C</w:t>
            </w:r>
          </w:p>
        </w:tc>
      </w:tr>
      <w:tr w:rsidR="00172850" w:rsidRPr="003D27CF" w14:paraId="7A99352E" w14:textId="77777777" w:rsidTr="000C32C1">
        <w:tc>
          <w:tcPr>
            <w:tcW w:w="2405" w:type="dxa"/>
          </w:tcPr>
          <w:p w14:paraId="762CA867" w14:textId="77777777" w:rsidR="00172850" w:rsidRPr="0038416A" w:rsidRDefault="00172850" w:rsidP="000C32C1"/>
        </w:tc>
        <w:tc>
          <w:tcPr>
            <w:tcW w:w="1418" w:type="dxa"/>
          </w:tcPr>
          <w:p w14:paraId="2A456C62" w14:textId="77777777" w:rsidR="00172850" w:rsidRPr="0038416A" w:rsidRDefault="00172850" w:rsidP="000C32C1">
            <w:r w:rsidRPr="0038416A">
              <w:rPr>
                <w:rFonts w:asciiTheme="majorHAnsi" w:hAnsiTheme="majorHAnsi" w:cstheme="majorHAnsi"/>
              </w:rPr>
              <w:t>BS 6880</w:t>
            </w:r>
            <w:r>
              <w:rPr>
                <w:rFonts w:asciiTheme="majorHAnsi" w:hAnsiTheme="majorHAnsi" w:cstheme="majorHAnsi"/>
              </w:rPr>
              <w:t>-1</w:t>
            </w:r>
          </w:p>
        </w:tc>
        <w:tc>
          <w:tcPr>
            <w:tcW w:w="850" w:type="dxa"/>
          </w:tcPr>
          <w:p w14:paraId="445BB3E8" w14:textId="77777777" w:rsidR="00172850" w:rsidRPr="0038416A" w:rsidRDefault="00172850" w:rsidP="000C32C1">
            <w:r>
              <w:rPr>
                <w:rFonts w:asciiTheme="majorHAnsi" w:hAnsiTheme="majorHAnsi" w:cstheme="majorHAnsi"/>
              </w:rPr>
              <w:t>198</w:t>
            </w:r>
            <w:r w:rsidRPr="0038416A">
              <w:rPr>
                <w:rFonts w:asciiTheme="majorHAnsi" w:hAnsiTheme="majorHAnsi" w:cstheme="majorHAnsi"/>
              </w:rPr>
              <w:t>8</w:t>
            </w:r>
          </w:p>
        </w:tc>
        <w:tc>
          <w:tcPr>
            <w:tcW w:w="4501" w:type="dxa"/>
          </w:tcPr>
          <w:p w14:paraId="0D11AFFD" w14:textId="77777777" w:rsidR="00172850" w:rsidRPr="0038416A" w:rsidRDefault="00172850" w:rsidP="000C32C1">
            <w:pPr>
              <w:rPr>
                <w:rFonts w:ascii="Arial" w:hAnsi="Arial" w:cs="Arial"/>
                <w:sz w:val="26"/>
                <w:szCs w:val="26"/>
              </w:rPr>
            </w:pPr>
            <w:r w:rsidRPr="00D07A8C">
              <w:rPr>
                <w:rFonts w:asciiTheme="majorHAnsi" w:hAnsiTheme="majorHAnsi" w:cstheme="majorHAnsi"/>
              </w:rPr>
              <w:t>Code of practice for low temperature hot water heating systems of output greater than 45kW. Fundamental and design considerations</w:t>
            </w:r>
          </w:p>
        </w:tc>
      </w:tr>
      <w:tr w:rsidR="00172850" w:rsidRPr="003D27CF" w14:paraId="0329CF14" w14:textId="77777777" w:rsidTr="000C32C1">
        <w:tc>
          <w:tcPr>
            <w:tcW w:w="2405" w:type="dxa"/>
          </w:tcPr>
          <w:p w14:paraId="629A0F5C" w14:textId="77777777" w:rsidR="00172850" w:rsidRPr="0038416A" w:rsidRDefault="00172850" w:rsidP="000C32C1"/>
        </w:tc>
        <w:tc>
          <w:tcPr>
            <w:tcW w:w="1418" w:type="dxa"/>
          </w:tcPr>
          <w:p w14:paraId="4B4C1AC2" w14:textId="77777777" w:rsidR="00172850" w:rsidRPr="0038416A" w:rsidRDefault="00172850" w:rsidP="000C32C1">
            <w:r w:rsidRPr="0038416A">
              <w:rPr>
                <w:rFonts w:asciiTheme="majorHAnsi" w:hAnsiTheme="majorHAnsi" w:cstheme="majorHAnsi"/>
              </w:rPr>
              <w:t>BS 6880</w:t>
            </w:r>
            <w:r>
              <w:rPr>
                <w:rFonts w:asciiTheme="majorHAnsi" w:hAnsiTheme="majorHAnsi" w:cstheme="majorHAnsi"/>
              </w:rPr>
              <w:t>-2</w:t>
            </w:r>
          </w:p>
        </w:tc>
        <w:tc>
          <w:tcPr>
            <w:tcW w:w="850" w:type="dxa"/>
          </w:tcPr>
          <w:p w14:paraId="41AB5241" w14:textId="77777777" w:rsidR="00172850" w:rsidRPr="0038416A" w:rsidRDefault="00172850" w:rsidP="000C32C1">
            <w:r>
              <w:rPr>
                <w:rFonts w:asciiTheme="majorHAnsi" w:hAnsiTheme="majorHAnsi" w:cstheme="majorHAnsi"/>
              </w:rPr>
              <w:t>198</w:t>
            </w:r>
            <w:r w:rsidRPr="0038416A">
              <w:rPr>
                <w:rFonts w:asciiTheme="majorHAnsi" w:hAnsiTheme="majorHAnsi" w:cstheme="majorHAnsi"/>
              </w:rPr>
              <w:t>8</w:t>
            </w:r>
          </w:p>
        </w:tc>
        <w:tc>
          <w:tcPr>
            <w:tcW w:w="4501" w:type="dxa"/>
          </w:tcPr>
          <w:p w14:paraId="647F4FEB" w14:textId="77777777" w:rsidR="00172850" w:rsidRPr="0038416A" w:rsidRDefault="00172850" w:rsidP="000C32C1">
            <w:pPr>
              <w:rPr>
                <w:rFonts w:ascii="Arial" w:hAnsi="Arial" w:cs="Arial"/>
                <w:sz w:val="26"/>
                <w:szCs w:val="26"/>
              </w:rPr>
            </w:pPr>
            <w:r w:rsidRPr="00D07A8C">
              <w:rPr>
                <w:rFonts w:asciiTheme="majorHAnsi" w:hAnsiTheme="majorHAnsi" w:cstheme="majorHAnsi"/>
              </w:rPr>
              <w:t>Code of practice for low temperature hot water heating systems of output greater than 45kW. Selection of equipment</w:t>
            </w:r>
          </w:p>
        </w:tc>
      </w:tr>
      <w:tr w:rsidR="00172850" w:rsidRPr="003D27CF" w14:paraId="38758EC1" w14:textId="77777777" w:rsidTr="000C32C1">
        <w:tc>
          <w:tcPr>
            <w:tcW w:w="2405" w:type="dxa"/>
          </w:tcPr>
          <w:p w14:paraId="75F9EA89" w14:textId="77777777" w:rsidR="00172850" w:rsidRPr="0038416A" w:rsidRDefault="00172850" w:rsidP="000C32C1"/>
        </w:tc>
        <w:tc>
          <w:tcPr>
            <w:tcW w:w="1418" w:type="dxa"/>
          </w:tcPr>
          <w:p w14:paraId="0FA7736D" w14:textId="77777777" w:rsidR="00172850" w:rsidRPr="0038416A" w:rsidRDefault="00172850" w:rsidP="000C32C1">
            <w:r w:rsidRPr="0038416A">
              <w:rPr>
                <w:rFonts w:asciiTheme="majorHAnsi" w:hAnsiTheme="majorHAnsi" w:cstheme="majorHAnsi"/>
              </w:rPr>
              <w:t>BS 6880</w:t>
            </w:r>
            <w:r>
              <w:rPr>
                <w:rFonts w:asciiTheme="majorHAnsi" w:hAnsiTheme="majorHAnsi" w:cstheme="majorHAnsi"/>
              </w:rPr>
              <w:t>-3</w:t>
            </w:r>
          </w:p>
        </w:tc>
        <w:tc>
          <w:tcPr>
            <w:tcW w:w="850" w:type="dxa"/>
          </w:tcPr>
          <w:p w14:paraId="2603C523" w14:textId="77777777" w:rsidR="00172850" w:rsidRPr="0038416A" w:rsidRDefault="00172850" w:rsidP="000C32C1">
            <w:r>
              <w:rPr>
                <w:rFonts w:asciiTheme="majorHAnsi" w:hAnsiTheme="majorHAnsi" w:cstheme="majorHAnsi"/>
              </w:rPr>
              <w:t>198</w:t>
            </w:r>
            <w:r w:rsidRPr="0038416A">
              <w:rPr>
                <w:rFonts w:asciiTheme="majorHAnsi" w:hAnsiTheme="majorHAnsi" w:cstheme="majorHAnsi"/>
              </w:rPr>
              <w:t>8</w:t>
            </w:r>
          </w:p>
        </w:tc>
        <w:tc>
          <w:tcPr>
            <w:tcW w:w="4501" w:type="dxa"/>
          </w:tcPr>
          <w:p w14:paraId="79AE8D74" w14:textId="77777777" w:rsidR="00172850" w:rsidRPr="0038416A" w:rsidRDefault="00172850" w:rsidP="000C32C1">
            <w:pPr>
              <w:rPr>
                <w:rFonts w:ascii="Arial" w:hAnsi="Arial" w:cs="Arial"/>
                <w:sz w:val="26"/>
                <w:szCs w:val="26"/>
              </w:rPr>
            </w:pPr>
            <w:r w:rsidRPr="00D07A8C">
              <w:rPr>
                <w:rFonts w:asciiTheme="majorHAnsi" w:hAnsiTheme="majorHAnsi" w:cstheme="majorHAnsi"/>
              </w:rPr>
              <w:t>Code of practice for low temperature hot water heating systems of output greater than 45 kW. Installation, commissioning and maintenance</w:t>
            </w:r>
          </w:p>
        </w:tc>
      </w:tr>
      <w:tr w:rsidR="00172850" w:rsidRPr="003D27CF" w14:paraId="71A6548F" w14:textId="77777777" w:rsidTr="000C32C1">
        <w:tc>
          <w:tcPr>
            <w:tcW w:w="2405" w:type="dxa"/>
          </w:tcPr>
          <w:p w14:paraId="10F26672" w14:textId="77777777" w:rsidR="00172850" w:rsidRPr="0038416A" w:rsidRDefault="00172850" w:rsidP="000C32C1">
            <w:pPr>
              <w:spacing w:after="0"/>
            </w:pPr>
          </w:p>
        </w:tc>
        <w:tc>
          <w:tcPr>
            <w:tcW w:w="1418" w:type="dxa"/>
          </w:tcPr>
          <w:p w14:paraId="3E50DF35" w14:textId="77777777" w:rsidR="00172850" w:rsidRPr="0038416A" w:rsidRDefault="00172850" w:rsidP="000C32C1">
            <w:pPr>
              <w:spacing w:after="0"/>
            </w:pPr>
            <w:r w:rsidRPr="0038416A">
              <w:t>BS 7074</w:t>
            </w:r>
            <w:r>
              <w:t>-1</w:t>
            </w:r>
          </w:p>
        </w:tc>
        <w:tc>
          <w:tcPr>
            <w:tcW w:w="850" w:type="dxa"/>
          </w:tcPr>
          <w:p w14:paraId="3F8FCC25" w14:textId="77777777" w:rsidR="00172850" w:rsidRPr="0038416A" w:rsidRDefault="00172850" w:rsidP="000C32C1">
            <w:pPr>
              <w:spacing w:after="0"/>
            </w:pPr>
            <w:r>
              <w:t>1989</w:t>
            </w:r>
          </w:p>
        </w:tc>
        <w:tc>
          <w:tcPr>
            <w:tcW w:w="4501" w:type="dxa"/>
          </w:tcPr>
          <w:p w14:paraId="0A9783C2" w14:textId="77777777" w:rsidR="00172850" w:rsidRPr="006265A2" w:rsidRDefault="00172850" w:rsidP="000C32C1">
            <w:pPr>
              <w:rPr>
                <w:rFonts w:asciiTheme="majorHAnsi" w:hAnsiTheme="majorHAnsi" w:cstheme="majorHAnsi"/>
              </w:rPr>
            </w:pPr>
            <w:r w:rsidRPr="006265A2">
              <w:rPr>
                <w:rFonts w:asciiTheme="majorHAnsi" w:hAnsiTheme="majorHAnsi" w:cstheme="majorHAnsi"/>
              </w:rPr>
              <w:t>Application, selection and installation of expansion vessels and ancillary equipment for sealed water systems. Code of practice for domestic heating and hot water supply</w:t>
            </w:r>
          </w:p>
        </w:tc>
      </w:tr>
      <w:tr w:rsidR="00172850" w:rsidRPr="003D27CF" w14:paraId="3C568DC8" w14:textId="77777777" w:rsidTr="000C32C1">
        <w:tc>
          <w:tcPr>
            <w:tcW w:w="2405" w:type="dxa"/>
          </w:tcPr>
          <w:p w14:paraId="1506DCCD" w14:textId="77777777" w:rsidR="00172850" w:rsidRPr="0038416A" w:rsidRDefault="00172850" w:rsidP="000C32C1">
            <w:pPr>
              <w:spacing w:after="0"/>
            </w:pPr>
          </w:p>
        </w:tc>
        <w:tc>
          <w:tcPr>
            <w:tcW w:w="1418" w:type="dxa"/>
          </w:tcPr>
          <w:p w14:paraId="435158D9" w14:textId="77777777" w:rsidR="00172850" w:rsidRPr="0038416A" w:rsidRDefault="00172850" w:rsidP="000C32C1">
            <w:pPr>
              <w:spacing w:after="0"/>
            </w:pPr>
            <w:r w:rsidRPr="0038416A">
              <w:t>BS 7074</w:t>
            </w:r>
            <w:r>
              <w:t>-2</w:t>
            </w:r>
          </w:p>
        </w:tc>
        <w:tc>
          <w:tcPr>
            <w:tcW w:w="850" w:type="dxa"/>
          </w:tcPr>
          <w:p w14:paraId="22CA5566" w14:textId="77777777" w:rsidR="00172850" w:rsidRPr="0038416A" w:rsidRDefault="00172850" w:rsidP="000C32C1">
            <w:pPr>
              <w:spacing w:after="0"/>
            </w:pPr>
            <w:r>
              <w:t>1989</w:t>
            </w:r>
          </w:p>
        </w:tc>
        <w:tc>
          <w:tcPr>
            <w:tcW w:w="4501" w:type="dxa"/>
          </w:tcPr>
          <w:p w14:paraId="473AF85B" w14:textId="77777777" w:rsidR="00172850" w:rsidRPr="006265A2" w:rsidRDefault="00172850" w:rsidP="000C32C1">
            <w:pPr>
              <w:rPr>
                <w:rFonts w:asciiTheme="majorHAnsi" w:hAnsiTheme="majorHAnsi" w:cstheme="majorHAnsi"/>
              </w:rPr>
            </w:pPr>
            <w:r w:rsidRPr="006265A2">
              <w:rPr>
                <w:rFonts w:asciiTheme="majorHAnsi" w:hAnsiTheme="majorHAnsi" w:cstheme="majorHAnsi"/>
              </w:rPr>
              <w:t>Application, selection and installation of expansion vessels and ancillary equipment for sealed water systems. Code of practice for low and medium temperature hot water heating systems</w:t>
            </w:r>
          </w:p>
        </w:tc>
      </w:tr>
      <w:tr w:rsidR="00172850" w:rsidRPr="003D27CF" w14:paraId="0B3DE1D3" w14:textId="77777777" w:rsidTr="000C32C1">
        <w:tc>
          <w:tcPr>
            <w:tcW w:w="2405" w:type="dxa"/>
          </w:tcPr>
          <w:p w14:paraId="5F89F983" w14:textId="77777777" w:rsidR="00172850" w:rsidRPr="0038416A" w:rsidRDefault="00172850" w:rsidP="000C32C1">
            <w:pPr>
              <w:spacing w:after="0"/>
            </w:pPr>
          </w:p>
        </w:tc>
        <w:tc>
          <w:tcPr>
            <w:tcW w:w="1418" w:type="dxa"/>
          </w:tcPr>
          <w:p w14:paraId="4B35F7D9" w14:textId="77777777" w:rsidR="00172850" w:rsidRPr="0038416A" w:rsidRDefault="00172850" w:rsidP="000C32C1">
            <w:pPr>
              <w:spacing w:after="0"/>
            </w:pPr>
            <w:r w:rsidRPr="0038416A">
              <w:t>BS 7074</w:t>
            </w:r>
            <w:r>
              <w:t>-3</w:t>
            </w:r>
          </w:p>
        </w:tc>
        <w:tc>
          <w:tcPr>
            <w:tcW w:w="850" w:type="dxa"/>
          </w:tcPr>
          <w:p w14:paraId="707210D4" w14:textId="77777777" w:rsidR="00172850" w:rsidRPr="0038416A" w:rsidRDefault="00172850" w:rsidP="000C32C1">
            <w:pPr>
              <w:spacing w:after="0"/>
            </w:pPr>
            <w:r>
              <w:t>1989</w:t>
            </w:r>
          </w:p>
        </w:tc>
        <w:tc>
          <w:tcPr>
            <w:tcW w:w="4501" w:type="dxa"/>
          </w:tcPr>
          <w:p w14:paraId="62FC7C6A" w14:textId="77777777" w:rsidR="00172850" w:rsidRPr="006265A2" w:rsidRDefault="00172850" w:rsidP="000C32C1">
            <w:pPr>
              <w:rPr>
                <w:rFonts w:asciiTheme="majorHAnsi" w:hAnsiTheme="majorHAnsi" w:cstheme="majorHAnsi"/>
              </w:rPr>
            </w:pPr>
            <w:r w:rsidRPr="006265A2">
              <w:rPr>
                <w:rFonts w:asciiTheme="majorHAnsi" w:hAnsiTheme="majorHAnsi" w:cstheme="majorHAnsi"/>
              </w:rPr>
              <w:t>Application, selection and installation of expansion vessels and ancillary equipment for sealed water systems. Code of practice for chilled and condenser systems</w:t>
            </w:r>
          </w:p>
        </w:tc>
      </w:tr>
      <w:tr w:rsidR="00172850" w:rsidRPr="003D27CF" w14:paraId="11FEA798" w14:textId="77777777" w:rsidTr="000C32C1">
        <w:tc>
          <w:tcPr>
            <w:tcW w:w="2405" w:type="dxa"/>
          </w:tcPr>
          <w:p w14:paraId="600D2408" w14:textId="77777777" w:rsidR="00172850" w:rsidRPr="0038416A" w:rsidRDefault="00172850" w:rsidP="000C32C1">
            <w:pPr>
              <w:spacing w:after="0"/>
            </w:pPr>
          </w:p>
        </w:tc>
        <w:tc>
          <w:tcPr>
            <w:tcW w:w="1418" w:type="dxa"/>
          </w:tcPr>
          <w:p w14:paraId="732C3293" w14:textId="77777777" w:rsidR="00172850" w:rsidRPr="0038416A" w:rsidRDefault="00172850" w:rsidP="000C32C1">
            <w:pPr>
              <w:spacing w:after="0"/>
            </w:pPr>
            <w:r w:rsidRPr="006C2A27">
              <w:rPr>
                <w:rFonts w:asciiTheme="majorHAnsi" w:hAnsiTheme="majorHAnsi" w:cstheme="majorHAnsi"/>
              </w:rPr>
              <w:t>BS EN 378</w:t>
            </w:r>
          </w:p>
        </w:tc>
        <w:tc>
          <w:tcPr>
            <w:tcW w:w="850" w:type="dxa"/>
          </w:tcPr>
          <w:p w14:paraId="019D3248" w14:textId="77777777" w:rsidR="00172850" w:rsidRPr="0038416A" w:rsidRDefault="00172850" w:rsidP="000C32C1">
            <w:pPr>
              <w:spacing w:after="0"/>
            </w:pPr>
            <w:r>
              <w:t>2016</w:t>
            </w:r>
          </w:p>
        </w:tc>
        <w:tc>
          <w:tcPr>
            <w:tcW w:w="4501" w:type="dxa"/>
          </w:tcPr>
          <w:p w14:paraId="069EB7D2" w14:textId="77777777" w:rsidR="00172850" w:rsidRPr="008A069C" w:rsidRDefault="00172850" w:rsidP="000C32C1">
            <w:pPr>
              <w:rPr>
                <w:rFonts w:asciiTheme="majorHAnsi" w:hAnsiTheme="majorHAnsi" w:cstheme="majorHAnsi"/>
              </w:rPr>
            </w:pPr>
            <w:r w:rsidRPr="008A069C">
              <w:rPr>
                <w:rFonts w:asciiTheme="majorHAnsi" w:hAnsiTheme="majorHAnsi" w:cstheme="majorHAnsi"/>
              </w:rPr>
              <w:t>Refrigerating systems and heat pumps. Safety and environmental requirements</w:t>
            </w:r>
          </w:p>
        </w:tc>
      </w:tr>
      <w:tr w:rsidR="00172850" w:rsidRPr="003D27CF" w14:paraId="7D47E75B" w14:textId="77777777" w:rsidTr="000C32C1">
        <w:tc>
          <w:tcPr>
            <w:tcW w:w="2405" w:type="dxa"/>
          </w:tcPr>
          <w:p w14:paraId="717028F2" w14:textId="77777777" w:rsidR="00172850" w:rsidRPr="0038416A" w:rsidRDefault="00172850" w:rsidP="000C32C1">
            <w:pPr>
              <w:spacing w:after="0"/>
            </w:pPr>
          </w:p>
        </w:tc>
        <w:tc>
          <w:tcPr>
            <w:tcW w:w="1418" w:type="dxa"/>
          </w:tcPr>
          <w:p w14:paraId="76DFCBB8" w14:textId="77777777" w:rsidR="00172850" w:rsidRPr="0038416A" w:rsidRDefault="00172850" w:rsidP="000C32C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cstheme="minorHAnsi"/>
              </w:rPr>
            </w:pPr>
            <w:r w:rsidRPr="0038416A">
              <w:t>BS EN 12828</w:t>
            </w:r>
          </w:p>
        </w:tc>
        <w:tc>
          <w:tcPr>
            <w:tcW w:w="850" w:type="dxa"/>
          </w:tcPr>
          <w:p w14:paraId="02975559" w14:textId="77777777" w:rsidR="00172850" w:rsidRPr="0038416A" w:rsidRDefault="00172850" w:rsidP="000C32C1">
            <w:pPr>
              <w:spacing w:after="0"/>
            </w:pPr>
            <w:r>
              <w:t>2012</w:t>
            </w:r>
          </w:p>
        </w:tc>
        <w:tc>
          <w:tcPr>
            <w:tcW w:w="4501" w:type="dxa"/>
          </w:tcPr>
          <w:p w14:paraId="02B1E26B" w14:textId="77777777" w:rsidR="00172850" w:rsidRPr="008A069C" w:rsidRDefault="00172850" w:rsidP="000C32C1">
            <w:pPr>
              <w:rPr>
                <w:rFonts w:asciiTheme="majorHAnsi" w:hAnsiTheme="majorHAnsi" w:cstheme="majorHAnsi"/>
              </w:rPr>
            </w:pPr>
            <w:r w:rsidRPr="008A069C">
              <w:rPr>
                <w:rFonts w:asciiTheme="majorHAnsi" w:hAnsiTheme="majorHAnsi" w:cstheme="majorHAnsi"/>
              </w:rPr>
              <w:t>Heating systems in buildings. Design for water-based heating systems</w:t>
            </w:r>
          </w:p>
        </w:tc>
      </w:tr>
      <w:tr w:rsidR="00172850" w:rsidRPr="003D27CF" w14:paraId="26E49F5A" w14:textId="77777777" w:rsidTr="000C32C1">
        <w:tc>
          <w:tcPr>
            <w:tcW w:w="2405" w:type="dxa"/>
          </w:tcPr>
          <w:p w14:paraId="4A837FA5" w14:textId="77777777" w:rsidR="00172850" w:rsidRPr="0038416A" w:rsidRDefault="00172850" w:rsidP="000C32C1">
            <w:pPr>
              <w:spacing w:after="0"/>
            </w:pPr>
          </w:p>
        </w:tc>
        <w:tc>
          <w:tcPr>
            <w:tcW w:w="1418" w:type="dxa"/>
          </w:tcPr>
          <w:p w14:paraId="31C4BD60" w14:textId="77777777" w:rsidR="00172850" w:rsidRPr="0038416A" w:rsidRDefault="00172850" w:rsidP="000C32C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r w:rsidRPr="0038416A">
              <w:t>BS EN 12831</w:t>
            </w:r>
          </w:p>
        </w:tc>
        <w:tc>
          <w:tcPr>
            <w:tcW w:w="850" w:type="dxa"/>
          </w:tcPr>
          <w:p w14:paraId="63A1DCF2" w14:textId="77777777" w:rsidR="00172850" w:rsidRPr="0038416A" w:rsidRDefault="00172850" w:rsidP="000C32C1">
            <w:pPr>
              <w:spacing w:after="0"/>
            </w:pPr>
            <w:r>
              <w:t>2003</w:t>
            </w:r>
          </w:p>
        </w:tc>
        <w:tc>
          <w:tcPr>
            <w:tcW w:w="4501" w:type="dxa"/>
          </w:tcPr>
          <w:p w14:paraId="53A61E48" w14:textId="77777777" w:rsidR="00172850" w:rsidRPr="008A069C" w:rsidRDefault="00172850" w:rsidP="000C32C1">
            <w:pPr>
              <w:rPr>
                <w:rFonts w:asciiTheme="majorHAnsi" w:hAnsiTheme="majorHAnsi" w:cstheme="majorHAnsi"/>
              </w:rPr>
            </w:pPr>
            <w:r w:rsidRPr="008A069C">
              <w:rPr>
                <w:rFonts w:asciiTheme="majorHAnsi" w:hAnsiTheme="majorHAnsi" w:cstheme="majorHAnsi"/>
              </w:rPr>
              <w:t>Heating systems in buildings. Method for calculation of the design heat load</w:t>
            </w:r>
          </w:p>
        </w:tc>
      </w:tr>
      <w:tr w:rsidR="00172850" w:rsidRPr="003D27CF" w14:paraId="5871766A" w14:textId="77777777" w:rsidTr="000C32C1">
        <w:tc>
          <w:tcPr>
            <w:tcW w:w="2405" w:type="dxa"/>
          </w:tcPr>
          <w:p w14:paraId="2BC20874" w14:textId="77777777" w:rsidR="00172850" w:rsidRPr="0038416A" w:rsidRDefault="00172850" w:rsidP="000C32C1">
            <w:pPr>
              <w:spacing w:after="0"/>
            </w:pPr>
          </w:p>
        </w:tc>
        <w:tc>
          <w:tcPr>
            <w:tcW w:w="1418" w:type="dxa"/>
          </w:tcPr>
          <w:p w14:paraId="4DCB0BED" w14:textId="77777777" w:rsidR="00172850" w:rsidRPr="0038416A" w:rsidRDefault="00172850" w:rsidP="000C32C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r w:rsidRPr="0038416A">
              <w:t>BS EN 14336</w:t>
            </w:r>
          </w:p>
        </w:tc>
        <w:tc>
          <w:tcPr>
            <w:tcW w:w="850" w:type="dxa"/>
          </w:tcPr>
          <w:p w14:paraId="01956F60" w14:textId="77777777" w:rsidR="00172850" w:rsidRPr="0038416A" w:rsidRDefault="00172850" w:rsidP="000C32C1">
            <w:pPr>
              <w:spacing w:after="0"/>
            </w:pPr>
            <w:r>
              <w:t>2004</w:t>
            </w:r>
          </w:p>
        </w:tc>
        <w:tc>
          <w:tcPr>
            <w:tcW w:w="4501" w:type="dxa"/>
          </w:tcPr>
          <w:p w14:paraId="5CDE550B" w14:textId="77777777" w:rsidR="00172850" w:rsidRPr="008A069C" w:rsidRDefault="00172850" w:rsidP="000C32C1">
            <w:pPr>
              <w:rPr>
                <w:rFonts w:asciiTheme="majorHAnsi" w:hAnsiTheme="majorHAnsi" w:cstheme="majorHAnsi"/>
              </w:rPr>
            </w:pPr>
            <w:r w:rsidRPr="008A069C">
              <w:rPr>
                <w:rFonts w:asciiTheme="majorHAnsi" w:hAnsiTheme="majorHAnsi" w:cstheme="majorHAnsi"/>
              </w:rPr>
              <w:t>Heating systems in buildings. Installation and commissioning of water based heating systems</w:t>
            </w:r>
          </w:p>
        </w:tc>
      </w:tr>
      <w:tr w:rsidR="00172850" w:rsidRPr="003D27CF" w14:paraId="12129F82" w14:textId="77777777" w:rsidTr="000C32C1">
        <w:tc>
          <w:tcPr>
            <w:tcW w:w="2405" w:type="dxa"/>
          </w:tcPr>
          <w:p w14:paraId="13D8A9A3" w14:textId="77777777" w:rsidR="00172850" w:rsidRPr="0038416A" w:rsidRDefault="00172850" w:rsidP="000C32C1">
            <w:pPr>
              <w:spacing w:after="0"/>
            </w:pPr>
          </w:p>
        </w:tc>
        <w:tc>
          <w:tcPr>
            <w:tcW w:w="1418" w:type="dxa"/>
          </w:tcPr>
          <w:p w14:paraId="79F07F9E" w14:textId="77777777" w:rsidR="00172850" w:rsidRPr="0038416A" w:rsidRDefault="00172850" w:rsidP="000C32C1">
            <w:pPr>
              <w:spacing w:after="0"/>
            </w:pPr>
            <w:r w:rsidRPr="00721E27">
              <w:rPr>
                <w:rFonts w:cstheme="minorHAnsi"/>
              </w:rPr>
              <w:t xml:space="preserve">BS </w:t>
            </w:r>
            <w:r>
              <w:rPr>
                <w:rFonts w:cstheme="minorHAnsi"/>
              </w:rPr>
              <w:t xml:space="preserve">EN </w:t>
            </w:r>
            <w:r w:rsidRPr="00721E27">
              <w:rPr>
                <w:rFonts w:cstheme="minorHAnsi"/>
              </w:rPr>
              <w:t>14511</w:t>
            </w:r>
          </w:p>
        </w:tc>
        <w:tc>
          <w:tcPr>
            <w:tcW w:w="850" w:type="dxa"/>
          </w:tcPr>
          <w:p w14:paraId="1A5CD373" w14:textId="77777777" w:rsidR="00172850" w:rsidRPr="0038416A" w:rsidRDefault="00172850" w:rsidP="000C32C1">
            <w:pPr>
              <w:spacing w:after="0"/>
            </w:pPr>
            <w:r>
              <w:t>2013</w:t>
            </w:r>
          </w:p>
        </w:tc>
        <w:tc>
          <w:tcPr>
            <w:tcW w:w="4501" w:type="dxa"/>
          </w:tcPr>
          <w:p w14:paraId="7628B0C6" w14:textId="77777777" w:rsidR="00172850" w:rsidRPr="008A069C" w:rsidRDefault="00172850" w:rsidP="000C32C1">
            <w:pPr>
              <w:rPr>
                <w:rFonts w:asciiTheme="majorHAnsi" w:hAnsiTheme="majorHAnsi" w:cstheme="majorHAnsi"/>
              </w:rPr>
            </w:pPr>
            <w:r w:rsidRPr="008A069C">
              <w:rPr>
                <w:rFonts w:asciiTheme="majorHAnsi" w:hAnsiTheme="majorHAnsi" w:cstheme="majorHAnsi"/>
              </w:rPr>
              <w:t>Air conditioners, liquid chilling packages and heat pumps with electrically driven compressors for space heating and cooling</w:t>
            </w:r>
          </w:p>
        </w:tc>
      </w:tr>
    </w:tbl>
    <w:p w14:paraId="6F7DF033" w14:textId="77777777" w:rsidR="003106CD" w:rsidRDefault="003106CD" w:rsidP="003106CD">
      <w:pPr>
        <w:pStyle w:val="Heading2"/>
        <w:numPr>
          <w:ilvl w:val="0"/>
          <w:numId w:val="0"/>
        </w:numPr>
        <w:ind w:left="851" w:hanging="851"/>
      </w:pPr>
      <w:r>
        <w:t>SYSTEM DESCRIPTION</w:t>
      </w:r>
    </w:p>
    <w:p w14:paraId="4D74DAA6" w14:textId="77777777" w:rsidR="003106CD" w:rsidRDefault="003106CD" w:rsidP="003106CD"/>
    <w:p w14:paraId="16F4F18B" w14:textId="77777777" w:rsidR="003106CD" w:rsidRDefault="003106CD" w:rsidP="003106CD"/>
    <w:p w14:paraId="4DE30FCD" w14:textId="77777777" w:rsidR="003106CD" w:rsidRDefault="003106CD" w:rsidP="003106CD">
      <w:pPr>
        <w:pStyle w:val="Heading2"/>
        <w:numPr>
          <w:ilvl w:val="0"/>
          <w:numId w:val="0"/>
        </w:numPr>
        <w:ind w:left="851" w:hanging="851"/>
      </w:pPr>
      <w:r>
        <w:t>CONTROL REQUIREMENTS</w:t>
      </w:r>
    </w:p>
    <w:p w14:paraId="1AE20F0E" w14:textId="77777777" w:rsidR="003106CD" w:rsidRDefault="003106CD" w:rsidP="003106CD"/>
    <w:p w14:paraId="6D684EEB" w14:textId="77777777" w:rsidR="003106CD" w:rsidRDefault="003106CD" w:rsidP="003106CD"/>
    <w:p w14:paraId="55A88E79" w14:textId="77777777" w:rsidR="003106CD" w:rsidRDefault="003106CD" w:rsidP="003106CD">
      <w:pPr>
        <w:pStyle w:val="Heading2"/>
        <w:numPr>
          <w:ilvl w:val="0"/>
          <w:numId w:val="0"/>
        </w:numPr>
        <w:ind w:left="851" w:hanging="851"/>
      </w:pPr>
      <w:r>
        <w:t>SYSTEM DRAWINGS / SCHEMATICS</w:t>
      </w:r>
    </w:p>
    <w:p w14:paraId="3E6E9099" w14:textId="77777777" w:rsidR="003106CD" w:rsidRDefault="003106CD" w:rsidP="003106CD"/>
    <w:p w14:paraId="32AE12DA" w14:textId="77777777" w:rsidR="003106CD" w:rsidRPr="00465EF2" w:rsidRDefault="003106CD" w:rsidP="003106CD"/>
    <w:p w14:paraId="5B1603CB" w14:textId="77777777" w:rsidR="003106CD" w:rsidRDefault="003106CD" w:rsidP="003106CD">
      <w:pPr>
        <w:pStyle w:val="Heading2"/>
        <w:numPr>
          <w:ilvl w:val="0"/>
          <w:numId w:val="0"/>
        </w:numPr>
        <w:ind w:left="357" w:hanging="357"/>
      </w:pPr>
      <w:r>
        <w:t>REFERENCE SPECIFICATION CLAUSES</w:t>
      </w:r>
    </w:p>
    <w:p w14:paraId="769C7156" w14:textId="77777777" w:rsidR="003106CD" w:rsidRDefault="003106CD" w:rsidP="003106CD">
      <w:r>
        <w:t>Also see the following Reference Specification SPEC-300 clauses for further details of Workmanship, materials standards, builders work standards, testing/ commissioning, and identification:</w:t>
      </w:r>
    </w:p>
    <w:p w14:paraId="6AB4F457" w14:textId="77777777" w:rsidR="003106CD" w:rsidRPr="001F6EA9" w:rsidRDefault="00986F61" w:rsidP="003106CD">
      <w:pPr>
        <w:numPr>
          <w:ilvl w:val="0"/>
          <w:numId w:val="4"/>
        </w:numPr>
        <w:contextualSpacing/>
      </w:pPr>
      <w:r>
        <w:t>PR_65_52_00_00</w:t>
      </w:r>
      <w:r w:rsidR="003106CD" w:rsidRPr="001F6EA9">
        <w:t xml:space="preserve"> PIPELINES</w:t>
      </w:r>
    </w:p>
    <w:p w14:paraId="3B0E9070" w14:textId="77777777" w:rsidR="003106CD" w:rsidRPr="001F6EA9" w:rsidRDefault="00986F61" w:rsidP="003106CD">
      <w:pPr>
        <w:numPr>
          <w:ilvl w:val="0"/>
          <w:numId w:val="4"/>
        </w:numPr>
        <w:contextualSpacing/>
      </w:pPr>
      <w:r>
        <w:t>PR_20_85_00_00</w:t>
      </w:r>
      <w:r w:rsidR="003106CD" w:rsidRPr="001F6EA9">
        <w:t xml:space="preserve"> PIPELINE ANCILLARIES</w:t>
      </w:r>
    </w:p>
    <w:p w14:paraId="38C7E291" w14:textId="77777777" w:rsidR="003106CD" w:rsidRPr="001F6EA9" w:rsidRDefault="00986F61" w:rsidP="003106CD">
      <w:pPr>
        <w:numPr>
          <w:ilvl w:val="0"/>
          <w:numId w:val="4"/>
        </w:numPr>
        <w:contextualSpacing/>
      </w:pPr>
      <w:r>
        <w:t>PR_65_53_00_00</w:t>
      </w:r>
      <w:r w:rsidR="003106CD" w:rsidRPr="001F6EA9">
        <w:t xml:space="preserve"> PUMPS</w:t>
      </w:r>
    </w:p>
    <w:p w14:paraId="674BB242" w14:textId="77777777" w:rsidR="003106CD" w:rsidRPr="001F6EA9" w:rsidRDefault="00986F61" w:rsidP="003106CD">
      <w:pPr>
        <w:numPr>
          <w:ilvl w:val="0"/>
          <w:numId w:val="4"/>
        </w:numPr>
        <w:contextualSpacing/>
      </w:pPr>
      <w:r>
        <w:t>PR_60_60_38_00</w:t>
      </w:r>
      <w:r w:rsidR="003106CD" w:rsidRPr="001F6EA9">
        <w:t xml:space="preserve"> STORAGE CYLINDERS AND CALORIFIERS </w:t>
      </w:r>
    </w:p>
    <w:p w14:paraId="5E028928" w14:textId="77777777" w:rsidR="003106CD" w:rsidRPr="001F6EA9" w:rsidRDefault="00986F61" w:rsidP="003106CD">
      <w:pPr>
        <w:numPr>
          <w:ilvl w:val="0"/>
          <w:numId w:val="4"/>
        </w:numPr>
        <w:contextualSpacing/>
      </w:pPr>
      <w:r>
        <w:t>PR_60_55_96_00</w:t>
      </w:r>
      <w:r w:rsidR="003106CD" w:rsidRPr="001F6EA9">
        <w:t xml:space="preserve"> CLEANING AND CHEMICAL TREATMENT </w:t>
      </w:r>
    </w:p>
    <w:p w14:paraId="2254B50D" w14:textId="77777777" w:rsidR="003106CD" w:rsidRPr="001F6EA9" w:rsidRDefault="00986F61" w:rsidP="003106CD">
      <w:pPr>
        <w:numPr>
          <w:ilvl w:val="0"/>
          <w:numId w:val="4"/>
        </w:numPr>
        <w:contextualSpacing/>
      </w:pPr>
      <w:r>
        <w:t>PR_25_31_48_00</w:t>
      </w:r>
      <w:r w:rsidR="003106CD" w:rsidRPr="001F6EA9">
        <w:t xml:space="preserve"> THERMAL INSULATION</w:t>
      </w:r>
    </w:p>
    <w:p w14:paraId="26B26E52" w14:textId="77777777" w:rsidR="003106CD" w:rsidRPr="001F6EA9" w:rsidRDefault="00986F61" w:rsidP="003106CD">
      <w:pPr>
        <w:numPr>
          <w:ilvl w:val="0"/>
          <w:numId w:val="4"/>
        </w:numPr>
        <w:contextualSpacing/>
      </w:pPr>
      <w:r>
        <w:t xml:space="preserve">AC_60_00_00_00 </w:t>
      </w:r>
      <w:r w:rsidR="003106CD" w:rsidRPr="001F6EA9">
        <w:t xml:space="preserve"> TESTING AND COMMISSIONING</w:t>
      </w:r>
    </w:p>
    <w:p w14:paraId="263EF4EA" w14:textId="77777777" w:rsidR="003106CD" w:rsidRPr="001F6EA9" w:rsidRDefault="00986F61" w:rsidP="003106CD">
      <w:pPr>
        <w:numPr>
          <w:ilvl w:val="0"/>
          <w:numId w:val="4"/>
        </w:numPr>
        <w:contextualSpacing/>
      </w:pPr>
      <w:r>
        <w:t>PR_80_77_94_00</w:t>
      </w:r>
      <w:r w:rsidR="003106CD" w:rsidRPr="001F6EA9">
        <w:t xml:space="preserve"> VIBRATION ISOLATION MOUNTINGS</w:t>
      </w:r>
    </w:p>
    <w:p w14:paraId="58468687" w14:textId="77777777" w:rsidR="003106CD" w:rsidRPr="001F6EA9" w:rsidRDefault="00986F61" w:rsidP="003106CD">
      <w:pPr>
        <w:numPr>
          <w:ilvl w:val="0"/>
          <w:numId w:val="4"/>
        </w:numPr>
        <w:contextualSpacing/>
      </w:pPr>
      <w:r>
        <w:t>PR_40_10_57_26</w:t>
      </w:r>
      <w:r w:rsidR="003106CD" w:rsidRPr="001F6EA9">
        <w:t xml:space="preserve"> IDENTIFICATION - MECHANICAL</w:t>
      </w:r>
    </w:p>
    <w:p w14:paraId="24A3DADC" w14:textId="77777777" w:rsidR="003106CD" w:rsidRPr="001F6EA9" w:rsidRDefault="003D44FA" w:rsidP="003106CD">
      <w:pPr>
        <w:numPr>
          <w:ilvl w:val="0"/>
          <w:numId w:val="4"/>
        </w:numPr>
        <w:contextualSpacing/>
      </w:pPr>
      <w:r>
        <w:t>PR_20_29_00_00</w:t>
      </w:r>
      <w:r w:rsidR="003106CD" w:rsidRPr="001F6EA9">
        <w:t xml:space="preserve"> FIXING TO BUILDING FABRIC</w:t>
      </w:r>
    </w:p>
    <w:p w14:paraId="3D100064" w14:textId="77777777" w:rsidR="003106CD" w:rsidRPr="001F6EA9" w:rsidRDefault="003D44FA" w:rsidP="003106CD">
      <w:pPr>
        <w:numPr>
          <w:ilvl w:val="0"/>
          <w:numId w:val="4"/>
        </w:numPr>
        <w:contextualSpacing/>
      </w:pPr>
      <w:r>
        <w:t>PR_35_31_68_72</w:t>
      </w:r>
      <w:r w:rsidR="003106CD" w:rsidRPr="001F6EA9">
        <w:t xml:space="preserve"> PAINTING AND ANTI-CORROSION TREATMENTS</w:t>
      </w:r>
    </w:p>
    <w:p w14:paraId="29EBC755" w14:textId="77777777" w:rsidR="003106CD" w:rsidRDefault="003106CD" w:rsidP="003106CD">
      <w:pPr>
        <w:rPr>
          <w:rFonts w:asciiTheme="majorHAnsi" w:eastAsiaTheme="majorEastAsia" w:hAnsiTheme="majorHAnsi" w:cstheme="majorBidi"/>
          <w:b/>
          <w:bCs/>
          <w:caps/>
          <w:sz w:val="28"/>
          <w:szCs w:val="28"/>
        </w:rPr>
      </w:pPr>
      <w:r>
        <w:br w:type="page"/>
      </w:r>
    </w:p>
    <w:p w14:paraId="554ADAE6" w14:textId="77777777" w:rsidR="008A49E0" w:rsidRDefault="008A49E0" w:rsidP="008A49E0">
      <w:pPr>
        <w:pStyle w:val="Heading1"/>
        <w:numPr>
          <w:ilvl w:val="0"/>
          <w:numId w:val="0"/>
        </w:numPr>
        <w:ind w:left="851" w:hanging="851"/>
      </w:pPr>
      <w:bookmarkStart w:id="106" w:name="_Toc15913778"/>
      <w:r w:rsidRPr="00997014">
        <w:rPr>
          <w:noProof/>
          <w:color w:val="0070C0"/>
          <w:lang w:eastAsia="en-GB"/>
        </w:rPr>
        <mc:AlternateContent>
          <mc:Choice Requires="wps">
            <w:drawing>
              <wp:anchor distT="0" distB="36195" distL="114300" distR="114300" simplePos="0" relativeHeight="251737088" behindDoc="0" locked="1" layoutInCell="1" allowOverlap="1" wp14:anchorId="12701ABE" wp14:editId="71BEB952">
                <wp:simplePos x="0" y="0"/>
                <wp:positionH relativeFrom="column">
                  <wp:posOffset>3175</wp:posOffset>
                </wp:positionH>
                <wp:positionV relativeFrom="paragraph">
                  <wp:posOffset>215900</wp:posOffset>
                </wp:positionV>
                <wp:extent cx="2070000" cy="0"/>
                <wp:effectExtent l="0" t="19050" r="6985" b="19050"/>
                <wp:wrapNone/>
                <wp:docPr id="68" name="Straight Connector 68"/>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7D96E" id="Straight Connector 68" o:spid="_x0000_s1026" style="position:absolute;z-index:251737088;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HJ8&#10;Ac/eAQAAKAQAAA4AAAAAAAAAAAAAAAAALgIAAGRycy9lMm9Eb2MueG1sUEsBAi0AFAAGAAgAAAAh&#10;AAMpz1vZAAAABgEAAA8AAAAAAAAAAAAAAAAAOAQAAGRycy9kb3ducmV2LnhtbFBLBQYAAAAABAAE&#10;APMAAAA+BQAAAAA=&#10;" strokecolor="black [3213]" strokeweight="3pt">
                <w10:anchorlock/>
              </v:line>
            </w:pict>
          </mc:Fallback>
        </mc:AlternateContent>
      </w:r>
      <w:r w:rsidR="003106CD" w:rsidRPr="00997014">
        <w:rPr>
          <w:color w:val="0070C0"/>
          <w:lang w:eastAsia="en-GB"/>
        </w:rPr>
        <w:t>Ss_60_40_37_21</w:t>
      </w:r>
      <w:r>
        <w:tab/>
        <w:t>Gas Boilers</w:t>
      </w:r>
      <w:bookmarkEnd w:id="106"/>
    </w:p>
    <w:p w14:paraId="33BC8D49" w14:textId="77777777" w:rsidR="008A49E0" w:rsidRDefault="008A49E0" w:rsidP="008A49E0">
      <w:pPr>
        <w:pStyle w:val="Heading2"/>
        <w:numPr>
          <w:ilvl w:val="0"/>
          <w:numId w:val="0"/>
        </w:numPr>
        <w:ind w:left="851" w:hanging="851"/>
      </w:pPr>
      <w:r>
        <w:t>PERFORMANCE OBJECTIVES</w:t>
      </w:r>
    </w:p>
    <w:p w14:paraId="6384FA4A" w14:textId="77777777" w:rsidR="008A49E0" w:rsidRDefault="008A49E0" w:rsidP="008A49E0"/>
    <w:p w14:paraId="7F82E1BD" w14:textId="77777777" w:rsidR="008A49E0" w:rsidRDefault="008A49E0" w:rsidP="008A49E0"/>
    <w:p w14:paraId="5B1B0F56" w14:textId="77777777" w:rsidR="008A49E0" w:rsidRDefault="008A49E0" w:rsidP="008A49E0">
      <w:pPr>
        <w:pStyle w:val="Heading2"/>
        <w:numPr>
          <w:ilvl w:val="0"/>
          <w:numId w:val="0"/>
        </w:numPr>
        <w:ind w:left="851" w:hanging="851"/>
      </w:pPr>
      <w:r>
        <w:t>DESIGN PARAMETERS</w:t>
      </w:r>
    </w:p>
    <w:p w14:paraId="382843DD" w14:textId="77777777" w:rsidR="00172850" w:rsidRDefault="00172850" w:rsidP="00172850">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172850" w:rsidRPr="003D27CF" w14:paraId="3260A525" w14:textId="77777777" w:rsidTr="000C32C1">
        <w:trPr>
          <w:cnfStyle w:val="100000000000" w:firstRow="1" w:lastRow="0" w:firstColumn="0" w:lastColumn="0" w:oddVBand="0" w:evenVBand="0" w:oddHBand="0" w:evenHBand="0" w:firstRowFirstColumn="0" w:firstRowLastColumn="0" w:lastRowFirstColumn="0" w:lastRowLastColumn="0"/>
        </w:trPr>
        <w:tc>
          <w:tcPr>
            <w:tcW w:w="2405" w:type="dxa"/>
          </w:tcPr>
          <w:p w14:paraId="7BC04528" w14:textId="77777777" w:rsidR="00172850" w:rsidRPr="00050951" w:rsidRDefault="00172850" w:rsidP="000C32C1">
            <w:pPr>
              <w:rPr>
                <w:b w:val="0"/>
              </w:rPr>
            </w:pPr>
            <w:r w:rsidRPr="00050951">
              <w:rPr>
                <w:b w:val="0"/>
              </w:rPr>
              <w:t xml:space="preserve">Statutory Acts </w:t>
            </w:r>
          </w:p>
        </w:tc>
        <w:tc>
          <w:tcPr>
            <w:tcW w:w="6769" w:type="dxa"/>
            <w:gridSpan w:val="3"/>
          </w:tcPr>
          <w:p w14:paraId="1A2A0180" w14:textId="77777777" w:rsidR="00172850" w:rsidRDefault="00814103" w:rsidP="000C32C1">
            <w:pPr>
              <w:rPr>
                <w:b w:val="0"/>
              </w:rPr>
            </w:pPr>
            <w:r>
              <w:rPr>
                <w:b w:val="0"/>
              </w:rPr>
              <w:t>The Building Regulations</w:t>
            </w:r>
          </w:p>
          <w:p w14:paraId="5888499D" w14:textId="77777777" w:rsidR="00172850" w:rsidRPr="00050951" w:rsidRDefault="00172850" w:rsidP="000C32C1">
            <w:pPr>
              <w:rPr>
                <w:b w:val="0"/>
              </w:rPr>
            </w:pPr>
            <w:r w:rsidRPr="00050951">
              <w:rPr>
                <w:b w:val="0"/>
              </w:rPr>
              <w:t>Pressure Equipment Directive (PED) 97/23/EC, implemented in the UK through the Pressure Equipment Regulations 1999</w:t>
            </w:r>
          </w:p>
          <w:p w14:paraId="7F7CFC20" w14:textId="77777777" w:rsidR="00172850" w:rsidRPr="00050951" w:rsidRDefault="00172850" w:rsidP="000C32C1">
            <w:pPr>
              <w:rPr>
                <w:b w:val="0"/>
              </w:rPr>
            </w:pPr>
            <w:r w:rsidRPr="00050951">
              <w:rPr>
                <w:b w:val="0"/>
              </w:rPr>
              <w:t>Environmental Protection Act 1990, Environmental Protection Regulations 1991, Clean Air Act 1993</w:t>
            </w:r>
          </w:p>
          <w:p w14:paraId="78E14DA2" w14:textId="77777777" w:rsidR="00172850" w:rsidRPr="00050951" w:rsidRDefault="00172850" w:rsidP="000C32C1">
            <w:pPr>
              <w:rPr>
                <w:b w:val="0"/>
              </w:rPr>
            </w:pPr>
            <w:r w:rsidRPr="00050951">
              <w:rPr>
                <w:b w:val="0"/>
              </w:rPr>
              <w:t>Clean Air Act Memorandum</w:t>
            </w:r>
          </w:p>
          <w:p w14:paraId="766C4359" w14:textId="77777777" w:rsidR="00172850" w:rsidRPr="00050951" w:rsidRDefault="00172850" w:rsidP="000C32C1">
            <w:pPr>
              <w:rPr>
                <w:b w:val="0"/>
              </w:rPr>
            </w:pPr>
            <w:r w:rsidRPr="00050951">
              <w:rPr>
                <w:b w:val="0"/>
              </w:rPr>
              <w:t>The Gas Safety (Installation and Use) Regulations 1998</w:t>
            </w:r>
          </w:p>
        </w:tc>
      </w:tr>
      <w:tr w:rsidR="00172850" w:rsidRPr="003D27CF" w14:paraId="286CB18B" w14:textId="77777777" w:rsidTr="000C32C1">
        <w:tc>
          <w:tcPr>
            <w:tcW w:w="2405" w:type="dxa"/>
          </w:tcPr>
          <w:p w14:paraId="40AC4100" w14:textId="77777777" w:rsidR="00172850" w:rsidRPr="003D27CF" w:rsidRDefault="00172850" w:rsidP="000C32C1">
            <w:pPr>
              <w:spacing w:before="0" w:beforeAutospacing="0" w:after="240" w:afterAutospacing="0" w:line="240" w:lineRule="atLeast"/>
            </w:pPr>
            <w:r w:rsidRPr="003D27CF">
              <w:t xml:space="preserve">Building Control / Local Authority requirements </w:t>
            </w:r>
          </w:p>
        </w:tc>
        <w:tc>
          <w:tcPr>
            <w:tcW w:w="6769" w:type="dxa"/>
            <w:gridSpan w:val="3"/>
          </w:tcPr>
          <w:p w14:paraId="2B467E8F" w14:textId="77777777" w:rsidR="00172850" w:rsidRPr="0038416A" w:rsidRDefault="00172850" w:rsidP="000C32C1">
            <w:pPr>
              <w:spacing w:before="0" w:beforeAutospacing="0" w:after="240" w:afterAutospacing="0" w:line="240" w:lineRule="atLeast"/>
            </w:pPr>
            <w:commentRangeStart w:id="107"/>
            <w:r w:rsidRPr="0038416A">
              <w:t xml:space="preserve">The Building Regulations Approved Documents </w:t>
            </w:r>
            <w:r>
              <w:t>(latest version)</w:t>
            </w:r>
          </w:p>
          <w:p w14:paraId="4A71FA75" w14:textId="77777777" w:rsidR="00172850" w:rsidRDefault="00172850" w:rsidP="000C32C1">
            <w:pPr>
              <w:numPr>
                <w:ilvl w:val="0"/>
                <w:numId w:val="7"/>
              </w:numPr>
              <w:spacing w:before="0" w:beforeAutospacing="0" w:after="240" w:afterAutospacing="0" w:line="240" w:lineRule="atLeast"/>
              <w:contextualSpacing/>
            </w:pPr>
            <w:r>
              <w:t xml:space="preserve">Part L1a </w:t>
            </w:r>
            <w:r w:rsidRPr="0038416A">
              <w:t>Conservation of fuel and power in new dwellings</w:t>
            </w:r>
          </w:p>
          <w:p w14:paraId="11A2316D" w14:textId="77777777" w:rsidR="00172850" w:rsidRDefault="00172850" w:rsidP="000C32C1">
            <w:pPr>
              <w:numPr>
                <w:ilvl w:val="0"/>
                <w:numId w:val="7"/>
              </w:numPr>
              <w:spacing w:before="0" w:beforeAutospacing="0" w:after="240" w:afterAutospacing="0" w:line="240" w:lineRule="atLeast"/>
              <w:contextualSpacing/>
            </w:pPr>
            <w:r>
              <w:t xml:space="preserve">Part L1b </w:t>
            </w:r>
            <w:r w:rsidRPr="0038416A">
              <w:t xml:space="preserve">Conservation of fuel and power in </w:t>
            </w:r>
            <w:r>
              <w:t>existing</w:t>
            </w:r>
            <w:r w:rsidRPr="0038416A">
              <w:t xml:space="preserve"> dwellings</w:t>
            </w:r>
          </w:p>
          <w:p w14:paraId="164ECAB0" w14:textId="77777777" w:rsidR="00172850" w:rsidRDefault="00172850" w:rsidP="000C32C1">
            <w:pPr>
              <w:numPr>
                <w:ilvl w:val="0"/>
                <w:numId w:val="7"/>
              </w:numPr>
              <w:spacing w:before="0" w:beforeAutospacing="0" w:after="240" w:afterAutospacing="0" w:line="240" w:lineRule="atLeast"/>
              <w:contextualSpacing/>
            </w:pPr>
            <w:r>
              <w:t xml:space="preserve">Part L2a </w:t>
            </w:r>
            <w:r w:rsidRPr="0038416A">
              <w:t xml:space="preserve">Conservation of fuel and power in new </w:t>
            </w:r>
            <w:r>
              <w:t xml:space="preserve">buildings other than </w:t>
            </w:r>
            <w:r w:rsidRPr="0038416A">
              <w:t>dwellings</w:t>
            </w:r>
          </w:p>
          <w:p w14:paraId="67C27C3B" w14:textId="77777777" w:rsidR="00172850" w:rsidRPr="0038416A" w:rsidRDefault="00172850" w:rsidP="000C32C1">
            <w:pPr>
              <w:numPr>
                <w:ilvl w:val="0"/>
                <w:numId w:val="7"/>
              </w:numPr>
              <w:spacing w:before="0" w:beforeAutospacing="0" w:after="240" w:afterAutospacing="0" w:line="240" w:lineRule="atLeast"/>
              <w:contextualSpacing/>
            </w:pPr>
            <w:r>
              <w:t xml:space="preserve">Part L2b </w:t>
            </w:r>
            <w:r w:rsidRPr="0038416A">
              <w:t xml:space="preserve">Conservation of fuel and power in </w:t>
            </w:r>
            <w:r>
              <w:t>existing</w:t>
            </w:r>
            <w:r w:rsidRPr="0038416A">
              <w:t xml:space="preserve"> </w:t>
            </w:r>
            <w:r>
              <w:t xml:space="preserve">buildings other than </w:t>
            </w:r>
            <w:r w:rsidRPr="0038416A">
              <w:t>dwellings</w:t>
            </w:r>
          </w:p>
          <w:p w14:paraId="2B24C96A" w14:textId="77777777" w:rsidR="00172850" w:rsidRDefault="00172850" w:rsidP="000C32C1">
            <w:pPr>
              <w:numPr>
                <w:ilvl w:val="0"/>
                <w:numId w:val="7"/>
              </w:numPr>
              <w:spacing w:before="0" w:beforeAutospacing="0" w:after="240" w:afterAutospacing="0" w:line="240" w:lineRule="atLeast"/>
              <w:contextualSpacing/>
            </w:pPr>
            <w:r w:rsidRPr="0038416A">
              <w:t>Part J Combustion Appliances &amp; Fuel Storage Systems</w:t>
            </w:r>
          </w:p>
          <w:p w14:paraId="3D4FA327" w14:textId="77777777" w:rsidR="00172850" w:rsidRPr="0038416A" w:rsidRDefault="00172850" w:rsidP="000C32C1">
            <w:pPr>
              <w:numPr>
                <w:ilvl w:val="0"/>
                <w:numId w:val="7"/>
              </w:numPr>
              <w:spacing w:before="0" w:beforeAutospacing="0" w:after="240" w:afterAutospacing="0" w:line="240" w:lineRule="atLeast"/>
              <w:contextualSpacing/>
            </w:pPr>
            <w:r>
              <w:t>Domestic Building Services Compliance Guide</w:t>
            </w:r>
          </w:p>
          <w:p w14:paraId="3332D920" w14:textId="77777777" w:rsidR="00172850" w:rsidRDefault="00172850" w:rsidP="000C32C1">
            <w:pPr>
              <w:numPr>
                <w:ilvl w:val="0"/>
                <w:numId w:val="7"/>
              </w:numPr>
              <w:spacing w:before="0" w:beforeAutospacing="0" w:after="240" w:afterAutospacing="0" w:line="240" w:lineRule="atLeast"/>
              <w:contextualSpacing/>
            </w:pPr>
            <w:r w:rsidRPr="0038416A">
              <w:t>Non-Domestic Building Services Compliance Guide</w:t>
            </w:r>
            <w:commentRangeEnd w:id="107"/>
            <w:r>
              <w:rPr>
                <w:rStyle w:val="CommentReference"/>
              </w:rPr>
              <w:commentReference w:id="107"/>
            </w:r>
          </w:p>
          <w:p w14:paraId="40C05ED1" w14:textId="77777777" w:rsidR="00172850" w:rsidRDefault="00172850" w:rsidP="000C32C1">
            <w:pPr>
              <w:spacing w:before="0" w:beforeAutospacing="0" w:after="240" w:afterAutospacing="0" w:line="240" w:lineRule="atLeast"/>
              <w:contextualSpacing/>
            </w:pPr>
          </w:p>
          <w:p w14:paraId="2F0248A0" w14:textId="77777777" w:rsidR="00172850" w:rsidRDefault="00172850" w:rsidP="000C32C1">
            <w:pPr>
              <w:spacing w:before="0" w:beforeAutospacing="0" w:after="240" w:afterAutospacing="0" w:line="240" w:lineRule="atLeast"/>
            </w:pPr>
            <w:r>
              <w:t>The Scottish Building Standards</w:t>
            </w:r>
          </w:p>
          <w:p w14:paraId="05A8EDA8" w14:textId="77777777" w:rsidR="00172850" w:rsidRDefault="00172850" w:rsidP="000C32C1">
            <w:pPr>
              <w:pStyle w:val="ListParagraph"/>
              <w:numPr>
                <w:ilvl w:val="0"/>
                <w:numId w:val="7"/>
              </w:numPr>
            </w:pPr>
            <w:r>
              <w:t>Section 2 (Fire)</w:t>
            </w:r>
          </w:p>
          <w:p w14:paraId="3CB1FD1B" w14:textId="77777777" w:rsidR="00172850" w:rsidRDefault="00172850" w:rsidP="000C32C1">
            <w:pPr>
              <w:pStyle w:val="ListParagraph"/>
              <w:numPr>
                <w:ilvl w:val="0"/>
                <w:numId w:val="7"/>
              </w:numPr>
            </w:pPr>
            <w:r>
              <w:t>Section 3 (Environment)</w:t>
            </w:r>
          </w:p>
          <w:p w14:paraId="1347BBB2" w14:textId="77777777" w:rsidR="00172850" w:rsidRDefault="00172850" w:rsidP="000C32C1">
            <w:pPr>
              <w:pStyle w:val="ListParagraph"/>
              <w:numPr>
                <w:ilvl w:val="0"/>
                <w:numId w:val="7"/>
              </w:numPr>
            </w:pPr>
            <w:r>
              <w:t>Section 4 (Safety)</w:t>
            </w:r>
            <w:commentRangeStart w:id="108"/>
            <w:commentRangeEnd w:id="108"/>
            <w:r w:rsidRPr="003D0CF8">
              <w:commentReference w:id="108"/>
            </w:r>
          </w:p>
          <w:p w14:paraId="41F848B2" w14:textId="77777777" w:rsidR="00172850" w:rsidRDefault="00172850" w:rsidP="000C32C1">
            <w:pPr>
              <w:pStyle w:val="ListParagraph"/>
              <w:numPr>
                <w:ilvl w:val="0"/>
                <w:numId w:val="7"/>
              </w:numPr>
            </w:pPr>
            <w:r w:rsidRPr="00187245">
              <w:t>Section 6 (Energy)</w:t>
            </w:r>
          </w:p>
          <w:p w14:paraId="6D09B4DF" w14:textId="77777777" w:rsidR="00172850" w:rsidRPr="0038416A" w:rsidRDefault="00172850" w:rsidP="000C32C1">
            <w:r>
              <w:t>Local Authority air quality requirements/guidance</w:t>
            </w:r>
          </w:p>
        </w:tc>
      </w:tr>
      <w:tr w:rsidR="00172850" w:rsidRPr="003D27CF" w14:paraId="64108C6B" w14:textId="77777777" w:rsidTr="000C32C1">
        <w:tc>
          <w:tcPr>
            <w:tcW w:w="2405" w:type="dxa"/>
          </w:tcPr>
          <w:p w14:paraId="6CE3F5F0" w14:textId="77777777" w:rsidR="00172850" w:rsidRPr="003D27CF" w:rsidRDefault="00172850" w:rsidP="000C32C1">
            <w:pPr>
              <w:spacing w:before="0" w:beforeAutospacing="0" w:after="240" w:afterAutospacing="0" w:line="240" w:lineRule="atLeast"/>
            </w:pPr>
            <w:r w:rsidRPr="003D27CF">
              <w:t xml:space="preserve">Industry standards </w:t>
            </w:r>
          </w:p>
        </w:tc>
        <w:tc>
          <w:tcPr>
            <w:tcW w:w="6769" w:type="dxa"/>
            <w:gridSpan w:val="3"/>
          </w:tcPr>
          <w:p w14:paraId="005EED3B" w14:textId="77777777" w:rsidR="00172850" w:rsidRPr="0038416A" w:rsidRDefault="00172850" w:rsidP="000C32C1">
            <w:pPr>
              <w:spacing w:before="0" w:beforeAutospacing="0" w:after="240" w:afterAutospacing="0" w:line="240" w:lineRule="atLeast"/>
            </w:pPr>
            <w:r w:rsidRPr="0038416A">
              <w:t>Chartered Institute of Building Services Engineers (CIBSE)</w:t>
            </w:r>
          </w:p>
          <w:p w14:paraId="54BF996B" w14:textId="77777777" w:rsidR="00172850" w:rsidRDefault="00172850" w:rsidP="000C32C1">
            <w:pPr>
              <w:numPr>
                <w:ilvl w:val="0"/>
                <w:numId w:val="17"/>
              </w:numPr>
              <w:spacing w:before="0" w:beforeAutospacing="0" w:after="240" w:afterAutospacing="0" w:line="240" w:lineRule="atLeast"/>
              <w:contextualSpacing/>
            </w:pPr>
            <w:r>
              <w:t>Commissioning Code B</w:t>
            </w:r>
            <w:r w:rsidRPr="0038416A">
              <w:t> 20</w:t>
            </w:r>
            <w:r>
              <w:t>02</w:t>
            </w:r>
          </w:p>
          <w:p w14:paraId="556D856C" w14:textId="77777777" w:rsidR="00172850" w:rsidRPr="0038416A" w:rsidRDefault="00172850" w:rsidP="000C32C1">
            <w:pPr>
              <w:numPr>
                <w:ilvl w:val="0"/>
                <w:numId w:val="17"/>
              </w:numPr>
              <w:spacing w:before="0" w:beforeAutospacing="0" w:after="240" w:afterAutospacing="0" w:line="240" w:lineRule="atLeast"/>
              <w:contextualSpacing/>
            </w:pPr>
            <w:r w:rsidRPr="0038416A">
              <w:t>CIBSE B guide</w:t>
            </w:r>
          </w:p>
          <w:p w14:paraId="65A46982" w14:textId="77777777" w:rsidR="00172850" w:rsidRPr="0038416A" w:rsidRDefault="00172850" w:rsidP="000C32C1">
            <w:pPr>
              <w:numPr>
                <w:ilvl w:val="0"/>
                <w:numId w:val="17"/>
              </w:numPr>
              <w:spacing w:before="0" w:beforeAutospacing="0" w:after="240" w:afterAutospacing="0" w:line="240" w:lineRule="atLeast"/>
              <w:contextualSpacing/>
            </w:pPr>
            <w:r w:rsidRPr="0038416A">
              <w:t>AM14 Non-Domestic Hot Water Heating Systems</w:t>
            </w:r>
          </w:p>
          <w:p w14:paraId="6F7081EE" w14:textId="77777777" w:rsidR="00172850" w:rsidRPr="0038416A" w:rsidRDefault="00172850" w:rsidP="000C32C1">
            <w:pPr>
              <w:numPr>
                <w:ilvl w:val="0"/>
                <w:numId w:val="17"/>
              </w:numPr>
              <w:spacing w:before="0" w:beforeAutospacing="0" w:after="240" w:afterAutospacing="0" w:line="240" w:lineRule="atLeast"/>
              <w:contextualSpacing/>
            </w:pPr>
            <w:r w:rsidRPr="0038416A">
              <w:t xml:space="preserve">KS07 Variable Flow Pipework Systems </w:t>
            </w:r>
          </w:p>
          <w:p w14:paraId="4A358245" w14:textId="77777777" w:rsidR="00172850" w:rsidRPr="0038416A" w:rsidRDefault="00172850" w:rsidP="000C32C1">
            <w:pPr>
              <w:numPr>
                <w:ilvl w:val="0"/>
                <w:numId w:val="17"/>
              </w:numPr>
              <w:spacing w:before="0" w:beforeAutospacing="0" w:after="240" w:afterAutospacing="0" w:line="240" w:lineRule="atLeast"/>
              <w:contextualSpacing/>
            </w:pPr>
            <w:r>
              <w:t xml:space="preserve">KS09 </w:t>
            </w:r>
            <w:r w:rsidRPr="0038416A">
              <w:t>Commissioning Variable Flow Pipework Systems</w:t>
            </w:r>
          </w:p>
          <w:p w14:paraId="01D35FD2" w14:textId="77777777" w:rsidR="00172850" w:rsidRPr="0038416A" w:rsidRDefault="00172850" w:rsidP="000C32C1">
            <w:pPr>
              <w:spacing w:before="0" w:beforeAutospacing="0" w:after="240" w:afterAutospacing="0" w:line="240" w:lineRule="atLeast"/>
              <w:contextualSpacing/>
            </w:pPr>
          </w:p>
          <w:p w14:paraId="250FAB18" w14:textId="77777777" w:rsidR="00172850" w:rsidRPr="0038416A" w:rsidRDefault="00172850" w:rsidP="000C32C1">
            <w:pPr>
              <w:spacing w:before="0" w:beforeAutospacing="0" w:after="240" w:afterAutospacing="0" w:line="240" w:lineRule="atLeast"/>
            </w:pPr>
            <w:r w:rsidRPr="0038416A">
              <w:t>Building Services Research and Information Association (BSRIA)</w:t>
            </w:r>
          </w:p>
          <w:p w14:paraId="65238D36" w14:textId="77777777" w:rsidR="00172850" w:rsidRPr="0038416A" w:rsidRDefault="00172850" w:rsidP="000C32C1">
            <w:pPr>
              <w:numPr>
                <w:ilvl w:val="0"/>
                <w:numId w:val="10"/>
              </w:numPr>
              <w:spacing w:before="0" w:beforeAutospacing="0" w:after="240" w:afterAutospacing="0" w:line="240" w:lineRule="atLeast"/>
              <w:contextualSpacing/>
            </w:pPr>
            <w:r w:rsidRPr="0038416A">
              <w:t>Energy Efficient Pumping Systems (BG12/2011)</w:t>
            </w:r>
          </w:p>
          <w:p w14:paraId="1FED4B21" w14:textId="77777777" w:rsidR="00172850" w:rsidRPr="0038416A" w:rsidRDefault="00172850" w:rsidP="000C32C1">
            <w:pPr>
              <w:numPr>
                <w:ilvl w:val="0"/>
                <w:numId w:val="10"/>
              </w:numPr>
              <w:spacing w:before="0" w:beforeAutospacing="0" w:after="240" w:afterAutospacing="0" w:line="240" w:lineRule="atLeast"/>
              <w:contextualSpacing/>
            </w:pPr>
            <w:r w:rsidRPr="0038416A">
              <w:t>Commissioning Water Systems (BG 2/2010)</w:t>
            </w:r>
          </w:p>
          <w:p w14:paraId="6D67E3CA" w14:textId="77777777" w:rsidR="00172850" w:rsidRPr="0038416A" w:rsidRDefault="00172850" w:rsidP="000C32C1">
            <w:pPr>
              <w:numPr>
                <w:ilvl w:val="0"/>
                <w:numId w:val="10"/>
              </w:numPr>
              <w:spacing w:before="0" w:beforeAutospacing="0" w:after="240" w:afterAutospacing="0" w:line="240" w:lineRule="atLeast"/>
              <w:contextualSpacing/>
            </w:pPr>
            <w:r w:rsidRPr="0038416A">
              <w:t>Pre-Commission Cleaning of Pipework Systems (BG 29/2012)</w:t>
            </w:r>
          </w:p>
          <w:p w14:paraId="459A9C11" w14:textId="77777777" w:rsidR="00172850" w:rsidRPr="0038416A" w:rsidRDefault="00172850" w:rsidP="000C32C1">
            <w:pPr>
              <w:numPr>
                <w:ilvl w:val="0"/>
                <w:numId w:val="10"/>
              </w:numPr>
              <w:spacing w:before="0" w:beforeAutospacing="0" w:after="240" w:afterAutospacing="0" w:line="240" w:lineRule="atLeast"/>
              <w:contextualSpacing/>
            </w:pPr>
            <w:r w:rsidRPr="0038416A">
              <w:t>Water Treatment for Closed Heating and Cooling Systems (BG50/2013).</w:t>
            </w:r>
          </w:p>
          <w:p w14:paraId="5762105E" w14:textId="77777777" w:rsidR="00172850" w:rsidRPr="0038416A" w:rsidRDefault="00172850" w:rsidP="000C32C1">
            <w:pPr>
              <w:numPr>
                <w:ilvl w:val="0"/>
                <w:numId w:val="10"/>
              </w:numPr>
              <w:spacing w:before="0" w:beforeAutospacing="0" w:after="240" w:afterAutospacing="0" w:line="240" w:lineRule="atLeast"/>
              <w:contextualSpacing/>
            </w:pPr>
            <w:r w:rsidRPr="0038416A">
              <w:t xml:space="preserve">Variable Flow Water Systems ‐ Design, installation and commissioning guidance  </w:t>
            </w:r>
            <w:r>
              <w:t>(</w:t>
            </w:r>
            <w:r w:rsidRPr="0038416A">
              <w:t>AG16/2002</w:t>
            </w:r>
            <w:r>
              <w:t>)</w:t>
            </w:r>
          </w:p>
          <w:p w14:paraId="681AB7F8" w14:textId="77777777" w:rsidR="00172850" w:rsidRPr="0038416A" w:rsidRDefault="00172850" w:rsidP="000C32C1">
            <w:pPr>
              <w:numPr>
                <w:ilvl w:val="0"/>
                <w:numId w:val="10"/>
              </w:numPr>
              <w:spacing w:before="0" w:beforeAutospacing="0" w:after="240" w:afterAutospacing="0" w:line="240" w:lineRule="atLeast"/>
              <w:contextualSpacing/>
            </w:pPr>
            <w:r w:rsidRPr="0038416A">
              <w:t>Selection of Control Valves in Variable Flow Systems (BG 51/2014)</w:t>
            </w:r>
          </w:p>
        </w:tc>
      </w:tr>
      <w:tr w:rsidR="00172850" w:rsidRPr="003D27CF" w14:paraId="7B32076C" w14:textId="77777777" w:rsidTr="000C32C1">
        <w:tc>
          <w:tcPr>
            <w:tcW w:w="2405" w:type="dxa"/>
          </w:tcPr>
          <w:p w14:paraId="69E7D137" w14:textId="77777777" w:rsidR="00172850" w:rsidRPr="0038416A" w:rsidRDefault="00172850" w:rsidP="000C32C1">
            <w:r w:rsidRPr="0038416A">
              <w:t xml:space="preserve">British Standards </w:t>
            </w:r>
          </w:p>
        </w:tc>
        <w:tc>
          <w:tcPr>
            <w:tcW w:w="1418" w:type="dxa"/>
          </w:tcPr>
          <w:p w14:paraId="7D521DD8" w14:textId="77777777" w:rsidR="00172850" w:rsidRPr="0038416A" w:rsidRDefault="00172850" w:rsidP="000C32C1">
            <w:r w:rsidRPr="0038416A">
              <w:rPr>
                <w:rFonts w:asciiTheme="majorHAnsi" w:hAnsiTheme="majorHAnsi" w:cstheme="majorHAnsi"/>
              </w:rPr>
              <w:t>BS 5440-2</w:t>
            </w:r>
          </w:p>
        </w:tc>
        <w:tc>
          <w:tcPr>
            <w:tcW w:w="850" w:type="dxa"/>
          </w:tcPr>
          <w:p w14:paraId="524FD2C4" w14:textId="77777777" w:rsidR="00172850" w:rsidRPr="0038416A" w:rsidRDefault="00172850" w:rsidP="000C32C1">
            <w:r w:rsidRPr="0038416A">
              <w:rPr>
                <w:rFonts w:asciiTheme="majorHAnsi" w:hAnsiTheme="majorHAnsi" w:cstheme="majorHAnsi"/>
              </w:rPr>
              <w:t>2009</w:t>
            </w:r>
          </w:p>
        </w:tc>
        <w:tc>
          <w:tcPr>
            <w:tcW w:w="4501" w:type="dxa"/>
          </w:tcPr>
          <w:p w14:paraId="5B55873D" w14:textId="77777777" w:rsidR="00172850" w:rsidRPr="0038416A" w:rsidRDefault="00172850" w:rsidP="000C32C1">
            <w:pPr>
              <w:rPr>
                <w:rFonts w:ascii="Arial" w:hAnsi="Arial" w:cs="Arial"/>
                <w:sz w:val="26"/>
                <w:szCs w:val="26"/>
              </w:rPr>
            </w:pPr>
            <w:r w:rsidRPr="00D07A8C">
              <w:t>Flueing and ventilation for gas appliances of rated input not exceeding 70 kW net (1st, 2nd and 3rd family gases). Specification for the installation and maintenance of ventilation provision for gas appliances</w:t>
            </w:r>
          </w:p>
        </w:tc>
      </w:tr>
      <w:tr w:rsidR="00172850" w:rsidRPr="003D27CF" w14:paraId="5A331D3F" w14:textId="77777777" w:rsidTr="000C32C1">
        <w:tc>
          <w:tcPr>
            <w:tcW w:w="2405" w:type="dxa"/>
          </w:tcPr>
          <w:p w14:paraId="4953B963" w14:textId="77777777" w:rsidR="00172850" w:rsidRPr="0038416A" w:rsidRDefault="00172850" w:rsidP="000C32C1"/>
        </w:tc>
        <w:tc>
          <w:tcPr>
            <w:tcW w:w="1418" w:type="dxa"/>
          </w:tcPr>
          <w:p w14:paraId="2BFBEE3F" w14:textId="77777777" w:rsidR="00172850" w:rsidRPr="0038416A" w:rsidRDefault="00172850" w:rsidP="000C32C1">
            <w:r>
              <w:t>BS 5546</w:t>
            </w:r>
          </w:p>
        </w:tc>
        <w:tc>
          <w:tcPr>
            <w:tcW w:w="850" w:type="dxa"/>
          </w:tcPr>
          <w:p w14:paraId="7AEFB436" w14:textId="77777777" w:rsidR="00172850" w:rsidRPr="0038416A" w:rsidRDefault="00172850" w:rsidP="000C32C1">
            <w:pPr>
              <w:rPr>
                <w:rFonts w:asciiTheme="majorHAnsi" w:hAnsiTheme="majorHAnsi" w:cstheme="majorHAnsi"/>
              </w:rPr>
            </w:pPr>
            <w:r>
              <w:rPr>
                <w:rFonts w:asciiTheme="majorHAnsi" w:hAnsiTheme="majorHAnsi" w:cstheme="majorHAnsi"/>
              </w:rPr>
              <w:t>2010</w:t>
            </w:r>
          </w:p>
        </w:tc>
        <w:tc>
          <w:tcPr>
            <w:tcW w:w="4501" w:type="dxa"/>
          </w:tcPr>
          <w:p w14:paraId="58E166D7" w14:textId="77777777" w:rsidR="00172850" w:rsidRPr="0038416A" w:rsidRDefault="00172850" w:rsidP="000C32C1">
            <w:pPr>
              <w:rPr>
                <w:rFonts w:asciiTheme="majorHAnsi" w:hAnsiTheme="majorHAnsi" w:cstheme="majorHAnsi"/>
              </w:rPr>
            </w:pPr>
            <w:r w:rsidRPr="002955DC">
              <w:rPr>
                <w:rFonts w:asciiTheme="majorHAnsi" w:hAnsiTheme="majorHAnsi" w:cstheme="majorHAnsi"/>
              </w:rPr>
              <w:t>Specification for installation and maintenance of gas-fired water-heating appliances of rated input not exceeding 70 kW net</w:t>
            </w:r>
          </w:p>
        </w:tc>
      </w:tr>
      <w:tr w:rsidR="00172850" w:rsidRPr="003D27CF" w14:paraId="528A212C" w14:textId="77777777" w:rsidTr="000C32C1">
        <w:tc>
          <w:tcPr>
            <w:tcW w:w="2405" w:type="dxa"/>
          </w:tcPr>
          <w:p w14:paraId="75F5DD3D" w14:textId="77777777" w:rsidR="00172850" w:rsidRPr="0038416A" w:rsidRDefault="00172850" w:rsidP="000C32C1"/>
        </w:tc>
        <w:tc>
          <w:tcPr>
            <w:tcW w:w="1418" w:type="dxa"/>
          </w:tcPr>
          <w:p w14:paraId="743567D1" w14:textId="77777777" w:rsidR="00172850" w:rsidRPr="0038416A" w:rsidRDefault="00172850" w:rsidP="000C32C1">
            <w:r w:rsidRPr="0038416A">
              <w:t>BS 5854</w:t>
            </w:r>
          </w:p>
        </w:tc>
        <w:tc>
          <w:tcPr>
            <w:tcW w:w="850" w:type="dxa"/>
          </w:tcPr>
          <w:p w14:paraId="3FDCA41A" w14:textId="77777777" w:rsidR="00172850" w:rsidRPr="0038416A" w:rsidRDefault="00172850" w:rsidP="000C32C1">
            <w:pPr>
              <w:rPr>
                <w:rFonts w:asciiTheme="majorHAnsi" w:hAnsiTheme="majorHAnsi" w:cstheme="majorHAnsi"/>
              </w:rPr>
            </w:pPr>
            <w:r w:rsidRPr="0038416A">
              <w:rPr>
                <w:rFonts w:asciiTheme="majorHAnsi" w:hAnsiTheme="majorHAnsi" w:cstheme="majorHAnsi"/>
              </w:rPr>
              <w:t>1980</w:t>
            </w:r>
          </w:p>
        </w:tc>
        <w:tc>
          <w:tcPr>
            <w:tcW w:w="4501" w:type="dxa"/>
          </w:tcPr>
          <w:p w14:paraId="0E9057EF" w14:textId="77777777" w:rsidR="00172850" w:rsidRPr="0038416A" w:rsidRDefault="00172850" w:rsidP="000C32C1">
            <w:pPr>
              <w:rPr>
                <w:rFonts w:asciiTheme="majorHAnsi" w:hAnsiTheme="majorHAnsi" w:cstheme="majorHAnsi"/>
              </w:rPr>
            </w:pPr>
            <w:r w:rsidRPr="0038416A">
              <w:rPr>
                <w:rFonts w:asciiTheme="majorHAnsi" w:hAnsiTheme="majorHAnsi" w:cstheme="majorHAnsi"/>
              </w:rPr>
              <w:t>Code of practice for flues and flue structures in buildings</w:t>
            </w:r>
          </w:p>
        </w:tc>
      </w:tr>
      <w:tr w:rsidR="00172850" w:rsidRPr="003D27CF" w14:paraId="1B8A03F4" w14:textId="77777777" w:rsidTr="000C32C1">
        <w:tc>
          <w:tcPr>
            <w:tcW w:w="2405" w:type="dxa"/>
          </w:tcPr>
          <w:p w14:paraId="18277B6A" w14:textId="77777777" w:rsidR="00172850" w:rsidRPr="0038416A" w:rsidRDefault="00172850" w:rsidP="000C32C1"/>
        </w:tc>
        <w:tc>
          <w:tcPr>
            <w:tcW w:w="1418" w:type="dxa"/>
          </w:tcPr>
          <w:p w14:paraId="3DB65099" w14:textId="77777777" w:rsidR="00172850" w:rsidRPr="0038416A" w:rsidRDefault="00172850" w:rsidP="000C32C1">
            <w:r w:rsidRPr="0038416A">
              <w:t>BS 6644</w:t>
            </w:r>
          </w:p>
        </w:tc>
        <w:tc>
          <w:tcPr>
            <w:tcW w:w="850" w:type="dxa"/>
          </w:tcPr>
          <w:p w14:paraId="163ED52D" w14:textId="77777777" w:rsidR="00172850" w:rsidRPr="0038416A" w:rsidRDefault="00172850" w:rsidP="000C32C1">
            <w:r w:rsidRPr="0038416A">
              <w:t>2011</w:t>
            </w:r>
          </w:p>
        </w:tc>
        <w:tc>
          <w:tcPr>
            <w:tcW w:w="4501" w:type="dxa"/>
          </w:tcPr>
          <w:p w14:paraId="0384DFCA" w14:textId="77777777" w:rsidR="00172850" w:rsidRPr="0038416A" w:rsidRDefault="00172850" w:rsidP="000C32C1">
            <w:r w:rsidRPr="0038416A">
              <w:t>Specification for the installation and maintenance of gas-fired hot water boilers of rated inputs between 70 kW (net) and 1.8 MW (net) (2nd and 3rd family gases)</w:t>
            </w:r>
          </w:p>
        </w:tc>
      </w:tr>
      <w:tr w:rsidR="00172850" w:rsidRPr="003D27CF" w14:paraId="47BBE9A6" w14:textId="77777777" w:rsidTr="000C32C1">
        <w:tc>
          <w:tcPr>
            <w:tcW w:w="2405" w:type="dxa"/>
          </w:tcPr>
          <w:p w14:paraId="18C66AA1" w14:textId="77777777" w:rsidR="00172850" w:rsidRPr="0038416A" w:rsidRDefault="00172850" w:rsidP="000C32C1"/>
        </w:tc>
        <w:tc>
          <w:tcPr>
            <w:tcW w:w="1418" w:type="dxa"/>
          </w:tcPr>
          <w:p w14:paraId="0EF564CE" w14:textId="77777777" w:rsidR="00172850" w:rsidRPr="0038416A" w:rsidRDefault="00172850" w:rsidP="000C32C1">
            <w:r w:rsidRPr="0038416A">
              <w:t>BS 6798</w:t>
            </w:r>
          </w:p>
        </w:tc>
        <w:tc>
          <w:tcPr>
            <w:tcW w:w="850" w:type="dxa"/>
          </w:tcPr>
          <w:p w14:paraId="7728DCCB" w14:textId="77777777" w:rsidR="00172850" w:rsidRPr="0038416A" w:rsidRDefault="00172850" w:rsidP="000C32C1">
            <w:r w:rsidRPr="0038416A">
              <w:rPr>
                <w:rFonts w:asciiTheme="majorHAnsi" w:hAnsiTheme="majorHAnsi" w:cstheme="majorHAnsi"/>
              </w:rPr>
              <w:t>2009</w:t>
            </w:r>
          </w:p>
        </w:tc>
        <w:tc>
          <w:tcPr>
            <w:tcW w:w="4501" w:type="dxa"/>
          </w:tcPr>
          <w:p w14:paraId="75AB4D28" w14:textId="77777777" w:rsidR="00172850" w:rsidRPr="0038416A" w:rsidRDefault="00172850" w:rsidP="000C32C1">
            <w:r w:rsidRPr="0038416A">
              <w:rPr>
                <w:rFonts w:asciiTheme="majorHAnsi" w:hAnsiTheme="majorHAnsi" w:cstheme="majorHAnsi"/>
              </w:rPr>
              <w:t>Specification for installation and maintenance of gas-fired boilers of rated input not exceeding 70 kW net</w:t>
            </w:r>
          </w:p>
        </w:tc>
      </w:tr>
      <w:tr w:rsidR="00172850" w:rsidRPr="003D27CF" w14:paraId="49A0F2E1" w14:textId="77777777" w:rsidTr="000C32C1">
        <w:tc>
          <w:tcPr>
            <w:tcW w:w="2405" w:type="dxa"/>
          </w:tcPr>
          <w:p w14:paraId="0EFF515C" w14:textId="77777777" w:rsidR="00172850" w:rsidRPr="0038416A" w:rsidRDefault="00172850" w:rsidP="000C32C1"/>
        </w:tc>
        <w:tc>
          <w:tcPr>
            <w:tcW w:w="1418" w:type="dxa"/>
          </w:tcPr>
          <w:p w14:paraId="73E0F7E8" w14:textId="77777777" w:rsidR="00172850" w:rsidRPr="0038416A" w:rsidRDefault="00172850" w:rsidP="000C32C1">
            <w:r w:rsidRPr="0038416A">
              <w:rPr>
                <w:rFonts w:asciiTheme="majorHAnsi" w:hAnsiTheme="majorHAnsi" w:cstheme="majorHAnsi"/>
              </w:rPr>
              <w:t>BS 6880</w:t>
            </w:r>
          </w:p>
        </w:tc>
        <w:tc>
          <w:tcPr>
            <w:tcW w:w="850" w:type="dxa"/>
          </w:tcPr>
          <w:p w14:paraId="1893760C" w14:textId="77777777" w:rsidR="00172850" w:rsidRPr="0038416A" w:rsidRDefault="00172850" w:rsidP="000C32C1">
            <w:r>
              <w:rPr>
                <w:rFonts w:asciiTheme="majorHAnsi" w:hAnsiTheme="majorHAnsi" w:cstheme="majorHAnsi"/>
              </w:rPr>
              <w:t>198</w:t>
            </w:r>
            <w:r w:rsidRPr="0038416A">
              <w:rPr>
                <w:rFonts w:asciiTheme="majorHAnsi" w:hAnsiTheme="majorHAnsi" w:cstheme="majorHAnsi"/>
              </w:rPr>
              <w:t>8</w:t>
            </w:r>
          </w:p>
        </w:tc>
        <w:tc>
          <w:tcPr>
            <w:tcW w:w="4501" w:type="dxa"/>
          </w:tcPr>
          <w:p w14:paraId="6C245A16" w14:textId="77777777" w:rsidR="00172850" w:rsidRPr="0038416A" w:rsidRDefault="00172850" w:rsidP="000C32C1">
            <w:pPr>
              <w:rPr>
                <w:rFonts w:ascii="Arial" w:hAnsi="Arial" w:cs="Arial"/>
                <w:sz w:val="26"/>
                <w:szCs w:val="26"/>
              </w:rPr>
            </w:pPr>
            <w:r w:rsidRPr="00D07A8C">
              <w:rPr>
                <w:rFonts w:asciiTheme="majorHAnsi" w:hAnsiTheme="majorHAnsi" w:cstheme="majorHAnsi"/>
              </w:rPr>
              <w:t>Code of practice for low temperature hot water heating systems of output greater than 45kW</w:t>
            </w:r>
          </w:p>
        </w:tc>
      </w:tr>
      <w:tr w:rsidR="00172850" w:rsidRPr="003D27CF" w14:paraId="05BE8A6D" w14:textId="77777777" w:rsidTr="000C32C1">
        <w:tc>
          <w:tcPr>
            <w:tcW w:w="2405" w:type="dxa"/>
          </w:tcPr>
          <w:p w14:paraId="3E92895D" w14:textId="77777777" w:rsidR="00172850" w:rsidRPr="0038416A" w:rsidRDefault="00172850" w:rsidP="000C32C1"/>
        </w:tc>
        <w:tc>
          <w:tcPr>
            <w:tcW w:w="1418" w:type="dxa"/>
          </w:tcPr>
          <w:p w14:paraId="16AC96A5" w14:textId="77777777" w:rsidR="00172850" w:rsidRPr="0038416A" w:rsidRDefault="00172850" w:rsidP="000C32C1">
            <w:r w:rsidRPr="0038416A">
              <w:t>BS EN 12828</w:t>
            </w:r>
          </w:p>
        </w:tc>
        <w:tc>
          <w:tcPr>
            <w:tcW w:w="850" w:type="dxa"/>
          </w:tcPr>
          <w:p w14:paraId="761BF3F5" w14:textId="77777777" w:rsidR="00172850" w:rsidRPr="0038416A" w:rsidRDefault="00172850" w:rsidP="000C32C1">
            <w:r>
              <w:t>2012</w:t>
            </w:r>
          </w:p>
        </w:tc>
        <w:tc>
          <w:tcPr>
            <w:tcW w:w="4501" w:type="dxa"/>
          </w:tcPr>
          <w:p w14:paraId="296AEACD" w14:textId="77777777" w:rsidR="00172850" w:rsidRPr="0038416A" w:rsidRDefault="00172850" w:rsidP="000C32C1">
            <w:r w:rsidRPr="0038416A">
              <w:t>Heating systems in buildings - Design for water based heating systems</w:t>
            </w:r>
          </w:p>
        </w:tc>
      </w:tr>
      <w:tr w:rsidR="00172850" w:rsidRPr="003D27CF" w14:paraId="5BA1ED4E" w14:textId="77777777" w:rsidTr="000C32C1">
        <w:tc>
          <w:tcPr>
            <w:tcW w:w="2405" w:type="dxa"/>
          </w:tcPr>
          <w:p w14:paraId="79D123CD" w14:textId="77777777" w:rsidR="00172850" w:rsidRPr="0038416A" w:rsidRDefault="00172850" w:rsidP="000C32C1"/>
        </w:tc>
        <w:tc>
          <w:tcPr>
            <w:tcW w:w="1418" w:type="dxa"/>
          </w:tcPr>
          <w:p w14:paraId="6757761E" w14:textId="77777777" w:rsidR="00172850" w:rsidRPr="0038416A" w:rsidRDefault="00172850" w:rsidP="000C32C1">
            <w:r w:rsidRPr="0038416A">
              <w:t>BS EN 12831</w:t>
            </w:r>
          </w:p>
        </w:tc>
        <w:tc>
          <w:tcPr>
            <w:tcW w:w="850" w:type="dxa"/>
          </w:tcPr>
          <w:p w14:paraId="215B4679" w14:textId="77777777" w:rsidR="00172850" w:rsidRPr="0038416A" w:rsidRDefault="00172850" w:rsidP="000C32C1">
            <w:r w:rsidRPr="0038416A">
              <w:t>2003</w:t>
            </w:r>
          </w:p>
        </w:tc>
        <w:tc>
          <w:tcPr>
            <w:tcW w:w="4501" w:type="dxa"/>
          </w:tcPr>
          <w:p w14:paraId="45AB672C" w14:textId="77777777" w:rsidR="00172850" w:rsidRPr="0038416A" w:rsidRDefault="00172850" w:rsidP="000C32C1">
            <w:r w:rsidRPr="0038416A">
              <w:t>Heating systems in buildings - Method for calculation of the design heating load</w:t>
            </w:r>
          </w:p>
        </w:tc>
      </w:tr>
      <w:tr w:rsidR="00172850" w:rsidRPr="003D27CF" w14:paraId="60F52185" w14:textId="77777777" w:rsidTr="000C32C1">
        <w:tc>
          <w:tcPr>
            <w:tcW w:w="2405" w:type="dxa"/>
          </w:tcPr>
          <w:p w14:paraId="6E19BFDF" w14:textId="77777777" w:rsidR="00172850" w:rsidRPr="0038416A" w:rsidRDefault="00172850" w:rsidP="000C32C1"/>
        </w:tc>
        <w:tc>
          <w:tcPr>
            <w:tcW w:w="1418" w:type="dxa"/>
          </w:tcPr>
          <w:p w14:paraId="6CE2B57C" w14:textId="77777777" w:rsidR="00172850" w:rsidRPr="0038416A" w:rsidRDefault="00172850" w:rsidP="000C32C1">
            <w:r w:rsidRPr="0038416A">
              <w:t>BS EN 14336</w:t>
            </w:r>
          </w:p>
        </w:tc>
        <w:tc>
          <w:tcPr>
            <w:tcW w:w="850" w:type="dxa"/>
          </w:tcPr>
          <w:p w14:paraId="50595067" w14:textId="77777777" w:rsidR="00172850" w:rsidRPr="0038416A" w:rsidRDefault="00172850" w:rsidP="000C32C1">
            <w:r w:rsidRPr="0038416A">
              <w:t>2004</w:t>
            </w:r>
          </w:p>
        </w:tc>
        <w:tc>
          <w:tcPr>
            <w:tcW w:w="4501" w:type="dxa"/>
          </w:tcPr>
          <w:p w14:paraId="0D6E7116" w14:textId="77777777" w:rsidR="00172850" w:rsidRPr="0038416A" w:rsidRDefault="00172850" w:rsidP="000C32C1">
            <w:r w:rsidRPr="0038416A">
              <w:t>Heating systems in buildings Installation and commissioning of water based heating systems   </w:t>
            </w:r>
          </w:p>
        </w:tc>
      </w:tr>
      <w:tr w:rsidR="00172850" w:rsidRPr="003D27CF" w14:paraId="7F3010CE" w14:textId="77777777" w:rsidTr="000C32C1">
        <w:tc>
          <w:tcPr>
            <w:tcW w:w="2405" w:type="dxa"/>
          </w:tcPr>
          <w:p w14:paraId="3713E4ED" w14:textId="77777777" w:rsidR="00172850" w:rsidRPr="0038416A" w:rsidRDefault="00172850" w:rsidP="000C32C1"/>
        </w:tc>
        <w:tc>
          <w:tcPr>
            <w:tcW w:w="1418" w:type="dxa"/>
          </w:tcPr>
          <w:p w14:paraId="11422A5F" w14:textId="77777777" w:rsidR="00172850" w:rsidRPr="0038416A" w:rsidRDefault="00172850" w:rsidP="000C32C1">
            <w:pPr>
              <w:rPr>
                <w:rFonts w:asciiTheme="majorHAnsi" w:hAnsiTheme="majorHAnsi" w:cstheme="majorHAnsi"/>
              </w:rPr>
            </w:pPr>
            <w:r w:rsidRPr="0038416A">
              <w:rPr>
                <w:rFonts w:asciiTheme="majorHAnsi" w:hAnsiTheme="majorHAnsi" w:cstheme="majorHAnsi"/>
              </w:rPr>
              <w:t>BS</w:t>
            </w:r>
            <w:r>
              <w:rPr>
                <w:rFonts w:asciiTheme="majorHAnsi" w:hAnsiTheme="majorHAnsi" w:cstheme="majorHAnsi"/>
              </w:rPr>
              <w:t xml:space="preserve"> </w:t>
            </w:r>
            <w:r w:rsidRPr="0038416A">
              <w:rPr>
                <w:rFonts w:asciiTheme="majorHAnsi" w:hAnsiTheme="majorHAnsi" w:cstheme="majorHAnsi"/>
              </w:rPr>
              <w:t xml:space="preserve">EN 1443 </w:t>
            </w:r>
          </w:p>
        </w:tc>
        <w:tc>
          <w:tcPr>
            <w:tcW w:w="850" w:type="dxa"/>
          </w:tcPr>
          <w:p w14:paraId="326042EC" w14:textId="77777777" w:rsidR="00172850" w:rsidRPr="0038416A" w:rsidRDefault="00172850" w:rsidP="000C32C1">
            <w:r w:rsidRPr="0038416A">
              <w:rPr>
                <w:rFonts w:asciiTheme="majorHAnsi" w:hAnsiTheme="majorHAnsi" w:cstheme="majorHAnsi"/>
              </w:rPr>
              <w:t>2003</w:t>
            </w:r>
          </w:p>
        </w:tc>
        <w:tc>
          <w:tcPr>
            <w:tcW w:w="4501" w:type="dxa"/>
          </w:tcPr>
          <w:p w14:paraId="31F42B5B" w14:textId="77777777" w:rsidR="00172850" w:rsidRPr="0038416A" w:rsidRDefault="00172850" w:rsidP="000C32C1">
            <w:pPr>
              <w:rPr>
                <w:rFonts w:asciiTheme="majorHAnsi" w:hAnsiTheme="majorHAnsi" w:cstheme="majorHAnsi"/>
              </w:rPr>
            </w:pPr>
            <w:r w:rsidRPr="0038416A">
              <w:rPr>
                <w:rFonts w:asciiTheme="majorHAnsi" w:hAnsiTheme="majorHAnsi" w:cstheme="majorHAnsi"/>
              </w:rPr>
              <w:t>Chimneys - General requirements</w:t>
            </w:r>
          </w:p>
        </w:tc>
      </w:tr>
    </w:tbl>
    <w:p w14:paraId="7201AB5D" w14:textId="77777777" w:rsidR="008A49E0" w:rsidRDefault="008A49E0" w:rsidP="008A49E0">
      <w:pPr>
        <w:pStyle w:val="Heading2"/>
        <w:numPr>
          <w:ilvl w:val="0"/>
          <w:numId w:val="0"/>
        </w:numPr>
        <w:ind w:left="851" w:hanging="851"/>
      </w:pPr>
      <w:r>
        <w:t>SYSTEM DESCRIPTION</w:t>
      </w:r>
    </w:p>
    <w:p w14:paraId="45180ACB" w14:textId="77777777" w:rsidR="008A49E0" w:rsidRDefault="008A49E0" w:rsidP="008A49E0"/>
    <w:p w14:paraId="4662D8E6" w14:textId="77777777" w:rsidR="008A49E0" w:rsidRDefault="008A49E0" w:rsidP="008A49E0"/>
    <w:p w14:paraId="5927D083" w14:textId="77777777" w:rsidR="008A49E0" w:rsidRDefault="008A49E0" w:rsidP="008A49E0">
      <w:pPr>
        <w:pStyle w:val="Heading2"/>
        <w:numPr>
          <w:ilvl w:val="0"/>
          <w:numId w:val="0"/>
        </w:numPr>
        <w:ind w:left="851" w:hanging="851"/>
      </w:pPr>
      <w:r>
        <w:t>CONTROL REQUIREMENTS</w:t>
      </w:r>
    </w:p>
    <w:p w14:paraId="67770D13" w14:textId="77777777" w:rsidR="008A49E0" w:rsidRDefault="008A49E0" w:rsidP="008A49E0"/>
    <w:p w14:paraId="5D3D89C9" w14:textId="77777777" w:rsidR="008A49E0" w:rsidRDefault="008A49E0" w:rsidP="008A49E0"/>
    <w:p w14:paraId="1CDBD5D7" w14:textId="77777777" w:rsidR="008A49E0" w:rsidRDefault="008A49E0" w:rsidP="008A49E0">
      <w:pPr>
        <w:pStyle w:val="Heading2"/>
        <w:numPr>
          <w:ilvl w:val="0"/>
          <w:numId w:val="0"/>
        </w:numPr>
        <w:ind w:left="851" w:hanging="851"/>
      </w:pPr>
      <w:r>
        <w:t>SYSTEM DRAWINGS / SCHEMATICS</w:t>
      </w:r>
    </w:p>
    <w:p w14:paraId="38A74936" w14:textId="77777777" w:rsidR="008A49E0" w:rsidRDefault="008A49E0" w:rsidP="008A49E0"/>
    <w:p w14:paraId="04B067A0" w14:textId="77777777" w:rsidR="008A49E0" w:rsidRDefault="008A49E0" w:rsidP="008A49E0"/>
    <w:p w14:paraId="7E8411C7" w14:textId="77777777" w:rsidR="008A49E0" w:rsidRDefault="008A49E0" w:rsidP="008A49E0"/>
    <w:p w14:paraId="2BAB0963" w14:textId="77777777" w:rsidR="008A49E0" w:rsidRDefault="008A49E0" w:rsidP="008A49E0">
      <w:pPr>
        <w:pStyle w:val="Heading2"/>
        <w:numPr>
          <w:ilvl w:val="0"/>
          <w:numId w:val="0"/>
        </w:numPr>
        <w:ind w:left="357" w:hanging="357"/>
      </w:pPr>
      <w:r>
        <w:t>REFERENCE SPECIFICATION CLAUSES</w:t>
      </w:r>
    </w:p>
    <w:p w14:paraId="5B93EBD0" w14:textId="77777777" w:rsidR="00A10FB7" w:rsidRDefault="00A10FB7" w:rsidP="00A10FB7">
      <w:r>
        <w:t>Also see the following Reference Specification SPEC-300 clauses for further details of Workmanship, materials standards, builders work standards, testing/ commissioning, and identification:</w:t>
      </w:r>
    </w:p>
    <w:p w14:paraId="54CA6407" w14:textId="77777777" w:rsidR="00A10FB7" w:rsidRPr="001F6EA9" w:rsidRDefault="00986F61" w:rsidP="00A10FB7">
      <w:pPr>
        <w:numPr>
          <w:ilvl w:val="0"/>
          <w:numId w:val="4"/>
        </w:numPr>
        <w:contextualSpacing/>
      </w:pPr>
      <w:r>
        <w:t>PR_65_52_00_00</w:t>
      </w:r>
      <w:r w:rsidR="00A10FB7" w:rsidRPr="001F6EA9">
        <w:t xml:space="preserve"> PIPELINES</w:t>
      </w:r>
    </w:p>
    <w:p w14:paraId="736C35BC" w14:textId="77777777" w:rsidR="00A10FB7" w:rsidRPr="001F6EA9" w:rsidRDefault="00986F61" w:rsidP="00A10FB7">
      <w:pPr>
        <w:numPr>
          <w:ilvl w:val="0"/>
          <w:numId w:val="4"/>
        </w:numPr>
        <w:contextualSpacing/>
      </w:pPr>
      <w:r>
        <w:t>PR_20_85_00_00</w:t>
      </w:r>
      <w:r w:rsidR="00A10FB7" w:rsidRPr="001F6EA9">
        <w:t xml:space="preserve"> PIPELINE ANCILLARIES</w:t>
      </w:r>
    </w:p>
    <w:p w14:paraId="19565B4B" w14:textId="77777777" w:rsidR="00A10FB7" w:rsidRPr="001F6EA9" w:rsidRDefault="00986F61" w:rsidP="00A10FB7">
      <w:pPr>
        <w:numPr>
          <w:ilvl w:val="0"/>
          <w:numId w:val="4"/>
        </w:numPr>
        <w:contextualSpacing/>
      </w:pPr>
      <w:r>
        <w:t>PR_65_53_00_00</w:t>
      </w:r>
      <w:r w:rsidR="00A10FB7" w:rsidRPr="001F6EA9">
        <w:t xml:space="preserve"> PUMPS</w:t>
      </w:r>
    </w:p>
    <w:p w14:paraId="20F9189A" w14:textId="77777777" w:rsidR="00A10FB7" w:rsidRPr="001F6EA9" w:rsidRDefault="00986F61" w:rsidP="00A10FB7">
      <w:pPr>
        <w:numPr>
          <w:ilvl w:val="0"/>
          <w:numId w:val="4"/>
        </w:numPr>
        <w:contextualSpacing/>
      </w:pPr>
      <w:r>
        <w:t>PR_60_60_38_00</w:t>
      </w:r>
      <w:r w:rsidR="00A10FB7" w:rsidRPr="001F6EA9">
        <w:t xml:space="preserve"> STORAGE CYLINDERS AND CALORIFIERS </w:t>
      </w:r>
    </w:p>
    <w:p w14:paraId="0F3182F2" w14:textId="77777777" w:rsidR="00A10FB7" w:rsidRPr="001F6EA9" w:rsidRDefault="00986F61" w:rsidP="00A10FB7">
      <w:pPr>
        <w:numPr>
          <w:ilvl w:val="0"/>
          <w:numId w:val="4"/>
        </w:numPr>
        <w:contextualSpacing/>
      </w:pPr>
      <w:r>
        <w:t>PR_60_55_96_00</w:t>
      </w:r>
      <w:r w:rsidR="00A10FB7" w:rsidRPr="001F6EA9">
        <w:t xml:space="preserve"> CLEANING AND CHEMICAL TREATMENT </w:t>
      </w:r>
    </w:p>
    <w:p w14:paraId="79793DD3" w14:textId="77777777" w:rsidR="00A10FB7" w:rsidRPr="001F6EA9" w:rsidRDefault="00986F61" w:rsidP="00A10FB7">
      <w:pPr>
        <w:numPr>
          <w:ilvl w:val="0"/>
          <w:numId w:val="4"/>
        </w:numPr>
        <w:contextualSpacing/>
      </w:pPr>
      <w:r>
        <w:t>PR_25_31_48_00</w:t>
      </w:r>
      <w:r w:rsidR="00A10FB7" w:rsidRPr="001F6EA9">
        <w:t xml:space="preserve"> THERMAL INSULATION</w:t>
      </w:r>
    </w:p>
    <w:p w14:paraId="3B45C588" w14:textId="77777777" w:rsidR="00A10FB7" w:rsidRPr="001F6EA9" w:rsidRDefault="00986F61" w:rsidP="00A10FB7">
      <w:pPr>
        <w:numPr>
          <w:ilvl w:val="0"/>
          <w:numId w:val="4"/>
        </w:numPr>
        <w:contextualSpacing/>
      </w:pPr>
      <w:r>
        <w:t xml:space="preserve">AC_60_00_00_00 </w:t>
      </w:r>
      <w:r w:rsidR="00A10FB7" w:rsidRPr="001F6EA9">
        <w:t xml:space="preserve"> TESTING AND COMMISSIONING</w:t>
      </w:r>
    </w:p>
    <w:p w14:paraId="7EB7D23C" w14:textId="77777777" w:rsidR="00A10FB7" w:rsidRPr="001F6EA9" w:rsidRDefault="00986F61" w:rsidP="00A10FB7">
      <w:pPr>
        <w:numPr>
          <w:ilvl w:val="0"/>
          <w:numId w:val="4"/>
        </w:numPr>
        <w:contextualSpacing/>
      </w:pPr>
      <w:r>
        <w:t>PR_80_77_94_00</w:t>
      </w:r>
      <w:r w:rsidR="00A10FB7" w:rsidRPr="001F6EA9">
        <w:t xml:space="preserve"> VIBRATION ISOLATION MOUNTINGS</w:t>
      </w:r>
    </w:p>
    <w:p w14:paraId="6D095436" w14:textId="77777777" w:rsidR="00A10FB7" w:rsidRPr="001F6EA9" w:rsidRDefault="00986F61" w:rsidP="00A10FB7">
      <w:pPr>
        <w:numPr>
          <w:ilvl w:val="0"/>
          <w:numId w:val="4"/>
        </w:numPr>
        <w:contextualSpacing/>
      </w:pPr>
      <w:r>
        <w:t>PR_40_10_57_26</w:t>
      </w:r>
      <w:r w:rsidR="00A10FB7" w:rsidRPr="001F6EA9">
        <w:t xml:space="preserve"> IDENTIFICATION - MECHANICAL</w:t>
      </w:r>
    </w:p>
    <w:p w14:paraId="19F084BF" w14:textId="77777777" w:rsidR="00A10FB7" w:rsidRPr="001F6EA9" w:rsidRDefault="003D44FA" w:rsidP="00A10FB7">
      <w:pPr>
        <w:numPr>
          <w:ilvl w:val="0"/>
          <w:numId w:val="4"/>
        </w:numPr>
        <w:contextualSpacing/>
      </w:pPr>
      <w:r>
        <w:t>PR_20_29_00_00</w:t>
      </w:r>
      <w:r w:rsidR="00A10FB7" w:rsidRPr="001F6EA9">
        <w:t xml:space="preserve"> FIXING TO BUILDING FABRIC</w:t>
      </w:r>
    </w:p>
    <w:p w14:paraId="3B2140DE" w14:textId="77777777" w:rsidR="00A10FB7" w:rsidRPr="001F6EA9" w:rsidRDefault="003D44FA" w:rsidP="00A10FB7">
      <w:pPr>
        <w:numPr>
          <w:ilvl w:val="0"/>
          <w:numId w:val="4"/>
        </w:numPr>
        <w:contextualSpacing/>
      </w:pPr>
      <w:r>
        <w:t>PR_35_31_68_72</w:t>
      </w:r>
      <w:r w:rsidR="00A10FB7" w:rsidRPr="001F6EA9">
        <w:t xml:space="preserve"> PAINTING AND ANTI-CORROSION TREATMENTS</w:t>
      </w:r>
    </w:p>
    <w:p w14:paraId="05C2684F" w14:textId="77777777" w:rsidR="008A49E0" w:rsidRDefault="008A49E0" w:rsidP="008A49E0">
      <w:pPr>
        <w:pStyle w:val="Heading1"/>
        <w:numPr>
          <w:ilvl w:val="0"/>
          <w:numId w:val="0"/>
        </w:numPr>
      </w:pPr>
      <w:r>
        <w:br w:type="page"/>
      </w:r>
    </w:p>
    <w:p w14:paraId="0E284225" w14:textId="77777777" w:rsidR="00EF1DDD" w:rsidRPr="00B371FC" w:rsidRDefault="00EF1DDD" w:rsidP="00EF1DDD">
      <w:pPr>
        <w:pStyle w:val="Heading1"/>
        <w:numPr>
          <w:ilvl w:val="0"/>
          <w:numId w:val="0"/>
        </w:numPr>
        <w:ind w:left="851" w:hanging="851"/>
      </w:pPr>
      <w:bookmarkStart w:id="109" w:name="_Toc15913779"/>
      <w:r w:rsidRPr="00997014">
        <w:rPr>
          <w:noProof/>
          <w:color w:val="0070C0"/>
          <w:lang w:eastAsia="en-GB"/>
        </w:rPr>
        <mc:AlternateContent>
          <mc:Choice Requires="wps">
            <w:drawing>
              <wp:anchor distT="0" distB="36195" distL="114300" distR="114300" simplePos="0" relativeHeight="251814912" behindDoc="0" locked="1" layoutInCell="1" allowOverlap="1" wp14:anchorId="3CD877E0" wp14:editId="577B943B">
                <wp:simplePos x="0" y="0"/>
                <wp:positionH relativeFrom="column">
                  <wp:posOffset>3175</wp:posOffset>
                </wp:positionH>
                <wp:positionV relativeFrom="paragraph">
                  <wp:posOffset>215900</wp:posOffset>
                </wp:positionV>
                <wp:extent cx="2070000" cy="0"/>
                <wp:effectExtent l="0" t="19050" r="6985" b="19050"/>
                <wp:wrapNone/>
                <wp:docPr id="83" name="Straight Connector 83"/>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FBD93F" id="Straight Connector 83" o:spid="_x0000_s1026" style="position:absolute;z-index:251814912;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" strokecolor="black [3213]" strokeweight="3pt">
                <w10:anchorlock/>
              </v:line>
            </w:pict>
          </mc:Fallback>
        </mc:AlternateContent>
      </w:r>
      <w:r w:rsidRPr="00997014">
        <w:rPr>
          <w:color w:val="0070C0"/>
          <w:lang w:eastAsia="en-GB"/>
        </w:rPr>
        <w:t>Ss_60_40_37_26</w:t>
      </w:r>
      <w:r w:rsidRPr="00B371FC">
        <w:tab/>
      </w:r>
      <w:r w:rsidR="00E51C8E">
        <w:t>Electric Heating Systems</w:t>
      </w:r>
      <w:bookmarkEnd w:id="109"/>
    </w:p>
    <w:p w14:paraId="397E35B2" w14:textId="77777777" w:rsidR="00EF1DDD" w:rsidRDefault="00EF1DDD" w:rsidP="00EF1DDD">
      <w:pPr>
        <w:pStyle w:val="Heading2"/>
        <w:numPr>
          <w:ilvl w:val="0"/>
          <w:numId w:val="0"/>
        </w:numPr>
        <w:ind w:left="851" w:hanging="851"/>
      </w:pPr>
      <w:r>
        <w:t>PERFORMANCE OBJECTIVES</w:t>
      </w:r>
    </w:p>
    <w:p w14:paraId="39DEC69B" w14:textId="77777777" w:rsidR="00EF1DDD" w:rsidRDefault="00EF1DDD" w:rsidP="00EF1DDD"/>
    <w:p w14:paraId="3275F317" w14:textId="77777777" w:rsidR="00EF1DDD" w:rsidRDefault="00EF1DDD" w:rsidP="00EF1DDD"/>
    <w:p w14:paraId="71FB7778" w14:textId="77777777" w:rsidR="00EF1DDD" w:rsidRDefault="00EF1DDD" w:rsidP="00EF1DDD">
      <w:pPr>
        <w:pStyle w:val="Heading2"/>
        <w:numPr>
          <w:ilvl w:val="0"/>
          <w:numId w:val="0"/>
        </w:numPr>
        <w:ind w:left="851" w:hanging="851"/>
      </w:pPr>
      <w:r>
        <w:t>DESIGN PARAMETERS</w:t>
      </w:r>
    </w:p>
    <w:p w14:paraId="572326AF" w14:textId="77777777" w:rsidR="00EF1DDD" w:rsidRDefault="00EF1DDD" w:rsidP="00EF1DDD">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EF1DDD" w:rsidRPr="003D27CF" w14:paraId="7E862E42" w14:textId="77777777" w:rsidTr="0089241C">
        <w:trPr>
          <w:cnfStyle w:val="100000000000" w:firstRow="1" w:lastRow="0" w:firstColumn="0" w:lastColumn="0" w:oddVBand="0" w:evenVBand="0" w:oddHBand="0" w:evenHBand="0" w:firstRowFirstColumn="0" w:firstRowLastColumn="0" w:lastRowFirstColumn="0" w:lastRowLastColumn="0"/>
          <w:cantSplit/>
        </w:trPr>
        <w:tc>
          <w:tcPr>
            <w:tcW w:w="2405" w:type="dxa"/>
          </w:tcPr>
          <w:p w14:paraId="7A8FFD95" w14:textId="77777777" w:rsidR="00EF1DDD" w:rsidRPr="003D27CF" w:rsidRDefault="00EF1DDD" w:rsidP="0089241C">
            <w:pPr>
              <w:spacing w:before="0" w:beforeAutospacing="0" w:after="240" w:afterAutospacing="0" w:line="240" w:lineRule="atLeast"/>
              <w:rPr>
                <w:b w:val="0"/>
              </w:rPr>
            </w:pPr>
            <w:r w:rsidRPr="003D27CF">
              <w:rPr>
                <w:b w:val="0"/>
              </w:rPr>
              <w:t xml:space="preserve">Statutory Acts </w:t>
            </w:r>
          </w:p>
        </w:tc>
        <w:tc>
          <w:tcPr>
            <w:tcW w:w="6769" w:type="dxa"/>
            <w:gridSpan w:val="3"/>
          </w:tcPr>
          <w:p w14:paraId="0100408F" w14:textId="77777777" w:rsidR="00172850" w:rsidRDefault="00814103" w:rsidP="00172850">
            <w:pPr>
              <w:rPr>
                <w:b w:val="0"/>
              </w:rPr>
            </w:pPr>
            <w:r>
              <w:rPr>
                <w:b w:val="0"/>
              </w:rPr>
              <w:t>The Building Regulations</w:t>
            </w:r>
          </w:p>
          <w:p w14:paraId="01B95225" w14:textId="77777777" w:rsidR="00172850" w:rsidRPr="00050951" w:rsidRDefault="00172850" w:rsidP="00172850">
            <w:pPr>
              <w:rPr>
                <w:b w:val="0"/>
              </w:rPr>
            </w:pPr>
            <w:r w:rsidRPr="00050951">
              <w:rPr>
                <w:b w:val="0"/>
              </w:rPr>
              <w:t>Pressure Equipment Directive (PED) 97/23/EC, implemented in the UK through the Pressure Equipment Regulations 1999</w:t>
            </w:r>
          </w:p>
          <w:p w14:paraId="3D90FEA7" w14:textId="77777777" w:rsidR="00EF1DDD" w:rsidRPr="00050951" w:rsidRDefault="00EF1DDD" w:rsidP="0089241C">
            <w:pPr>
              <w:spacing w:before="0" w:beforeAutospacing="0" w:after="240" w:afterAutospacing="0" w:line="240" w:lineRule="atLeast"/>
              <w:rPr>
                <w:b w:val="0"/>
              </w:rPr>
            </w:pPr>
            <w:r>
              <w:rPr>
                <w:b w:val="0"/>
              </w:rPr>
              <w:t>The Electricity at Work Regulations 1989</w:t>
            </w:r>
          </w:p>
        </w:tc>
      </w:tr>
      <w:tr w:rsidR="00EF1DDD" w:rsidRPr="003D27CF" w14:paraId="01B3481B" w14:textId="77777777" w:rsidTr="0089241C">
        <w:trPr>
          <w:cantSplit/>
        </w:trPr>
        <w:tc>
          <w:tcPr>
            <w:tcW w:w="2405" w:type="dxa"/>
          </w:tcPr>
          <w:p w14:paraId="7CA9868B" w14:textId="77777777" w:rsidR="00EF1DDD" w:rsidRPr="003D27CF" w:rsidRDefault="00EF1DDD" w:rsidP="0089241C">
            <w:pPr>
              <w:spacing w:before="0" w:beforeAutospacing="0" w:after="240" w:afterAutospacing="0" w:line="240" w:lineRule="atLeast"/>
            </w:pPr>
            <w:r w:rsidRPr="003D27CF">
              <w:t xml:space="preserve">Building Control / Local Authority requirements </w:t>
            </w:r>
          </w:p>
        </w:tc>
        <w:tc>
          <w:tcPr>
            <w:tcW w:w="6769" w:type="dxa"/>
            <w:gridSpan w:val="3"/>
          </w:tcPr>
          <w:p w14:paraId="0E9B8A58" w14:textId="77777777" w:rsidR="00172850" w:rsidRPr="0038416A" w:rsidRDefault="00172850" w:rsidP="00172850">
            <w:pPr>
              <w:spacing w:before="0" w:beforeAutospacing="0" w:after="240" w:afterAutospacing="0" w:line="240" w:lineRule="atLeast"/>
            </w:pPr>
            <w:commentRangeStart w:id="110"/>
            <w:r w:rsidRPr="0038416A">
              <w:t xml:space="preserve">The Building Regulations Approved Documents </w:t>
            </w:r>
            <w:r>
              <w:t>(latest version)</w:t>
            </w:r>
          </w:p>
          <w:p w14:paraId="00171196" w14:textId="77777777" w:rsidR="00172850" w:rsidRDefault="00172850" w:rsidP="00172850">
            <w:pPr>
              <w:numPr>
                <w:ilvl w:val="0"/>
                <w:numId w:val="7"/>
              </w:numPr>
              <w:spacing w:before="0" w:beforeAutospacing="0" w:after="240" w:afterAutospacing="0" w:line="240" w:lineRule="atLeast"/>
              <w:contextualSpacing/>
            </w:pPr>
            <w:r>
              <w:t xml:space="preserve">Part L1a </w:t>
            </w:r>
            <w:r w:rsidRPr="0038416A">
              <w:t>Conservation of fuel and power in new dwellings</w:t>
            </w:r>
          </w:p>
          <w:p w14:paraId="100A6323" w14:textId="77777777" w:rsidR="00172850" w:rsidRDefault="00172850" w:rsidP="00172850">
            <w:pPr>
              <w:numPr>
                <w:ilvl w:val="0"/>
                <w:numId w:val="7"/>
              </w:numPr>
              <w:spacing w:before="0" w:beforeAutospacing="0" w:after="240" w:afterAutospacing="0" w:line="240" w:lineRule="atLeast"/>
              <w:contextualSpacing/>
            </w:pPr>
            <w:r>
              <w:t xml:space="preserve">Part L1b </w:t>
            </w:r>
            <w:r w:rsidRPr="0038416A">
              <w:t xml:space="preserve">Conservation of fuel and power in </w:t>
            </w:r>
            <w:r>
              <w:t>existing</w:t>
            </w:r>
            <w:r w:rsidRPr="0038416A">
              <w:t xml:space="preserve"> dwellings</w:t>
            </w:r>
          </w:p>
          <w:p w14:paraId="7989FFAB" w14:textId="77777777" w:rsidR="00172850" w:rsidRDefault="00172850" w:rsidP="00172850">
            <w:pPr>
              <w:numPr>
                <w:ilvl w:val="0"/>
                <w:numId w:val="7"/>
              </w:numPr>
              <w:spacing w:before="0" w:beforeAutospacing="0" w:after="240" w:afterAutospacing="0" w:line="240" w:lineRule="atLeast"/>
              <w:contextualSpacing/>
            </w:pPr>
            <w:r>
              <w:t xml:space="preserve">Part L2a </w:t>
            </w:r>
            <w:r w:rsidRPr="0038416A">
              <w:t xml:space="preserve">Conservation of fuel and power in new </w:t>
            </w:r>
            <w:r>
              <w:t xml:space="preserve">buildings other than </w:t>
            </w:r>
            <w:r w:rsidRPr="0038416A">
              <w:t>dwellings</w:t>
            </w:r>
          </w:p>
          <w:p w14:paraId="3E223555" w14:textId="77777777" w:rsidR="00172850" w:rsidRPr="0038416A" w:rsidRDefault="00172850" w:rsidP="00172850">
            <w:pPr>
              <w:numPr>
                <w:ilvl w:val="0"/>
                <w:numId w:val="7"/>
              </w:numPr>
              <w:spacing w:before="0" w:beforeAutospacing="0" w:after="240" w:afterAutospacing="0" w:line="240" w:lineRule="atLeast"/>
              <w:contextualSpacing/>
            </w:pPr>
            <w:r>
              <w:t xml:space="preserve">Part L2b </w:t>
            </w:r>
            <w:r w:rsidRPr="0038416A">
              <w:t xml:space="preserve">Conservation of fuel and power in </w:t>
            </w:r>
            <w:r>
              <w:t>existing</w:t>
            </w:r>
            <w:r w:rsidRPr="0038416A">
              <w:t xml:space="preserve"> </w:t>
            </w:r>
            <w:r>
              <w:t xml:space="preserve">buildings other than </w:t>
            </w:r>
            <w:r w:rsidRPr="0038416A">
              <w:t>dwellings</w:t>
            </w:r>
          </w:p>
          <w:p w14:paraId="4164C908" w14:textId="77777777" w:rsidR="00172850" w:rsidRDefault="00172850" w:rsidP="00172850">
            <w:pPr>
              <w:numPr>
                <w:ilvl w:val="0"/>
                <w:numId w:val="7"/>
              </w:numPr>
              <w:spacing w:before="0" w:beforeAutospacing="0" w:after="240" w:afterAutospacing="0" w:line="240" w:lineRule="atLeast"/>
              <w:contextualSpacing/>
            </w:pPr>
            <w:r w:rsidRPr="0038416A">
              <w:t xml:space="preserve">Part </w:t>
            </w:r>
            <w:r>
              <w:t>P Electrical Safety</w:t>
            </w:r>
          </w:p>
          <w:p w14:paraId="528118DD" w14:textId="77777777" w:rsidR="00172850" w:rsidRPr="0038416A" w:rsidRDefault="00172850" w:rsidP="00172850">
            <w:pPr>
              <w:numPr>
                <w:ilvl w:val="0"/>
                <w:numId w:val="7"/>
              </w:numPr>
              <w:spacing w:before="0" w:beforeAutospacing="0" w:after="240" w:afterAutospacing="0" w:line="240" w:lineRule="atLeast"/>
              <w:contextualSpacing/>
            </w:pPr>
            <w:r>
              <w:t>Domestic Building Services Compliance Guide</w:t>
            </w:r>
          </w:p>
          <w:p w14:paraId="3DA3B1C6" w14:textId="77777777" w:rsidR="00172850" w:rsidRDefault="00172850" w:rsidP="00172850">
            <w:pPr>
              <w:numPr>
                <w:ilvl w:val="0"/>
                <w:numId w:val="7"/>
              </w:numPr>
              <w:spacing w:before="0" w:beforeAutospacing="0" w:after="240" w:afterAutospacing="0" w:line="240" w:lineRule="atLeast"/>
              <w:contextualSpacing/>
            </w:pPr>
            <w:r w:rsidRPr="0038416A">
              <w:t>Non-Domestic Building Services Compliance Guide</w:t>
            </w:r>
            <w:commentRangeEnd w:id="110"/>
            <w:r>
              <w:rPr>
                <w:rStyle w:val="CommentReference"/>
              </w:rPr>
              <w:commentReference w:id="110"/>
            </w:r>
          </w:p>
          <w:p w14:paraId="4BE7CA74" w14:textId="77777777" w:rsidR="00172850" w:rsidRDefault="00172850" w:rsidP="0089241C">
            <w:pPr>
              <w:spacing w:before="0" w:beforeAutospacing="0" w:after="240" w:afterAutospacing="0" w:line="240" w:lineRule="atLeast"/>
            </w:pPr>
          </w:p>
          <w:p w14:paraId="164E8F99" w14:textId="77777777" w:rsidR="00EF1DDD" w:rsidRDefault="00EF1DDD" w:rsidP="00172850">
            <w:pPr>
              <w:spacing w:before="0" w:beforeAutospacing="0" w:after="240" w:afterAutospacing="0" w:line="240" w:lineRule="atLeast"/>
            </w:pPr>
            <w:r>
              <w:t>The Memorandum of guidance on the Electricity at Work Regulations 1989 (the Memorandum)</w:t>
            </w:r>
          </w:p>
          <w:p w14:paraId="5EE790AF" w14:textId="77777777" w:rsidR="00EF1DDD" w:rsidRDefault="00A60150" w:rsidP="00172850">
            <w:pPr>
              <w:spacing w:before="0" w:beforeAutospacing="0" w:after="240" w:afterAutospacing="0" w:line="240" w:lineRule="atLeast"/>
            </w:pPr>
            <w:r>
              <w:t>BS 7671 - IET Wiring Regulations 18th Edition</w:t>
            </w:r>
          </w:p>
          <w:p w14:paraId="74A67AF0" w14:textId="77777777" w:rsidR="00EF1DDD" w:rsidRDefault="00EF1DDD" w:rsidP="0089241C">
            <w:r>
              <w:t>The Scottish Building Standards 2015</w:t>
            </w:r>
          </w:p>
          <w:p w14:paraId="31C74293" w14:textId="77777777" w:rsidR="00EF1DDD" w:rsidRDefault="00EF1DDD" w:rsidP="0089241C">
            <w:pPr>
              <w:pStyle w:val="ListParagraph"/>
              <w:numPr>
                <w:ilvl w:val="0"/>
                <w:numId w:val="7"/>
              </w:numPr>
            </w:pPr>
            <w:r>
              <w:t>Section 3 (Environment)</w:t>
            </w:r>
            <w:commentRangeStart w:id="111"/>
            <w:commentRangeEnd w:id="111"/>
            <w:r>
              <w:rPr>
                <w:rStyle w:val="CommentReference"/>
              </w:rPr>
              <w:commentReference w:id="111"/>
            </w:r>
          </w:p>
          <w:p w14:paraId="4451BEC5" w14:textId="77777777" w:rsidR="00172850" w:rsidRDefault="00172850" w:rsidP="0089241C">
            <w:pPr>
              <w:pStyle w:val="ListParagraph"/>
              <w:numPr>
                <w:ilvl w:val="0"/>
                <w:numId w:val="7"/>
              </w:numPr>
            </w:pPr>
            <w:r>
              <w:t>Section 4 (Safety)</w:t>
            </w:r>
          </w:p>
          <w:p w14:paraId="0F105C58" w14:textId="77777777" w:rsidR="00EF1DDD" w:rsidRPr="0038416A" w:rsidRDefault="00EF1DDD" w:rsidP="0089241C">
            <w:pPr>
              <w:numPr>
                <w:ilvl w:val="0"/>
                <w:numId w:val="7"/>
              </w:numPr>
              <w:spacing w:before="0" w:beforeAutospacing="0" w:after="240" w:afterAutospacing="0" w:line="240" w:lineRule="atLeast"/>
              <w:contextualSpacing/>
            </w:pPr>
            <w:r w:rsidRPr="00187245">
              <w:t>Section 6 (Energy)</w:t>
            </w:r>
          </w:p>
        </w:tc>
      </w:tr>
      <w:tr w:rsidR="00EF1DDD" w:rsidRPr="003D27CF" w14:paraId="529A0E89" w14:textId="77777777" w:rsidTr="0089241C">
        <w:trPr>
          <w:cantSplit/>
          <w:trHeight w:val="1186"/>
        </w:trPr>
        <w:tc>
          <w:tcPr>
            <w:tcW w:w="2405" w:type="dxa"/>
            <w:vMerge w:val="restart"/>
          </w:tcPr>
          <w:p w14:paraId="55E1E6C2" w14:textId="77777777" w:rsidR="00EF1DDD" w:rsidRPr="003D27CF" w:rsidRDefault="00EF1DDD" w:rsidP="0089241C">
            <w:pPr>
              <w:spacing w:before="0" w:beforeAutospacing="0" w:after="240" w:afterAutospacing="0" w:line="240" w:lineRule="atLeast"/>
            </w:pPr>
            <w:r w:rsidRPr="003D27CF">
              <w:t xml:space="preserve">Industry standards </w:t>
            </w:r>
          </w:p>
        </w:tc>
        <w:tc>
          <w:tcPr>
            <w:tcW w:w="6769" w:type="dxa"/>
            <w:gridSpan w:val="3"/>
          </w:tcPr>
          <w:p w14:paraId="565E8E19" w14:textId="77777777" w:rsidR="00EF1DDD" w:rsidRPr="0038416A" w:rsidRDefault="00EF1DDD" w:rsidP="0089241C">
            <w:pPr>
              <w:spacing w:before="0" w:beforeAutospacing="0" w:after="240" w:afterAutospacing="0" w:line="240" w:lineRule="atLeast"/>
            </w:pPr>
            <w:r w:rsidRPr="0038416A">
              <w:t>Chartered Institute of Building Services Engineers (CIBSE)</w:t>
            </w:r>
          </w:p>
          <w:p w14:paraId="047E3BF6" w14:textId="77777777" w:rsidR="00EF1DDD" w:rsidRDefault="00EF1DDD" w:rsidP="0089241C">
            <w:pPr>
              <w:numPr>
                <w:ilvl w:val="0"/>
                <w:numId w:val="10"/>
              </w:numPr>
              <w:spacing w:before="0" w:beforeAutospacing="0" w:after="240" w:afterAutospacing="0" w:line="240" w:lineRule="atLeast"/>
              <w:contextualSpacing/>
            </w:pPr>
            <w:r w:rsidRPr="0038416A">
              <w:t>CIBSE </w:t>
            </w:r>
            <w:r>
              <w:t>A</w:t>
            </w:r>
            <w:r w:rsidRPr="0038416A">
              <w:t> guide</w:t>
            </w:r>
          </w:p>
          <w:p w14:paraId="79CF0EE6" w14:textId="77777777" w:rsidR="00EF1DDD" w:rsidRDefault="00EF1DDD" w:rsidP="0089241C">
            <w:pPr>
              <w:numPr>
                <w:ilvl w:val="0"/>
                <w:numId w:val="10"/>
              </w:numPr>
              <w:spacing w:before="0" w:beforeAutospacing="0" w:after="240" w:afterAutospacing="0" w:line="240" w:lineRule="atLeast"/>
              <w:contextualSpacing/>
            </w:pPr>
            <w:r w:rsidRPr="0038416A">
              <w:t>CIBSE B guide</w:t>
            </w:r>
          </w:p>
          <w:p w14:paraId="177B9926" w14:textId="77777777" w:rsidR="00EF1DDD" w:rsidRDefault="00EF1DDD" w:rsidP="0089241C">
            <w:pPr>
              <w:numPr>
                <w:ilvl w:val="0"/>
                <w:numId w:val="10"/>
              </w:numPr>
              <w:spacing w:before="0" w:beforeAutospacing="0" w:after="240" w:afterAutospacing="0" w:line="240" w:lineRule="atLeast"/>
              <w:contextualSpacing/>
            </w:pPr>
            <w:r>
              <w:t>CIBSE C</w:t>
            </w:r>
            <w:r w:rsidRPr="0038416A">
              <w:t> guide</w:t>
            </w:r>
          </w:p>
          <w:p w14:paraId="7BAF0990" w14:textId="77777777" w:rsidR="00EF1DDD" w:rsidRDefault="00EF1DDD" w:rsidP="0089241C">
            <w:pPr>
              <w:numPr>
                <w:ilvl w:val="0"/>
                <w:numId w:val="10"/>
              </w:numPr>
              <w:spacing w:before="0" w:beforeAutospacing="0" w:after="240" w:afterAutospacing="0" w:line="240" w:lineRule="atLeast"/>
              <w:contextualSpacing/>
            </w:pPr>
            <w:r w:rsidRPr="0038416A">
              <w:t>C</w:t>
            </w:r>
            <w:r>
              <w:t>IBSE K</w:t>
            </w:r>
            <w:r w:rsidRPr="0038416A">
              <w:t> guide</w:t>
            </w:r>
          </w:p>
          <w:p w14:paraId="050ED373" w14:textId="77777777" w:rsidR="00EF1DDD" w:rsidRDefault="00EF1DDD" w:rsidP="0089241C">
            <w:pPr>
              <w:numPr>
                <w:ilvl w:val="0"/>
                <w:numId w:val="10"/>
              </w:numPr>
              <w:spacing w:before="0" w:beforeAutospacing="0" w:after="240" w:afterAutospacing="0" w:line="240" w:lineRule="atLeast"/>
              <w:contextualSpacing/>
            </w:pPr>
            <w:r>
              <w:t>KS14 Energy Efficient Heating</w:t>
            </w:r>
          </w:p>
          <w:p w14:paraId="24D29941" w14:textId="77777777" w:rsidR="00EF1DDD" w:rsidRDefault="00EF1DDD" w:rsidP="0089241C">
            <w:pPr>
              <w:numPr>
                <w:ilvl w:val="0"/>
                <w:numId w:val="10"/>
              </w:numPr>
              <w:spacing w:before="0" w:beforeAutospacing="0" w:after="240" w:afterAutospacing="0" w:line="240" w:lineRule="atLeast"/>
              <w:contextualSpacing/>
            </w:pPr>
            <w:r>
              <w:t xml:space="preserve">TM39 </w:t>
            </w:r>
            <w:r w:rsidRPr="000478BA">
              <w:t>Building Energy Metering</w:t>
            </w:r>
          </w:p>
          <w:p w14:paraId="3E4E081D" w14:textId="77777777" w:rsidR="00EF1DDD" w:rsidRPr="0038416A" w:rsidRDefault="00EF1DDD" w:rsidP="0089241C">
            <w:pPr>
              <w:numPr>
                <w:ilvl w:val="0"/>
                <w:numId w:val="10"/>
              </w:numPr>
              <w:spacing w:before="0" w:beforeAutospacing="0" w:after="240" w:afterAutospacing="0" w:line="240" w:lineRule="atLeast"/>
              <w:contextualSpacing/>
            </w:pPr>
            <w:r w:rsidRPr="0038416A">
              <w:t>Commissioning Code W 2010</w:t>
            </w:r>
          </w:p>
        </w:tc>
      </w:tr>
      <w:tr w:rsidR="00EF1DDD" w:rsidRPr="003D27CF" w14:paraId="74FE24BE" w14:textId="77777777" w:rsidTr="0089241C">
        <w:trPr>
          <w:cantSplit/>
          <w:trHeight w:val="999"/>
        </w:trPr>
        <w:tc>
          <w:tcPr>
            <w:tcW w:w="2405" w:type="dxa"/>
            <w:vMerge/>
          </w:tcPr>
          <w:p w14:paraId="7B2C7AFA" w14:textId="77777777" w:rsidR="00EF1DDD" w:rsidRPr="003D27CF" w:rsidRDefault="00EF1DDD" w:rsidP="0089241C"/>
        </w:tc>
        <w:tc>
          <w:tcPr>
            <w:tcW w:w="6769" w:type="dxa"/>
            <w:gridSpan w:val="3"/>
          </w:tcPr>
          <w:p w14:paraId="7476C785" w14:textId="77777777" w:rsidR="00EF1DDD" w:rsidRPr="0038416A" w:rsidRDefault="00EF1DDD" w:rsidP="0089241C">
            <w:r w:rsidRPr="0038416A">
              <w:t>Building Services Research and Information Association (BSRIA)</w:t>
            </w:r>
          </w:p>
          <w:p w14:paraId="0BD13F84" w14:textId="77777777" w:rsidR="00EF1DDD" w:rsidRDefault="00EF1DDD" w:rsidP="0089241C">
            <w:pPr>
              <w:numPr>
                <w:ilvl w:val="0"/>
                <w:numId w:val="10"/>
              </w:numPr>
              <w:spacing w:before="0" w:beforeAutospacing="0" w:after="240" w:afterAutospacing="0" w:line="240" w:lineRule="atLeast"/>
              <w:contextualSpacing/>
            </w:pPr>
            <w:r w:rsidRPr="00D75775">
              <w:t>Commissioning HVAC Systems: Guidance on the division of responsibilities (TM 1/88.1)</w:t>
            </w:r>
          </w:p>
          <w:p w14:paraId="757E6AB7" w14:textId="77777777" w:rsidR="00EF1DDD" w:rsidRDefault="00EF1DDD" w:rsidP="0089241C">
            <w:pPr>
              <w:numPr>
                <w:ilvl w:val="0"/>
                <w:numId w:val="10"/>
              </w:numPr>
              <w:spacing w:before="0" w:beforeAutospacing="0" w:after="240" w:afterAutospacing="0" w:line="240" w:lineRule="atLeast"/>
              <w:contextualSpacing/>
            </w:pPr>
            <w:r w:rsidRPr="00340987">
              <w:t>BSRIA Power quality guide (AG 2/2000)</w:t>
            </w:r>
          </w:p>
          <w:p w14:paraId="0DD0DE6D" w14:textId="77777777" w:rsidR="00EF1DDD" w:rsidRDefault="00EF1DDD" w:rsidP="0089241C">
            <w:pPr>
              <w:numPr>
                <w:ilvl w:val="0"/>
                <w:numId w:val="10"/>
              </w:numPr>
              <w:spacing w:before="0" w:beforeAutospacing="0" w:after="240" w:afterAutospacing="0" w:line="240" w:lineRule="atLeast"/>
              <w:contextualSpacing/>
            </w:pPr>
            <w:r w:rsidRPr="00340987">
              <w:t>Design Checks for Electrical Services - A quality control framework for electrical engineers (BG 3/2006)</w:t>
            </w:r>
          </w:p>
          <w:p w14:paraId="20F1BD76" w14:textId="77777777" w:rsidR="00EF1DDD" w:rsidRPr="0038416A" w:rsidRDefault="00EF1DDD" w:rsidP="0089241C">
            <w:pPr>
              <w:numPr>
                <w:ilvl w:val="0"/>
                <w:numId w:val="10"/>
              </w:numPr>
              <w:spacing w:before="0" w:beforeAutospacing="0" w:after="240" w:afterAutospacing="0" w:line="240" w:lineRule="atLeast"/>
              <w:contextualSpacing/>
            </w:pPr>
            <w:r>
              <w:t>Commissioning Management (AG 5/2002)</w:t>
            </w:r>
          </w:p>
        </w:tc>
      </w:tr>
      <w:tr w:rsidR="00EF1DDD" w:rsidRPr="003D27CF" w14:paraId="668F9585" w14:textId="77777777" w:rsidTr="0089241C">
        <w:trPr>
          <w:cantSplit/>
          <w:trHeight w:val="313"/>
        </w:trPr>
        <w:tc>
          <w:tcPr>
            <w:tcW w:w="2405" w:type="dxa"/>
            <w:vMerge/>
          </w:tcPr>
          <w:p w14:paraId="54D474CC" w14:textId="77777777" w:rsidR="00EF1DDD" w:rsidRPr="003D27CF" w:rsidRDefault="00EF1DDD" w:rsidP="0089241C"/>
        </w:tc>
        <w:tc>
          <w:tcPr>
            <w:tcW w:w="6769" w:type="dxa"/>
            <w:gridSpan w:val="3"/>
          </w:tcPr>
          <w:p w14:paraId="7591A5F9" w14:textId="77777777" w:rsidR="00EF1DDD" w:rsidRDefault="00EF1DDD" w:rsidP="0089241C">
            <w:r>
              <w:t>Health and Safety Executive</w:t>
            </w:r>
          </w:p>
          <w:p w14:paraId="6F9948ED" w14:textId="77777777" w:rsidR="00EF1DDD" w:rsidRPr="0038416A" w:rsidRDefault="00EF1DDD" w:rsidP="0089241C">
            <w:pPr>
              <w:pStyle w:val="ListParagraph"/>
              <w:numPr>
                <w:ilvl w:val="0"/>
                <w:numId w:val="21"/>
              </w:numPr>
            </w:pPr>
            <w:r>
              <w:t xml:space="preserve">HSG85 </w:t>
            </w:r>
            <w:r w:rsidRPr="00F255AF">
              <w:t>Electricity at work: Safe working practices</w:t>
            </w:r>
          </w:p>
        </w:tc>
      </w:tr>
      <w:tr w:rsidR="00EF1DDD" w:rsidRPr="003D27CF" w14:paraId="365F8497" w14:textId="77777777" w:rsidTr="0089241C">
        <w:trPr>
          <w:cantSplit/>
          <w:trHeight w:val="312"/>
        </w:trPr>
        <w:tc>
          <w:tcPr>
            <w:tcW w:w="2405" w:type="dxa"/>
            <w:vMerge/>
          </w:tcPr>
          <w:p w14:paraId="2D67FF09" w14:textId="77777777" w:rsidR="00EF1DDD" w:rsidRPr="003D27CF" w:rsidRDefault="00EF1DDD" w:rsidP="0089241C"/>
        </w:tc>
        <w:tc>
          <w:tcPr>
            <w:tcW w:w="6769" w:type="dxa"/>
            <w:gridSpan w:val="3"/>
          </w:tcPr>
          <w:p w14:paraId="09AFCF72" w14:textId="77777777" w:rsidR="00EF1DDD" w:rsidRDefault="00EF1DDD" w:rsidP="0089241C">
            <w:r>
              <w:t>NICEIC</w:t>
            </w:r>
          </w:p>
          <w:p w14:paraId="38B5ED5B" w14:textId="77777777" w:rsidR="00EF1DDD" w:rsidRDefault="00EF1DDD" w:rsidP="0089241C">
            <w:pPr>
              <w:pStyle w:val="ListParagraph"/>
              <w:numPr>
                <w:ilvl w:val="0"/>
                <w:numId w:val="21"/>
              </w:numPr>
            </w:pPr>
            <w:r>
              <w:t>Technical Guidance</w:t>
            </w:r>
          </w:p>
        </w:tc>
      </w:tr>
      <w:tr w:rsidR="00EF1DDD" w:rsidRPr="003D27CF" w14:paraId="3E4AE34F" w14:textId="77777777" w:rsidTr="0089241C">
        <w:trPr>
          <w:cantSplit/>
          <w:trHeight w:val="312"/>
        </w:trPr>
        <w:tc>
          <w:tcPr>
            <w:tcW w:w="2405" w:type="dxa"/>
            <w:vMerge/>
          </w:tcPr>
          <w:p w14:paraId="096E681B" w14:textId="77777777" w:rsidR="00EF1DDD" w:rsidRPr="003D27CF" w:rsidRDefault="00EF1DDD" w:rsidP="0089241C"/>
        </w:tc>
        <w:tc>
          <w:tcPr>
            <w:tcW w:w="6769" w:type="dxa"/>
            <w:gridSpan w:val="3"/>
          </w:tcPr>
          <w:p w14:paraId="6B9C7FB7" w14:textId="77777777" w:rsidR="00EF1DDD" w:rsidRDefault="00EF1DDD" w:rsidP="0089241C">
            <w:r>
              <w:t>Energy Networks Association</w:t>
            </w:r>
          </w:p>
          <w:p w14:paraId="6DDC7A40" w14:textId="77777777" w:rsidR="00EF1DDD" w:rsidRDefault="00EF1DDD" w:rsidP="0089241C">
            <w:pPr>
              <w:pStyle w:val="ListParagraph"/>
              <w:numPr>
                <w:ilvl w:val="0"/>
                <w:numId w:val="21"/>
              </w:numPr>
            </w:pPr>
            <w:r>
              <w:t>Engineering Recommendation: Guidelines for the Provision of Low Voltage Connections to Multiple Occupancy Buildings (G87/2010)</w:t>
            </w:r>
          </w:p>
        </w:tc>
      </w:tr>
      <w:tr w:rsidR="00EF1DDD" w:rsidRPr="003D27CF" w14:paraId="02DEAE71" w14:textId="77777777" w:rsidTr="0089241C">
        <w:trPr>
          <w:cantSplit/>
        </w:trPr>
        <w:tc>
          <w:tcPr>
            <w:tcW w:w="2405" w:type="dxa"/>
          </w:tcPr>
          <w:p w14:paraId="59FF237E" w14:textId="77777777" w:rsidR="00EF1DDD" w:rsidRPr="0038416A" w:rsidRDefault="00EF1DDD" w:rsidP="0089241C">
            <w:pPr>
              <w:spacing w:after="0"/>
            </w:pPr>
            <w:r w:rsidRPr="0038416A">
              <w:t>British Standards</w:t>
            </w:r>
          </w:p>
        </w:tc>
        <w:tc>
          <w:tcPr>
            <w:tcW w:w="1418" w:type="dxa"/>
          </w:tcPr>
          <w:p w14:paraId="2C0171CA" w14:textId="77777777" w:rsidR="00EF1DDD" w:rsidRPr="0038416A" w:rsidRDefault="00EF1DDD" w:rsidP="0089241C">
            <w:r>
              <w:t>BS 5422</w:t>
            </w:r>
          </w:p>
        </w:tc>
        <w:tc>
          <w:tcPr>
            <w:tcW w:w="850" w:type="dxa"/>
          </w:tcPr>
          <w:p w14:paraId="4E772421" w14:textId="77777777" w:rsidR="00EF1DDD" w:rsidRPr="0038416A" w:rsidRDefault="00EF1DDD" w:rsidP="0089241C">
            <w:pPr>
              <w:rPr>
                <w:rFonts w:asciiTheme="majorHAnsi" w:hAnsiTheme="majorHAnsi" w:cstheme="majorHAnsi"/>
              </w:rPr>
            </w:pPr>
            <w:r>
              <w:rPr>
                <w:rFonts w:asciiTheme="majorHAnsi" w:hAnsiTheme="majorHAnsi" w:cstheme="majorHAnsi"/>
              </w:rPr>
              <w:t>2009</w:t>
            </w:r>
          </w:p>
        </w:tc>
        <w:tc>
          <w:tcPr>
            <w:tcW w:w="4501" w:type="dxa"/>
          </w:tcPr>
          <w:p w14:paraId="4BB1E658" w14:textId="77777777" w:rsidR="00EF1DDD" w:rsidRPr="000C7A94" w:rsidRDefault="00EF1DDD" w:rsidP="0089241C">
            <w:r w:rsidRPr="0038416A">
              <w:t>Thermal insulating materials for pipes, tanks, vessels, ductwork and equipment operating within the temperature range -40°C and 700°C</w:t>
            </w:r>
          </w:p>
        </w:tc>
      </w:tr>
      <w:tr w:rsidR="00EF1DDD" w:rsidRPr="003D27CF" w14:paraId="61B06DD2" w14:textId="77777777" w:rsidTr="0089241C">
        <w:trPr>
          <w:cantSplit/>
        </w:trPr>
        <w:tc>
          <w:tcPr>
            <w:tcW w:w="2405" w:type="dxa"/>
          </w:tcPr>
          <w:p w14:paraId="33D6CAD1" w14:textId="77777777" w:rsidR="00EF1DDD" w:rsidRPr="0038416A" w:rsidRDefault="00EF1DDD" w:rsidP="0089241C">
            <w:pPr>
              <w:spacing w:before="0" w:beforeAutospacing="0" w:after="0" w:afterAutospacing="0" w:line="240" w:lineRule="atLeast"/>
            </w:pPr>
          </w:p>
        </w:tc>
        <w:tc>
          <w:tcPr>
            <w:tcW w:w="1418" w:type="dxa"/>
          </w:tcPr>
          <w:p w14:paraId="522F7C62" w14:textId="77777777" w:rsidR="00EF1DDD" w:rsidRPr="0038416A" w:rsidRDefault="00EF1DDD" w:rsidP="0089241C">
            <w:pPr>
              <w:spacing w:after="0" w:afterAutospacing="0"/>
            </w:pPr>
            <w:r>
              <w:t>BS 7430</w:t>
            </w:r>
          </w:p>
        </w:tc>
        <w:tc>
          <w:tcPr>
            <w:tcW w:w="850" w:type="dxa"/>
          </w:tcPr>
          <w:p w14:paraId="02C39EE3" w14:textId="77777777" w:rsidR="00EF1DDD" w:rsidRPr="0038416A" w:rsidRDefault="00EF1DDD" w:rsidP="0089241C">
            <w:pPr>
              <w:spacing w:after="0" w:afterAutospacing="0"/>
            </w:pPr>
            <w:r>
              <w:t>2011</w:t>
            </w:r>
          </w:p>
        </w:tc>
        <w:tc>
          <w:tcPr>
            <w:tcW w:w="4501" w:type="dxa"/>
          </w:tcPr>
          <w:p w14:paraId="25B3116E" w14:textId="77777777" w:rsidR="00EF1DDD" w:rsidRPr="006265A2" w:rsidRDefault="00EF1DDD" w:rsidP="0089241C">
            <w:pPr>
              <w:spacing w:after="0"/>
            </w:pPr>
            <w:r w:rsidRPr="006E0369">
              <w:t>Code of practice for protective earthing of electrical installations</w:t>
            </w:r>
          </w:p>
        </w:tc>
      </w:tr>
      <w:tr w:rsidR="00EF1DDD" w:rsidRPr="003D27CF" w14:paraId="2532B145" w14:textId="77777777" w:rsidTr="0089241C">
        <w:trPr>
          <w:cantSplit/>
        </w:trPr>
        <w:tc>
          <w:tcPr>
            <w:tcW w:w="2405" w:type="dxa"/>
          </w:tcPr>
          <w:p w14:paraId="4871FF5C" w14:textId="77777777" w:rsidR="00EF1DDD" w:rsidRPr="0038416A" w:rsidRDefault="00EF1DDD" w:rsidP="0089241C"/>
        </w:tc>
        <w:tc>
          <w:tcPr>
            <w:tcW w:w="1418" w:type="dxa"/>
          </w:tcPr>
          <w:p w14:paraId="585E3FBE" w14:textId="77777777" w:rsidR="00EF1DDD" w:rsidRPr="0038416A" w:rsidRDefault="00EF1DDD" w:rsidP="0089241C">
            <w:r w:rsidRPr="0038416A">
              <w:t>BS EN 12831</w:t>
            </w:r>
          </w:p>
        </w:tc>
        <w:tc>
          <w:tcPr>
            <w:tcW w:w="850" w:type="dxa"/>
          </w:tcPr>
          <w:p w14:paraId="32C03544" w14:textId="77777777" w:rsidR="00EF1DDD" w:rsidRPr="0038416A" w:rsidRDefault="00EF1DDD" w:rsidP="0089241C">
            <w:r w:rsidRPr="0038416A">
              <w:t>2003</w:t>
            </w:r>
          </w:p>
        </w:tc>
        <w:tc>
          <w:tcPr>
            <w:tcW w:w="4501" w:type="dxa"/>
          </w:tcPr>
          <w:p w14:paraId="12C831FF" w14:textId="77777777" w:rsidR="00EF1DDD" w:rsidRPr="0038416A" w:rsidRDefault="00EF1DDD" w:rsidP="0089241C">
            <w:r w:rsidRPr="0038416A">
              <w:t>Heating systems in buildings - Method for calculation of the design heating load</w:t>
            </w:r>
          </w:p>
        </w:tc>
      </w:tr>
    </w:tbl>
    <w:p w14:paraId="24C76F4C" w14:textId="77777777" w:rsidR="00EF1DDD" w:rsidRDefault="00EF1DDD" w:rsidP="00EF1DDD">
      <w:pPr>
        <w:pStyle w:val="Heading2"/>
        <w:numPr>
          <w:ilvl w:val="0"/>
          <w:numId w:val="0"/>
        </w:numPr>
        <w:ind w:left="851" w:hanging="851"/>
      </w:pPr>
      <w:r>
        <w:t>SYSTEM DESCRIPTION</w:t>
      </w:r>
    </w:p>
    <w:p w14:paraId="1205782D" w14:textId="77777777" w:rsidR="00EF1DDD" w:rsidRDefault="00EF1DDD" w:rsidP="00EF1DDD"/>
    <w:p w14:paraId="76E00759" w14:textId="77777777" w:rsidR="00EF1DDD" w:rsidRDefault="00EF1DDD" w:rsidP="00EF1DDD"/>
    <w:p w14:paraId="0B86D998" w14:textId="77777777" w:rsidR="00EF1DDD" w:rsidRDefault="00EF1DDD" w:rsidP="00EF1DDD">
      <w:pPr>
        <w:pStyle w:val="Heading2"/>
        <w:numPr>
          <w:ilvl w:val="0"/>
          <w:numId w:val="0"/>
        </w:numPr>
        <w:ind w:left="851" w:hanging="851"/>
      </w:pPr>
      <w:r>
        <w:t>CONTROL REQUIREMENTS</w:t>
      </w:r>
    </w:p>
    <w:p w14:paraId="4F566439" w14:textId="77777777" w:rsidR="00EF1DDD" w:rsidRDefault="00EF1DDD" w:rsidP="00EF1DDD"/>
    <w:p w14:paraId="404FCDE7" w14:textId="77777777" w:rsidR="00EF1DDD" w:rsidRDefault="00EF1DDD" w:rsidP="00EF1DDD"/>
    <w:p w14:paraId="509ADFAC" w14:textId="77777777" w:rsidR="00EF1DDD" w:rsidRDefault="00EF1DDD" w:rsidP="00EF1DDD">
      <w:pPr>
        <w:pStyle w:val="Heading2"/>
        <w:numPr>
          <w:ilvl w:val="0"/>
          <w:numId w:val="0"/>
        </w:numPr>
        <w:ind w:left="851" w:hanging="851"/>
      </w:pPr>
      <w:r>
        <w:t>SYSTEM DRAWINGS / SCHEMATICS</w:t>
      </w:r>
    </w:p>
    <w:p w14:paraId="6083B1A2" w14:textId="77777777" w:rsidR="00EF1DDD" w:rsidRDefault="00EF1DDD" w:rsidP="00EF1DDD"/>
    <w:p w14:paraId="37428020" w14:textId="77777777" w:rsidR="00EF1DDD" w:rsidRDefault="00EF1DDD" w:rsidP="00EF1DDD"/>
    <w:p w14:paraId="0D3A1129" w14:textId="77777777" w:rsidR="00EF1DDD" w:rsidRDefault="00EF1DDD" w:rsidP="00EF1DDD">
      <w:pPr>
        <w:pStyle w:val="Heading2"/>
        <w:numPr>
          <w:ilvl w:val="0"/>
          <w:numId w:val="0"/>
        </w:numPr>
        <w:ind w:left="357" w:hanging="357"/>
      </w:pPr>
      <w:r>
        <w:t>REFERENCE SPECIFICATION CLAUSES</w:t>
      </w:r>
    </w:p>
    <w:p w14:paraId="07B11AF4" w14:textId="77777777" w:rsidR="00EF1DDD" w:rsidRDefault="00EF1DDD" w:rsidP="00EF1DDD">
      <w:r>
        <w:t>Also see the following Reference Specification SPEC-300 clauses for further details of Workmanship, materials standards, builders work standards, testing/ commissioning, and identification:</w:t>
      </w:r>
    </w:p>
    <w:p w14:paraId="3063B9F0" w14:textId="77777777" w:rsidR="00EF1DDD" w:rsidRDefault="00986F61" w:rsidP="00EF1DDD">
      <w:pPr>
        <w:pStyle w:val="ListParagraph"/>
        <w:numPr>
          <w:ilvl w:val="0"/>
          <w:numId w:val="6"/>
        </w:numPr>
      </w:pPr>
      <w:r>
        <w:t>PR_65_70_11_00</w:t>
      </w:r>
      <w:r w:rsidR="00EF1DDD">
        <w:t xml:space="preserve"> CONDUIT AND CABLE TRUNKING</w:t>
      </w:r>
    </w:p>
    <w:p w14:paraId="7CE107F9" w14:textId="77777777" w:rsidR="00EF1DDD" w:rsidRDefault="00986F61" w:rsidP="00EF1DDD">
      <w:pPr>
        <w:pStyle w:val="ListParagraph"/>
        <w:numPr>
          <w:ilvl w:val="0"/>
          <w:numId w:val="6"/>
        </w:numPr>
      </w:pPr>
      <w:r>
        <w:t>PR_65_70_36/48_00</w:t>
      </w:r>
      <w:r w:rsidR="00EF1DDD">
        <w:t xml:space="preserve"> HV/LV CABLES AND WIRING</w:t>
      </w:r>
    </w:p>
    <w:p w14:paraId="5FFBC8DA" w14:textId="77777777" w:rsidR="00EF1DDD" w:rsidRDefault="00986F61" w:rsidP="00EF1DDD">
      <w:pPr>
        <w:pStyle w:val="ListParagraph"/>
        <w:numPr>
          <w:ilvl w:val="0"/>
          <w:numId w:val="6"/>
        </w:numPr>
      </w:pPr>
      <w:r>
        <w:t>PR_60_70_48_06</w:t>
      </w:r>
      <w:r w:rsidR="00EF1DDD">
        <w:t xml:space="preserve"> BUSBAR TRUNKING</w:t>
      </w:r>
    </w:p>
    <w:p w14:paraId="59553487" w14:textId="77777777" w:rsidR="00EF1DDD" w:rsidRDefault="00986F61" w:rsidP="00EF1DDD">
      <w:pPr>
        <w:pStyle w:val="ListParagraph"/>
        <w:numPr>
          <w:ilvl w:val="0"/>
          <w:numId w:val="6"/>
        </w:numPr>
      </w:pPr>
      <w:r>
        <w:t>PR_65_70_11_00</w:t>
      </w:r>
      <w:r w:rsidR="00EF1DDD">
        <w:t xml:space="preserve"> SUPPORT COMPONENTS - CABLES</w:t>
      </w:r>
    </w:p>
    <w:p w14:paraId="34CCF703" w14:textId="77777777" w:rsidR="00EF1DDD" w:rsidRDefault="00986F61" w:rsidP="00EF1DDD">
      <w:pPr>
        <w:pStyle w:val="ListParagraph"/>
        <w:numPr>
          <w:ilvl w:val="0"/>
          <w:numId w:val="6"/>
        </w:numPr>
      </w:pPr>
      <w:r>
        <w:t>PR_60_70_48_00</w:t>
      </w:r>
      <w:r w:rsidR="00EF1DDD">
        <w:t xml:space="preserve"> LV SWITCHGEAR AND DISTRIBUTION BOARDS</w:t>
      </w:r>
    </w:p>
    <w:p w14:paraId="362CEB02" w14:textId="77777777" w:rsidR="00EF1DDD" w:rsidRDefault="00986F61" w:rsidP="00EF1DDD">
      <w:pPr>
        <w:pStyle w:val="ListParagraph"/>
        <w:numPr>
          <w:ilvl w:val="0"/>
          <w:numId w:val="6"/>
        </w:numPr>
      </w:pPr>
      <w:r>
        <w:t>PR_75_51_52_00</w:t>
      </w:r>
      <w:r w:rsidR="00EF1DDD">
        <w:t xml:space="preserve"> CONTACTORS AND STARTERS</w:t>
      </w:r>
    </w:p>
    <w:p w14:paraId="7440790D" w14:textId="77777777" w:rsidR="00EF1DDD" w:rsidRDefault="003D44FA" w:rsidP="00EF1DDD">
      <w:pPr>
        <w:pStyle w:val="ListParagraph"/>
        <w:numPr>
          <w:ilvl w:val="0"/>
          <w:numId w:val="6"/>
        </w:numPr>
      </w:pPr>
      <w:r>
        <w:t>PR_70_70_48_00</w:t>
      </w:r>
      <w:r w:rsidR="00EF1DDD">
        <w:t xml:space="preserve"> LUMINAIRES AND LAMPS</w:t>
      </w:r>
    </w:p>
    <w:p w14:paraId="6870D2F1" w14:textId="77777777" w:rsidR="00EF1DDD" w:rsidRDefault="003D44FA" w:rsidP="00EF1DDD">
      <w:pPr>
        <w:pStyle w:val="ListParagraph"/>
        <w:numPr>
          <w:ilvl w:val="0"/>
          <w:numId w:val="6"/>
        </w:numPr>
      </w:pPr>
      <w:r>
        <w:t>PR_65_72_00_00</w:t>
      </w:r>
      <w:r w:rsidR="00EF1DDD">
        <w:t xml:space="preserve"> ACCESSORIES FOR ELECTRICAL SERVICES</w:t>
      </w:r>
    </w:p>
    <w:p w14:paraId="4B59650E" w14:textId="77777777" w:rsidR="00EF1DDD" w:rsidRDefault="003D44FA" w:rsidP="00EF1DDD">
      <w:pPr>
        <w:pStyle w:val="ListParagraph"/>
        <w:numPr>
          <w:ilvl w:val="0"/>
          <w:numId w:val="6"/>
        </w:numPr>
      </w:pPr>
      <w:r>
        <w:t>PR_65_70_46_00</w:t>
      </w:r>
      <w:r w:rsidR="00EF1DDD">
        <w:t xml:space="preserve"> EARTHING AND BONDING</w:t>
      </w:r>
    </w:p>
    <w:p w14:paraId="3F86AD71" w14:textId="77777777" w:rsidR="00EF1DDD" w:rsidRDefault="003D44FA" w:rsidP="00EF1DDD">
      <w:pPr>
        <w:pStyle w:val="ListParagraph"/>
        <w:numPr>
          <w:ilvl w:val="0"/>
          <w:numId w:val="6"/>
        </w:numPr>
      </w:pPr>
      <w:r>
        <w:t>AC_70_65_00_00</w:t>
      </w:r>
      <w:r w:rsidR="00EF1DDD">
        <w:t xml:space="preserve"> TESTING AND COMMISSIONING OF ELECTRICAL SERVICES</w:t>
      </w:r>
    </w:p>
    <w:p w14:paraId="2CB89C59" w14:textId="77777777" w:rsidR="00EF1DDD" w:rsidRDefault="003D44FA" w:rsidP="00EF1DDD">
      <w:pPr>
        <w:pStyle w:val="ListParagraph"/>
        <w:numPr>
          <w:ilvl w:val="0"/>
          <w:numId w:val="6"/>
        </w:numPr>
      </w:pPr>
      <w:r>
        <w:t>PR_40_10_57_24</w:t>
      </w:r>
      <w:r w:rsidR="00EF1DDD">
        <w:t xml:space="preserve"> IDENTIFICATION - ELECTRICAL</w:t>
      </w:r>
    </w:p>
    <w:p w14:paraId="4152C312" w14:textId="77777777" w:rsidR="00EF1DDD" w:rsidRDefault="003D44FA" w:rsidP="00EF1DDD">
      <w:pPr>
        <w:pStyle w:val="ListParagraph"/>
        <w:numPr>
          <w:ilvl w:val="0"/>
          <w:numId w:val="6"/>
        </w:numPr>
      </w:pPr>
      <w:r>
        <w:t>PR_20_29_00_00</w:t>
      </w:r>
      <w:r w:rsidR="00EF1DDD">
        <w:t xml:space="preserve"> FIXING TO BUILDING FABRIC</w:t>
      </w:r>
    </w:p>
    <w:p w14:paraId="1F1260FC" w14:textId="77777777" w:rsidR="00EF1DDD" w:rsidRDefault="003D44FA" w:rsidP="00EF1DDD">
      <w:pPr>
        <w:pStyle w:val="ListParagraph"/>
        <w:numPr>
          <w:ilvl w:val="0"/>
          <w:numId w:val="6"/>
        </w:numPr>
      </w:pPr>
      <w:r>
        <w:t>PR_35_31_68_72</w:t>
      </w:r>
      <w:r w:rsidR="00EF1DDD">
        <w:t xml:space="preserve"> PAINTING AND ANTI-CORROSION TREATMENTS</w:t>
      </w:r>
    </w:p>
    <w:p w14:paraId="1F1F560D" w14:textId="77777777" w:rsidR="00EF1DDD" w:rsidRDefault="00EF1DDD" w:rsidP="00EF1DDD">
      <w:pPr>
        <w:rPr>
          <w:rFonts w:asciiTheme="majorHAnsi" w:eastAsiaTheme="majorEastAsia" w:hAnsiTheme="majorHAnsi" w:cstheme="majorBidi"/>
          <w:b/>
          <w:bCs/>
          <w:caps/>
          <w:sz w:val="28"/>
          <w:szCs w:val="28"/>
        </w:rPr>
      </w:pPr>
      <w:r>
        <w:br w:type="page"/>
      </w:r>
    </w:p>
    <w:p w14:paraId="1034F489" w14:textId="77777777" w:rsidR="003106CD" w:rsidRPr="00625547" w:rsidRDefault="003106CD" w:rsidP="003106CD">
      <w:pPr>
        <w:pStyle w:val="Heading1"/>
        <w:numPr>
          <w:ilvl w:val="0"/>
          <w:numId w:val="0"/>
        </w:numPr>
        <w:ind w:left="851" w:hanging="851"/>
      </w:pPr>
      <w:bookmarkStart w:id="112" w:name="_Toc15913780"/>
      <w:r w:rsidRPr="00997014">
        <w:rPr>
          <w:noProof/>
          <w:color w:val="0070C0"/>
          <w:lang w:eastAsia="en-GB"/>
        </w:rPr>
        <mc:AlternateContent>
          <mc:Choice Requires="wps">
            <w:drawing>
              <wp:anchor distT="0" distB="36195" distL="114300" distR="114300" simplePos="0" relativeHeight="251799552" behindDoc="0" locked="1" layoutInCell="1" allowOverlap="1" wp14:anchorId="3AF27CB1" wp14:editId="03A6634D">
                <wp:simplePos x="0" y="0"/>
                <wp:positionH relativeFrom="column">
                  <wp:posOffset>3175</wp:posOffset>
                </wp:positionH>
                <wp:positionV relativeFrom="paragraph">
                  <wp:posOffset>215900</wp:posOffset>
                </wp:positionV>
                <wp:extent cx="2070000" cy="0"/>
                <wp:effectExtent l="0" t="19050" r="6985" b="19050"/>
                <wp:wrapNone/>
                <wp:docPr id="17" name="Straight Connector 17"/>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334C6C" id="Straight Connector 17" o:spid="_x0000_s1026" style="position:absolute;z-index:251799552;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D7c&#10;M1feAQAAKAQAAA4AAAAAAAAAAAAAAAAALgIAAGRycy9lMm9Eb2MueG1sUEsBAi0AFAAGAAgAAAAh&#10;AAMpz1vZAAAABgEAAA8AAAAAAAAAAAAAAAAAOAQAAGRycy9kb3ducmV2LnhtbFBLBQYAAAAABAAE&#10;APMAAAA+BQAAAAA=&#10;" strokecolor="black [3213]" strokeweight="3pt">
                <w10:anchorlock/>
              </v:line>
            </w:pict>
          </mc:Fallback>
        </mc:AlternateContent>
      </w:r>
      <w:r w:rsidRPr="00997014">
        <w:rPr>
          <w:color w:val="0070C0"/>
          <w:lang w:eastAsia="en-GB"/>
        </w:rPr>
        <w:t>Ss_60_40_37_48</w:t>
      </w:r>
      <w:r w:rsidRPr="003E480E">
        <w:tab/>
        <w:t>Low temperature hot water heating</w:t>
      </w:r>
      <w:bookmarkEnd w:id="112"/>
      <w:r>
        <w:t xml:space="preserve"> </w:t>
      </w:r>
    </w:p>
    <w:p w14:paraId="5A95EE01" w14:textId="77777777" w:rsidR="003106CD" w:rsidRDefault="003106CD" w:rsidP="003106CD">
      <w:pPr>
        <w:pStyle w:val="Heading2"/>
        <w:numPr>
          <w:ilvl w:val="0"/>
          <w:numId w:val="0"/>
        </w:numPr>
        <w:ind w:left="851" w:hanging="851"/>
      </w:pPr>
      <w:r>
        <w:t>PERFORMANCE OBJECTIVES</w:t>
      </w:r>
    </w:p>
    <w:p w14:paraId="44D88C15" w14:textId="77777777" w:rsidR="003106CD" w:rsidRDefault="003106CD" w:rsidP="003106CD"/>
    <w:p w14:paraId="4282D4CD" w14:textId="77777777" w:rsidR="003106CD" w:rsidRDefault="003106CD" w:rsidP="003106CD"/>
    <w:p w14:paraId="302A87C7" w14:textId="77777777" w:rsidR="003106CD" w:rsidRDefault="003106CD" w:rsidP="003106CD">
      <w:pPr>
        <w:pStyle w:val="Heading2"/>
        <w:numPr>
          <w:ilvl w:val="0"/>
          <w:numId w:val="0"/>
        </w:numPr>
        <w:ind w:left="851" w:hanging="851"/>
      </w:pPr>
      <w:r>
        <w:t>DESIGN PARAMETERS</w:t>
      </w:r>
    </w:p>
    <w:p w14:paraId="6AA7A5D2" w14:textId="77777777" w:rsidR="00625870" w:rsidRDefault="00625870" w:rsidP="00625870">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625870" w:rsidRPr="003D27CF" w14:paraId="26832042" w14:textId="77777777" w:rsidTr="00692237">
        <w:trPr>
          <w:cnfStyle w:val="100000000000" w:firstRow="1" w:lastRow="0" w:firstColumn="0" w:lastColumn="0" w:oddVBand="0" w:evenVBand="0" w:oddHBand="0" w:evenHBand="0" w:firstRowFirstColumn="0" w:firstRowLastColumn="0" w:lastRowFirstColumn="0" w:lastRowLastColumn="0"/>
          <w:cantSplit/>
        </w:trPr>
        <w:tc>
          <w:tcPr>
            <w:tcW w:w="2405" w:type="dxa"/>
          </w:tcPr>
          <w:p w14:paraId="3C9162E6" w14:textId="77777777" w:rsidR="00625870" w:rsidRPr="00050951" w:rsidRDefault="00625870" w:rsidP="00692237">
            <w:pPr>
              <w:rPr>
                <w:b w:val="0"/>
              </w:rPr>
            </w:pPr>
            <w:r w:rsidRPr="00050951">
              <w:rPr>
                <w:b w:val="0"/>
              </w:rPr>
              <w:t xml:space="preserve">Statutory Acts </w:t>
            </w:r>
          </w:p>
        </w:tc>
        <w:tc>
          <w:tcPr>
            <w:tcW w:w="6769" w:type="dxa"/>
            <w:gridSpan w:val="3"/>
          </w:tcPr>
          <w:p w14:paraId="308BE3D4" w14:textId="77777777" w:rsidR="00814103" w:rsidRDefault="00625870"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 xml:space="preserve">Regulations </w:t>
            </w:r>
          </w:p>
          <w:p w14:paraId="01B0006E" w14:textId="77777777" w:rsidR="00625870" w:rsidRPr="00050951" w:rsidRDefault="00625870" w:rsidP="00814103">
            <w:pPr>
              <w:spacing w:before="0" w:beforeAutospacing="0" w:after="240" w:afterAutospacing="0" w:line="240" w:lineRule="atLeast"/>
              <w:rPr>
                <w:b w:val="0"/>
              </w:rPr>
            </w:pPr>
            <w:r w:rsidRPr="00050951">
              <w:rPr>
                <w:b w:val="0"/>
              </w:rPr>
              <w:t>Pressure Equipment Directive (PED) 97/23/EC, implemented in the UK through the Pressure Equipment Regulations 1999</w:t>
            </w:r>
          </w:p>
          <w:p w14:paraId="580D2937" w14:textId="77777777" w:rsidR="00625870" w:rsidRPr="00050951" w:rsidRDefault="00625870" w:rsidP="00692237">
            <w:pPr>
              <w:rPr>
                <w:b w:val="0"/>
              </w:rPr>
            </w:pPr>
            <w:r w:rsidRPr="00050951">
              <w:rPr>
                <w:b w:val="0"/>
              </w:rPr>
              <w:t>Environmental Protection Act 1990, Environmental Protection Regulations 1991, Clean Air Act 1993</w:t>
            </w:r>
          </w:p>
          <w:p w14:paraId="0BF31819" w14:textId="77777777" w:rsidR="00625870" w:rsidRPr="00050951" w:rsidRDefault="00625870" w:rsidP="00692237">
            <w:pPr>
              <w:rPr>
                <w:b w:val="0"/>
              </w:rPr>
            </w:pPr>
            <w:r w:rsidRPr="00050951">
              <w:rPr>
                <w:b w:val="0"/>
              </w:rPr>
              <w:t>Clean Air Act Memorandum</w:t>
            </w:r>
          </w:p>
          <w:p w14:paraId="07F03DE5" w14:textId="77777777" w:rsidR="00625870" w:rsidRPr="00050951" w:rsidRDefault="00625870" w:rsidP="00692237">
            <w:pPr>
              <w:rPr>
                <w:b w:val="0"/>
              </w:rPr>
            </w:pPr>
            <w:r w:rsidRPr="00050951">
              <w:rPr>
                <w:b w:val="0"/>
              </w:rPr>
              <w:t>The Gas Safety (Installation and Use) Regulations 1998</w:t>
            </w:r>
          </w:p>
        </w:tc>
      </w:tr>
      <w:tr w:rsidR="00625870" w:rsidRPr="003D27CF" w14:paraId="16350FF2" w14:textId="77777777" w:rsidTr="00692237">
        <w:trPr>
          <w:cantSplit/>
        </w:trPr>
        <w:tc>
          <w:tcPr>
            <w:tcW w:w="2405" w:type="dxa"/>
          </w:tcPr>
          <w:p w14:paraId="0F7941F2" w14:textId="77777777" w:rsidR="00625870" w:rsidRPr="003D27CF" w:rsidRDefault="00625870" w:rsidP="00692237">
            <w:pPr>
              <w:spacing w:before="0" w:beforeAutospacing="0" w:after="240" w:afterAutospacing="0" w:line="240" w:lineRule="atLeast"/>
            </w:pPr>
            <w:r w:rsidRPr="003D27CF">
              <w:t xml:space="preserve">Building Control / Local Authority requirements </w:t>
            </w:r>
          </w:p>
        </w:tc>
        <w:tc>
          <w:tcPr>
            <w:tcW w:w="6769" w:type="dxa"/>
            <w:gridSpan w:val="3"/>
          </w:tcPr>
          <w:p w14:paraId="39E39CB5" w14:textId="77777777" w:rsidR="00625870" w:rsidRPr="0038416A" w:rsidRDefault="00625870" w:rsidP="00692237">
            <w:pPr>
              <w:spacing w:before="0" w:beforeAutospacing="0" w:after="240" w:afterAutospacing="0" w:line="240" w:lineRule="atLeast"/>
            </w:pPr>
            <w:r w:rsidRPr="0038416A">
              <w:t xml:space="preserve">The Building Regulations Approved Documents </w:t>
            </w:r>
          </w:p>
          <w:p w14:paraId="6BFFA3A4" w14:textId="77777777" w:rsidR="00625870" w:rsidRPr="0038416A" w:rsidRDefault="00625870" w:rsidP="00692237">
            <w:pPr>
              <w:numPr>
                <w:ilvl w:val="0"/>
                <w:numId w:val="7"/>
              </w:numPr>
              <w:spacing w:before="0" w:beforeAutospacing="0" w:after="240" w:afterAutospacing="0" w:line="240" w:lineRule="atLeast"/>
              <w:contextualSpacing/>
            </w:pPr>
            <w:r>
              <w:t>Part L1a 2013</w:t>
            </w:r>
            <w:r w:rsidRPr="0038416A">
              <w:t xml:space="preserve"> Conservation of fuel and power in new dwellings</w:t>
            </w:r>
          </w:p>
          <w:p w14:paraId="4935CD41" w14:textId="77777777" w:rsidR="00625870" w:rsidRPr="00A3536F" w:rsidRDefault="00625870" w:rsidP="00692237">
            <w:pPr>
              <w:numPr>
                <w:ilvl w:val="0"/>
                <w:numId w:val="7"/>
              </w:numPr>
              <w:spacing w:before="0" w:beforeAutospacing="0" w:after="240" w:afterAutospacing="0" w:line="240" w:lineRule="atLeast"/>
              <w:contextualSpacing/>
            </w:pPr>
            <w:r w:rsidRPr="00A3536F">
              <w:t xml:space="preserve">Domestic Building Services Compliance Guide </w:t>
            </w:r>
          </w:p>
          <w:p w14:paraId="30100810" w14:textId="77777777" w:rsidR="00625870" w:rsidRDefault="00625870" w:rsidP="00692237">
            <w:pPr>
              <w:numPr>
                <w:ilvl w:val="0"/>
                <w:numId w:val="7"/>
              </w:numPr>
              <w:spacing w:before="0" w:beforeAutospacing="0" w:after="240" w:afterAutospacing="0" w:line="240" w:lineRule="atLeast"/>
              <w:contextualSpacing/>
            </w:pPr>
            <w:r w:rsidRPr="00A3536F">
              <w:t>Non-Domestic Building Services Compliance Guide</w:t>
            </w:r>
          </w:p>
          <w:p w14:paraId="7212124B" w14:textId="77777777" w:rsidR="00625870" w:rsidRDefault="00625870" w:rsidP="00692237">
            <w:r>
              <w:t>The Scottish Building Standards</w:t>
            </w:r>
          </w:p>
          <w:p w14:paraId="3A54C833" w14:textId="77777777" w:rsidR="00625870" w:rsidRDefault="00625870" w:rsidP="00692237">
            <w:pPr>
              <w:pStyle w:val="ListParagraph"/>
              <w:numPr>
                <w:ilvl w:val="0"/>
                <w:numId w:val="7"/>
              </w:numPr>
            </w:pPr>
            <w:r>
              <w:t>Section 3 (Environment)</w:t>
            </w:r>
            <w:commentRangeStart w:id="113"/>
            <w:commentRangeEnd w:id="113"/>
            <w:r>
              <w:rPr>
                <w:rStyle w:val="CommentReference"/>
              </w:rPr>
              <w:commentReference w:id="113"/>
            </w:r>
          </w:p>
          <w:p w14:paraId="6191173B" w14:textId="77777777" w:rsidR="00625870" w:rsidRPr="0038416A" w:rsidRDefault="00625870" w:rsidP="00692237">
            <w:pPr>
              <w:pStyle w:val="ListParagraph"/>
              <w:numPr>
                <w:ilvl w:val="0"/>
                <w:numId w:val="7"/>
              </w:numPr>
            </w:pPr>
            <w:r w:rsidRPr="00187245">
              <w:t>Section 6 (Energy)</w:t>
            </w:r>
          </w:p>
        </w:tc>
      </w:tr>
      <w:tr w:rsidR="00625870" w:rsidRPr="003D27CF" w14:paraId="075F3C05" w14:textId="77777777" w:rsidTr="00692237">
        <w:trPr>
          <w:trHeight w:val="2839"/>
        </w:trPr>
        <w:tc>
          <w:tcPr>
            <w:tcW w:w="2405" w:type="dxa"/>
            <w:vMerge w:val="restart"/>
          </w:tcPr>
          <w:p w14:paraId="0CB184C5" w14:textId="77777777" w:rsidR="00625870" w:rsidRPr="003D27CF" w:rsidRDefault="00625870" w:rsidP="00692237">
            <w:pPr>
              <w:spacing w:before="0" w:beforeAutospacing="0" w:after="240" w:afterAutospacing="0" w:line="240" w:lineRule="atLeast"/>
            </w:pPr>
            <w:r w:rsidRPr="003D27CF">
              <w:t xml:space="preserve">Industry standards </w:t>
            </w:r>
          </w:p>
        </w:tc>
        <w:tc>
          <w:tcPr>
            <w:tcW w:w="6769" w:type="dxa"/>
            <w:gridSpan w:val="3"/>
          </w:tcPr>
          <w:p w14:paraId="113F227B" w14:textId="77777777" w:rsidR="00625870" w:rsidRPr="0038416A" w:rsidRDefault="00625870" w:rsidP="00692237">
            <w:pPr>
              <w:spacing w:before="0" w:beforeAutospacing="0" w:after="240" w:afterAutospacing="0" w:line="240" w:lineRule="atLeast"/>
            </w:pPr>
            <w:r w:rsidRPr="0038416A">
              <w:t>Chartered Institute of Building Services Engineers (CIBSE)</w:t>
            </w:r>
          </w:p>
          <w:p w14:paraId="3E1A82E7" w14:textId="77777777" w:rsidR="00625870" w:rsidRDefault="00625870" w:rsidP="00692237">
            <w:pPr>
              <w:numPr>
                <w:ilvl w:val="0"/>
                <w:numId w:val="17"/>
              </w:numPr>
              <w:spacing w:before="0" w:beforeAutospacing="0" w:after="240" w:afterAutospacing="0" w:line="240" w:lineRule="atLeast"/>
              <w:contextualSpacing/>
            </w:pPr>
            <w:r w:rsidRPr="0038416A">
              <w:t>Commissioning Code W 2010</w:t>
            </w:r>
          </w:p>
          <w:p w14:paraId="1A1CB6EE" w14:textId="77777777" w:rsidR="00625870" w:rsidRDefault="00625870" w:rsidP="00692237">
            <w:pPr>
              <w:numPr>
                <w:ilvl w:val="0"/>
                <w:numId w:val="17"/>
              </w:numPr>
              <w:spacing w:before="0" w:beforeAutospacing="0" w:after="240" w:afterAutospacing="0" w:line="240" w:lineRule="atLeast"/>
              <w:contextualSpacing/>
            </w:pPr>
            <w:r w:rsidRPr="0038416A">
              <w:t>CIBSE </w:t>
            </w:r>
            <w:r>
              <w:t>A</w:t>
            </w:r>
            <w:r w:rsidRPr="0038416A">
              <w:t> guide</w:t>
            </w:r>
          </w:p>
          <w:p w14:paraId="5AA28839" w14:textId="77777777" w:rsidR="00625870" w:rsidRDefault="00625870" w:rsidP="00692237">
            <w:pPr>
              <w:numPr>
                <w:ilvl w:val="0"/>
                <w:numId w:val="17"/>
              </w:numPr>
              <w:spacing w:before="0" w:beforeAutospacing="0" w:after="240" w:afterAutospacing="0" w:line="240" w:lineRule="atLeast"/>
              <w:contextualSpacing/>
            </w:pPr>
            <w:r w:rsidRPr="0038416A">
              <w:t>CIBSE B guide</w:t>
            </w:r>
          </w:p>
          <w:p w14:paraId="2850E2A7" w14:textId="77777777" w:rsidR="00625870" w:rsidRDefault="00625870" w:rsidP="00692237">
            <w:pPr>
              <w:numPr>
                <w:ilvl w:val="0"/>
                <w:numId w:val="17"/>
              </w:numPr>
              <w:spacing w:before="0" w:beforeAutospacing="0" w:after="240" w:afterAutospacing="0" w:line="240" w:lineRule="atLeast"/>
              <w:contextualSpacing/>
            </w:pPr>
            <w:r>
              <w:t>CIBSE C</w:t>
            </w:r>
            <w:r w:rsidRPr="0038416A">
              <w:t> guide</w:t>
            </w:r>
          </w:p>
          <w:p w14:paraId="4213E261" w14:textId="77777777" w:rsidR="00625870" w:rsidRDefault="00625870" w:rsidP="00692237">
            <w:pPr>
              <w:numPr>
                <w:ilvl w:val="0"/>
                <w:numId w:val="17"/>
              </w:numPr>
              <w:spacing w:before="0" w:beforeAutospacing="0" w:after="240" w:afterAutospacing="0" w:line="240" w:lineRule="atLeast"/>
              <w:contextualSpacing/>
            </w:pPr>
            <w:r w:rsidRPr="0038416A">
              <w:t>AM14 Non-Domestic Hot Water Heating Systems</w:t>
            </w:r>
          </w:p>
          <w:p w14:paraId="0FE0888B" w14:textId="77777777" w:rsidR="00625870" w:rsidRPr="0038416A" w:rsidRDefault="00625870" w:rsidP="00692237">
            <w:pPr>
              <w:numPr>
                <w:ilvl w:val="0"/>
                <w:numId w:val="17"/>
              </w:numPr>
              <w:spacing w:before="0" w:beforeAutospacing="0" w:after="240" w:afterAutospacing="0" w:line="240" w:lineRule="atLeast"/>
              <w:contextualSpacing/>
            </w:pPr>
            <w:r w:rsidRPr="0038416A">
              <w:t xml:space="preserve">KS07 Variable Flow Pipework Systems </w:t>
            </w:r>
          </w:p>
          <w:p w14:paraId="33E30627" w14:textId="77777777" w:rsidR="00625870" w:rsidRDefault="00625870" w:rsidP="00692237">
            <w:pPr>
              <w:numPr>
                <w:ilvl w:val="0"/>
                <w:numId w:val="17"/>
              </w:numPr>
              <w:spacing w:before="0" w:beforeAutospacing="0" w:after="240" w:afterAutospacing="0" w:line="240" w:lineRule="atLeast"/>
              <w:contextualSpacing/>
            </w:pPr>
            <w:r>
              <w:t xml:space="preserve">KS09 </w:t>
            </w:r>
            <w:r w:rsidRPr="0038416A">
              <w:t>Commissioning Variable Flow Pipework Systems</w:t>
            </w:r>
          </w:p>
          <w:p w14:paraId="276FCEDA" w14:textId="77777777" w:rsidR="00625870" w:rsidRPr="0038416A" w:rsidRDefault="00625870" w:rsidP="00692237">
            <w:pPr>
              <w:numPr>
                <w:ilvl w:val="0"/>
                <w:numId w:val="17"/>
              </w:numPr>
              <w:spacing w:before="0" w:beforeAutospacing="0" w:after="240" w:afterAutospacing="0" w:line="240" w:lineRule="atLeast"/>
              <w:contextualSpacing/>
            </w:pPr>
            <w:r>
              <w:t>KS14 Energy Efficient Heating</w:t>
            </w:r>
          </w:p>
        </w:tc>
      </w:tr>
      <w:tr w:rsidR="00625870" w:rsidRPr="003D27CF" w14:paraId="39C38121" w14:textId="77777777" w:rsidTr="00692237">
        <w:trPr>
          <w:trHeight w:val="2839"/>
        </w:trPr>
        <w:tc>
          <w:tcPr>
            <w:tcW w:w="2405" w:type="dxa"/>
            <w:vMerge/>
          </w:tcPr>
          <w:p w14:paraId="6B8E2F7B" w14:textId="77777777" w:rsidR="00625870" w:rsidRPr="003D27CF" w:rsidRDefault="00625870" w:rsidP="00692237"/>
        </w:tc>
        <w:tc>
          <w:tcPr>
            <w:tcW w:w="6769" w:type="dxa"/>
            <w:gridSpan w:val="3"/>
          </w:tcPr>
          <w:p w14:paraId="48C06D35" w14:textId="77777777" w:rsidR="00625870" w:rsidRPr="0038416A" w:rsidRDefault="00625870" w:rsidP="00692237">
            <w:pPr>
              <w:spacing w:before="0" w:beforeAutospacing="0" w:after="240" w:afterAutospacing="0" w:line="240" w:lineRule="atLeast"/>
            </w:pPr>
            <w:r w:rsidRPr="0038416A">
              <w:t>Building Services Research and Information Association (BSRIA)</w:t>
            </w:r>
          </w:p>
          <w:p w14:paraId="192A56E9" w14:textId="77777777" w:rsidR="00625870" w:rsidRDefault="00625870" w:rsidP="00692237">
            <w:pPr>
              <w:numPr>
                <w:ilvl w:val="0"/>
                <w:numId w:val="10"/>
              </w:numPr>
              <w:spacing w:before="0" w:beforeAutospacing="0" w:after="240" w:afterAutospacing="0" w:line="240" w:lineRule="atLeast"/>
              <w:contextualSpacing/>
            </w:pPr>
            <w:r w:rsidRPr="00D75775">
              <w:t>Commissioning HVAC Systems: Guidance on the division of responsibilities (TM 1/88.1)</w:t>
            </w:r>
          </w:p>
          <w:p w14:paraId="0854D528" w14:textId="77777777" w:rsidR="00625870" w:rsidRDefault="00625870" w:rsidP="00692237">
            <w:pPr>
              <w:numPr>
                <w:ilvl w:val="0"/>
                <w:numId w:val="10"/>
              </w:numPr>
              <w:spacing w:before="0" w:beforeAutospacing="0" w:after="240" w:afterAutospacing="0" w:line="240" w:lineRule="atLeast"/>
              <w:contextualSpacing/>
            </w:pPr>
            <w:r w:rsidRPr="0038416A">
              <w:t>Commissioning Water Systems (BG 2/2010)</w:t>
            </w:r>
          </w:p>
          <w:p w14:paraId="39820EF6" w14:textId="77777777" w:rsidR="00625870" w:rsidRDefault="00625870" w:rsidP="00692237">
            <w:pPr>
              <w:numPr>
                <w:ilvl w:val="0"/>
                <w:numId w:val="10"/>
              </w:numPr>
              <w:spacing w:before="0" w:beforeAutospacing="0" w:after="240" w:afterAutospacing="0" w:line="240" w:lineRule="atLeast"/>
              <w:contextualSpacing/>
            </w:pPr>
            <w:r>
              <w:t>Commissioning Management (AG 5/2002)</w:t>
            </w:r>
          </w:p>
          <w:p w14:paraId="4D84CC62" w14:textId="77777777" w:rsidR="00625870" w:rsidRDefault="00625870" w:rsidP="00692237">
            <w:pPr>
              <w:numPr>
                <w:ilvl w:val="0"/>
                <w:numId w:val="10"/>
              </w:numPr>
              <w:spacing w:before="0" w:beforeAutospacing="0" w:after="240" w:afterAutospacing="0" w:line="240" w:lineRule="atLeast"/>
              <w:contextualSpacing/>
            </w:pPr>
            <w:r w:rsidRPr="0038416A">
              <w:t>Energy Efficient Pumping Systems (BG</w:t>
            </w:r>
            <w:r>
              <w:t xml:space="preserve"> </w:t>
            </w:r>
            <w:r w:rsidRPr="0038416A">
              <w:t>12/2011)</w:t>
            </w:r>
          </w:p>
          <w:p w14:paraId="7AA19D58" w14:textId="77777777" w:rsidR="00625870" w:rsidRDefault="00625870" w:rsidP="00692237">
            <w:pPr>
              <w:numPr>
                <w:ilvl w:val="0"/>
                <w:numId w:val="10"/>
              </w:numPr>
              <w:spacing w:before="0" w:beforeAutospacing="0" w:after="240" w:afterAutospacing="0" w:line="240" w:lineRule="atLeast"/>
              <w:contextualSpacing/>
            </w:pPr>
            <w:r w:rsidRPr="0038416A">
              <w:t xml:space="preserve">Variable Flow Water Systems ‐ Design, installation and commissioning guidance  </w:t>
            </w:r>
            <w:r>
              <w:t>(</w:t>
            </w:r>
            <w:r w:rsidRPr="0038416A">
              <w:t>AG</w:t>
            </w:r>
            <w:r>
              <w:t xml:space="preserve"> </w:t>
            </w:r>
            <w:r w:rsidRPr="0038416A">
              <w:t>16/2002</w:t>
            </w:r>
            <w:r>
              <w:t>)</w:t>
            </w:r>
          </w:p>
          <w:p w14:paraId="251E3FB1" w14:textId="77777777" w:rsidR="00625870" w:rsidRPr="0038416A" w:rsidRDefault="00625870" w:rsidP="00692237">
            <w:pPr>
              <w:numPr>
                <w:ilvl w:val="0"/>
                <w:numId w:val="10"/>
              </w:numPr>
              <w:spacing w:before="0" w:beforeAutospacing="0" w:after="240" w:afterAutospacing="0" w:line="240" w:lineRule="atLeast"/>
              <w:contextualSpacing/>
            </w:pPr>
            <w:r>
              <w:t>Commissioning of Pipe Work Systems (AG 20/95)</w:t>
            </w:r>
          </w:p>
          <w:p w14:paraId="147E338F" w14:textId="77777777" w:rsidR="00625870" w:rsidRPr="0038416A" w:rsidRDefault="00625870" w:rsidP="00692237">
            <w:pPr>
              <w:numPr>
                <w:ilvl w:val="0"/>
                <w:numId w:val="10"/>
              </w:numPr>
              <w:spacing w:before="0" w:beforeAutospacing="0" w:after="240" w:afterAutospacing="0" w:line="240" w:lineRule="atLeast"/>
              <w:contextualSpacing/>
            </w:pPr>
            <w:r w:rsidRPr="0038416A">
              <w:t>Pre-Commission Cleaning of Pipework Systems (BG 29/2012)</w:t>
            </w:r>
          </w:p>
          <w:p w14:paraId="488CA8A6" w14:textId="77777777" w:rsidR="00625870" w:rsidRDefault="00625870" w:rsidP="00692237">
            <w:pPr>
              <w:numPr>
                <w:ilvl w:val="0"/>
                <w:numId w:val="10"/>
              </w:numPr>
              <w:spacing w:before="0" w:beforeAutospacing="0" w:after="240" w:afterAutospacing="0" w:line="240" w:lineRule="atLeast"/>
              <w:contextualSpacing/>
            </w:pPr>
            <w:r w:rsidRPr="0038416A">
              <w:t>Water Treatment for Closed Heating and Cooling Systems (BG</w:t>
            </w:r>
            <w:r>
              <w:t xml:space="preserve"> </w:t>
            </w:r>
            <w:r w:rsidRPr="0038416A">
              <w:t>50/2013).</w:t>
            </w:r>
          </w:p>
          <w:p w14:paraId="572ECEE1" w14:textId="77777777" w:rsidR="00625870" w:rsidRPr="0038416A" w:rsidRDefault="00625870" w:rsidP="00692237">
            <w:pPr>
              <w:numPr>
                <w:ilvl w:val="0"/>
                <w:numId w:val="10"/>
              </w:numPr>
              <w:spacing w:before="0" w:beforeAutospacing="0" w:after="240" w:afterAutospacing="0" w:line="240" w:lineRule="atLeast"/>
              <w:contextualSpacing/>
            </w:pPr>
            <w:r w:rsidRPr="0038416A">
              <w:t>Selection of Control Valves in Variable Flow Systems (BG 51/2014)</w:t>
            </w:r>
          </w:p>
        </w:tc>
      </w:tr>
      <w:tr w:rsidR="00625870" w:rsidRPr="003D27CF" w14:paraId="4222BF1F" w14:textId="77777777" w:rsidTr="00692237">
        <w:trPr>
          <w:cantSplit/>
        </w:trPr>
        <w:tc>
          <w:tcPr>
            <w:tcW w:w="2405" w:type="dxa"/>
          </w:tcPr>
          <w:p w14:paraId="1C3D9E57" w14:textId="77777777" w:rsidR="00625870" w:rsidRPr="0038416A" w:rsidRDefault="00625870" w:rsidP="00692237">
            <w:r w:rsidRPr="0038416A">
              <w:t>British Standards</w:t>
            </w:r>
          </w:p>
        </w:tc>
        <w:tc>
          <w:tcPr>
            <w:tcW w:w="1418" w:type="dxa"/>
          </w:tcPr>
          <w:p w14:paraId="02F030CC" w14:textId="77777777" w:rsidR="00625870" w:rsidRPr="0038416A" w:rsidRDefault="00625870" w:rsidP="00692237">
            <w:r>
              <w:t>BS 5422</w:t>
            </w:r>
          </w:p>
        </w:tc>
        <w:tc>
          <w:tcPr>
            <w:tcW w:w="850" w:type="dxa"/>
          </w:tcPr>
          <w:p w14:paraId="538CB6A2" w14:textId="77777777" w:rsidR="00625870" w:rsidRPr="0038416A" w:rsidRDefault="00625870" w:rsidP="00692237">
            <w:pPr>
              <w:rPr>
                <w:rFonts w:asciiTheme="majorHAnsi" w:hAnsiTheme="majorHAnsi" w:cstheme="majorHAnsi"/>
              </w:rPr>
            </w:pPr>
            <w:r>
              <w:rPr>
                <w:rFonts w:asciiTheme="majorHAnsi" w:hAnsiTheme="majorHAnsi" w:cstheme="majorHAnsi"/>
              </w:rPr>
              <w:t>2009</w:t>
            </w:r>
          </w:p>
        </w:tc>
        <w:tc>
          <w:tcPr>
            <w:tcW w:w="4501" w:type="dxa"/>
          </w:tcPr>
          <w:p w14:paraId="58474B5B" w14:textId="77777777" w:rsidR="00625870" w:rsidRPr="000C7A94" w:rsidRDefault="00625870" w:rsidP="00692237">
            <w:r w:rsidRPr="0038416A">
              <w:t>Thermal insulating materials for pipes, tanks, vessels, ductwork and equipment operating within the temperature range -40°C and 700°C</w:t>
            </w:r>
          </w:p>
        </w:tc>
      </w:tr>
      <w:tr w:rsidR="00625870" w:rsidRPr="003D27CF" w14:paraId="5F020E0F" w14:textId="77777777" w:rsidTr="00692237">
        <w:trPr>
          <w:cantSplit/>
        </w:trPr>
        <w:tc>
          <w:tcPr>
            <w:tcW w:w="2405" w:type="dxa"/>
          </w:tcPr>
          <w:p w14:paraId="4A0AD2AA" w14:textId="77777777" w:rsidR="00625870" w:rsidRPr="0038416A" w:rsidRDefault="00625870" w:rsidP="00692237"/>
        </w:tc>
        <w:tc>
          <w:tcPr>
            <w:tcW w:w="1418" w:type="dxa"/>
          </w:tcPr>
          <w:p w14:paraId="1C40ABC3" w14:textId="77777777" w:rsidR="00625870" w:rsidRPr="0038416A" w:rsidRDefault="00625870" w:rsidP="00692237">
            <w:r w:rsidRPr="0038416A">
              <w:rPr>
                <w:rFonts w:asciiTheme="majorHAnsi" w:hAnsiTheme="majorHAnsi" w:cstheme="majorHAnsi"/>
              </w:rPr>
              <w:t>BS 6880</w:t>
            </w:r>
          </w:p>
        </w:tc>
        <w:tc>
          <w:tcPr>
            <w:tcW w:w="850" w:type="dxa"/>
          </w:tcPr>
          <w:p w14:paraId="780A0FCF" w14:textId="77777777" w:rsidR="00625870" w:rsidRPr="0038416A" w:rsidRDefault="00625870" w:rsidP="00692237">
            <w:r>
              <w:rPr>
                <w:rFonts w:asciiTheme="majorHAnsi" w:hAnsiTheme="majorHAnsi" w:cstheme="majorHAnsi"/>
              </w:rPr>
              <w:t>198</w:t>
            </w:r>
            <w:r w:rsidRPr="0038416A">
              <w:rPr>
                <w:rFonts w:asciiTheme="majorHAnsi" w:hAnsiTheme="majorHAnsi" w:cstheme="majorHAnsi"/>
              </w:rPr>
              <w:t>8</w:t>
            </w:r>
          </w:p>
        </w:tc>
        <w:tc>
          <w:tcPr>
            <w:tcW w:w="4501" w:type="dxa"/>
          </w:tcPr>
          <w:p w14:paraId="350D6C57" w14:textId="77777777" w:rsidR="00625870" w:rsidRPr="000C7A94" w:rsidRDefault="00625870" w:rsidP="00692237">
            <w:r w:rsidRPr="000C7A94">
              <w:t>Code of practice for low temperature hot water heating systems of output greater than 45kW</w:t>
            </w:r>
          </w:p>
        </w:tc>
      </w:tr>
      <w:tr w:rsidR="00625870" w:rsidRPr="003D27CF" w14:paraId="04809125" w14:textId="77777777" w:rsidTr="00692237">
        <w:trPr>
          <w:cantSplit/>
        </w:trPr>
        <w:tc>
          <w:tcPr>
            <w:tcW w:w="2405" w:type="dxa"/>
          </w:tcPr>
          <w:p w14:paraId="6CE24816" w14:textId="77777777" w:rsidR="00625870" w:rsidRPr="0038416A" w:rsidRDefault="00625870" w:rsidP="00692237"/>
        </w:tc>
        <w:tc>
          <w:tcPr>
            <w:tcW w:w="1418" w:type="dxa"/>
          </w:tcPr>
          <w:p w14:paraId="3FF470C0" w14:textId="77777777" w:rsidR="00625870" w:rsidRPr="0038416A" w:rsidRDefault="00625870" w:rsidP="00692237">
            <w:r w:rsidRPr="0038416A">
              <w:t>BS EN 12828</w:t>
            </w:r>
          </w:p>
        </w:tc>
        <w:tc>
          <w:tcPr>
            <w:tcW w:w="850" w:type="dxa"/>
          </w:tcPr>
          <w:p w14:paraId="1F9639DD" w14:textId="77777777" w:rsidR="00625870" w:rsidRPr="0038416A" w:rsidRDefault="00625870" w:rsidP="00692237">
            <w:r>
              <w:t>2012</w:t>
            </w:r>
          </w:p>
        </w:tc>
        <w:tc>
          <w:tcPr>
            <w:tcW w:w="4501" w:type="dxa"/>
          </w:tcPr>
          <w:p w14:paraId="61368B08" w14:textId="77777777" w:rsidR="00625870" w:rsidRPr="0038416A" w:rsidRDefault="00625870" w:rsidP="00692237">
            <w:r w:rsidRPr="0038416A">
              <w:t>Heating systems in buildings - Design for water based heating systems</w:t>
            </w:r>
          </w:p>
        </w:tc>
      </w:tr>
      <w:tr w:rsidR="00625870" w:rsidRPr="003D27CF" w14:paraId="46926A18" w14:textId="77777777" w:rsidTr="00692237">
        <w:trPr>
          <w:cantSplit/>
        </w:trPr>
        <w:tc>
          <w:tcPr>
            <w:tcW w:w="2405" w:type="dxa"/>
          </w:tcPr>
          <w:p w14:paraId="534CE6BF" w14:textId="77777777" w:rsidR="00625870" w:rsidRPr="0038416A" w:rsidRDefault="00625870" w:rsidP="00692237"/>
        </w:tc>
        <w:tc>
          <w:tcPr>
            <w:tcW w:w="1418" w:type="dxa"/>
          </w:tcPr>
          <w:p w14:paraId="483D10F7" w14:textId="77777777" w:rsidR="00625870" w:rsidRPr="0038416A" w:rsidRDefault="00625870" w:rsidP="00692237">
            <w:r w:rsidRPr="0038416A">
              <w:t>BS EN 12831</w:t>
            </w:r>
          </w:p>
        </w:tc>
        <w:tc>
          <w:tcPr>
            <w:tcW w:w="850" w:type="dxa"/>
          </w:tcPr>
          <w:p w14:paraId="69C0BCED" w14:textId="77777777" w:rsidR="00625870" w:rsidRPr="0038416A" w:rsidRDefault="00625870" w:rsidP="00692237">
            <w:r w:rsidRPr="0038416A">
              <w:t>2003</w:t>
            </w:r>
          </w:p>
        </w:tc>
        <w:tc>
          <w:tcPr>
            <w:tcW w:w="4501" w:type="dxa"/>
          </w:tcPr>
          <w:p w14:paraId="221CD134" w14:textId="77777777" w:rsidR="00625870" w:rsidRPr="0038416A" w:rsidRDefault="00625870" w:rsidP="00692237">
            <w:r w:rsidRPr="0038416A">
              <w:t>Heating systems in buildings - Method for calculation of the design heating load</w:t>
            </w:r>
          </w:p>
        </w:tc>
      </w:tr>
      <w:tr w:rsidR="00625870" w:rsidRPr="003D27CF" w14:paraId="42DED17D" w14:textId="77777777" w:rsidTr="00692237">
        <w:trPr>
          <w:cantSplit/>
        </w:trPr>
        <w:tc>
          <w:tcPr>
            <w:tcW w:w="2405" w:type="dxa"/>
          </w:tcPr>
          <w:p w14:paraId="79FCE904" w14:textId="77777777" w:rsidR="00625870" w:rsidRPr="0038416A" w:rsidRDefault="00625870" w:rsidP="00692237"/>
        </w:tc>
        <w:tc>
          <w:tcPr>
            <w:tcW w:w="1418" w:type="dxa"/>
          </w:tcPr>
          <w:p w14:paraId="76843789" w14:textId="77777777" w:rsidR="00625870" w:rsidRPr="0038416A" w:rsidRDefault="00625870" w:rsidP="00692237">
            <w:r w:rsidRPr="0038416A">
              <w:t>BS EN 14336</w:t>
            </w:r>
          </w:p>
        </w:tc>
        <w:tc>
          <w:tcPr>
            <w:tcW w:w="850" w:type="dxa"/>
          </w:tcPr>
          <w:p w14:paraId="495370FD" w14:textId="77777777" w:rsidR="00625870" w:rsidRPr="0038416A" w:rsidRDefault="00625870" w:rsidP="00692237">
            <w:r w:rsidRPr="0038416A">
              <w:t>2004</w:t>
            </w:r>
          </w:p>
        </w:tc>
        <w:tc>
          <w:tcPr>
            <w:tcW w:w="4501" w:type="dxa"/>
          </w:tcPr>
          <w:p w14:paraId="21227B3F" w14:textId="77777777" w:rsidR="00625870" w:rsidRPr="0038416A" w:rsidRDefault="00625870" w:rsidP="00692237">
            <w:r w:rsidRPr="0038416A">
              <w:t>Heating systems in buildings Installation and commissioning of water based heating systems   </w:t>
            </w:r>
          </w:p>
        </w:tc>
      </w:tr>
      <w:tr w:rsidR="00625870" w:rsidRPr="003D27CF" w14:paraId="1D176598" w14:textId="77777777" w:rsidTr="00692237">
        <w:trPr>
          <w:cantSplit/>
        </w:trPr>
        <w:tc>
          <w:tcPr>
            <w:tcW w:w="2405" w:type="dxa"/>
          </w:tcPr>
          <w:p w14:paraId="79178BB0" w14:textId="77777777" w:rsidR="00625870" w:rsidRPr="0038416A" w:rsidRDefault="00625870" w:rsidP="00692237"/>
        </w:tc>
        <w:tc>
          <w:tcPr>
            <w:tcW w:w="1418" w:type="dxa"/>
          </w:tcPr>
          <w:p w14:paraId="1756D2A1" w14:textId="77777777" w:rsidR="00625870" w:rsidRPr="0038416A" w:rsidRDefault="00625870" w:rsidP="00692237">
            <w:r>
              <w:t>BS EN 1264</w:t>
            </w:r>
          </w:p>
        </w:tc>
        <w:tc>
          <w:tcPr>
            <w:tcW w:w="850" w:type="dxa"/>
          </w:tcPr>
          <w:p w14:paraId="78DB2F58" w14:textId="77777777" w:rsidR="00625870" w:rsidRPr="0038416A" w:rsidRDefault="00625870" w:rsidP="00692237">
            <w:r>
              <w:t>2011</w:t>
            </w:r>
          </w:p>
        </w:tc>
        <w:tc>
          <w:tcPr>
            <w:tcW w:w="4501" w:type="dxa"/>
          </w:tcPr>
          <w:p w14:paraId="0BB44067" w14:textId="77777777" w:rsidR="00625870" w:rsidRPr="0038416A" w:rsidRDefault="00625870" w:rsidP="00692237">
            <w:r w:rsidRPr="002B74DA">
              <w:t>Water based surface embedded heating and cooling systems</w:t>
            </w:r>
          </w:p>
        </w:tc>
      </w:tr>
    </w:tbl>
    <w:p w14:paraId="25A13836" w14:textId="77777777" w:rsidR="00625870" w:rsidRDefault="00625870" w:rsidP="00625870"/>
    <w:p w14:paraId="34F627BD" w14:textId="77777777" w:rsidR="00625870" w:rsidRDefault="00625870" w:rsidP="00625870">
      <w:pPr>
        <w:pStyle w:val="Heading3"/>
      </w:pPr>
      <w:commentRangeStart w:id="114"/>
      <w:r>
        <w:t>Project Specific</w:t>
      </w:r>
      <w:commentRangeEnd w:id="114"/>
      <w:r>
        <w:rPr>
          <w:rStyle w:val="CommentReference"/>
          <w:rFonts w:asciiTheme="minorHAnsi" w:eastAsiaTheme="minorHAnsi" w:hAnsiTheme="minorHAnsi" w:cstheme="minorBidi"/>
          <w:b w:val="0"/>
          <w:bCs w:val="0"/>
        </w:rPr>
        <w:commentReference w:id="114"/>
      </w:r>
    </w:p>
    <w:tbl>
      <w:tblPr>
        <w:tblStyle w:val="Schedule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4"/>
        <w:gridCol w:w="6060"/>
      </w:tblGrid>
      <w:tr w:rsidR="00625870" w:rsidRPr="003D27CF" w14:paraId="03AA17A5" w14:textId="77777777" w:rsidTr="00692237">
        <w:trPr>
          <w:cnfStyle w:val="100000000000" w:firstRow="1" w:lastRow="0" w:firstColumn="0" w:lastColumn="0" w:oddVBand="0" w:evenVBand="0" w:oddHBand="0" w:evenHBand="0" w:firstRowFirstColumn="0" w:firstRowLastColumn="0" w:lastRowFirstColumn="0" w:lastRowLastColumn="0"/>
        </w:trPr>
        <w:tc>
          <w:tcPr>
            <w:tcW w:w="3114" w:type="dxa"/>
          </w:tcPr>
          <w:p w14:paraId="625F595F" w14:textId="77777777" w:rsidR="00625870" w:rsidRPr="003D27CF" w:rsidRDefault="00625870" w:rsidP="00692237">
            <w:r>
              <w:rPr>
                <w:rFonts w:cstheme="minorHAnsi"/>
                <w:b w:val="0"/>
              </w:rPr>
              <w:t>Flow Temperature</w:t>
            </w:r>
          </w:p>
        </w:tc>
        <w:tc>
          <w:tcPr>
            <w:tcW w:w="6060" w:type="dxa"/>
          </w:tcPr>
          <w:p w14:paraId="7EF477EF" w14:textId="77777777" w:rsidR="00625870" w:rsidRPr="002B74DA" w:rsidRDefault="00625870" w:rsidP="00692237">
            <w:pPr>
              <w:rPr>
                <w:rFonts w:cstheme="minorHAnsi"/>
                <w:b w:val="0"/>
              </w:rPr>
            </w:pPr>
            <w:r w:rsidRPr="002B74DA">
              <w:rPr>
                <w:rFonts w:cstheme="minorHAnsi"/>
                <w:b w:val="0"/>
              </w:rPr>
              <w:t>80°C</w:t>
            </w:r>
          </w:p>
        </w:tc>
      </w:tr>
      <w:tr w:rsidR="00625870" w:rsidRPr="003D27CF" w14:paraId="5B6B52F2" w14:textId="77777777" w:rsidTr="00692237">
        <w:tc>
          <w:tcPr>
            <w:tcW w:w="3114" w:type="dxa"/>
          </w:tcPr>
          <w:p w14:paraId="2F59C652" w14:textId="77777777" w:rsidR="00625870" w:rsidRPr="002B74DA" w:rsidRDefault="00625870" w:rsidP="00692237">
            <w:r w:rsidRPr="002B74DA">
              <w:rPr>
                <w:rFonts w:cstheme="minorHAnsi"/>
              </w:rPr>
              <w:t>Return Temperature</w:t>
            </w:r>
          </w:p>
        </w:tc>
        <w:tc>
          <w:tcPr>
            <w:tcW w:w="6060" w:type="dxa"/>
          </w:tcPr>
          <w:p w14:paraId="221A062B" w14:textId="77777777" w:rsidR="00625870" w:rsidRPr="002B74DA" w:rsidRDefault="00625870" w:rsidP="00692237">
            <w:r>
              <w:rPr>
                <w:rFonts w:cstheme="minorHAnsi"/>
              </w:rPr>
              <w:t>6</w:t>
            </w:r>
            <w:r w:rsidRPr="002B74DA">
              <w:rPr>
                <w:rFonts w:cstheme="minorHAnsi"/>
              </w:rPr>
              <w:t>0°C</w:t>
            </w:r>
          </w:p>
        </w:tc>
      </w:tr>
      <w:tr w:rsidR="00625870" w14:paraId="1B33C2AF" w14:textId="77777777" w:rsidTr="00692237">
        <w:tc>
          <w:tcPr>
            <w:tcW w:w="3114" w:type="dxa"/>
          </w:tcPr>
          <w:p w14:paraId="3F59F803" w14:textId="77777777" w:rsidR="00625870" w:rsidRPr="00A3536F" w:rsidRDefault="00625870" w:rsidP="00692237">
            <w:r w:rsidRPr="004349BC">
              <w:t>Maximum pipework pressure drop per meter length</w:t>
            </w:r>
          </w:p>
        </w:tc>
        <w:tc>
          <w:tcPr>
            <w:tcW w:w="6060" w:type="dxa"/>
          </w:tcPr>
          <w:p w14:paraId="798C6CB8" w14:textId="77777777" w:rsidR="00625870" w:rsidRPr="00BC2102" w:rsidRDefault="00625870" w:rsidP="00692237">
            <w:r>
              <w:t xml:space="preserve">300Pa/m </w:t>
            </w:r>
          </w:p>
        </w:tc>
      </w:tr>
      <w:tr w:rsidR="00625870" w14:paraId="4B32C929" w14:textId="77777777" w:rsidTr="00692237">
        <w:tc>
          <w:tcPr>
            <w:tcW w:w="3114" w:type="dxa"/>
          </w:tcPr>
          <w:p w14:paraId="2BC08685" w14:textId="77777777" w:rsidR="00625870" w:rsidRPr="00A3536F" w:rsidRDefault="00625870" w:rsidP="00692237">
            <w:r>
              <w:t>Warm-up margin</w:t>
            </w:r>
          </w:p>
        </w:tc>
        <w:tc>
          <w:tcPr>
            <w:tcW w:w="6060" w:type="dxa"/>
          </w:tcPr>
          <w:p w14:paraId="13F57915" w14:textId="77777777" w:rsidR="00625870" w:rsidRPr="00BC2102" w:rsidRDefault="00625870" w:rsidP="00692237">
            <w:r>
              <w:t>20%</w:t>
            </w:r>
          </w:p>
        </w:tc>
      </w:tr>
      <w:tr w:rsidR="00625870" w14:paraId="49C4ACD2" w14:textId="77777777" w:rsidTr="00692237">
        <w:tc>
          <w:tcPr>
            <w:tcW w:w="3114" w:type="dxa"/>
          </w:tcPr>
          <w:p w14:paraId="765BFC03" w14:textId="77777777" w:rsidR="00625870" w:rsidRPr="00A3536F" w:rsidRDefault="00625870" w:rsidP="00692237"/>
        </w:tc>
        <w:tc>
          <w:tcPr>
            <w:tcW w:w="6060" w:type="dxa"/>
          </w:tcPr>
          <w:p w14:paraId="41E0024A" w14:textId="77777777" w:rsidR="00625870" w:rsidRPr="00BC2102" w:rsidRDefault="00625870" w:rsidP="00692237"/>
        </w:tc>
      </w:tr>
      <w:tr w:rsidR="00625870" w14:paraId="2B38DEE4" w14:textId="77777777" w:rsidTr="00692237">
        <w:tc>
          <w:tcPr>
            <w:tcW w:w="3114" w:type="dxa"/>
          </w:tcPr>
          <w:p w14:paraId="1926C943" w14:textId="77777777" w:rsidR="00625870" w:rsidRPr="00A3536F" w:rsidRDefault="00625870" w:rsidP="00692237"/>
        </w:tc>
        <w:tc>
          <w:tcPr>
            <w:tcW w:w="6060" w:type="dxa"/>
          </w:tcPr>
          <w:p w14:paraId="0003C212" w14:textId="77777777" w:rsidR="00625870" w:rsidRPr="00B16FED" w:rsidRDefault="00625870" w:rsidP="00692237">
            <w:pPr>
              <w:rPr>
                <w:highlight w:val="yellow"/>
              </w:rPr>
            </w:pPr>
          </w:p>
        </w:tc>
      </w:tr>
      <w:tr w:rsidR="00625870" w14:paraId="7ED245FF" w14:textId="77777777" w:rsidTr="00692237">
        <w:tc>
          <w:tcPr>
            <w:tcW w:w="3114" w:type="dxa"/>
          </w:tcPr>
          <w:p w14:paraId="3FCBAD11" w14:textId="77777777" w:rsidR="00625870" w:rsidRPr="003D27CF" w:rsidRDefault="00625870" w:rsidP="00692237">
            <w:pPr>
              <w:spacing w:before="0" w:beforeAutospacing="0" w:after="240" w:afterAutospacing="0" w:line="240" w:lineRule="atLeast"/>
            </w:pPr>
            <w:r w:rsidRPr="003D27CF">
              <w:t>All Manufacturer’s recommendations and instructions</w:t>
            </w:r>
          </w:p>
        </w:tc>
        <w:tc>
          <w:tcPr>
            <w:tcW w:w="6060" w:type="dxa"/>
          </w:tcPr>
          <w:p w14:paraId="03BB3D7C" w14:textId="77777777" w:rsidR="00625870" w:rsidRPr="003D27CF" w:rsidRDefault="00625870" w:rsidP="00692237">
            <w:pPr>
              <w:spacing w:before="0" w:beforeAutospacing="0" w:after="240" w:afterAutospacing="0" w:line="240" w:lineRule="atLeast"/>
            </w:pPr>
            <w:r w:rsidRPr="003D27CF">
              <w:t>In particular</w:t>
            </w:r>
          </w:p>
          <w:p w14:paraId="413260D0" w14:textId="77777777" w:rsidR="00625870" w:rsidRPr="00A3536F" w:rsidRDefault="00625870" w:rsidP="00692237">
            <w:pPr>
              <w:numPr>
                <w:ilvl w:val="0"/>
                <w:numId w:val="7"/>
              </w:numPr>
              <w:contextualSpacing/>
            </w:pPr>
            <w:r w:rsidRPr="00A3536F">
              <w:t xml:space="preserve">Booster set installation </w:t>
            </w:r>
          </w:p>
          <w:p w14:paraId="44B8F031" w14:textId="77777777" w:rsidR="00625870" w:rsidRPr="00A3536F" w:rsidRDefault="00625870" w:rsidP="00692237">
            <w:pPr>
              <w:numPr>
                <w:ilvl w:val="0"/>
                <w:numId w:val="7"/>
              </w:numPr>
              <w:contextualSpacing/>
            </w:pPr>
            <w:r w:rsidRPr="00A3536F">
              <w:t xml:space="preserve">Tenant Valve Assembly </w:t>
            </w:r>
          </w:p>
          <w:p w14:paraId="05E35F79" w14:textId="77777777" w:rsidR="00625870" w:rsidRPr="000153F3" w:rsidRDefault="00625870" w:rsidP="00692237">
            <w:pPr>
              <w:pStyle w:val="ListParagraph"/>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cstheme="minorHAnsi"/>
              </w:rPr>
            </w:pPr>
            <w:r w:rsidRPr="00A3536F">
              <w:t>Hydraulic Interface Unit (HIU)  design guide</w:t>
            </w:r>
          </w:p>
        </w:tc>
      </w:tr>
    </w:tbl>
    <w:p w14:paraId="63D44BCF" w14:textId="77777777" w:rsidR="00625870" w:rsidRPr="002B74DA" w:rsidRDefault="00625870" w:rsidP="00625870"/>
    <w:tbl>
      <w:tblPr>
        <w:tblStyle w:val="Schedule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4"/>
        <w:gridCol w:w="6060"/>
      </w:tblGrid>
      <w:tr w:rsidR="00625870" w:rsidRPr="003D27CF" w14:paraId="1A74358C" w14:textId="77777777" w:rsidTr="00692237">
        <w:trPr>
          <w:cnfStyle w:val="100000000000" w:firstRow="1" w:lastRow="0" w:firstColumn="0" w:lastColumn="0" w:oddVBand="0" w:evenVBand="0" w:oddHBand="0" w:evenHBand="0" w:firstRowFirstColumn="0" w:firstRowLastColumn="0" w:lastRowFirstColumn="0" w:lastRowLastColumn="0"/>
        </w:trPr>
        <w:tc>
          <w:tcPr>
            <w:tcW w:w="3114" w:type="dxa"/>
          </w:tcPr>
          <w:p w14:paraId="626D2DEC" w14:textId="77777777" w:rsidR="00625870" w:rsidRPr="000202F3" w:rsidRDefault="00625870" w:rsidP="00692237">
            <w:commentRangeStart w:id="115"/>
            <w:r w:rsidRPr="000202F3">
              <w:rPr>
                <w:rFonts w:cstheme="minorHAnsi"/>
              </w:rPr>
              <w:t>Space</w:t>
            </w:r>
          </w:p>
        </w:tc>
        <w:tc>
          <w:tcPr>
            <w:tcW w:w="6060" w:type="dxa"/>
          </w:tcPr>
          <w:p w14:paraId="11879BE4" w14:textId="77777777" w:rsidR="00625870" w:rsidRPr="000202F3" w:rsidRDefault="00625870" w:rsidP="00692237">
            <w:pPr>
              <w:rPr>
                <w:rFonts w:cstheme="minorHAnsi"/>
              </w:rPr>
            </w:pPr>
            <w:r w:rsidRPr="000202F3">
              <w:rPr>
                <w:rFonts w:cstheme="minorHAnsi"/>
              </w:rPr>
              <w:t>Design Temperature</w:t>
            </w:r>
            <w:commentRangeEnd w:id="115"/>
            <w:r>
              <w:rPr>
                <w:rStyle w:val="CommentReference"/>
                <w:b w:val="0"/>
              </w:rPr>
              <w:commentReference w:id="115"/>
            </w:r>
          </w:p>
        </w:tc>
      </w:tr>
      <w:tr w:rsidR="00625870" w:rsidRPr="003D27CF" w14:paraId="07EB8482" w14:textId="77777777" w:rsidTr="00692237">
        <w:tc>
          <w:tcPr>
            <w:tcW w:w="3114" w:type="dxa"/>
          </w:tcPr>
          <w:p w14:paraId="77370CC7" w14:textId="77777777" w:rsidR="00625870" w:rsidRPr="002B74DA" w:rsidRDefault="00625870" w:rsidP="00692237"/>
        </w:tc>
        <w:tc>
          <w:tcPr>
            <w:tcW w:w="6060" w:type="dxa"/>
          </w:tcPr>
          <w:p w14:paraId="15F23518" w14:textId="77777777" w:rsidR="00625870" w:rsidRPr="002B74DA" w:rsidRDefault="00625870" w:rsidP="00692237"/>
        </w:tc>
      </w:tr>
      <w:tr w:rsidR="00625870" w14:paraId="3DB7B622" w14:textId="77777777" w:rsidTr="00692237">
        <w:tc>
          <w:tcPr>
            <w:tcW w:w="3114" w:type="dxa"/>
          </w:tcPr>
          <w:p w14:paraId="714717D6" w14:textId="77777777" w:rsidR="00625870" w:rsidRPr="00A3536F" w:rsidRDefault="00625870" w:rsidP="00692237"/>
        </w:tc>
        <w:tc>
          <w:tcPr>
            <w:tcW w:w="6060" w:type="dxa"/>
          </w:tcPr>
          <w:p w14:paraId="4F6A57D0" w14:textId="77777777" w:rsidR="00625870" w:rsidRPr="00BC2102" w:rsidRDefault="00625870" w:rsidP="00692237"/>
        </w:tc>
      </w:tr>
      <w:tr w:rsidR="00625870" w14:paraId="456BB06A" w14:textId="77777777" w:rsidTr="00692237">
        <w:tc>
          <w:tcPr>
            <w:tcW w:w="3114" w:type="dxa"/>
          </w:tcPr>
          <w:p w14:paraId="4BD2FB96" w14:textId="77777777" w:rsidR="00625870" w:rsidRPr="00A3536F" w:rsidRDefault="00625870" w:rsidP="00692237"/>
        </w:tc>
        <w:tc>
          <w:tcPr>
            <w:tcW w:w="6060" w:type="dxa"/>
          </w:tcPr>
          <w:p w14:paraId="780A7D09" w14:textId="77777777" w:rsidR="00625870" w:rsidRPr="00BC2102" w:rsidRDefault="00625870" w:rsidP="00692237"/>
        </w:tc>
      </w:tr>
      <w:tr w:rsidR="00625870" w14:paraId="18A6E2E1" w14:textId="77777777" w:rsidTr="00692237">
        <w:tc>
          <w:tcPr>
            <w:tcW w:w="3114" w:type="dxa"/>
          </w:tcPr>
          <w:p w14:paraId="4F5BACF2" w14:textId="77777777" w:rsidR="00625870" w:rsidRPr="00A3536F" w:rsidRDefault="00625870" w:rsidP="00692237"/>
        </w:tc>
        <w:tc>
          <w:tcPr>
            <w:tcW w:w="6060" w:type="dxa"/>
          </w:tcPr>
          <w:p w14:paraId="0B06A2F9" w14:textId="77777777" w:rsidR="00625870" w:rsidRPr="00BC2102" w:rsidRDefault="00625870" w:rsidP="00692237"/>
        </w:tc>
      </w:tr>
      <w:tr w:rsidR="00625870" w14:paraId="287BF6A7" w14:textId="77777777" w:rsidTr="00692237">
        <w:tc>
          <w:tcPr>
            <w:tcW w:w="3114" w:type="dxa"/>
          </w:tcPr>
          <w:p w14:paraId="555AA2F6" w14:textId="77777777" w:rsidR="00625870" w:rsidRPr="00A3536F" w:rsidRDefault="00625870" w:rsidP="00692237"/>
        </w:tc>
        <w:tc>
          <w:tcPr>
            <w:tcW w:w="6060" w:type="dxa"/>
          </w:tcPr>
          <w:p w14:paraId="112A8D50" w14:textId="77777777" w:rsidR="00625870" w:rsidRPr="00B16FED" w:rsidRDefault="00625870" w:rsidP="00692237">
            <w:pPr>
              <w:rPr>
                <w:highlight w:val="yellow"/>
              </w:rPr>
            </w:pPr>
          </w:p>
        </w:tc>
      </w:tr>
      <w:tr w:rsidR="00625870" w14:paraId="24F56EC8" w14:textId="77777777" w:rsidTr="00692237">
        <w:tc>
          <w:tcPr>
            <w:tcW w:w="3114" w:type="dxa"/>
          </w:tcPr>
          <w:p w14:paraId="36B22E2C" w14:textId="77777777" w:rsidR="00625870" w:rsidRPr="00A3536F" w:rsidRDefault="00625870" w:rsidP="00692237"/>
        </w:tc>
        <w:tc>
          <w:tcPr>
            <w:tcW w:w="6060" w:type="dxa"/>
          </w:tcPr>
          <w:p w14:paraId="6CA22F17" w14:textId="77777777" w:rsidR="00625870" w:rsidRPr="00BC2102" w:rsidRDefault="00625870" w:rsidP="00692237"/>
        </w:tc>
      </w:tr>
      <w:tr w:rsidR="00625870" w14:paraId="2BD4BBCB" w14:textId="77777777" w:rsidTr="00692237">
        <w:tc>
          <w:tcPr>
            <w:tcW w:w="3114" w:type="dxa"/>
          </w:tcPr>
          <w:p w14:paraId="76A7B802" w14:textId="77777777" w:rsidR="00625870" w:rsidRPr="00A3536F" w:rsidRDefault="00625870" w:rsidP="00692237"/>
        </w:tc>
        <w:tc>
          <w:tcPr>
            <w:tcW w:w="6060" w:type="dxa"/>
          </w:tcPr>
          <w:p w14:paraId="1B4B1E43" w14:textId="77777777" w:rsidR="00625870" w:rsidRPr="00BC2102" w:rsidRDefault="00625870" w:rsidP="00692237"/>
        </w:tc>
      </w:tr>
    </w:tbl>
    <w:p w14:paraId="1B353137" w14:textId="77777777" w:rsidR="00625870" w:rsidRDefault="00625870" w:rsidP="00625870">
      <w:pPr>
        <w:pStyle w:val="Heading2"/>
        <w:numPr>
          <w:ilvl w:val="0"/>
          <w:numId w:val="0"/>
        </w:numPr>
        <w:ind w:left="851" w:hanging="851"/>
      </w:pPr>
    </w:p>
    <w:p w14:paraId="62ADD5FB" w14:textId="77777777" w:rsidR="003106CD" w:rsidRDefault="003106CD" w:rsidP="003106CD">
      <w:pPr>
        <w:pStyle w:val="Heading2"/>
        <w:numPr>
          <w:ilvl w:val="0"/>
          <w:numId w:val="0"/>
        </w:numPr>
        <w:ind w:left="851" w:hanging="851"/>
      </w:pPr>
      <w:r>
        <w:t>SYSTEM DESCRIPTION</w:t>
      </w:r>
    </w:p>
    <w:p w14:paraId="41F6F791" w14:textId="77777777" w:rsidR="003106CD" w:rsidRDefault="003106CD" w:rsidP="003106CD"/>
    <w:p w14:paraId="3A845968" w14:textId="77777777" w:rsidR="003106CD" w:rsidRDefault="003106CD" w:rsidP="003106CD"/>
    <w:p w14:paraId="0266BB8F" w14:textId="77777777" w:rsidR="003106CD" w:rsidRDefault="003106CD" w:rsidP="003106CD">
      <w:pPr>
        <w:pStyle w:val="Heading2"/>
        <w:numPr>
          <w:ilvl w:val="0"/>
          <w:numId w:val="0"/>
        </w:numPr>
        <w:ind w:left="851" w:hanging="851"/>
      </w:pPr>
      <w:r>
        <w:t>CONTROL REQUIREMENTS</w:t>
      </w:r>
    </w:p>
    <w:p w14:paraId="3A360915" w14:textId="77777777" w:rsidR="003106CD" w:rsidRDefault="003106CD" w:rsidP="003106CD"/>
    <w:p w14:paraId="460743F2" w14:textId="77777777" w:rsidR="003106CD" w:rsidRDefault="003106CD" w:rsidP="003106CD"/>
    <w:p w14:paraId="1FC6792D" w14:textId="77777777" w:rsidR="003106CD" w:rsidRDefault="003106CD" w:rsidP="003106CD">
      <w:pPr>
        <w:pStyle w:val="Heading2"/>
        <w:numPr>
          <w:ilvl w:val="0"/>
          <w:numId w:val="0"/>
        </w:numPr>
        <w:ind w:left="851" w:hanging="851"/>
      </w:pPr>
      <w:r>
        <w:t>SYSTEM DRAWINGS / SCHEMATICS</w:t>
      </w:r>
    </w:p>
    <w:p w14:paraId="1C237A28" w14:textId="77777777" w:rsidR="003106CD" w:rsidRDefault="003106CD" w:rsidP="003106CD"/>
    <w:p w14:paraId="18121CF6" w14:textId="77777777" w:rsidR="003106CD" w:rsidRDefault="003106CD" w:rsidP="003106CD"/>
    <w:p w14:paraId="09EDC756" w14:textId="77777777" w:rsidR="003106CD" w:rsidRDefault="003106CD" w:rsidP="003106CD">
      <w:pPr>
        <w:pStyle w:val="Heading2"/>
        <w:numPr>
          <w:ilvl w:val="0"/>
          <w:numId w:val="0"/>
        </w:numPr>
        <w:ind w:left="357" w:hanging="357"/>
      </w:pPr>
      <w:r>
        <w:t>REFERENCE SPECIFICATION CLAUSES</w:t>
      </w:r>
    </w:p>
    <w:p w14:paraId="0204EA0A" w14:textId="77777777" w:rsidR="003106CD" w:rsidRDefault="003106CD" w:rsidP="003106CD">
      <w:r>
        <w:t>Also see the following Reference Specification SPEC-300 clauses for further details of Workmanship, materials standards, builders work standards, testing/ commissioning, and identification:</w:t>
      </w:r>
    </w:p>
    <w:p w14:paraId="1193332A" w14:textId="77777777" w:rsidR="003106CD" w:rsidRDefault="00986F61" w:rsidP="003106CD">
      <w:pPr>
        <w:pStyle w:val="ListParagraph"/>
        <w:numPr>
          <w:ilvl w:val="0"/>
          <w:numId w:val="4"/>
        </w:numPr>
      </w:pPr>
      <w:r>
        <w:t>PR_65_52_00_00</w:t>
      </w:r>
      <w:r w:rsidR="003106CD">
        <w:t xml:space="preserve"> PIPELINES</w:t>
      </w:r>
    </w:p>
    <w:p w14:paraId="571E8835" w14:textId="77777777" w:rsidR="003106CD" w:rsidRDefault="00986F61" w:rsidP="003106CD">
      <w:pPr>
        <w:pStyle w:val="ListParagraph"/>
        <w:numPr>
          <w:ilvl w:val="0"/>
          <w:numId w:val="4"/>
        </w:numPr>
      </w:pPr>
      <w:r>
        <w:t>PR_20_85_00_00</w:t>
      </w:r>
      <w:r w:rsidR="003106CD">
        <w:t xml:space="preserve"> PIPELINE ANCILLARIES</w:t>
      </w:r>
    </w:p>
    <w:p w14:paraId="495C41B4" w14:textId="77777777" w:rsidR="003106CD" w:rsidRDefault="00986F61" w:rsidP="003106CD">
      <w:pPr>
        <w:pStyle w:val="ListParagraph"/>
        <w:numPr>
          <w:ilvl w:val="0"/>
          <w:numId w:val="4"/>
        </w:numPr>
      </w:pPr>
      <w:r>
        <w:t>PR_65_53_00_00</w:t>
      </w:r>
      <w:r w:rsidR="003106CD">
        <w:t xml:space="preserve"> PUMPS</w:t>
      </w:r>
    </w:p>
    <w:p w14:paraId="7351782B" w14:textId="77777777" w:rsidR="003106CD" w:rsidRDefault="00986F61" w:rsidP="003106CD">
      <w:pPr>
        <w:pStyle w:val="ListParagraph"/>
        <w:numPr>
          <w:ilvl w:val="0"/>
          <w:numId w:val="4"/>
        </w:numPr>
      </w:pPr>
      <w:r>
        <w:t>PR_60_60_38_00</w:t>
      </w:r>
      <w:r w:rsidR="003106CD">
        <w:t xml:space="preserve"> STORAGE CYLINDERS AND CALORIFIERS </w:t>
      </w:r>
    </w:p>
    <w:p w14:paraId="177C0B66" w14:textId="77777777" w:rsidR="003106CD" w:rsidRDefault="00986F61" w:rsidP="003106CD">
      <w:pPr>
        <w:pStyle w:val="ListParagraph"/>
        <w:numPr>
          <w:ilvl w:val="0"/>
          <w:numId w:val="4"/>
        </w:numPr>
      </w:pPr>
      <w:r>
        <w:t>PR_60_55_96_00</w:t>
      </w:r>
      <w:r w:rsidR="003106CD">
        <w:t xml:space="preserve"> CLEANING AND CHEMICAL TREATMENT</w:t>
      </w:r>
      <w:r w:rsidR="003106CD" w:rsidRPr="003844F1">
        <w:t xml:space="preserve"> </w:t>
      </w:r>
    </w:p>
    <w:p w14:paraId="0CCE129D" w14:textId="77777777" w:rsidR="003106CD" w:rsidRDefault="00986F61" w:rsidP="003106CD">
      <w:pPr>
        <w:pStyle w:val="ListParagraph"/>
        <w:numPr>
          <w:ilvl w:val="0"/>
          <w:numId w:val="4"/>
        </w:numPr>
      </w:pPr>
      <w:r>
        <w:t>PR_25_31_48_00</w:t>
      </w:r>
      <w:r w:rsidR="003106CD">
        <w:t xml:space="preserve"> THERMAL INSULATION</w:t>
      </w:r>
    </w:p>
    <w:p w14:paraId="58ACBA3F" w14:textId="77777777" w:rsidR="003106CD" w:rsidRDefault="00986F61" w:rsidP="003106CD">
      <w:pPr>
        <w:pStyle w:val="ListParagraph"/>
        <w:numPr>
          <w:ilvl w:val="0"/>
          <w:numId w:val="4"/>
        </w:numPr>
      </w:pPr>
      <w:r>
        <w:t xml:space="preserve">AC_60_00_00_00 </w:t>
      </w:r>
      <w:r w:rsidR="003106CD">
        <w:t xml:space="preserve"> TESTING AND COMMISSIONING</w:t>
      </w:r>
    </w:p>
    <w:p w14:paraId="7571D8FA" w14:textId="77777777" w:rsidR="003106CD" w:rsidRDefault="00986F61" w:rsidP="003106CD">
      <w:pPr>
        <w:pStyle w:val="ListParagraph"/>
        <w:numPr>
          <w:ilvl w:val="0"/>
          <w:numId w:val="4"/>
        </w:numPr>
      </w:pPr>
      <w:r>
        <w:t>PR_80_77_94_00</w:t>
      </w:r>
      <w:r w:rsidR="003106CD">
        <w:t xml:space="preserve"> VIBRATION ISOLATION MOUNTINGS</w:t>
      </w:r>
    </w:p>
    <w:p w14:paraId="2B9DE3B6" w14:textId="77777777" w:rsidR="003106CD" w:rsidRDefault="00986F61" w:rsidP="003106CD">
      <w:pPr>
        <w:pStyle w:val="ListParagraph"/>
        <w:numPr>
          <w:ilvl w:val="0"/>
          <w:numId w:val="4"/>
        </w:numPr>
      </w:pPr>
      <w:r>
        <w:t>PR_40_10_57_26</w:t>
      </w:r>
      <w:r w:rsidR="003106CD">
        <w:t xml:space="preserve"> IDENTIFICATION - MECHANICAL</w:t>
      </w:r>
    </w:p>
    <w:p w14:paraId="63357E61" w14:textId="77777777" w:rsidR="003106CD" w:rsidRDefault="003D44FA" w:rsidP="003106CD">
      <w:pPr>
        <w:pStyle w:val="ListParagraph"/>
        <w:numPr>
          <w:ilvl w:val="0"/>
          <w:numId w:val="4"/>
        </w:numPr>
      </w:pPr>
      <w:r>
        <w:t>PR_20_29_00_00</w:t>
      </w:r>
      <w:r w:rsidR="003106CD">
        <w:t xml:space="preserve"> FIXING TO BUILDING FABRIC</w:t>
      </w:r>
    </w:p>
    <w:p w14:paraId="163E3119" w14:textId="77777777" w:rsidR="003106CD" w:rsidRDefault="003D44FA" w:rsidP="003106CD">
      <w:pPr>
        <w:pStyle w:val="ListParagraph"/>
        <w:numPr>
          <w:ilvl w:val="0"/>
          <w:numId w:val="4"/>
        </w:numPr>
      </w:pPr>
      <w:r>
        <w:t>PR_35_31_68_72</w:t>
      </w:r>
      <w:r w:rsidR="003106CD">
        <w:t xml:space="preserve"> PAINTING AND ANTI-CORROSION TREATMENTS</w:t>
      </w:r>
    </w:p>
    <w:p w14:paraId="6AEE4819" w14:textId="77777777" w:rsidR="003106CD" w:rsidRDefault="003106CD" w:rsidP="003106CD"/>
    <w:p w14:paraId="5250D3E1" w14:textId="77777777" w:rsidR="003106CD" w:rsidRDefault="003106CD" w:rsidP="003106CD"/>
    <w:p w14:paraId="01DD2EB1" w14:textId="77777777" w:rsidR="003106CD" w:rsidRDefault="003106CD" w:rsidP="003106CD"/>
    <w:p w14:paraId="1D54E883" w14:textId="77777777" w:rsidR="003106CD" w:rsidRDefault="003106CD" w:rsidP="003106CD">
      <w:pPr>
        <w:rPr>
          <w:rFonts w:asciiTheme="majorHAnsi" w:eastAsiaTheme="majorEastAsia" w:hAnsiTheme="majorHAnsi" w:cstheme="majorBidi"/>
          <w:b/>
          <w:bCs/>
          <w:caps/>
          <w:sz w:val="28"/>
          <w:szCs w:val="28"/>
        </w:rPr>
      </w:pPr>
      <w:r>
        <w:br w:type="page"/>
      </w:r>
    </w:p>
    <w:p w14:paraId="5D68A383" w14:textId="77777777" w:rsidR="008A49E0" w:rsidRDefault="008A49E0" w:rsidP="008A49E0">
      <w:pPr>
        <w:pStyle w:val="Heading1"/>
        <w:numPr>
          <w:ilvl w:val="0"/>
          <w:numId w:val="0"/>
        </w:numPr>
        <w:ind w:left="851" w:hanging="851"/>
      </w:pPr>
      <w:bookmarkStart w:id="116" w:name="_Toc15913781"/>
      <w:r w:rsidRPr="00997014">
        <w:rPr>
          <w:noProof/>
          <w:color w:val="0070C0"/>
          <w:lang w:eastAsia="en-GB"/>
        </w:rPr>
        <mc:AlternateContent>
          <mc:Choice Requires="wps">
            <w:drawing>
              <wp:anchor distT="0" distB="36195" distL="114300" distR="114300" simplePos="0" relativeHeight="251739136" behindDoc="0" locked="1" layoutInCell="1" allowOverlap="1" wp14:anchorId="213C4203" wp14:editId="1FBD3A0B">
                <wp:simplePos x="0" y="0"/>
                <wp:positionH relativeFrom="column">
                  <wp:posOffset>3175</wp:posOffset>
                </wp:positionH>
                <wp:positionV relativeFrom="paragraph">
                  <wp:posOffset>215900</wp:posOffset>
                </wp:positionV>
                <wp:extent cx="2070000" cy="0"/>
                <wp:effectExtent l="0" t="19050" r="6985" b="19050"/>
                <wp:wrapNone/>
                <wp:docPr id="69" name="Straight Connector 69"/>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5A3EC4" id="Straight Connector 69" o:spid="_x0000_s1026" style="position:absolute;z-index:251739136;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Jas&#10;kHfeAQAAKAQAAA4AAAAAAAAAAAAAAAAALgIAAGRycy9lMm9Eb2MueG1sUEsBAi0AFAAGAAgAAAAh&#10;AAMpz1vZAAAABgEAAA8AAAAAAAAAAAAAAAAAOAQAAGRycy9kb3ducmV2LnhtbFBLBQYAAAAABAAE&#10;APMAAAA+BQAAAAA=&#10;" strokecolor="black [3213]" strokeweight="3pt">
                <w10:anchorlock/>
              </v:line>
            </w:pict>
          </mc:Fallback>
        </mc:AlternateContent>
      </w:r>
      <w:r w:rsidR="003106CD" w:rsidRPr="00997014">
        <w:rPr>
          <w:color w:val="0070C0"/>
          <w:lang w:eastAsia="en-GB"/>
        </w:rPr>
        <w:t>Ss_60_40_37_81</w:t>
      </w:r>
      <w:r>
        <w:tab/>
        <w:t>Solar Collectors</w:t>
      </w:r>
      <w:bookmarkEnd w:id="116"/>
    </w:p>
    <w:p w14:paraId="1255B2BB" w14:textId="77777777" w:rsidR="008A49E0" w:rsidRDefault="008A49E0" w:rsidP="008A49E0">
      <w:pPr>
        <w:pStyle w:val="Heading2"/>
        <w:numPr>
          <w:ilvl w:val="0"/>
          <w:numId w:val="0"/>
        </w:numPr>
        <w:ind w:left="851" w:hanging="851"/>
      </w:pPr>
      <w:r>
        <w:t>PERFORMANCE OBJECTIVES</w:t>
      </w:r>
    </w:p>
    <w:p w14:paraId="7CB6771D" w14:textId="77777777" w:rsidR="008A49E0" w:rsidRDefault="008A49E0" w:rsidP="008A49E0"/>
    <w:p w14:paraId="7F0482CD" w14:textId="77777777" w:rsidR="008A49E0" w:rsidRDefault="008A49E0" w:rsidP="008A49E0"/>
    <w:p w14:paraId="6B1AE8A2" w14:textId="77777777" w:rsidR="008A49E0" w:rsidRDefault="008A49E0" w:rsidP="008A49E0">
      <w:pPr>
        <w:pStyle w:val="Heading2"/>
        <w:numPr>
          <w:ilvl w:val="0"/>
          <w:numId w:val="0"/>
        </w:numPr>
        <w:ind w:left="851" w:hanging="851"/>
      </w:pPr>
      <w:r>
        <w:t>DESIGN PARAMETERS</w:t>
      </w:r>
    </w:p>
    <w:p w14:paraId="025B79EE" w14:textId="77777777" w:rsidR="00172850" w:rsidRDefault="00172850" w:rsidP="00172850">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172850" w:rsidRPr="003D27CF" w14:paraId="55F3E98F" w14:textId="77777777" w:rsidTr="000C32C1">
        <w:trPr>
          <w:cnfStyle w:val="100000000000" w:firstRow="1" w:lastRow="0" w:firstColumn="0" w:lastColumn="0" w:oddVBand="0" w:evenVBand="0" w:oddHBand="0" w:evenHBand="0" w:firstRowFirstColumn="0" w:firstRowLastColumn="0" w:lastRowFirstColumn="0" w:lastRowLastColumn="0"/>
        </w:trPr>
        <w:tc>
          <w:tcPr>
            <w:tcW w:w="2405" w:type="dxa"/>
          </w:tcPr>
          <w:p w14:paraId="0A61424E" w14:textId="77777777" w:rsidR="00172850" w:rsidRPr="003D27CF" w:rsidRDefault="00172850" w:rsidP="000C32C1">
            <w:pPr>
              <w:spacing w:before="0" w:beforeAutospacing="0" w:after="240" w:afterAutospacing="0" w:line="240" w:lineRule="atLeast"/>
              <w:rPr>
                <w:b w:val="0"/>
              </w:rPr>
            </w:pPr>
            <w:r w:rsidRPr="003D27CF">
              <w:rPr>
                <w:b w:val="0"/>
              </w:rPr>
              <w:t xml:space="preserve">Statutory Acts </w:t>
            </w:r>
          </w:p>
        </w:tc>
        <w:tc>
          <w:tcPr>
            <w:tcW w:w="6769" w:type="dxa"/>
            <w:gridSpan w:val="3"/>
          </w:tcPr>
          <w:p w14:paraId="50396F92" w14:textId="77777777" w:rsidR="00814103" w:rsidRDefault="00814103" w:rsidP="00814103">
            <w:pPr>
              <w:rPr>
                <w:b w:val="0"/>
              </w:rPr>
            </w:pPr>
            <w:r>
              <w:rPr>
                <w:b w:val="0"/>
              </w:rPr>
              <w:t>The Building Regulations</w:t>
            </w:r>
          </w:p>
          <w:p w14:paraId="467A1E94" w14:textId="77777777" w:rsidR="00172850" w:rsidRPr="00050951" w:rsidRDefault="00172850" w:rsidP="00814103">
            <w:pPr>
              <w:rPr>
                <w:b w:val="0"/>
              </w:rPr>
            </w:pPr>
            <w:r w:rsidRPr="00050951">
              <w:rPr>
                <w:b w:val="0"/>
              </w:rPr>
              <w:t>Pressure Equipment Directive (PED) 97/23/EC, implemented in the UK through the Pressure Equipment Regul</w:t>
            </w:r>
            <w:r>
              <w:rPr>
                <w:b w:val="0"/>
              </w:rPr>
              <w:t>ations 1999</w:t>
            </w:r>
          </w:p>
        </w:tc>
      </w:tr>
      <w:tr w:rsidR="00172850" w:rsidRPr="003D27CF" w14:paraId="6C037B6A" w14:textId="77777777" w:rsidTr="000C32C1">
        <w:tc>
          <w:tcPr>
            <w:tcW w:w="2405" w:type="dxa"/>
          </w:tcPr>
          <w:p w14:paraId="0953EBF8" w14:textId="77777777" w:rsidR="00172850" w:rsidRPr="003D27CF" w:rsidRDefault="00172850" w:rsidP="000C32C1">
            <w:pPr>
              <w:spacing w:before="0" w:beforeAutospacing="0" w:after="240" w:afterAutospacing="0" w:line="240" w:lineRule="atLeast"/>
            </w:pPr>
            <w:r w:rsidRPr="003D27CF">
              <w:t xml:space="preserve">Building Control / Local Authority requirements </w:t>
            </w:r>
          </w:p>
        </w:tc>
        <w:tc>
          <w:tcPr>
            <w:tcW w:w="6769" w:type="dxa"/>
            <w:gridSpan w:val="3"/>
          </w:tcPr>
          <w:p w14:paraId="73903479" w14:textId="77777777" w:rsidR="00172850" w:rsidRPr="0038416A" w:rsidRDefault="00172850" w:rsidP="000C32C1">
            <w:pPr>
              <w:spacing w:before="0" w:beforeAutospacing="0" w:after="240" w:afterAutospacing="0" w:line="240" w:lineRule="atLeast"/>
            </w:pPr>
            <w:commentRangeStart w:id="117"/>
            <w:r w:rsidRPr="0038416A">
              <w:t xml:space="preserve">The Building Regulations Approved Documents </w:t>
            </w:r>
            <w:r>
              <w:t>(latest version)</w:t>
            </w:r>
          </w:p>
          <w:p w14:paraId="7E3A0CAD" w14:textId="77777777" w:rsidR="00172850" w:rsidRDefault="00172850" w:rsidP="000C32C1">
            <w:pPr>
              <w:numPr>
                <w:ilvl w:val="0"/>
                <w:numId w:val="7"/>
              </w:numPr>
              <w:spacing w:before="0" w:beforeAutospacing="0" w:after="240" w:afterAutospacing="0" w:line="240" w:lineRule="atLeast"/>
              <w:contextualSpacing/>
            </w:pPr>
            <w:r>
              <w:t xml:space="preserve">Part L1a </w:t>
            </w:r>
            <w:r w:rsidRPr="0038416A">
              <w:t>Conservation of fuel and power in new dwellings</w:t>
            </w:r>
          </w:p>
          <w:p w14:paraId="14053978" w14:textId="77777777" w:rsidR="00172850" w:rsidRDefault="00172850" w:rsidP="000C32C1">
            <w:pPr>
              <w:numPr>
                <w:ilvl w:val="0"/>
                <w:numId w:val="7"/>
              </w:numPr>
              <w:spacing w:before="0" w:beforeAutospacing="0" w:after="240" w:afterAutospacing="0" w:line="240" w:lineRule="atLeast"/>
              <w:contextualSpacing/>
            </w:pPr>
            <w:r>
              <w:t xml:space="preserve">Part L1b </w:t>
            </w:r>
            <w:r w:rsidRPr="0038416A">
              <w:t xml:space="preserve">Conservation of fuel and power in </w:t>
            </w:r>
            <w:r>
              <w:t>existing</w:t>
            </w:r>
            <w:r w:rsidRPr="0038416A">
              <w:t xml:space="preserve"> dwellings</w:t>
            </w:r>
          </w:p>
          <w:p w14:paraId="277A645F" w14:textId="77777777" w:rsidR="00172850" w:rsidRDefault="00172850" w:rsidP="000C32C1">
            <w:pPr>
              <w:numPr>
                <w:ilvl w:val="0"/>
                <w:numId w:val="7"/>
              </w:numPr>
              <w:spacing w:before="0" w:beforeAutospacing="0" w:after="240" w:afterAutospacing="0" w:line="240" w:lineRule="atLeast"/>
              <w:contextualSpacing/>
            </w:pPr>
            <w:r>
              <w:t xml:space="preserve">Part L2a </w:t>
            </w:r>
            <w:r w:rsidRPr="0038416A">
              <w:t xml:space="preserve">Conservation of fuel and power in new </w:t>
            </w:r>
            <w:r>
              <w:t xml:space="preserve">buildings other than </w:t>
            </w:r>
            <w:r w:rsidRPr="0038416A">
              <w:t>dwellings</w:t>
            </w:r>
          </w:p>
          <w:p w14:paraId="1D6957B2" w14:textId="77777777" w:rsidR="00172850" w:rsidRPr="0038416A" w:rsidRDefault="00172850" w:rsidP="000C32C1">
            <w:pPr>
              <w:numPr>
                <w:ilvl w:val="0"/>
                <w:numId w:val="7"/>
              </w:numPr>
              <w:spacing w:before="0" w:beforeAutospacing="0" w:after="240" w:afterAutospacing="0" w:line="240" w:lineRule="atLeast"/>
              <w:contextualSpacing/>
            </w:pPr>
            <w:r>
              <w:t xml:space="preserve">Part L2b </w:t>
            </w:r>
            <w:r w:rsidRPr="0038416A">
              <w:t xml:space="preserve">Conservation of fuel and power in </w:t>
            </w:r>
            <w:r>
              <w:t>existing</w:t>
            </w:r>
            <w:r w:rsidRPr="0038416A">
              <w:t xml:space="preserve"> </w:t>
            </w:r>
            <w:r>
              <w:t xml:space="preserve">buildings other than </w:t>
            </w:r>
            <w:r w:rsidRPr="0038416A">
              <w:t>dwellings</w:t>
            </w:r>
          </w:p>
          <w:p w14:paraId="6D561091" w14:textId="77777777" w:rsidR="00172850" w:rsidRPr="0038416A" w:rsidRDefault="00172850" w:rsidP="000C32C1">
            <w:pPr>
              <w:numPr>
                <w:ilvl w:val="0"/>
                <w:numId w:val="7"/>
              </w:numPr>
              <w:spacing w:before="0" w:beforeAutospacing="0" w:after="240" w:afterAutospacing="0" w:line="240" w:lineRule="atLeast"/>
              <w:contextualSpacing/>
            </w:pPr>
            <w:r>
              <w:t>Domestic Building Services Compliance Guide</w:t>
            </w:r>
          </w:p>
          <w:p w14:paraId="19C680C4" w14:textId="77777777" w:rsidR="00172850" w:rsidRDefault="00172850" w:rsidP="000C32C1">
            <w:pPr>
              <w:numPr>
                <w:ilvl w:val="0"/>
                <w:numId w:val="7"/>
              </w:numPr>
              <w:spacing w:before="0" w:beforeAutospacing="0" w:after="240" w:afterAutospacing="0" w:line="240" w:lineRule="atLeast"/>
              <w:contextualSpacing/>
            </w:pPr>
            <w:r w:rsidRPr="0038416A">
              <w:t>Non-Domestic Building Services Compliance Guide</w:t>
            </w:r>
            <w:commentRangeEnd w:id="117"/>
            <w:r>
              <w:rPr>
                <w:rStyle w:val="CommentReference"/>
              </w:rPr>
              <w:commentReference w:id="117"/>
            </w:r>
          </w:p>
          <w:p w14:paraId="6F469CDE" w14:textId="77777777" w:rsidR="00172850" w:rsidRDefault="00172850" w:rsidP="000C32C1">
            <w:pPr>
              <w:spacing w:before="0" w:beforeAutospacing="0" w:after="240" w:afterAutospacing="0" w:line="240" w:lineRule="atLeast"/>
              <w:contextualSpacing/>
            </w:pPr>
          </w:p>
          <w:p w14:paraId="02FCDD4C" w14:textId="77777777" w:rsidR="00172850" w:rsidRDefault="00172850" w:rsidP="000C32C1">
            <w:pPr>
              <w:spacing w:before="0" w:beforeAutospacing="0" w:after="240" w:afterAutospacing="0" w:line="240" w:lineRule="atLeast"/>
            </w:pPr>
            <w:r>
              <w:t>The Scottish Building Standards</w:t>
            </w:r>
          </w:p>
          <w:p w14:paraId="39C26EC6" w14:textId="77777777" w:rsidR="00172850" w:rsidRDefault="00172850" w:rsidP="000C32C1">
            <w:pPr>
              <w:pStyle w:val="ListParagraph"/>
              <w:numPr>
                <w:ilvl w:val="0"/>
                <w:numId w:val="7"/>
              </w:numPr>
            </w:pPr>
            <w:r>
              <w:t>Section 2 (Fire)</w:t>
            </w:r>
          </w:p>
          <w:p w14:paraId="73206451" w14:textId="77777777" w:rsidR="00172850" w:rsidRDefault="00172850" w:rsidP="000C32C1">
            <w:pPr>
              <w:pStyle w:val="ListParagraph"/>
              <w:numPr>
                <w:ilvl w:val="0"/>
                <w:numId w:val="7"/>
              </w:numPr>
            </w:pPr>
            <w:r>
              <w:t>Section 3 (Environment)</w:t>
            </w:r>
          </w:p>
          <w:p w14:paraId="3CB565B9" w14:textId="77777777" w:rsidR="00172850" w:rsidRDefault="00172850" w:rsidP="000C32C1">
            <w:pPr>
              <w:pStyle w:val="ListParagraph"/>
              <w:numPr>
                <w:ilvl w:val="0"/>
                <w:numId w:val="7"/>
              </w:numPr>
            </w:pPr>
            <w:r>
              <w:t>Section 4 (Safety)</w:t>
            </w:r>
            <w:commentRangeStart w:id="118"/>
            <w:commentRangeEnd w:id="118"/>
            <w:r w:rsidRPr="003D0CF8">
              <w:commentReference w:id="118"/>
            </w:r>
          </w:p>
          <w:p w14:paraId="160C2C12" w14:textId="77777777" w:rsidR="00172850" w:rsidRPr="0038416A" w:rsidRDefault="00172850" w:rsidP="000C32C1">
            <w:pPr>
              <w:pStyle w:val="ListParagraph"/>
              <w:numPr>
                <w:ilvl w:val="0"/>
                <w:numId w:val="7"/>
              </w:numPr>
            </w:pPr>
            <w:r w:rsidRPr="00187245">
              <w:t>Section 6 (Energy)</w:t>
            </w:r>
          </w:p>
        </w:tc>
      </w:tr>
      <w:tr w:rsidR="00172850" w:rsidRPr="003D27CF" w14:paraId="16FD063E" w14:textId="77777777" w:rsidTr="000C32C1">
        <w:trPr>
          <w:trHeight w:val="802"/>
        </w:trPr>
        <w:tc>
          <w:tcPr>
            <w:tcW w:w="2405" w:type="dxa"/>
            <w:vMerge w:val="restart"/>
          </w:tcPr>
          <w:p w14:paraId="5CA27948" w14:textId="77777777" w:rsidR="00172850" w:rsidRPr="003D27CF" w:rsidRDefault="00172850" w:rsidP="000C32C1">
            <w:pPr>
              <w:spacing w:before="0" w:beforeAutospacing="0" w:after="240" w:afterAutospacing="0" w:line="240" w:lineRule="atLeast"/>
            </w:pPr>
            <w:r w:rsidRPr="003D27CF">
              <w:t xml:space="preserve">Industry standards </w:t>
            </w:r>
          </w:p>
        </w:tc>
        <w:tc>
          <w:tcPr>
            <w:tcW w:w="6769" w:type="dxa"/>
            <w:gridSpan w:val="3"/>
          </w:tcPr>
          <w:p w14:paraId="6013AF06" w14:textId="77777777" w:rsidR="00172850" w:rsidRPr="0038416A" w:rsidRDefault="00172850" w:rsidP="000C32C1">
            <w:pPr>
              <w:spacing w:before="0" w:beforeAutospacing="0" w:after="240" w:afterAutospacing="0" w:line="240" w:lineRule="atLeast"/>
            </w:pPr>
            <w:r w:rsidRPr="0038416A">
              <w:t>Chartered Institute of Building Services Engineers (CIBSE)</w:t>
            </w:r>
          </w:p>
          <w:p w14:paraId="6E2E5A49" w14:textId="77777777" w:rsidR="00172850" w:rsidRDefault="00172850" w:rsidP="000C32C1">
            <w:pPr>
              <w:numPr>
                <w:ilvl w:val="0"/>
                <w:numId w:val="18"/>
              </w:numPr>
              <w:spacing w:before="0" w:beforeAutospacing="0" w:after="240" w:afterAutospacing="0" w:line="240" w:lineRule="atLeast"/>
              <w:contextualSpacing/>
            </w:pPr>
            <w:r>
              <w:t>CIBSE Guide G: Public Health Engineering</w:t>
            </w:r>
          </w:p>
          <w:p w14:paraId="034A8BF3" w14:textId="77777777" w:rsidR="00172850" w:rsidRDefault="00172850" w:rsidP="000C32C1">
            <w:pPr>
              <w:numPr>
                <w:ilvl w:val="0"/>
                <w:numId w:val="18"/>
              </w:numPr>
              <w:spacing w:before="0" w:beforeAutospacing="0" w:after="240" w:afterAutospacing="0" w:line="240" w:lineRule="atLeast"/>
              <w:contextualSpacing/>
            </w:pPr>
            <w:r>
              <w:t>HVSH Solar Heating Design and Installation</w:t>
            </w:r>
          </w:p>
          <w:p w14:paraId="5DE78C44" w14:textId="77777777" w:rsidR="00172850" w:rsidRPr="0038416A" w:rsidRDefault="00172850" w:rsidP="000C32C1">
            <w:pPr>
              <w:numPr>
                <w:ilvl w:val="0"/>
                <w:numId w:val="18"/>
              </w:numPr>
              <w:spacing w:before="0" w:beforeAutospacing="0" w:after="240" w:afterAutospacing="0" w:line="240" w:lineRule="atLeast"/>
              <w:contextualSpacing/>
            </w:pPr>
            <w:r w:rsidRPr="00CC7020">
              <w:t>KS15: Capturing Solar Energy</w:t>
            </w:r>
          </w:p>
        </w:tc>
      </w:tr>
      <w:tr w:rsidR="00172850" w:rsidRPr="003D27CF" w14:paraId="2CB67E84" w14:textId="77777777" w:rsidTr="000C32C1">
        <w:trPr>
          <w:trHeight w:val="801"/>
        </w:trPr>
        <w:tc>
          <w:tcPr>
            <w:tcW w:w="2405" w:type="dxa"/>
            <w:vMerge/>
          </w:tcPr>
          <w:p w14:paraId="03E53478" w14:textId="77777777" w:rsidR="00172850" w:rsidRPr="003D27CF" w:rsidRDefault="00172850" w:rsidP="000C32C1"/>
        </w:tc>
        <w:tc>
          <w:tcPr>
            <w:tcW w:w="6769" w:type="dxa"/>
            <w:gridSpan w:val="3"/>
          </w:tcPr>
          <w:p w14:paraId="0B1A9F10" w14:textId="77777777" w:rsidR="00172850" w:rsidRDefault="00172850" w:rsidP="000C32C1">
            <w:r>
              <w:t>Health and Safety Executive</w:t>
            </w:r>
          </w:p>
          <w:p w14:paraId="1754D686" w14:textId="77777777" w:rsidR="00172850" w:rsidRPr="0038416A" w:rsidRDefault="00172850" w:rsidP="000C32C1">
            <w:pPr>
              <w:pStyle w:val="ListParagraph"/>
              <w:numPr>
                <w:ilvl w:val="0"/>
                <w:numId w:val="29"/>
              </w:numPr>
            </w:pPr>
            <w:r w:rsidRPr="002D3792">
              <w:t>Legionnaires' disease. The control of legionella bacteria in water systems</w:t>
            </w:r>
            <w:r>
              <w:t xml:space="preserve"> (L8)</w:t>
            </w:r>
          </w:p>
        </w:tc>
      </w:tr>
      <w:tr w:rsidR="00172850" w:rsidRPr="003D27CF" w14:paraId="3993499F" w14:textId="77777777" w:rsidTr="000C32C1">
        <w:tc>
          <w:tcPr>
            <w:tcW w:w="2405" w:type="dxa"/>
          </w:tcPr>
          <w:p w14:paraId="70204B64" w14:textId="77777777" w:rsidR="00172850" w:rsidRPr="0038416A" w:rsidRDefault="00172850" w:rsidP="000C32C1">
            <w:pPr>
              <w:spacing w:before="0" w:beforeAutospacing="0" w:after="0" w:afterAutospacing="0" w:line="240" w:lineRule="atLeast"/>
            </w:pPr>
            <w:r w:rsidRPr="0038416A">
              <w:t xml:space="preserve">British Standards </w:t>
            </w:r>
          </w:p>
        </w:tc>
        <w:tc>
          <w:tcPr>
            <w:tcW w:w="1418" w:type="dxa"/>
          </w:tcPr>
          <w:p w14:paraId="21F9396F" w14:textId="77777777" w:rsidR="00172850" w:rsidRPr="0038416A" w:rsidRDefault="00172850" w:rsidP="000C32C1">
            <w:pPr>
              <w:spacing w:after="0" w:afterAutospacing="0"/>
            </w:pPr>
            <w:r>
              <w:t>BS 5918</w:t>
            </w:r>
          </w:p>
        </w:tc>
        <w:tc>
          <w:tcPr>
            <w:tcW w:w="850" w:type="dxa"/>
          </w:tcPr>
          <w:p w14:paraId="711D25C5" w14:textId="77777777" w:rsidR="00172850" w:rsidRPr="0038416A" w:rsidRDefault="00172850" w:rsidP="000C32C1">
            <w:pPr>
              <w:spacing w:after="0" w:afterAutospacing="0"/>
            </w:pPr>
            <w:r>
              <w:t>2015</w:t>
            </w:r>
          </w:p>
        </w:tc>
        <w:tc>
          <w:tcPr>
            <w:tcW w:w="4501" w:type="dxa"/>
          </w:tcPr>
          <w:p w14:paraId="063EFD97" w14:textId="77777777" w:rsidR="00172850" w:rsidRPr="006265A2" w:rsidRDefault="00172850" w:rsidP="000C32C1">
            <w:pPr>
              <w:spacing w:after="0"/>
            </w:pPr>
            <w:r w:rsidRPr="00834201">
              <w:t>Solar heating systems for domestic hot water. Code of practice for design and installation</w:t>
            </w:r>
          </w:p>
        </w:tc>
      </w:tr>
      <w:tr w:rsidR="00172850" w:rsidRPr="003D27CF" w14:paraId="71FF055A" w14:textId="77777777" w:rsidTr="000C32C1">
        <w:tc>
          <w:tcPr>
            <w:tcW w:w="2405" w:type="dxa"/>
          </w:tcPr>
          <w:p w14:paraId="627C2257" w14:textId="77777777" w:rsidR="00172850" w:rsidRPr="0038416A" w:rsidRDefault="00172850" w:rsidP="000C32C1">
            <w:pPr>
              <w:spacing w:after="0"/>
            </w:pPr>
          </w:p>
        </w:tc>
        <w:tc>
          <w:tcPr>
            <w:tcW w:w="1418" w:type="dxa"/>
          </w:tcPr>
          <w:p w14:paraId="4F3E4BAE" w14:textId="77777777" w:rsidR="00172850" w:rsidRDefault="00172850" w:rsidP="000C32C1">
            <w:pPr>
              <w:spacing w:after="0"/>
            </w:pPr>
            <w:r>
              <w:t>BS EN 12975</w:t>
            </w:r>
          </w:p>
        </w:tc>
        <w:tc>
          <w:tcPr>
            <w:tcW w:w="850" w:type="dxa"/>
          </w:tcPr>
          <w:p w14:paraId="23EA3784" w14:textId="77777777" w:rsidR="00172850" w:rsidRDefault="00172850" w:rsidP="000C32C1">
            <w:pPr>
              <w:spacing w:after="0"/>
            </w:pPr>
            <w:r>
              <w:t>2006</w:t>
            </w:r>
          </w:p>
        </w:tc>
        <w:tc>
          <w:tcPr>
            <w:tcW w:w="4501" w:type="dxa"/>
          </w:tcPr>
          <w:p w14:paraId="6B608C9B" w14:textId="77777777" w:rsidR="00172850" w:rsidRPr="00834201" w:rsidRDefault="00172850" w:rsidP="000C32C1">
            <w:pPr>
              <w:spacing w:after="0"/>
            </w:pPr>
            <w:r>
              <w:t>Thermal solar systems and components.  Solar collectors.</w:t>
            </w:r>
          </w:p>
        </w:tc>
      </w:tr>
      <w:tr w:rsidR="00172850" w:rsidRPr="003D27CF" w14:paraId="182A25BA" w14:textId="77777777" w:rsidTr="000C32C1">
        <w:tc>
          <w:tcPr>
            <w:tcW w:w="2405" w:type="dxa"/>
          </w:tcPr>
          <w:p w14:paraId="5F7D2F07" w14:textId="77777777" w:rsidR="00172850" w:rsidRPr="0038416A" w:rsidRDefault="00172850" w:rsidP="000C32C1">
            <w:pPr>
              <w:spacing w:after="0"/>
            </w:pPr>
          </w:p>
        </w:tc>
        <w:tc>
          <w:tcPr>
            <w:tcW w:w="1418" w:type="dxa"/>
          </w:tcPr>
          <w:p w14:paraId="6081F795" w14:textId="77777777" w:rsidR="00172850" w:rsidRPr="0038416A" w:rsidRDefault="00172850" w:rsidP="000C32C1">
            <w:pPr>
              <w:spacing w:after="0" w:afterAutospacing="0"/>
            </w:pPr>
            <w:r>
              <w:t>BS EN 12976</w:t>
            </w:r>
          </w:p>
        </w:tc>
        <w:tc>
          <w:tcPr>
            <w:tcW w:w="850" w:type="dxa"/>
          </w:tcPr>
          <w:p w14:paraId="7503F960" w14:textId="77777777" w:rsidR="00172850" w:rsidRPr="0038416A" w:rsidRDefault="00172850" w:rsidP="000C32C1">
            <w:pPr>
              <w:spacing w:after="0"/>
            </w:pPr>
            <w:r>
              <w:t>2017</w:t>
            </w:r>
          </w:p>
        </w:tc>
        <w:tc>
          <w:tcPr>
            <w:tcW w:w="4501" w:type="dxa"/>
          </w:tcPr>
          <w:p w14:paraId="3482C772" w14:textId="77777777" w:rsidR="00172850" w:rsidRPr="006265A2" w:rsidRDefault="00172850" w:rsidP="000C32C1">
            <w:pPr>
              <w:spacing w:after="0"/>
            </w:pPr>
            <w:r w:rsidRPr="00834201">
              <w:t>Thermal solar systems and co</w:t>
            </w:r>
            <w:r>
              <w:t>mponents. Factory made systems</w:t>
            </w:r>
          </w:p>
        </w:tc>
      </w:tr>
      <w:tr w:rsidR="00172850" w:rsidRPr="003D27CF" w14:paraId="5AF602D0" w14:textId="77777777" w:rsidTr="000C32C1">
        <w:tc>
          <w:tcPr>
            <w:tcW w:w="2405" w:type="dxa"/>
          </w:tcPr>
          <w:p w14:paraId="23F604B9" w14:textId="77777777" w:rsidR="00172850" w:rsidRPr="0038416A" w:rsidRDefault="00172850" w:rsidP="000C32C1">
            <w:pPr>
              <w:spacing w:after="0"/>
            </w:pPr>
          </w:p>
        </w:tc>
        <w:tc>
          <w:tcPr>
            <w:tcW w:w="1418" w:type="dxa"/>
          </w:tcPr>
          <w:p w14:paraId="301FF0DE" w14:textId="77777777" w:rsidR="00172850" w:rsidRDefault="00172850" w:rsidP="000C32C1">
            <w:pPr>
              <w:spacing w:after="0"/>
            </w:pPr>
            <w:r>
              <w:t>BS EN 12977</w:t>
            </w:r>
          </w:p>
        </w:tc>
        <w:tc>
          <w:tcPr>
            <w:tcW w:w="850" w:type="dxa"/>
          </w:tcPr>
          <w:p w14:paraId="54684F50" w14:textId="77777777" w:rsidR="00172850" w:rsidRPr="0038416A" w:rsidRDefault="00172850" w:rsidP="000C32C1">
            <w:pPr>
              <w:spacing w:after="0"/>
            </w:pPr>
            <w:r>
              <w:t>2018</w:t>
            </w:r>
          </w:p>
        </w:tc>
        <w:tc>
          <w:tcPr>
            <w:tcW w:w="4501" w:type="dxa"/>
          </w:tcPr>
          <w:p w14:paraId="40B781A9" w14:textId="77777777" w:rsidR="00172850" w:rsidRPr="006265A2" w:rsidRDefault="00172850" w:rsidP="000C32C1">
            <w:pPr>
              <w:spacing w:after="0"/>
            </w:pPr>
            <w:r w:rsidRPr="00834201">
              <w:t>Thermal solar systems and components. Custom built systems</w:t>
            </w:r>
          </w:p>
        </w:tc>
      </w:tr>
      <w:tr w:rsidR="00172850" w:rsidRPr="003D27CF" w14:paraId="73E39ED0" w14:textId="77777777" w:rsidTr="000C32C1">
        <w:tc>
          <w:tcPr>
            <w:tcW w:w="2405" w:type="dxa"/>
          </w:tcPr>
          <w:p w14:paraId="2AD6DE46" w14:textId="77777777" w:rsidR="00172850" w:rsidRPr="0038416A" w:rsidRDefault="00172850" w:rsidP="000C32C1">
            <w:pPr>
              <w:spacing w:after="0"/>
            </w:pPr>
          </w:p>
        </w:tc>
        <w:tc>
          <w:tcPr>
            <w:tcW w:w="1418" w:type="dxa"/>
          </w:tcPr>
          <w:p w14:paraId="1019EED0" w14:textId="77777777" w:rsidR="00172850" w:rsidRDefault="00172850" w:rsidP="000C32C1">
            <w:pPr>
              <w:spacing w:after="0"/>
            </w:pPr>
            <w:r>
              <w:t>BS EN ISO 9806</w:t>
            </w:r>
          </w:p>
        </w:tc>
        <w:tc>
          <w:tcPr>
            <w:tcW w:w="850" w:type="dxa"/>
          </w:tcPr>
          <w:p w14:paraId="4DEB4AB3" w14:textId="77777777" w:rsidR="00172850" w:rsidRDefault="00172850" w:rsidP="000C32C1">
            <w:pPr>
              <w:spacing w:after="0"/>
            </w:pPr>
            <w:r>
              <w:t>2017</w:t>
            </w:r>
          </w:p>
        </w:tc>
        <w:tc>
          <w:tcPr>
            <w:tcW w:w="4501" w:type="dxa"/>
          </w:tcPr>
          <w:p w14:paraId="569D8427" w14:textId="77777777" w:rsidR="00172850" w:rsidRPr="00834201" w:rsidRDefault="00172850" w:rsidP="000C32C1">
            <w:pPr>
              <w:spacing w:after="0"/>
            </w:pPr>
            <w:r>
              <w:t>Solar energy. Solar thermal collectors. Test methods</w:t>
            </w:r>
          </w:p>
        </w:tc>
      </w:tr>
      <w:tr w:rsidR="00172850" w:rsidRPr="003D27CF" w14:paraId="7AEAF000" w14:textId="77777777" w:rsidTr="000C32C1">
        <w:tc>
          <w:tcPr>
            <w:tcW w:w="2405" w:type="dxa"/>
          </w:tcPr>
          <w:p w14:paraId="7E5078CF" w14:textId="77777777" w:rsidR="00172850" w:rsidRPr="0038416A" w:rsidRDefault="00172850" w:rsidP="000C32C1">
            <w:pPr>
              <w:spacing w:after="0"/>
            </w:pPr>
          </w:p>
        </w:tc>
        <w:tc>
          <w:tcPr>
            <w:tcW w:w="1418" w:type="dxa"/>
          </w:tcPr>
          <w:p w14:paraId="7037A916" w14:textId="77777777" w:rsidR="00172850" w:rsidRDefault="00172850" w:rsidP="000C32C1">
            <w:pPr>
              <w:spacing w:after="0"/>
            </w:pPr>
            <w:r>
              <w:t>BS EN 15316-4-3</w:t>
            </w:r>
          </w:p>
        </w:tc>
        <w:tc>
          <w:tcPr>
            <w:tcW w:w="850" w:type="dxa"/>
          </w:tcPr>
          <w:p w14:paraId="225EB5FE" w14:textId="77777777" w:rsidR="00172850" w:rsidRDefault="00172850" w:rsidP="000C32C1">
            <w:pPr>
              <w:spacing w:after="0"/>
            </w:pPr>
            <w:r>
              <w:t>2017</w:t>
            </w:r>
          </w:p>
        </w:tc>
        <w:tc>
          <w:tcPr>
            <w:tcW w:w="4501" w:type="dxa"/>
          </w:tcPr>
          <w:p w14:paraId="267894A3" w14:textId="77777777" w:rsidR="00172850" w:rsidRDefault="00172850" w:rsidP="000C32C1">
            <w:pPr>
              <w:spacing w:after="0"/>
            </w:pPr>
            <w:r>
              <w:t>Energy performance of buildings. Method for calculation of system energy requirements and system efficiencies. Heat generation systems, thermal solar and photovoltaic systems.</w:t>
            </w:r>
          </w:p>
        </w:tc>
      </w:tr>
      <w:tr w:rsidR="00172850" w:rsidRPr="003D27CF" w14:paraId="41AF7005" w14:textId="77777777" w:rsidTr="000C32C1">
        <w:tc>
          <w:tcPr>
            <w:tcW w:w="2405" w:type="dxa"/>
          </w:tcPr>
          <w:p w14:paraId="22063872" w14:textId="77777777" w:rsidR="00172850" w:rsidRPr="0038416A" w:rsidRDefault="00172850" w:rsidP="000C32C1">
            <w:pPr>
              <w:spacing w:after="0"/>
            </w:pPr>
          </w:p>
        </w:tc>
        <w:tc>
          <w:tcPr>
            <w:tcW w:w="1418" w:type="dxa"/>
          </w:tcPr>
          <w:p w14:paraId="63B03E69" w14:textId="77777777" w:rsidR="00172850" w:rsidRDefault="00172850" w:rsidP="000C32C1">
            <w:pPr>
              <w:spacing w:after="0"/>
            </w:pPr>
            <w:r>
              <w:t>BS EN ISO 22975-2</w:t>
            </w:r>
          </w:p>
        </w:tc>
        <w:tc>
          <w:tcPr>
            <w:tcW w:w="850" w:type="dxa"/>
          </w:tcPr>
          <w:p w14:paraId="7B57298B" w14:textId="77777777" w:rsidR="00172850" w:rsidRDefault="00172850" w:rsidP="000C32C1">
            <w:pPr>
              <w:spacing w:after="0"/>
            </w:pPr>
            <w:r>
              <w:t>2016</w:t>
            </w:r>
          </w:p>
        </w:tc>
        <w:tc>
          <w:tcPr>
            <w:tcW w:w="4501" w:type="dxa"/>
          </w:tcPr>
          <w:p w14:paraId="59E1ACCF" w14:textId="77777777" w:rsidR="00172850" w:rsidRDefault="00172850" w:rsidP="000C32C1">
            <w:pPr>
              <w:spacing w:after="0"/>
            </w:pPr>
            <w:r>
              <w:t>Solar energy. Collector components and materials. Heat-pipes for solar thermal application.  Durability and performance.</w:t>
            </w:r>
          </w:p>
        </w:tc>
      </w:tr>
    </w:tbl>
    <w:p w14:paraId="02693C19" w14:textId="77777777" w:rsidR="008A49E0" w:rsidRDefault="008A49E0" w:rsidP="008A49E0">
      <w:pPr>
        <w:pStyle w:val="Heading2"/>
        <w:numPr>
          <w:ilvl w:val="0"/>
          <w:numId w:val="0"/>
        </w:numPr>
        <w:ind w:left="851" w:hanging="851"/>
      </w:pPr>
      <w:r>
        <w:t>SYSTEM DESCRIPTION</w:t>
      </w:r>
    </w:p>
    <w:p w14:paraId="1A333B1D" w14:textId="77777777" w:rsidR="008A49E0" w:rsidRDefault="008A49E0" w:rsidP="008A49E0"/>
    <w:p w14:paraId="3A6F8B93" w14:textId="77777777" w:rsidR="008A49E0" w:rsidRDefault="008A49E0" w:rsidP="008A49E0"/>
    <w:p w14:paraId="644A4E2F" w14:textId="77777777" w:rsidR="008A49E0" w:rsidRDefault="008A49E0" w:rsidP="008A49E0">
      <w:pPr>
        <w:pStyle w:val="Heading2"/>
        <w:numPr>
          <w:ilvl w:val="0"/>
          <w:numId w:val="0"/>
        </w:numPr>
        <w:ind w:left="851" w:hanging="851"/>
      </w:pPr>
      <w:r>
        <w:t>CONTROL REQUIREMENTS</w:t>
      </w:r>
    </w:p>
    <w:p w14:paraId="11A63B5E" w14:textId="77777777" w:rsidR="008A49E0" w:rsidRDefault="008A49E0" w:rsidP="008A49E0"/>
    <w:p w14:paraId="314033E8" w14:textId="77777777" w:rsidR="008A49E0" w:rsidRDefault="008A49E0" w:rsidP="008A49E0"/>
    <w:p w14:paraId="07140BF3" w14:textId="77777777" w:rsidR="008A49E0" w:rsidRDefault="008A49E0" w:rsidP="008A49E0">
      <w:pPr>
        <w:pStyle w:val="Heading2"/>
        <w:numPr>
          <w:ilvl w:val="0"/>
          <w:numId w:val="0"/>
        </w:numPr>
        <w:ind w:left="851" w:hanging="851"/>
      </w:pPr>
      <w:r>
        <w:t>SYSTEM DRAWINGS / SCHEMATICS</w:t>
      </w:r>
    </w:p>
    <w:p w14:paraId="271B1364" w14:textId="77777777" w:rsidR="008A49E0" w:rsidRDefault="008A49E0" w:rsidP="008A49E0"/>
    <w:p w14:paraId="54C399F3" w14:textId="77777777" w:rsidR="008A49E0" w:rsidRDefault="008A49E0" w:rsidP="008A49E0"/>
    <w:p w14:paraId="6EF5E913" w14:textId="77777777" w:rsidR="008A49E0" w:rsidRDefault="008A49E0" w:rsidP="008A49E0"/>
    <w:p w14:paraId="6AFB6A06" w14:textId="77777777" w:rsidR="008A49E0" w:rsidRDefault="008A49E0" w:rsidP="008A49E0">
      <w:pPr>
        <w:pStyle w:val="Heading2"/>
        <w:numPr>
          <w:ilvl w:val="0"/>
          <w:numId w:val="0"/>
        </w:numPr>
        <w:ind w:left="357" w:hanging="357"/>
      </w:pPr>
      <w:r>
        <w:t>REFERENCE SPECIFICATION CLAUSES</w:t>
      </w:r>
    </w:p>
    <w:p w14:paraId="4A1F4637" w14:textId="77777777" w:rsidR="005C4FB9" w:rsidRDefault="005C4FB9" w:rsidP="005C4FB9">
      <w:r>
        <w:t>Also see the following Reference Specification SPEC-300 clauses for further details of Workmanship, materials standards, builders work standards, testing/ commissioning, and identification:</w:t>
      </w:r>
    </w:p>
    <w:p w14:paraId="2CD58453" w14:textId="77777777" w:rsidR="005C4FB9" w:rsidRDefault="00986F61" w:rsidP="005C4FB9">
      <w:pPr>
        <w:pStyle w:val="ListParagraph"/>
        <w:numPr>
          <w:ilvl w:val="0"/>
          <w:numId w:val="4"/>
        </w:numPr>
      </w:pPr>
      <w:r>
        <w:t>PR_65_52_00_00</w:t>
      </w:r>
      <w:r w:rsidR="005C4FB9">
        <w:t xml:space="preserve"> PIPELINES</w:t>
      </w:r>
    </w:p>
    <w:p w14:paraId="16421D8D" w14:textId="77777777" w:rsidR="005C4FB9" w:rsidRDefault="00986F61" w:rsidP="005C4FB9">
      <w:pPr>
        <w:pStyle w:val="ListParagraph"/>
        <w:numPr>
          <w:ilvl w:val="0"/>
          <w:numId w:val="4"/>
        </w:numPr>
      </w:pPr>
      <w:r>
        <w:t>PR_20_85_00_00</w:t>
      </w:r>
      <w:r w:rsidR="005C4FB9">
        <w:t xml:space="preserve"> PIPELINE ANCILLARIES</w:t>
      </w:r>
    </w:p>
    <w:p w14:paraId="017462F3" w14:textId="77777777" w:rsidR="005C4FB9" w:rsidRDefault="00986F61" w:rsidP="005C4FB9">
      <w:pPr>
        <w:pStyle w:val="ListParagraph"/>
        <w:numPr>
          <w:ilvl w:val="0"/>
          <w:numId w:val="4"/>
        </w:numPr>
      </w:pPr>
      <w:r>
        <w:t>PR_65_53_00_00</w:t>
      </w:r>
      <w:r w:rsidR="005C4FB9">
        <w:t xml:space="preserve"> PUMPS</w:t>
      </w:r>
    </w:p>
    <w:p w14:paraId="6904A4A5" w14:textId="77777777" w:rsidR="005C4FB9" w:rsidRDefault="00986F61" w:rsidP="005C4FB9">
      <w:pPr>
        <w:pStyle w:val="ListParagraph"/>
        <w:numPr>
          <w:ilvl w:val="0"/>
          <w:numId w:val="4"/>
        </w:numPr>
      </w:pPr>
      <w:r>
        <w:t>PR_60_60_38_00</w:t>
      </w:r>
      <w:r w:rsidR="005C4FB9">
        <w:t xml:space="preserve"> STORAGE CYLINDERS AND CALORIFIERS </w:t>
      </w:r>
    </w:p>
    <w:p w14:paraId="722D39C3" w14:textId="77777777" w:rsidR="005C4FB9" w:rsidRDefault="00986F61" w:rsidP="005C4FB9">
      <w:pPr>
        <w:pStyle w:val="ListParagraph"/>
        <w:numPr>
          <w:ilvl w:val="0"/>
          <w:numId w:val="4"/>
        </w:numPr>
      </w:pPr>
      <w:r>
        <w:t>PR_25_31_48_00</w:t>
      </w:r>
      <w:r w:rsidR="005C4FB9">
        <w:t xml:space="preserve"> THERMAL INSULATION</w:t>
      </w:r>
    </w:p>
    <w:p w14:paraId="4C0DE1C1" w14:textId="77777777" w:rsidR="005C4FB9" w:rsidRDefault="00986F61" w:rsidP="005C4FB9">
      <w:pPr>
        <w:pStyle w:val="ListParagraph"/>
        <w:numPr>
          <w:ilvl w:val="0"/>
          <w:numId w:val="4"/>
        </w:numPr>
      </w:pPr>
      <w:r>
        <w:t xml:space="preserve">AC_60_00_00_00 </w:t>
      </w:r>
      <w:r w:rsidR="005C4FB9">
        <w:t xml:space="preserve"> TESTING AND COMMISSIONING</w:t>
      </w:r>
    </w:p>
    <w:p w14:paraId="4B9A82F4" w14:textId="77777777" w:rsidR="005C4FB9" w:rsidRDefault="00986F61" w:rsidP="005C4FB9">
      <w:pPr>
        <w:pStyle w:val="ListParagraph"/>
        <w:numPr>
          <w:ilvl w:val="0"/>
          <w:numId w:val="4"/>
        </w:numPr>
      </w:pPr>
      <w:r>
        <w:t>PR_80_77_94_00</w:t>
      </w:r>
      <w:r w:rsidR="005C4FB9">
        <w:t xml:space="preserve"> VIBRATION ISOLATION MOUNTINGS</w:t>
      </w:r>
    </w:p>
    <w:p w14:paraId="019E9C51" w14:textId="77777777" w:rsidR="005C4FB9" w:rsidRDefault="00986F61" w:rsidP="005C4FB9">
      <w:pPr>
        <w:pStyle w:val="ListParagraph"/>
        <w:numPr>
          <w:ilvl w:val="0"/>
          <w:numId w:val="4"/>
        </w:numPr>
      </w:pPr>
      <w:r>
        <w:t>PR_40_10_57_26</w:t>
      </w:r>
      <w:r w:rsidR="005C4FB9">
        <w:t xml:space="preserve"> IDENTIFICATION - MECHANICAL</w:t>
      </w:r>
    </w:p>
    <w:p w14:paraId="3CDF8274" w14:textId="77777777" w:rsidR="005C4FB9" w:rsidRDefault="003D44FA" w:rsidP="005C4FB9">
      <w:pPr>
        <w:pStyle w:val="ListParagraph"/>
        <w:numPr>
          <w:ilvl w:val="0"/>
          <w:numId w:val="4"/>
        </w:numPr>
      </w:pPr>
      <w:r>
        <w:t>PR_20_29_00_00</w:t>
      </w:r>
      <w:r w:rsidR="005C4FB9">
        <w:t xml:space="preserve"> FIXING TO BUILDING FABRIC</w:t>
      </w:r>
    </w:p>
    <w:p w14:paraId="659C6A5D" w14:textId="77777777" w:rsidR="005C4FB9" w:rsidRDefault="003D44FA" w:rsidP="005C4FB9">
      <w:pPr>
        <w:pStyle w:val="ListParagraph"/>
        <w:numPr>
          <w:ilvl w:val="0"/>
          <w:numId w:val="4"/>
        </w:numPr>
      </w:pPr>
      <w:r>
        <w:t>PR_35_31_68_72</w:t>
      </w:r>
      <w:r w:rsidR="005C4FB9">
        <w:t xml:space="preserve"> PAINTING AND ANTI-CORROSION TREATMENTS</w:t>
      </w:r>
    </w:p>
    <w:p w14:paraId="3CA96F5E" w14:textId="77777777" w:rsidR="008A49E0" w:rsidRDefault="008A49E0" w:rsidP="008A49E0">
      <w:pPr>
        <w:pStyle w:val="Heading1"/>
        <w:numPr>
          <w:ilvl w:val="0"/>
          <w:numId w:val="0"/>
        </w:numPr>
      </w:pPr>
      <w:r>
        <w:br w:type="page"/>
      </w:r>
    </w:p>
    <w:p w14:paraId="4B222D1C" w14:textId="77777777" w:rsidR="0057740E" w:rsidRDefault="0057740E" w:rsidP="0057740E">
      <w:pPr>
        <w:pStyle w:val="Heading1"/>
        <w:numPr>
          <w:ilvl w:val="0"/>
          <w:numId w:val="0"/>
        </w:numPr>
        <w:ind w:left="851" w:hanging="851"/>
      </w:pPr>
      <w:bookmarkStart w:id="119" w:name="_Toc15913782"/>
      <w:r w:rsidRPr="00997014">
        <w:rPr>
          <w:noProof/>
          <w:color w:val="0070C0"/>
          <w:lang w:eastAsia="en-GB"/>
        </w:rPr>
        <mc:AlternateContent>
          <mc:Choice Requires="wps">
            <w:drawing>
              <wp:anchor distT="0" distB="36195" distL="114300" distR="114300" simplePos="0" relativeHeight="251849728" behindDoc="0" locked="1" layoutInCell="1" allowOverlap="1" wp14:anchorId="39688061" wp14:editId="7911CE8B">
                <wp:simplePos x="0" y="0"/>
                <wp:positionH relativeFrom="column">
                  <wp:posOffset>3175</wp:posOffset>
                </wp:positionH>
                <wp:positionV relativeFrom="paragraph">
                  <wp:posOffset>215900</wp:posOffset>
                </wp:positionV>
                <wp:extent cx="2070000" cy="0"/>
                <wp:effectExtent l="0" t="19050" r="6985" b="19050"/>
                <wp:wrapNone/>
                <wp:docPr id="73" name="Straight Connector 73"/>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D61C59" id="Straight Connector 73" o:spid="_x0000_s1026" style="position:absolute;z-index:251849728;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Eko&#10;xL7eAQAAKAQAAA4AAAAAAAAAAAAAAAAALgIAAGRycy9lMm9Eb2MueG1sUEsBAi0AFAAGAAgAAAAh&#10;AAMpz1vZAAAABgEAAA8AAAAAAAAAAAAAAAAAOAQAAGRycy9kb3ducmV2LnhtbFBLBQYAAAAABAAE&#10;APMAAAA+BQAAAAA=&#10;" strokecolor="black [3213]" strokeweight="3pt">
                <w10:anchorlock/>
              </v:line>
            </w:pict>
          </mc:Fallback>
        </mc:AlternateContent>
      </w:r>
      <w:r>
        <w:rPr>
          <w:color w:val="0070C0"/>
        </w:rPr>
        <w:t>Pr_60_60_13_00</w:t>
      </w:r>
      <w:r>
        <w:tab/>
        <w:t>Central Refrigeration Plant</w:t>
      </w:r>
      <w:bookmarkEnd w:id="119"/>
    </w:p>
    <w:p w14:paraId="79295B58" w14:textId="77777777" w:rsidR="0057740E" w:rsidRDefault="0057740E" w:rsidP="0057740E">
      <w:pPr>
        <w:pStyle w:val="Heading2"/>
        <w:numPr>
          <w:ilvl w:val="0"/>
          <w:numId w:val="0"/>
        </w:numPr>
        <w:ind w:left="851" w:hanging="851"/>
      </w:pPr>
      <w:r>
        <w:t>PERFORMANCE OBJECTIVES</w:t>
      </w:r>
    </w:p>
    <w:p w14:paraId="42A22672" w14:textId="77777777" w:rsidR="0057740E" w:rsidRDefault="0057740E" w:rsidP="0057740E"/>
    <w:p w14:paraId="61A9B768" w14:textId="77777777" w:rsidR="0057740E" w:rsidRDefault="0057740E" w:rsidP="0057740E"/>
    <w:p w14:paraId="46EE025F" w14:textId="77777777" w:rsidR="0057740E" w:rsidRDefault="0057740E" w:rsidP="0057740E">
      <w:pPr>
        <w:pStyle w:val="Heading2"/>
        <w:numPr>
          <w:ilvl w:val="0"/>
          <w:numId w:val="0"/>
        </w:numPr>
        <w:ind w:left="851" w:hanging="851"/>
      </w:pPr>
      <w:r>
        <w:t>DESIGN PARAMETERS</w:t>
      </w:r>
    </w:p>
    <w:p w14:paraId="33DDDE70" w14:textId="77777777" w:rsidR="00172850" w:rsidRDefault="00172850" w:rsidP="00172850">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172850" w:rsidRPr="003D27CF" w14:paraId="3D9DC78C" w14:textId="77777777" w:rsidTr="000C32C1">
        <w:trPr>
          <w:cnfStyle w:val="100000000000" w:firstRow="1" w:lastRow="0" w:firstColumn="0" w:lastColumn="0" w:oddVBand="0" w:evenVBand="0" w:oddHBand="0" w:evenHBand="0" w:firstRowFirstColumn="0" w:firstRowLastColumn="0" w:lastRowFirstColumn="0" w:lastRowLastColumn="0"/>
        </w:trPr>
        <w:tc>
          <w:tcPr>
            <w:tcW w:w="2405" w:type="dxa"/>
          </w:tcPr>
          <w:p w14:paraId="61AB460D" w14:textId="77777777" w:rsidR="00172850" w:rsidRPr="003D27CF" w:rsidRDefault="00172850" w:rsidP="000C32C1">
            <w:pPr>
              <w:spacing w:before="0" w:beforeAutospacing="0" w:after="240" w:afterAutospacing="0" w:line="240" w:lineRule="atLeast"/>
              <w:rPr>
                <w:b w:val="0"/>
              </w:rPr>
            </w:pPr>
            <w:r w:rsidRPr="003D27CF">
              <w:rPr>
                <w:b w:val="0"/>
              </w:rPr>
              <w:t xml:space="preserve">Statutory Acts </w:t>
            </w:r>
          </w:p>
        </w:tc>
        <w:tc>
          <w:tcPr>
            <w:tcW w:w="6769" w:type="dxa"/>
            <w:gridSpan w:val="3"/>
          </w:tcPr>
          <w:p w14:paraId="02AB58FD" w14:textId="77777777" w:rsidR="00814103" w:rsidRDefault="00172850" w:rsidP="00814103">
            <w:pPr>
              <w:spacing w:before="0" w:beforeAutospacing="0" w:after="240" w:afterAutospacing="0" w:line="240" w:lineRule="atLeast"/>
              <w:rPr>
                <w:b w:val="0"/>
              </w:rPr>
            </w:pPr>
            <w:r w:rsidRPr="003D27CF">
              <w:rPr>
                <w:b w:val="0"/>
              </w:rPr>
              <w:t>T</w:t>
            </w:r>
            <w:r>
              <w:rPr>
                <w:b w:val="0"/>
              </w:rPr>
              <w:t xml:space="preserve">he Building </w:t>
            </w:r>
            <w:r w:rsidRPr="003D27CF">
              <w:rPr>
                <w:b w:val="0"/>
              </w:rPr>
              <w:t xml:space="preserve">Regulations </w:t>
            </w:r>
          </w:p>
          <w:p w14:paraId="0281837B" w14:textId="77777777" w:rsidR="00172850" w:rsidRPr="00050951" w:rsidRDefault="00172850" w:rsidP="00814103">
            <w:pPr>
              <w:spacing w:before="0" w:beforeAutospacing="0" w:after="240" w:afterAutospacing="0" w:line="240" w:lineRule="atLeast"/>
              <w:rPr>
                <w:b w:val="0"/>
              </w:rPr>
            </w:pPr>
            <w:r w:rsidRPr="00050951">
              <w:rPr>
                <w:b w:val="0"/>
              </w:rPr>
              <w:t>Pressure Equipment Directive (PED) 97/23/EC, implemented in the UK through the Pres</w:t>
            </w:r>
            <w:r>
              <w:rPr>
                <w:b w:val="0"/>
              </w:rPr>
              <w:t>sure Equipment Regulations 1999</w:t>
            </w:r>
          </w:p>
        </w:tc>
      </w:tr>
      <w:tr w:rsidR="00172850" w:rsidRPr="003D27CF" w14:paraId="6F78F223" w14:textId="77777777" w:rsidTr="000C32C1">
        <w:tc>
          <w:tcPr>
            <w:tcW w:w="2405" w:type="dxa"/>
          </w:tcPr>
          <w:p w14:paraId="68FD29BB" w14:textId="77777777" w:rsidR="00172850" w:rsidRPr="003D27CF" w:rsidRDefault="00172850" w:rsidP="000C32C1">
            <w:pPr>
              <w:spacing w:before="0" w:beforeAutospacing="0" w:after="240" w:afterAutospacing="0" w:line="240" w:lineRule="atLeast"/>
            </w:pPr>
            <w:r w:rsidRPr="003D27CF">
              <w:t xml:space="preserve">Building Control / Local Authority requirements </w:t>
            </w:r>
          </w:p>
        </w:tc>
        <w:tc>
          <w:tcPr>
            <w:tcW w:w="6769" w:type="dxa"/>
            <w:gridSpan w:val="3"/>
          </w:tcPr>
          <w:p w14:paraId="5336E85D" w14:textId="77777777" w:rsidR="00172850" w:rsidRPr="0038416A" w:rsidRDefault="00172850" w:rsidP="000C32C1">
            <w:pPr>
              <w:spacing w:before="0" w:beforeAutospacing="0" w:after="240" w:afterAutospacing="0" w:line="240" w:lineRule="atLeast"/>
            </w:pPr>
            <w:commentRangeStart w:id="120"/>
            <w:r w:rsidRPr="0038416A">
              <w:t xml:space="preserve">The Building Regulations Approved Documents </w:t>
            </w:r>
            <w:r>
              <w:t>(latest version)</w:t>
            </w:r>
          </w:p>
          <w:p w14:paraId="7C7D142B" w14:textId="77777777" w:rsidR="00172850" w:rsidRDefault="00172850" w:rsidP="000C32C1">
            <w:pPr>
              <w:numPr>
                <w:ilvl w:val="0"/>
                <w:numId w:val="7"/>
              </w:numPr>
              <w:spacing w:before="0" w:beforeAutospacing="0" w:after="240" w:afterAutospacing="0" w:line="240" w:lineRule="atLeast"/>
              <w:contextualSpacing/>
            </w:pPr>
            <w:r>
              <w:t xml:space="preserve">Part L1a </w:t>
            </w:r>
            <w:r w:rsidRPr="0038416A">
              <w:t>Conservation of fuel and power in new dwellings</w:t>
            </w:r>
          </w:p>
          <w:p w14:paraId="657BB466" w14:textId="77777777" w:rsidR="00172850" w:rsidRDefault="00172850" w:rsidP="000C32C1">
            <w:pPr>
              <w:numPr>
                <w:ilvl w:val="0"/>
                <w:numId w:val="7"/>
              </w:numPr>
              <w:spacing w:before="0" w:beforeAutospacing="0" w:after="240" w:afterAutospacing="0" w:line="240" w:lineRule="atLeast"/>
              <w:contextualSpacing/>
            </w:pPr>
            <w:r>
              <w:t xml:space="preserve">Part L1b </w:t>
            </w:r>
            <w:r w:rsidRPr="0038416A">
              <w:t xml:space="preserve">Conservation of fuel and power in </w:t>
            </w:r>
            <w:r>
              <w:t>existing</w:t>
            </w:r>
            <w:r w:rsidRPr="0038416A">
              <w:t xml:space="preserve"> dwellings</w:t>
            </w:r>
          </w:p>
          <w:p w14:paraId="55C493C8" w14:textId="77777777" w:rsidR="00172850" w:rsidRDefault="00172850" w:rsidP="000C32C1">
            <w:pPr>
              <w:numPr>
                <w:ilvl w:val="0"/>
                <w:numId w:val="7"/>
              </w:numPr>
              <w:spacing w:before="0" w:beforeAutospacing="0" w:after="240" w:afterAutospacing="0" w:line="240" w:lineRule="atLeast"/>
              <w:contextualSpacing/>
            </w:pPr>
            <w:r>
              <w:t xml:space="preserve">Part L2a </w:t>
            </w:r>
            <w:r w:rsidRPr="0038416A">
              <w:t xml:space="preserve">Conservation of fuel and power in new </w:t>
            </w:r>
            <w:r>
              <w:t xml:space="preserve">buildings other than </w:t>
            </w:r>
            <w:r w:rsidRPr="0038416A">
              <w:t>dwellings</w:t>
            </w:r>
          </w:p>
          <w:p w14:paraId="71663A9E" w14:textId="77777777" w:rsidR="00172850" w:rsidRPr="0038416A" w:rsidRDefault="00172850" w:rsidP="000C32C1">
            <w:pPr>
              <w:numPr>
                <w:ilvl w:val="0"/>
                <w:numId w:val="7"/>
              </w:numPr>
              <w:spacing w:before="0" w:beforeAutospacing="0" w:after="240" w:afterAutospacing="0" w:line="240" w:lineRule="atLeast"/>
              <w:contextualSpacing/>
            </w:pPr>
            <w:r>
              <w:t xml:space="preserve">Part L2b </w:t>
            </w:r>
            <w:r w:rsidRPr="0038416A">
              <w:t xml:space="preserve">Conservation of fuel and power in </w:t>
            </w:r>
            <w:r>
              <w:t>existing</w:t>
            </w:r>
            <w:r w:rsidRPr="0038416A">
              <w:t xml:space="preserve"> </w:t>
            </w:r>
            <w:r>
              <w:t xml:space="preserve">buildings other than </w:t>
            </w:r>
            <w:r w:rsidRPr="0038416A">
              <w:t>dwellings</w:t>
            </w:r>
          </w:p>
          <w:p w14:paraId="79E3ACDE" w14:textId="77777777" w:rsidR="00172850" w:rsidRPr="0038416A" w:rsidRDefault="00172850" w:rsidP="000C32C1">
            <w:pPr>
              <w:numPr>
                <w:ilvl w:val="0"/>
                <w:numId w:val="7"/>
              </w:numPr>
              <w:spacing w:before="0" w:beforeAutospacing="0" w:after="240" w:afterAutospacing="0" w:line="240" w:lineRule="atLeast"/>
              <w:contextualSpacing/>
            </w:pPr>
            <w:r>
              <w:t>Domestic Building Services Compliance Guide</w:t>
            </w:r>
          </w:p>
          <w:p w14:paraId="2E6BA906" w14:textId="77777777" w:rsidR="00172850" w:rsidRDefault="00172850" w:rsidP="000C32C1">
            <w:pPr>
              <w:numPr>
                <w:ilvl w:val="0"/>
                <w:numId w:val="7"/>
              </w:numPr>
              <w:spacing w:before="0" w:beforeAutospacing="0" w:after="240" w:afterAutospacing="0" w:line="240" w:lineRule="atLeast"/>
              <w:contextualSpacing/>
            </w:pPr>
            <w:r w:rsidRPr="0038416A">
              <w:t>Non-Domestic Building Services Compliance Guide</w:t>
            </w:r>
            <w:commentRangeEnd w:id="120"/>
            <w:r>
              <w:rPr>
                <w:rStyle w:val="CommentReference"/>
              </w:rPr>
              <w:commentReference w:id="120"/>
            </w:r>
          </w:p>
          <w:p w14:paraId="73402611" w14:textId="77777777" w:rsidR="00172850" w:rsidRDefault="00172850" w:rsidP="000C32C1">
            <w:pPr>
              <w:spacing w:before="0" w:beforeAutospacing="0" w:after="240" w:afterAutospacing="0" w:line="240" w:lineRule="atLeast"/>
              <w:contextualSpacing/>
            </w:pPr>
          </w:p>
          <w:p w14:paraId="7F0140AD" w14:textId="77777777" w:rsidR="00172850" w:rsidRDefault="00172850" w:rsidP="000C32C1">
            <w:pPr>
              <w:spacing w:before="0" w:beforeAutospacing="0" w:after="240" w:afterAutospacing="0" w:line="240" w:lineRule="atLeast"/>
            </w:pPr>
            <w:r>
              <w:t>The Scottish Building Standards</w:t>
            </w:r>
          </w:p>
          <w:p w14:paraId="6E1B1944" w14:textId="77777777" w:rsidR="00172850" w:rsidRDefault="00172850" w:rsidP="000C32C1">
            <w:pPr>
              <w:pStyle w:val="ListParagraph"/>
              <w:numPr>
                <w:ilvl w:val="0"/>
                <w:numId w:val="7"/>
              </w:numPr>
            </w:pPr>
            <w:r>
              <w:t>Section 2 (Fire)</w:t>
            </w:r>
          </w:p>
          <w:p w14:paraId="20A53F9D" w14:textId="77777777" w:rsidR="00172850" w:rsidRDefault="00172850" w:rsidP="000C32C1">
            <w:pPr>
              <w:pStyle w:val="ListParagraph"/>
              <w:numPr>
                <w:ilvl w:val="0"/>
                <w:numId w:val="7"/>
              </w:numPr>
            </w:pPr>
            <w:r>
              <w:t>Section 3 (Environment)</w:t>
            </w:r>
          </w:p>
          <w:p w14:paraId="7E8631E3" w14:textId="77777777" w:rsidR="00172850" w:rsidRDefault="00172850" w:rsidP="000C32C1">
            <w:pPr>
              <w:numPr>
                <w:ilvl w:val="0"/>
                <w:numId w:val="7"/>
              </w:numPr>
              <w:spacing w:before="0" w:beforeAutospacing="0" w:after="240" w:afterAutospacing="0" w:line="240" w:lineRule="atLeast"/>
              <w:contextualSpacing/>
            </w:pPr>
            <w:r>
              <w:t>Section 4 (Safety)</w:t>
            </w:r>
            <w:commentRangeStart w:id="121"/>
            <w:commentRangeEnd w:id="121"/>
            <w:r w:rsidRPr="003D0CF8">
              <w:commentReference w:id="121"/>
            </w:r>
          </w:p>
          <w:p w14:paraId="7D34D915" w14:textId="77777777" w:rsidR="00172850" w:rsidRPr="0038416A" w:rsidRDefault="00172850" w:rsidP="000C32C1">
            <w:pPr>
              <w:numPr>
                <w:ilvl w:val="0"/>
                <w:numId w:val="7"/>
              </w:numPr>
              <w:spacing w:before="0" w:beforeAutospacing="0" w:after="240" w:afterAutospacing="0" w:line="240" w:lineRule="atLeast"/>
              <w:contextualSpacing/>
            </w:pPr>
            <w:r w:rsidRPr="00187245">
              <w:t>Section 6 (Energy)</w:t>
            </w:r>
          </w:p>
        </w:tc>
      </w:tr>
      <w:tr w:rsidR="00172850" w:rsidRPr="003D27CF" w14:paraId="1A4D0C0A" w14:textId="77777777" w:rsidTr="000C32C1">
        <w:tc>
          <w:tcPr>
            <w:tcW w:w="2405" w:type="dxa"/>
          </w:tcPr>
          <w:p w14:paraId="0DEE1E22" w14:textId="77777777" w:rsidR="00172850" w:rsidRPr="003D27CF" w:rsidRDefault="00172850" w:rsidP="000C32C1">
            <w:pPr>
              <w:spacing w:before="0" w:beforeAutospacing="0" w:after="240" w:afterAutospacing="0" w:line="240" w:lineRule="atLeast"/>
            </w:pPr>
            <w:r w:rsidRPr="003D27CF">
              <w:t xml:space="preserve">Industry standards </w:t>
            </w:r>
          </w:p>
        </w:tc>
        <w:tc>
          <w:tcPr>
            <w:tcW w:w="6769" w:type="dxa"/>
            <w:gridSpan w:val="3"/>
          </w:tcPr>
          <w:p w14:paraId="0306A3BF" w14:textId="77777777" w:rsidR="00172850" w:rsidRPr="0038416A" w:rsidRDefault="00172850" w:rsidP="000C32C1">
            <w:pPr>
              <w:spacing w:before="0" w:beforeAutospacing="0" w:after="240" w:afterAutospacing="0" w:line="240" w:lineRule="atLeast"/>
            </w:pPr>
            <w:r w:rsidRPr="0038416A">
              <w:t>Chartered Institute of Building Services Engineers (CIBSE)</w:t>
            </w:r>
          </w:p>
          <w:p w14:paraId="30C47C01" w14:textId="77777777" w:rsidR="00172850" w:rsidRDefault="00172850" w:rsidP="000C32C1">
            <w:pPr>
              <w:numPr>
                <w:ilvl w:val="0"/>
                <w:numId w:val="17"/>
              </w:numPr>
              <w:spacing w:before="0" w:beforeAutospacing="0" w:after="240" w:afterAutospacing="0" w:line="240" w:lineRule="atLeast"/>
              <w:contextualSpacing/>
            </w:pPr>
            <w:r>
              <w:t>Commissioning Code R 2002</w:t>
            </w:r>
          </w:p>
          <w:p w14:paraId="7CD5ECE2" w14:textId="77777777" w:rsidR="00172850" w:rsidRDefault="00172850" w:rsidP="000C32C1">
            <w:pPr>
              <w:numPr>
                <w:ilvl w:val="0"/>
                <w:numId w:val="17"/>
              </w:numPr>
              <w:spacing w:before="0" w:beforeAutospacing="0" w:after="240" w:afterAutospacing="0" w:line="240" w:lineRule="atLeast"/>
              <w:contextualSpacing/>
            </w:pPr>
            <w:r w:rsidRPr="0038416A">
              <w:t>Commissioning Code W 2010</w:t>
            </w:r>
          </w:p>
          <w:p w14:paraId="35ED85A0" w14:textId="77777777" w:rsidR="00172850" w:rsidRDefault="00172850" w:rsidP="000C32C1">
            <w:pPr>
              <w:numPr>
                <w:ilvl w:val="0"/>
                <w:numId w:val="17"/>
              </w:numPr>
              <w:spacing w:before="0" w:beforeAutospacing="0" w:after="240" w:afterAutospacing="0" w:line="240" w:lineRule="atLeast"/>
              <w:contextualSpacing/>
            </w:pPr>
            <w:r w:rsidRPr="0038416A">
              <w:t>CIBSE </w:t>
            </w:r>
            <w:r>
              <w:t>A</w:t>
            </w:r>
            <w:r w:rsidRPr="0038416A">
              <w:t> guide</w:t>
            </w:r>
          </w:p>
          <w:p w14:paraId="742C17C6" w14:textId="77777777" w:rsidR="00172850" w:rsidRDefault="00172850" w:rsidP="000C32C1">
            <w:pPr>
              <w:numPr>
                <w:ilvl w:val="0"/>
                <w:numId w:val="17"/>
              </w:numPr>
              <w:spacing w:before="0" w:beforeAutospacing="0" w:after="240" w:afterAutospacing="0" w:line="240" w:lineRule="atLeast"/>
              <w:contextualSpacing/>
            </w:pPr>
            <w:r w:rsidRPr="0038416A">
              <w:t>CIBSE B guide</w:t>
            </w:r>
          </w:p>
          <w:p w14:paraId="5A99002A" w14:textId="77777777" w:rsidR="00172850" w:rsidRDefault="00172850" w:rsidP="000C32C1">
            <w:pPr>
              <w:numPr>
                <w:ilvl w:val="0"/>
                <w:numId w:val="17"/>
              </w:numPr>
              <w:spacing w:before="0" w:beforeAutospacing="0" w:after="240" w:afterAutospacing="0" w:line="240" w:lineRule="atLeast"/>
              <w:contextualSpacing/>
            </w:pPr>
            <w:r>
              <w:t>CIBSE C</w:t>
            </w:r>
            <w:r w:rsidRPr="0038416A">
              <w:t> guide</w:t>
            </w:r>
          </w:p>
          <w:p w14:paraId="3AA82134" w14:textId="77777777" w:rsidR="00172850" w:rsidRPr="0038416A" w:rsidRDefault="00172850" w:rsidP="000C32C1">
            <w:pPr>
              <w:numPr>
                <w:ilvl w:val="0"/>
                <w:numId w:val="17"/>
              </w:numPr>
              <w:spacing w:before="0" w:beforeAutospacing="0" w:after="240" w:afterAutospacing="0" w:line="240" w:lineRule="atLeast"/>
              <w:contextualSpacing/>
            </w:pPr>
            <w:r w:rsidRPr="0038416A">
              <w:t xml:space="preserve">KS07 Variable Flow Pipework Systems </w:t>
            </w:r>
          </w:p>
          <w:p w14:paraId="5F0E887A" w14:textId="77777777" w:rsidR="00172850" w:rsidRPr="0038416A" w:rsidRDefault="00172850" w:rsidP="000C32C1">
            <w:pPr>
              <w:numPr>
                <w:ilvl w:val="0"/>
                <w:numId w:val="17"/>
              </w:numPr>
              <w:spacing w:before="0" w:beforeAutospacing="0" w:after="240" w:afterAutospacing="0" w:line="240" w:lineRule="atLeast"/>
              <w:contextualSpacing/>
            </w:pPr>
            <w:r>
              <w:t xml:space="preserve">KS09 </w:t>
            </w:r>
            <w:r w:rsidRPr="0038416A">
              <w:t>Commissioning Variable Flow Pipework Systems</w:t>
            </w:r>
          </w:p>
          <w:p w14:paraId="4B96A030" w14:textId="77777777" w:rsidR="00172850" w:rsidRPr="0038416A" w:rsidRDefault="00172850" w:rsidP="000C32C1">
            <w:pPr>
              <w:spacing w:before="0" w:beforeAutospacing="0" w:after="240" w:afterAutospacing="0" w:line="240" w:lineRule="atLeast"/>
              <w:contextualSpacing/>
            </w:pPr>
          </w:p>
          <w:p w14:paraId="6C8C328B" w14:textId="77777777" w:rsidR="00172850" w:rsidRPr="0038416A" w:rsidRDefault="00172850" w:rsidP="000C32C1">
            <w:pPr>
              <w:spacing w:before="0" w:beforeAutospacing="0" w:after="240" w:afterAutospacing="0" w:line="240" w:lineRule="atLeast"/>
            </w:pPr>
            <w:r w:rsidRPr="0038416A">
              <w:t>Building Services Research and Information Association (BSRIA)</w:t>
            </w:r>
          </w:p>
          <w:p w14:paraId="597BE7EB" w14:textId="77777777" w:rsidR="00172850" w:rsidRDefault="00172850" w:rsidP="000C32C1">
            <w:pPr>
              <w:numPr>
                <w:ilvl w:val="0"/>
                <w:numId w:val="10"/>
              </w:numPr>
              <w:spacing w:before="0" w:beforeAutospacing="0" w:after="240" w:afterAutospacing="0" w:line="240" w:lineRule="atLeast"/>
              <w:contextualSpacing/>
            </w:pPr>
            <w:r w:rsidRPr="00D75775">
              <w:t>Commissioning HVAC Systems: Guidance on the division of responsibilities (TM 1/88.1)</w:t>
            </w:r>
          </w:p>
          <w:p w14:paraId="017D1218" w14:textId="77777777" w:rsidR="00172850" w:rsidRPr="0038416A" w:rsidRDefault="00172850" w:rsidP="000C32C1">
            <w:pPr>
              <w:numPr>
                <w:ilvl w:val="0"/>
                <w:numId w:val="10"/>
              </w:numPr>
              <w:spacing w:before="0" w:beforeAutospacing="0" w:after="240" w:afterAutospacing="0" w:line="240" w:lineRule="atLeast"/>
              <w:contextualSpacing/>
            </w:pPr>
            <w:r w:rsidRPr="005906B5">
              <w:t>CHP for Existing Buildings. Guidance on design and installation (BG 2/2007)</w:t>
            </w:r>
          </w:p>
          <w:p w14:paraId="362BCF87" w14:textId="77777777" w:rsidR="00172850" w:rsidRDefault="00172850" w:rsidP="000C32C1">
            <w:pPr>
              <w:numPr>
                <w:ilvl w:val="0"/>
                <w:numId w:val="10"/>
              </w:numPr>
              <w:spacing w:before="0" w:beforeAutospacing="0" w:after="240" w:afterAutospacing="0" w:line="240" w:lineRule="atLeast"/>
              <w:contextualSpacing/>
            </w:pPr>
            <w:r w:rsidRPr="0038416A">
              <w:t>Commissioning Water Systems (BG 2/2010)</w:t>
            </w:r>
          </w:p>
          <w:p w14:paraId="49C53959" w14:textId="77777777" w:rsidR="00172850" w:rsidRDefault="00172850" w:rsidP="000C32C1">
            <w:pPr>
              <w:numPr>
                <w:ilvl w:val="0"/>
                <w:numId w:val="10"/>
              </w:numPr>
              <w:spacing w:before="0" w:beforeAutospacing="0" w:after="240" w:afterAutospacing="0" w:line="240" w:lineRule="atLeast"/>
              <w:contextualSpacing/>
            </w:pPr>
            <w:r>
              <w:t>Commissioning Management (AG 5/2002)</w:t>
            </w:r>
          </w:p>
          <w:p w14:paraId="2E35DF54" w14:textId="77777777" w:rsidR="00172850" w:rsidRDefault="00172850" w:rsidP="000C32C1">
            <w:pPr>
              <w:numPr>
                <w:ilvl w:val="0"/>
                <w:numId w:val="10"/>
              </w:numPr>
              <w:spacing w:before="0" w:beforeAutospacing="0" w:after="240" w:afterAutospacing="0" w:line="240" w:lineRule="atLeast"/>
              <w:contextualSpacing/>
            </w:pPr>
            <w:r w:rsidRPr="0038416A">
              <w:t>Energy Efficient Pumping Systems (BG</w:t>
            </w:r>
            <w:r>
              <w:t xml:space="preserve"> </w:t>
            </w:r>
            <w:r w:rsidRPr="0038416A">
              <w:t>12/2011)</w:t>
            </w:r>
          </w:p>
          <w:p w14:paraId="63C564BE" w14:textId="77777777" w:rsidR="00172850" w:rsidRPr="0038416A" w:rsidRDefault="00172850" w:rsidP="000C32C1">
            <w:pPr>
              <w:numPr>
                <w:ilvl w:val="0"/>
                <w:numId w:val="10"/>
              </w:numPr>
              <w:spacing w:before="0" w:beforeAutospacing="0" w:after="240" w:afterAutospacing="0" w:line="240" w:lineRule="atLeast"/>
              <w:contextualSpacing/>
            </w:pPr>
            <w:r>
              <w:t>Commissioning of Pipe Work Systems (AG 20/95)</w:t>
            </w:r>
          </w:p>
          <w:p w14:paraId="26B6B4F3" w14:textId="77777777" w:rsidR="00172850" w:rsidRPr="0038416A" w:rsidRDefault="00172850" w:rsidP="000C32C1">
            <w:pPr>
              <w:numPr>
                <w:ilvl w:val="0"/>
                <w:numId w:val="10"/>
              </w:numPr>
              <w:spacing w:before="0" w:beforeAutospacing="0" w:after="240" w:afterAutospacing="0" w:line="240" w:lineRule="atLeast"/>
              <w:contextualSpacing/>
            </w:pPr>
            <w:r w:rsidRPr="0038416A">
              <w:t>Pre-Commission Cleaning of Pipework Systems (BG 29/2012)</w:t>
            </w:r>
          </w:p>
          <w:p w14:paraId="4A48A5A5" w14:textId="77777777" w:rsidR="00172850" w:rsidRPr="0038416A" w:rsidRDefault="00172850" w:rsidP="000C32C1">
            <w:pPr>
              <w:numPr>
                <w:ilvl w:val="0"/>
                <w:numId w:val="10"/>
              </w:numPr>
              <w:spacing w:before="0" w:beforeAutospacing="0" w:after="240" w:afterAutospacing="0" w:line="240" w:lineRule="atLeast"/>
              <w:contextualSpacing/>
            </w:pPr>
            <w:r w:rsidRPr="0038416A">
              <w:t>Water Treatment for Closed Heating and Cooling Systems (BG</w:t>
            </w:r>
            <w:r>
              <w:t xml:space="preserve"> </w:t>
            </w:r>
            <w:r w:rsidRPr="0038416A">
              <w:t>50/2013).</w:t>
            </w:r>
          </w:p>
          <w:p w14:paraId="60077CD6" w14:textId="77777777" w:rsidR="00172850" w:rsidRPr="0038416A" w:rsidRDefault="00172850" w:rsidP="000C32C1">
            <w:pPr>
              <w:numPr>
                <w:ilvl w:val="0"/>
                <w:numId w:val="18"/>
              </w:numPr>
              <w:spacing w:before="0" w:beforeAutospacing="0" w:after="240" w:afterAutospacing="0" w:line="240" w:lineRule="atLeast"/>
              <w:contextualSpacing/>
            </w:pPr>
            <w:r w:rsidRPr="0038416A">
              <w:t>Selection of Control Valves in Variable Flow Systems (BG 51/2014)</w:t>
            </w:r>
          </w:p>
        </w:tc>
      </w:tr>
      <w:tr w:rsidR="00172850" w:rsidRPr="003D27CF" w14:paraId="0DC1EF68" w14:textId="77777777" w:rsidTr="000C32C1">
        <w:tc>
          <w:tcPr>
            <w:tcW w:w="2405" w:type="dxa"/>
          </w:tcPr>
          <w:p w14:paraId="18D39D7F" w14:textId="77777777" w:rsidR="00172850" w:rsidRPr="0038416A" w:rsidRDefault="00172850" w:rsidP="000C32C1">
            <w:pPr>
              <w:spacing w:before="0" w:beforeAutospacing="0" w:after="0" w:afterAutospacing="0" w:line="240" w:lineRule="atLeast"/>
            </w:pPr>
            <w:r w:rsidRPr="0038416A">
              <w:t xml:space="preserve">British Standards </w:t>
            </w:r>
          </w:p>
        </w:tc>
        <w:tc>
          <w:tcPr>
            <w:tcW w:w="1418" w:type="dxa"/>
          </w:tcPr>
          <w:p w14:paraId="094DDE04" w14:textId="77777777" w:rsidR="00172850" w:rsidRPr="0038416A" w:rsidRDefault="00172850" w:rsidP="000C32C1">
            <w:pPr>
              <w:spacing w:after="0" w:afterAutospacing="0"/>
            </w:pPr>
            <w:r w:rsidRPr="0038416A">
              <w:t>BS 5422</w:t>
            </w:r>
          </w:p>
        </w:tc>
        <w:tc>
          <w:tcPr>
            <w:tcW w:w="850" w:type="dxa"/>
          </w:tcPr>
          <w:p w14:paraId="0B4B00DE" w14:textId="77777777" w:rsidR="00172850" w:rsidRPr="0038416A" w:rsidRDefault="00172850" w:rsidP="000C32C1">
            <w:pPr>
              <w:spacing w:after="0" w:afterAutospacing="0"/>
            </w:pPr>
            <w:r>
              <w:t>2009</w:t>
            </w:r>
          </w:p>
        </w:tc>
        <w:tc>
          <w:tcPr>
            <w:tcW w:w="4501" w:type="dxa"/>
          </w:tcPr>
          <w:p w14:paraId="576D0E14" w14:textId="77777777" w:rsidR="00172850" w:rsidRPr="006265A2" w:rsidRDefault="00172850" w:rsidP="000C32C1">
            <w:pPr>
              <w:spacing w:after="0"/>
            </w:pPr>
            <w:r w:rsidRPr="006265A2">
              <w:t>Method for specifying thermal insulating materials for pipes, tanks, vessels, ductwork and equipment operating within the temperature range -40°C to +700°C</w:t>
            </w:r>
          </w:p>
        </w:tc>
      </w:tr>
      <w:tr w:rsidR="00172850" w:rsidRPr="003D27CF" w14:paraId="067130A2" w14:textId="77777777" w:rsidTr="000C32C1">
        <w:tc>
          <w:tcPr>
            <w:tcW w:w="2405" w:type="dxa"/>
          </w:tcPr>
          <w:p w14:paraId="640A2FF6" w14:textId="77777777" w:rsidR="00172850" w:rsidRPr="0038416A" w:rsidRDefault="00172850" w:rsidP="000C32C1">
            <w:pPr>
              <w:spacing w:after="0"/>
            </w:pPr>
          </w:p>
        </w:tc>
        <w:tc>
          <w:tcPr>
            <w:tcW w:w="1418" w:type="dxa"/>
          </w:tcPr>
          <w:p w14:paraId="75DEDFA2" w14:textId="77777777" w:rsidR="00172850" w:rsidRPr="0038416A" w:rsidRDefault="00172850" w:rsidP="000C32C1">
            <w:pPr>
              <w:spacing w:after="0"/>
            </w:pPr>
            <w:r w:rsidRPr="0038416A">
              <w:t>BS 7074</w:t>
            </w:r>
            <w:r>
              <w:t>-3</w:t>
            </w:r>
          </w:p>
        </w:tc>
        <w:tc>
          <w:tcPr>
            <w:tcW w:w="850" w:type="dxa"/>
          </w:tcPr>
          <w:p w14:paraId="02363FF1" w14:textId="77777777" w:rsidR="00172850" w:rsidRPr="0038416A" w:rsidRDefault="00172850" w:rsidP="000C32C1">
            <w:pPr>
              <w:spacing w:after="0"/>
            </w:pPr>
            <w:r>
              <w:t>1989</w:t>
            </w:r>
          </w:p>
        </w:tc>
        <w:tc>
          <w:tcPr>
            <w:tcW w:w="4501" w:type="dxa"/>
          </w:tcPr>
          <w:p w14:paraId="763FBE37" w14:textId="77777777" w:rsidR="00172850" w:rsidRPr="007210BC" w:rsidRDefault="00172850" w:rsidP="000C32C1">
            <w:pPr>
              <w:spacing w:after="0"/>
            </w:pPr>
            <w:r w:rsidRPr="007210BC">
              <w:t>Application, selection and installation of expansion vessels and ancillary equipment for sealed water systems. Code of practice for chilled and condenser systems</w:t>
            </w:r>
          </w:p>
        </w:tc>
      </w:tr>
      <w:tr w:rsidR="00172850" w:rsidRPr="003D27CF" w14:paraId="727D7F95" w14:textId="77777777" w:rsidTr="000C32C1">
        <w:tc>
          <w:tcPr>
            <w:tcW w:w="2405" w:type="dxa"/>
          </w:tcPr>
          <w:p w14:paraId="3F636994" w14:textId="77777777" w:rsidR="00172850" w:rsidRPr="0038416A" w:rsidRDefault="00172850" w:rsidP="000C32C1">
            <w:pPr>
              <w:spacing w:after="0"/>
            </w:pPr>
          </w:p>
        </w:tc>
        <w:tc>
          <w:tcPr>
            <w:tcW w:w="1418" w:type="dxa"/>
          </w:tcPr>
          <w:p w14:paraId="63D62B7B" w14:textId="77777777" w:rsidR="00172850" w:rsidRPr="0038416A" w:rsidRDefault="00172850" w:rsidP="000C32C1">
            <w:pPr>
              <w:spacing w:after="0"/>
            </w:pPr>
            <w:r w:rsidRPr="006C2A27">
              <w:rPr>
                <w:rFonts w:asciiTheme="majorHAnsi" w:hAnsiTheme="majorHAnsi" w:cstheme="majorHAnsi"/>
              </w:rPr>
              <w:t>BS EN 378</w:t>
            </w:r>
          </w:p>
        </w:tc>
        <w:tc>
          <w:tcPr>
            <w:tcW w:w="850" w:type="dxa"/>
          </w:tcPr>
          <w:p w14:paraId="2A4EE9EC" w14:textId="77777777" w:rsidR="00172850" w:rsidRPr="0038416A" w:rsidRDefault="00172850" w:rsidP="000C32C1">
            <w:pPr>
              <w:spacing w:after="0"/>
            </w:pPr>
            <w:r>
              <w:t>2016</w:t>
            </w:r>
          </w:p>
        </w:tc>
        <w:tc>
          <w:tcPr>
            <w:tcW w:w="4501" w:type="dxa"/>
          </w:tcPr>
          <w:p w14:paraId="3070CD37" w14:textId="77777777" w:rsidR="00172850" w:rsidRPr="007210BC" w:rsidRDefault="00172850" w:rsidP="000C32C1">
            <w:pPr>
              <w:spacing w:after="0"/>
            </w:pPr>
            <w:r w:rsidRPr="007210BC">
              <w:t>Refrigerating systems and heat pumps. Safety and environmental requirements</w:t>
            </w:r>
          </w:p>
        </w:tc>
      </w:tr>
      <w:tr w:rsidR="00172850" w:rsidRPr="003D27CF" w14:paraId="46D139F1" w14:textId="77777777" w:rsidTr="000C32C1">
        <w:tc>
          <w:tcPr>
            <w:tcW w:w="2405" w:type="dxa"/>
          </w:tcPr>
          <w:p w14:paraId="539477B4" w14:textId="77777777" w:rsidR="00172850" w:rsidRPr="0038416A" w:rsidRDefault="00172850" w:rsidP="000C32C1">
            <w:pPr>
              <w:spacing w:after="0"/>
            </w:pPr>
          </w:p>
        </w:tc>
        <w:tc>
          <w:tcPr>
            <w:tcW w:w="1418" w:type="dxa"/>
          </w:tcPr>
          <w:p w14:paraId="01C128E9" w14:textId="77777777" w:rsidR="00172850" w:rsidRPr="0038416A" w:rsidRDefault="00172850" w:rsidP="000C32C1">
            <w:pPr>
              <w:spacing w:after="0"/>
            </w:pPr>
            <w:r w:rsidRPr="00721E27">
              <w:rPr>
                <w:rFonts w:cstheme="minorHAnsi"/>
              </w:rPr>
              <w:t xml:space="preserve">BS </w:t>
            </w:r>
            <w:r>
              <w:rPr>
                <w:rFonts w:cstheme="minorHAnsi"/>
              </w:rPr>
              <w:t xml:space="preserve">EN </w:t>
            </w:r>
            <w:r w:rsidRPr="00721E27">
              <w:rPr>
                <w:rFonts w:cstheme="minorHAnsi"/>
              </w:rPr>
              <w:t>14511</w:t>
            </w:r>
          </w:p>
        </w:tc>
        <w:tc>
          <w:tcPr>
            <w:tcW w:w="850" w:type="dxa"/>
          </w:tcPr>
          <w:p w14:paraId="6A4B1110" w14:textId="77777777" w:rsidR="00172850" w:rsidRPr="0038416A" w:rsidRDefault="00172850" w:rsidP="000C32C1">
            <w:pPr>
              <w:spacing w:after="0"/>
            </w:pPr>
            <w:r>
              <w:t>2013</w:t>
            </w:r>
          </w:p>
        </w:tc>
        <w:tc>
          <w:tcPr>
            <w:tcW w:w="4501" w:type="dxa"/>
          </w:tcPr>
          <w:p w14:paraId="5CDA8946" w14:textId="77777777" w:rsidR="00172850" w:rsidRPr="007210BC" w:rsidRDefault="00172850" w:rsidP="000C32C1">
            <w:pPr>
              <w:spacing w:after="0"/>
            </w:pPr>
            <w:r w:rsidRPr="007210BC">
              <w:t>Air conditioners, liquid chilling packages and heat pumps with electrically driven compressors for space heating and cooling</w:t>
            </w:r>
          </w:p>
        </w:tc>
      </w:tr>
    </w:tbl>
    <w:p w14:paraId="63A8A186" w14:textId="77777777" w:rsidR="0057740E" w:rsidRPr="00626153" w:rsidRDefault="0057740E" w:rsidP="0057740E"/>
    <w:p w14:paraId="57497CC0" w14:textId="77777777" w:rsidR="0057740E" w:rsidRDefault="0057740E" w:rsidP="0057740E">
      <w:pPr>
        <w:pStyle w:val="Heading2"/>
        <w:numPr>
          <w:ilvl w:val="0"/>
          <w:numId w:val="0"/>
        </w:numPr>
        <w:ind w:left="851" w:hanging="851"/>
      </w:pPr>
      <w:r>
        <w:t>SYSTEM DESCRIPTION</w:t>
      </w:r>
    </w:p>
    <w:p w14:paraId="3943C13E" w14:textId="77777777" w:rsidR="0057740E" w:rsidRDefault="0057740E" w:rsidP="0057740E"/>
    <w:p w14:paraId="77594C26" w14:textId="77777777" w:rsidR="0057740E" w:rsidRDefault="0057740E" w:rsidP="0057740E"/>
    <w:p w14:paraId="37CB4BD6" w14:textId="77777777" w:rsidR="0057740E" w:rsidRDefault="0057740E" w:rsidP="0057740E">
      <w:pPr>
        <w:pStyle w:val="Heading2"/>
        <w:numPr>
          <w:ilvl w:val="0"/>
          <w:numId w:val="0"/>
        </w:numPr>
        <w:ind w:left="851" w:hanging="851"/>
      </w:pPr>
      <w:r>
        <w:t>CONTROL REQUIREMENTS</w:t>
      </w:r>
    </w:p>
    <w:p w14:paraId="0D29184D" w14:textId="77777777" w:rsidR="0057740E" w:rsidRDefault="0057740E" w:rsidP="0057740E"/>
    <w:p w14:paraId="7C96075A" w14:textId="77777777" w:rsidR="0057740E" w:rsidRDefault="0057740E" w:rsidP="0057740E"/>
    <w:p w14:paraId="22A50F8B" w14:textId="77777777" w:rsidR="0057740E" w:rsidRDefault="0057740E" w:rsidP="0057740E">
      <w:pPr>
        <w:pStyle w:val="Heading2"/>
        <w:numPr>
          <w:ilvl w:val="0"/>
          <w:numId w:val="0"/>
        </w:numPr>
        <w:ind w:left="851" w:hanging="851"/>
      </w:pPr>
      <w:r>
        <w:t>SYSTEM DRAWINGS / SCHEMATICS</w:t>
      </w:r>
    </w:p>
    <w:p w14:paraId="3152071D" w14:textId="77777777" w:rsidR="0057740E" w:rsidRDefault="0057740E" w:rsidP="0057740E"/>
    <w:p w14:paraId="32E79F2E" w14:textId="77777777" w:rsidR="0057740E" w:rsidRDefault="0057740E" w:rsidP="0057740E"/>
    <w:p w14:paraId="7AD271A9" w14:textId="77777777" w:rsidR="0057740E" w:rsidRDefault="0057740E" w:rsidP="0057740E"/>
    <w:p w14:paraId="765F6B4F" w14:textId="77777777" w:rsidR="0057740E" w:rsidRDefault="0057740E" w:rsidP="0057740E">
      <w:pPr>
        <w:pStyle w:val="Heading2"/>
        <w:numPr>
          <w:ilvl w:val="0"/>
          <w:numId w:val="0"/>
        </w:numPr>
        <w:ind w:left="357" w:hanging="357"/>
      </w:pPr>
      <w:r>
        <w:t>REFERENCE SPECIFICATION CLAUSES</w:t>
      </w:r>
    </w:p>
    <w:p w14:paraId="45A4ACE9" w14:textId="77777777" w:rsidR="005C4FB9" w:rsidRDefault="005C4FB9" w:rsidP="005C4FB9">
      <w:r>
        <w:t>Also see the following Reference Specification SPEC-300 clauses for further details of Workmanship, materials standards, builders work standards, testing/ commissioning, and identification:</w:t>
      </w:r>
    </w:p>
    <w:p w14:paraId="598A402F" w14:textId="77777777" w:rsidR="005C4FB9" w:rsidRDefault="00986F61" w:rsidP="005C4FB9">
      <w:pPr>
        <w:pStyle w:val="ListParagraph"/>
        <w:numPr>
          <w:ilvl w:val="0"/>
          <w:numId w:val="4"/>
        </w:numPr>
      </w:pPr>
      <w:r>
        <w:t>PR_65_52_00_00</w:t>
      </w:r>
      <w:r w:rsidR="005C4FB9">
        <w:t xml:space="preserve"> PIPELINES</w:t>
      </w:r>
    </w:p>
    <w:p w14:paraId="27CD273D" w14:textId="77777777" w:rsidR="005C4FB9" w:rsidRDefault="00986F61" w:rsidP="005C4FB9">
      <w:pPr>
        <w:pStyle w:val="ListParagraph"/>
        <w:numPr>
          <w:ilvl w:val="0"/>
          <w:numId w:val="4"/>
        </w:numPr>
      </w:pPr>
      <w:r>
        <w:t>PR_20_85_00_00</w:t>
      </w:r>
      <w:r w:rsidR="005C4FB9">
        <w:t xml:space="preserve"> PIPELINE ANCILLARIES</w:t>
      </w:r>
    </w:p>
    <w:p w14:paraId="046712AD" w14:textId="77777777" w:rsidR="005C4FB9" w:rsidRDefault="00986F61" w:rsidP="005C4FB9">
      <w:pPr>
        <w:pStyle w:val="ListParagraph"/>
        <w:numPr>
          <w:ilvl w:val="0"/>
          <w:numId w:val="4"/>
        </w:numPr>
      </w:pPr>
      <w:r>
        <w:t>PR_65_53_00_00</w:t>
      </w:r>
      <w:r w:rsidR="005C4FB9">
        <w:t xml:space="preserve"> PUMPS</w:t>
      </w:r>
    </w:p>
    <w:p w14:paraId="01441D37" w14:textId="77777777" w:rsidR="005C4FB9" w:rsidRDefault="00986F61" w:rsidP="005C4FB9">
      <w:pPr>
        <w:pStyle w:val="ListParagraph"/>
        <w:numPr>
          <w:ilvl w:val="0"/>
          <w:numId w:val="4"/>
        </w:numPr>
      </w:pPr>
      <w:r>
        <w:t>PR_60_60_38_00</w:t>
      </w:r>
      <w:r w:rsidR="005C4FB9">
        <w:t xml:space="preserve"> STORAGE CYLINDERS AND CALORIFIERS </w:t>
      </w:r>
    </w:p>
    <w:p w14:paraId="2D217A75" w14:textId="77777777" w:rsidR="005C4FB9" w:rsidRDefault="00986F61" w:rsidP="005C4FB9">
      <w:pPr>
        <w:pStyle w:val="ListParagraph"/>
        <w:numPr>
          <w:ilvl w:val="0"/>
          <w:numId w:val="4"/>
        </w:numPr>
      </w:pPr>
      <w:r>
        <w:t>PR_25_31_48_00</w:t>
      </w:r>
      <w:r w:rsidR="005C4FB9">
        <w:t xml:space="preserve"> THERMAL INSULATION</w:t>
      </w:r>
    </w:p>
    <w:p w14:paraId="7863AC2C" w14:textId="77777777" w:rsidR="005C4FB9" w:rsidRDefault="00986F61" w:rsidP="005C4FB9">
      <w:pPr>
        <w:pStyle w:val="ListParagraph"/>
        <w:numPr>
          <w:ilvl w:val="0"/>
          <w:numId w:val="4"/>
        </w:numPr>
      </w:pPr>
      <w:r>
        <w:t xml:space="preserve">AC_60_00_00_00 </w:t>
      </w:r>
      <w:r w:rsidR="005C4FB9">
        <w:t xml:space="preserve"> TESTING AND COMMISSIONING</w:t>
      </w:r>
    </w:p>
    <w:p w14:paraId="22D11F3E" w14:textId="77777777" w:rsidR="005C4FB9" w:rsidRDefault="00986F61" w:rsidP="005C4FB9">
      <w:pPr>
        <w:pStyle w:val="ListParagraph"/>
        <w:numPr>
          <w:ilvl w:val="0"/>
          <w:numId w:val="4"/>
        </w:numPr>
      </w:pPr>
      <w:r>
        <w:t>PR_80_77_94_00</w:t>
      </w:r>
      <w:r w:rsidR="005C4FB9">
        <w:t xml:space="preserve"> VIBRATION ISOLATION MOUNTINGS</w:t>
      </w:r>
    </w:p>
    <w:p w14:paraId="4BA84425" w14:textId="77777777" w:rsidR="005C4FB9" w:rsidRDefault="00986F61" w:rsidP="005C4FB9">
      <w:pPr>
        <w:pStyle w:val="ListParagraph"/>
        <w:numPr>
          <w:ilvl w:val="0"/>
          <w:numId w:val="4"/>
        </w:numPr>
      </w:pPr>
      <w:r>
        <w:t>PR_40_10_57_26</w:t>
      </w:r>
      <w:r w:rsidR="005C4FB9">
        <w:t xml:space="preserve"> IDENTIFICATION - MECHANICAL</w:t>
      </w:r>
    </w:p>
    <w:p w14:paraId="114B293E" w14:textId="77777777" w:rsidR="005C4FB9" w:rsidRDefault="003D44FA" w:rsidP="005C4FB9">
      <w:pPr>
        <w:pStyle w:val="ListParagraph"/>
        <w:numPr>
          <w:ilvl w:val="0"/>
          <w:numId w:val="4"/>
        </w:numPr>
      </w:pPr>
      <w:r>
        <w:t>PR_20_29_00_00</w:t>
      </w:r>
      <w:r w:rsidR="005C4FB9">
        <w:t xml:space="preserve"> FIXING TO BUILDING FABRIC</w:t>
      </w:r>
    </w:p>
    <w:p w14:paraId="0B79F549" w14:textId="77777777" w:rsidR="005C4FB9" w:rsidRDefault="003D44FA" w:rsidP="005C4FB9">
      <w:pPr>
        <w:pStyle w:val="ListParagraph"/>
        <w:numPr>
          <w:ilvl w:val="0"/>
          <w:numId w:val="4"/>
        </w:numPr>
      </w:pPr>
      <w:r>
        <w:t>PR_35_31_68_72</w:t>
      </w:r>
      <w:r w:rsidR="005C4FB9">
        <w:t xml:space="preserve"> PAINTING AND ANTI-CORROSION TREATMENTS</w:t>
      </w:r>
    </w:p>
    <w:p w14:paraId="60C3A91D" w14:textId="77777777" w:rsidR="0057740E" w:rsidRDefault="0057740E" w:rsidP="0057740E">
      <w:pPr>
        <w:pStyle w:val="Heading1"/>
        <w:numPr>
          <w:ilvl w:val="0"/>
          <w:numId w:val="0"/>
        </w:numPr>
      </w:pPr>
      <w:r>
        <w:br w:type="page"/>
      </w:r>
    </w:p>
    <w:p w14:paraId="4D3BB532" w14:textId="77777777" w:rsidR="00E51C8E" w:rsidRDefault="00E51C8E" w:rsidP="00E51C8E">
      <w:pPr>
        <w:pStyle w:val="Heading1"/>
        <w:numPr>
          <w:ilvl w:val="0"/>
          <w:numId w:val="0"/>
        </w:numPr>
        <w:ind w:left="851" w:hanging="851"/>
      </w:pPr>
      <w:bookmarkStart w:id="122" w:name="_Toc15913783"/>
      <w:r w:rsidRPr="00E51C8E">
        <w:rPr>
          <w:noProof/>
          <w:color w:val="0070C0"/>
          <w:lang w:eastAsia="en-GB"/>
        </w:rPr>
        <mc:AlternateContent>
          <mc:Choice Requires="wps">
            <w:drawing>
              <wp:anchor distT="0" distB="36195" distL="114300" distR="114300" simplePos="0" relativeHeight="251851776" behindDoc="0" locked="1" layoutInCell="1" allowOverlap="1" wp14:anchorId="3B2DAB60" wp14:editId="62144589">
                <wp:simplePos x="0" y="0"/>
                <wp:positionH relativeFrom="column">
                  <wp:posOffset>3175</wp:posOffset>
                </wp:positionH>
                <wp:positionV relativeFrom="paragraph">
                  <wp:posOffset>215900</wp:posOffset>
                </wp:positionV>
                <wp:extent cx="2070000" cy="0"/>
                <wp:effectExtent l="0" t="19050" r="6985" b="19050"/>
                <wp:wrapNone/>
                <wp:docPr id="70" name="Straight Connector 70"/>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76793A" id="Straight Connector 70" o:spid="_x0000_s1026" style="position:absolute;z-index:251851776;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CRf&#10;B6zeAQAAKAQAAA4AAAAAAAAAAAAAAAAALgIAAGRycy9lMm9Eb2MueG1sUEsBAi0AFAAGAAgAAAAh&#10;AAMpz1vZAAAABgEAAA8AAAAAAAAAAAAAAAAAOAQAAGRycy9kb3ducmV2LnhtbFBLBQYAAAAABAAE&#10;APMAAAA+BQAAAAA=&#10;" strokecolor="black [3213]" strokeweight="3pt">
                <w10:anchorlock/>
              </v:line>
            </w:pict>
          </mc:Fallback>
        </mc:AlternateContent>
      </w:r>
      <w:r w:rsidRPr="00E51C8E">
        <w:rPr>
          <w:color w:val="0070C0"/>
        </w:rPr>
        <w:t>Pr_60_60_08_81</w:t>
      </w:r>
      <w:r w:rsidRPr="00E51C8E">
        <w:tab/>
      </w:r>
      <w:r>
        <w:t>Solid Fuel Boilers - Biomass</w:t>
      </w:r>
      <w:bookmarkEnd w:id="122"/>
    </w:p>
    <w:p w14:paraId="06A31C14" w14:textId="77777777" w:rsidR="00E51C8E" w:rsidRDefault="00E51C8E" w:rsidP="00E51C8E">
      <w:pPr>
        <w:pStyle w:val="Heading2"/>
        <w:numPr>
          <w:ilvl w:val="0"/>
          <w:numId w:val="0"/>
        </w:numPr>
        <w:ind w:left="851" w:hanging="851"/>
      </w:pPr>
      <w:r>
        <w:t>PERFORMANCE OBJECTIVES</w:t>
      </w:r>
    </w:p>
    <w:p w14:paraId="3A78E7BC" w14:textId="77777777" w:rsidR="00E51C8E" w:rsidRDefault="00E51C8E" w:rsidP="00E51C8E"/>
    <w:p w14:paraId="4B5EE12D" w14:textId="77777777" w:rsidR="00E51C8E" w:rsidRDefault="00E51C8E" w:rsidP="00E51C8E"/>
    <w:p w14:paraId="11F158F0" w14:textId="77777777" w:rsidR="00E51C8E" w:rsidRDefault="00E51C8E" w:rsidP="00E51C8E">
      <w:pPr>
        <w:pStyle w:val="Heading2"/>
        <w:numPr>
          <w:ilvl w:val="0"/>
          <w:numId w:val="0"/>
        </w:numPr>
        <w:ind w:left="851" w:hanging="851"/>
      </w:pPr>
      <w:r>
        <w:t>DESIGN PARAMETERS</w:t>
      </w:r>
    </w:p>
    <w:p w14:paraId="72ED9DA4" w14:textId="77777777" w:rsidR="00172850" w:rsidRDefault="00172850" w:rsidP="00172850">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172850" w:rsidRPr="003D27CF" w14:paraId="4EECFC69" w14:textId="77777777" w:rsidTr="000C32C1">
        <w:trPr>
          <w:cnfStyle w:val="100000000000" w:firstRow="1" w:lastRow="0" w:firstColumn="0" w:lastColumn="0" w:oddVBand="0" w:evenVBand="0" w:oddHBand="0" w:evenHBand="0" w:firstRowFirstColumn="0" w:firstRowLastColumn="0" w:lastRowFirstColumn="0" w:lastRowLastColumn="0"/>
        </w:trPr>
        <w:tc>
          <w:tcPr>
            <w:tcW w:w="2405" w:type="dxa"/>
          </w:tcPr>
          <w:p w14:paraId="20C58E19" w14:textId="77777777" w:rsidR="00172850" w:rsidRPr="00050951" w:rsidRDefault="00172850" w:rsidP="000C32C1">
            <w:pPr>
              <w:rPr>
                <w:b w:val="0"/>
              </w:rPr>
            </w:pPr>
            <w:r w:rsidRPr="00050951">
              <w:rPr>
                <w:b w:val="0"/>
              </w:rPr>
              <w:t xml:space="preserve">Statutory Acts </w:t>
            </w:r>
          </w:p>
        </w:tc>
        <w:tc>
          <w:tcPr>
            <w:tcW w:w="6769" w:type="dxa"/>
            <w:gridSpan w:val="3"/>
          </w:tcPr>
          <w:p w14:paraId="55E90FC0" w14:textId="77777777" w:rsidR="00172850" w:rsidRDefault="00172850" w:rsidP="000C32C1">
            <w:pPr>
              <w:rPr>
                <w:b w:val="0"/>
              </w:rPr>
            </w:pPr>
            <w:r w:rsidRPr="00050951">
              <w:rPr>
                <w:b w:val="0"/>
              </w:rPr>
              <w:t>The Building Regula</w:t>
            </w:r>
            <w:r w:rsidR="00814103">
              <w:rPr>
                <w:b w:val="0"/>
              </w:rPr>
              <w:t>tions</w:t>
            </w:r>
          </w:p>
          <w:p w14:paraId="690E1B34" w14:textId="77777777" w:rsidR="00172850" w:rsidRPr="00050951" w:rsidRDefault="00172850" w:rsidP="000C32C1">
            <w:pPr>
              <w:rPr>
                <w:b w:val="0"/>
              </w:rPr>
            </w:pPr>
            <w:r w:rsidRPr="00050951">
              <w:rPr>
                <w:b w:val="0"/>
              </w:rPr>
              <w:t>Pressure Equipment Directive (PED) 97/23/EC, implemented in the UK through the Pressure Equipment Regulations 1999</w:t>
            </w:r>
          </w:p>
          <w:p w14:paraId="5D368DA7" w14:textId="77777777" w:rsidR="00172850" w:rsidRPr="00050951" w:rsidRDefault="00172850" w:rsidP="000C32C1">
            <w:pPr>
              <w:rPr>
                <w:b w:val="0"/>
              </w:rPr>
            </w:pPr>
            <w:r w:rsidRPr="00050951">
              <w:rPr>
                <w:b w:val="0"/>
              </w:rPr>
              <w:t>Environmental Protection Act 1990, Environmental Protection Regulations 1991, Clean Air Act 1993</w:t>
            </w:r>
          </w:p>
          <w:p w14:paraId="10E531DD" w14:textId="77777777" w:rsidR="00172850" w:rsidRPr="00050951" w:rsidRDefault="00172850" w:rsidP="000C32C1">
            <w:pPr>
              <w:rPr>
                <w:b w:val="0"/>
              </w:rPr>
            </w:pPr>
            <w:r w:rsidRPr="00050951">
              <w:rPr>
                <w:b w:val="0"/>
              </w:rPr>
              <w:t>Clean Air Act Memorandum</w:t>
            </w:r>
          </w:p>
          <w:p w14:paraId="43B697DE" w14:textId="77777777" w:rsidR="00172850" w:rsidRPr="00050951" w:rsidRDefault="00172850" w:rsidP="000C32C1">
            <w:pPr>
              <w:rPr>
                <w:b w:val="0"/>
              </w:rPr>
            </w:pPr>
            <w:r w:rsidRPr="00050951">
              <w:rPr>
                <w:b w:val="0"/>
              </w:rPr>
              <w:t>The Gas Safety (Installation and Use) Regulations 1998</w:t>
            </w:r>
          </w:p>
        </w:tc>
      </w:tr>
      <w:tr w:rsidR="00172850" w:rsidRPr="003D27CF" w14:paraId="00BE7868" w14:textId="77777777" w:rsidTr="000C32C1">
        <w:tc>
          <w:tcPr>
            <w:tcW w:w="2405" w:type="dxa"/>
          </w:tcPr>
          <w:p w14:paraId="749C1D09" w14:textId="77777777" w:rsidR="00172850" w:rsidRPr="003D27CF" w:rsidRDefault="00172850" w:rsidP="000C32C1">
            <w:pPr>
              <w:spacing w:before="0" w:beforeAutospacing="0" w:after="240" w:afterAutospacing="0" w:line="240" w:lineRule="atLeast"/>
            </w:pPr>
            <w:r w:rsidRPr="003D27CF">
              <w:t xml:space="preserve">Building Control / Local Authority requirements </w:t>
            </w:r>
          </w:p>
        </w:tc>
        <w:tc>
          <w:tcPr>
            <w:tcW w:w="6769" w:type="dxa"/>
            <w:gridSpan w:val="3"/>
          </w:tcPr>
          <w:p w14:paraId="2412DAC2" w14:textId="77777777" w:rsidR="00172850" w:rsidRPr="0038416A" w:rsidRDefault="00172850" w:rsidP="000C32C1">
            <w:pPr>
              <w:spacing w:before="0" w:beforeAutospacing="0" w:after="240" w:afterAutospacing="0" w:line="240" w:lineRule="atLeast"/>
            </w:pPr>
            <w:commentRangeStart w:id="123"/>
            <w:r w:rsidRPr="0038416A">
              <w:t xml:space="preserve">The Building Regulations Approved Documents </w:t>
            </w:r>
            <w:r>
              <w:t>(latest version)</w:t>
            </w:r>
          </w:p>
          <w:p w14:paraId="025EFAF4" w14:textId="77777777" w:rsidR="00172850" w:rsidRDefault="00172850" w:rsidP="000C32C1">
            <w:pPr>
              <w:numPr>
                <w:ilvl w:val="0"/>
                <w:numId w:val="7"/>
              </w:numPr>
              <w:spacing w:before="0" w:beforeAutospacing="0" w:after="240" w:afterAutospacing="0" w:line="240" w:lineRule="atLeast"/>
              <w:contextualSpacing/>
            </w:pPr>
            <w:r>
              <w:t xml:space="preserve">Part L1a </w:t>
            </w:r>
            <w:r w:rsidRPr="0038416A">
              <w:t>Conservation of fuel and power in new dwellings</w:t>
            </w:r>
          </w:p>
          <w:p w14:paraId="10CE1825" w14:textId="77777777" w:rsidR="00172850" w:rsidRDefault="00172850" w:rsidP="000C32C1">
            <w:pPr>
              <w:numPr>
                <w:ilvl w:val="0"/>
                <w:numId w:val="7"/>
              </w:numPr>
              <w:spacing w:before="0" w:beforeAutospacing="0" w:after="240" w:afterAutospacing="0" w:line="240" w:lineRule="atLeast"/>
              <w:contextualSpacing/>
            </w:pPr>
            <w:r>
              <w:t xml:space="preserve">Part L1b </w:t>
            </w:r>
            <w:r w:rsidRPr="0038416A">
              <w:t xml:space="preserve">Conservation of fuel and power in </w:t>
            </w:r>
            <w:r>
              <w:t>existing</w:t>
            </w:r>
            <w:r w:rsidRPr="0038416A">
              <w:t xml:space="preserve"> dwellings</w:t>
            </w:r>
          </w:p>
          <w:p w14:paraId="4D80EB15" w14:textId="77777777" w:rsidR="00172850" w:rsidRDefault="00172850" w:rsidP="000C32C1">
            <w:pPr>
              <w:numPr>
                <w:ilvl w:val="0"/>
                <w:numId w:val="7"/>
              </w:numPr>
              <w:spacing w:before="0" w:beforeAutospacing="0" w:after="240" w:afterAutospacing="0" w:line="240" w:lineRule="atLeast"/>
              <w:contextualSpacing/>
            </w:pPr>
            <w:r>
              <w:t xml:space="preserve">Part L2a </w:t>
            </w:r>
            <w:r w:rsidRPr="0038416A">
              <w:t xml:space="preserve">Conservation of fuel and power in new </w:t>
            </w:r>
            <w:r>
              <w:t xml:space="preserve">buildings other than </w:t>
            </w:r>
            <w:r w:rsidRPr="0038416A">
              <w:t>dwellings</w:t>
            </w:r>
          </w:p>
          <w:p w14:paraId="65C7527A" w14:textId="77777777" w:rsidR="00172850" w:rsidRPr="0038416A" w:rsidRDefault="00172850" w:rsidP="000C32C1">
            <w:pPr>
              <w:numPr>
                <w:ilvl w:val="0"/>
                <w:numId w:val="7"/>
              </w:numPr>
              <w:spacing w:before="0" w:beforeAutospacing="0" w:after="240" w:afterAutospacing="0" w:line="240" w:lineRule="atLeast"/>
              <w:contextualSpacing/>
            </w:pPr>
            <w:r>
              <w:t xml:space="preserve">Part L2b </w:t>
            </w:r>
            <w:r w:rsidRPr="0038416A">
              <w:t xml:space="preserve">Conservation of fuel and power in </w:t>
            </w:r>
            <w:r>
              <w:t>existing</w:t>
            </w:r>
            <w:r w:rsidRPr="0038416A">
              <w:t xml:space="preserve"> </w:t>
            </w:r>
            <w:r>
              <w:t xml:space="preserve">buildings other than </w:t>
            </w:r>
            <w:r w:rsidRPr="0038416A">
              <w:t>dwellings</w:t>
            </w:r>
          </w:p>
          <w:p w14:paraId="2AB407F6" w14:textId="77777777" w:rsidR="00172850" w:rsidRDefault="00172850" w:rsidP="000C32C1">
            <w:pPr>
              <w:numPr>
                <w:ilvl w:val="0"/>
                <w:numId w:val="7"/>
              </w:numPr>
              <w:spacing w:before="0" w:beforeAutospacing="0" w:after="240" w:afterAutospacing="0" w:line="240" w:lineRule="atLeast"/>
              <w:contextualSpacing/>
            </w:pPr>
            <w:r w:rsidRPr="0038416A">
              <w:t>Part J Combustion Appliances &amp; Fuel Storage Systems</w:t>
            </w:r>
          </w:p>
          <w:p w14:paraId="57A22296" w14:textId="77777777" w:rsidR="00172850" w:rsidRPr="0038416A" w:rsidRDefault="00172850" w:rsidP="000C32C1">
            <w:pPr>
              <w:numPr>
                <w:ilvl w:val="0"/>
                <w:numId w:val="7"/>
              </w:numPr>
              <w:spacing w:before="0" w:beforeAutospacing="0" w:after="240" w:afterAutospacing="0" w:line="240" w:lineRule="atLeast"/>
              <w:contextualSpacing/>
            </w:pPr>
            <w:r>
              <w:t>Domestic Building Services Compliance Guide</w:t>
            </w:r>
          </w:p>
          <w:p w14:paraId="0215B381" w14:textId="77777777" w:rsidR="00172850" w:rsidRDefault="00172850" w:rsidP="000C32C1">
            <w:pPr>
              <w:numPr>
                <w:ilvl w:val="0"/>
                <w:numId w:val="7"/>
              </w:numPr>
              <w:spacing w:before="0" w:beforeAutospacing="0" w:after="240" w:afterAutospacing="0" w:line="240" w:lineRule="atLeast"/>
              <w:contextualSpacing/>
            </w:pPr>
            <w:r w:rsidRPr="0038416A">
              <w:t>Non-Domestic Building Services Compliance Guide</w:t>
            </w:r>
            <w:commentRangeEnd w:id="123"/>
            <w:r>
              <w:rPr>
                <w:rStyle w:val="CommentReference"/>
              </w:rPr>
              <w:commentReference w:id="123"/>
            </w:r>
          </w:p>
          <w:p w14:paraId="15941BA1" w14:textId="77777777" w:rsidR="00172850" w:rsidRDefault="00172850" w:rsidP="000C32C1">
            <w:pPr>
              <w:spacing w:before="0" w:beforeAutospacing="0" w:after="240" w:afterAutospacing="0" w:line="240" w:lineRule="atLeast"/>
              <w:contextualSpacing/>
            </w:pPr>
          </w:p>
          <w:p w14:paraId="6DF4B911" w14:textId="77777777" w:rsidR="00172850" w:rsidRDefault="00172850" w:rsidP="000C32C1">
            <w:pPr>
              <w:spacing w:before="0" w:beforeAutospacing="0" w:after="240" w:afterAutospacing="0" w:line="240" w:lineRule="atLeast"/>
            </w:pPr>
            <w:r>
              <w:t>The Scottish Building Standards</w:t>
            </w:r>
          </w:p>
          <w:p w14:paraId="606CC041" w14:textId="77777777" w:rsidR="00172850" w:rsidRDefault="00172850" w:rsidP="000C32C1">
            <w:pPr>
              <w:pStyle w:val="ListParagraph"/>
              <w:numPr>
                <w:ilvl w:val="0"/>
                <w:numId w:val="7"/>
              </w:numPr>
            </w:pPr>
            <w:r>
              <w:t>Section 2 (Fire)</w:t>
            </w:r>
          </w:p>
          <w:p w14:paraId="471859DA" w14:textId="77777777" w:rsidR="00172850" w:rsidRDefault="00172850" w:rsidP="000C32C1">
            <w:pPr>
              <w:pStyle w:val="ListParagraph"/>
              <w:numPr>
                <w:ilvl w:val="0"/>
                <w:numId w:val="7"/>
              </w:numPr>
            </w:pPr>
            <w:r>
              <w:t>Section 3 (Environment)</w:t>
            </w:r>
          </w:p>
          <w:p w14:paraId="0C3BCAAD" w14:textId="77777777" w:rsidR="00172850" w:rsidRDefault="00172850" w:rsidP="000C32C1">
            <w:pPr>
              <w:numPr>
                <w:ilvl w:val="0"/>
                <w:numId w:val="7"/>
              </w:numPr>
              <w:spacing w:before="0" w:beforeAutospacing="0" w:after="240" w:afterAutospacing="0" w:line="240" w:lineRule="atLeast"/>
              <w:contextualSpacing/>
            </w:pPr>
            <w:r>
              <w:t>Section 4 (Safety)</w:t>
            </w:r>
            <w:commentRangeStart w:id="124"/>
            <w:commentRangeEnd w:id="124"/>
            <w:r w:rsidRPr="003D0CF8">
              <w:commentReference w:id="124"/>
            </w:r>
          </w:p>
          <w:p w14:paraId="6CDB1773" w14:textId="77777777" w:rsidR="00172850" w:rsidRDefault="00172850" w:rsidP="000C32C1">
            <w:pPr>
              <w:numPr>
                <w:ilvl w:val="0"/>
                <w:numId w:val="7"/>
              </w:numPr>
              <w:spacing w:before="0" w:beforeAutospacing="0" w:after="240" w:afterAutospacing="0" w:line="240" w:lineRule="atLeast"/>
              <w:contextualSpacing/>
            </w:pPr>
            <w:r w:rsidRPr="00187245">
              <w:t>Section 6 (Energy)</w:t>
            </w:r>
          </w:p>
          <w:p w14:paraId="2C1F975B" w14:textId="77777777" w:rsidR="00172850" w:rsidRDefault="00172850" w:rsidP="000C32C1">
            <w:pPr>
              <w:spacing w:before="0" w:beforeAutospacing="0" w:after="240" w:afterAutospacing="0" w:line="240" w:lineRule="atLeast"/>
              <w:contextualSpacing/>
            </w:pPr>
          </w:p>
          <w:p w14:paraId="52FE4C35" w14:textId="77777777" w:rsidR="00172850" w:rsidRPr="0038416A" w:rsidRDefault="00172850" w:rsidP="000C32C1">
            <w:pPr>
              <w:spacing w:before="0" w:beforeAutospacing="0" w:after="240" w:afterAutospacing="0" w:line="240" w:lineRule="atLeast"/>
              <w:contextualSpacing/>
            </w:pPr>
            <w:r>
              <w:t>Local Authority air quality requirements/guidance</w:t>
            </w:r>
          </w:p>
        </w:tc>
      </w:tr>
      <w:tr w:rsidR="00172850" w:rsidRPr="003D27CF" w14:paraId="3F4FECB3" w14:textId="77777777" w:rsidTr="000C32C1">
        <w:tc>
          <w:tcPr>
            <w:tcW w:w="2405" w:type="dxa"/>
          </w:tcPr>
          <w:p w14:paraId="261DD785" w14:textId="77777777" w:rsidR="00172850" w:rsidRPr="003D27CF" w:rsidRDefault="00172850" w:rsidP="000C32C1">
            <w:pPr>
              <w:spacing w:before="0" w:beforeAutospacing="0" w:after="240" w:afterAutospacing="0" w:line="240" w:lineRule="atLeast"/>
            </w:pPr>
            <w:r w:rsidRPr="003D27CF">
              <w:t xml:space="preserve">Industry standards </w:t>
            </w:r>
          </w:p>
        </w:tc>
        <w:tc>
          <w:tcPr>
            <w:tcW w:w="6769" w:type="dxa"/>
            <w:gridSpan w:val="3"/>
          </w:tcPr>
          <w:p w14:paraId="61E1C376" w14:textId="77777777" w:rsidR="00172850" w:rsidRPr="0038416A" w:rsidRDefault="00172850" w:rsidP="000C32C1">
            <w:pPr>
              <w:spacing w:before="0" w:beforeAutospacing="0" w:after="240" w:afterAutospacing="0" w:line="240" w:lineRule="atLeast"/>
            </w:pPr>
            <w:r w:rsidRPr="0038416A">
              <w:t>Chartered Institute of Building Services Engineers (CIBSE)</w:t>
            </w:r>
          </w:p>
          <w:p w14:paraId="2D146969" w14:textId="77777777" w:rsidR="00172850" w:rsidRPr="0038416A" w:rsidRDefault="00172850" w:rsidP="000C32C1">
            <w:pPr>
              <w:numPr>
                <w:ilvl w:val="0"/>
                <w:numId w:val="17"/>
              </w:numPr>
              <w:spacing w:before="0" w:beforeAutospacing="0" w:after="240" w:afterAutospacing="0" w:line="240" w:lineRule="atLeast"/>
              <w:contextualSpacing/>
            </w:pPr>
            <w:r>
              <w:t>Commissioning Code B</w:t>
            </w:r>
            <w:r w:rsidRPr="0038416A">
              <w:t> 20</w:t>
            </w:r>
            <w:r>
              <w:t>02</w:t>
            </w:r>
          </w:p>
          <w:p w14:paraId="031CB3B8" w14:textId="77777777" w:rsidR="00172850" w:rsidRPr="0038416A" w:rsidRDefault="00172850" w:rsidP="000C32C1">
            <w:pPr>
              <w:numPr>
                <w:ilvl w:val="0"/>
                <w:numId w:val="17"/>
              </w:numPr>
              <w:spacing w:before="0" w:beforeAutospacing="0" w:after="240" w:afterAutospacing="0" w:line="240" w:lineRule="atLeast"/>
              <w:contextualSpacing/>
            </w:pPr>
            <w:r w:rsidRPr="0038416A">
              <w:t>CIBSE B guide</w:t>
            </w:r>
          </w:p>
          <w:p w14:paraId="7F2753C3" w14:textId="77777777" w:rsidR="00172850" w:rsidRPr="0038416A" w:rsidRDefault="00172850" w:rsidP="000C32C1">
            <w:pPr>
              <w:numPr>
                <w:ilvl w:val="0"/>
                <w:numId w:val="17"/>
              </w:numPr>
              <w:spacing w:before="0" w:beforeAutospacing="0" w:after="240" w:afterAutospacing="0" w:line="240" w:lineRule="atLeast"/>
              <w:contextualSpacing/>
            </w:pPr>
            <w:r w:rsidRPr="0038416A">
              <w:t>AM14 Non-Domestic Hot Water Heating Systems</w:t>
            </w:r>
          </w:p>
          <w:p w14:paraId="22C54958" w14:textId="77777777" w:rsidR="00172850" w:rsidRPr="0038416A" w:rsidRDefault="00172850" w:rsidP="000C32C1">
            <w:pPr>
              <w:numPr>
                <w:ilvl w:val="0"/>
                <w:numId w:val="17"/>
              </w:numPr>
              <w:spacing w:before="0" w:beforeAutospacing="0" w:after="240" w:afterAutospacing="0" w:line="240" w:lineRule="atLeast"/>
              <w:contextualSpacing/>
            </w:pPr>
            <w:r w:rsidRPr="0038416A">
              <w:t xml:space="preserve">KS07 Variable Flow Pipework Systems </w:t>
            </w:r>
          </w:p>
          <w:p w14:paraId="059B75EF" w14:textId="77777777" w:rsidR="00172850" w:rsidRDefault="00172850" w:rsidP="000C32C1">
            <w:pPr>
              <w:numPr>
                <w:ilvl w:val="0"/>
                <w:numId w:val="17"/>
              </w:numPr>
              <w:spacing w:before="0" w:beforeAutospacing="0" w:after="240" w:afterAutospacing="0" w:line="240" w:lineRule="atLeast"/>
              <w:contextualSpacing/>
            </w:pPr>
            <w:r>
              <w:t xml:space="preserve">KS09 </w:t>
            </w:r>
            <w:r w:rsidRPr="0038416A">
              <w:t>Commissioning Variable Flow Pipework Systems</w:t>
            </w:r>
          </w:p>
          <w:p w14:paraId="380817CF" w14:textId="77777777" w:rsidR="00172850" w:rsidRPr="0038416A" w:rsidRDefault="00172850" w:rsidP="000C32C1">
            <w:pPr>
              <w:numPr>
                <w:ilvl w:val="0"/>
                <w:numId w:val="17"/>
              </w:numPr>
              <w:spacing w:before="0" w:beforeAutospacing="0" w:after="240" w:afterAutospacing="0" w:line="240" w:lineRule="atLeast"/>
              <w:contextualSpacing/>
            </w:pPr>
            <w:r>
              <w:t>KS15 Biomass Heating</w:t>
            </w:r>
          </w:p>
          <w:p w14:paraId="29862CB4" w14:textId="77777777" w:rsidR="00172850" w:rsidRPr="0038416A" w:rsidRDefault="00172850" w:rsidP="000C32C1">
            <w:pPr>
              <w:spacing w:before="0" w:beforeAutospacing="0" w:after="240" w:afterAutospacing="0" w:line="240" w:lineRule="atLeast"/>
              <w:contextualSpacing/>
            </w:pPr>
          </w:p>
          <w:p w14:paraId="1B6DBA54" w14:textId="77777777" w:rsidR="00172850" w:rsidRPr="0038416A" w:rsidRDefault="00172850" w:rsidP="000C32C1">
            <w:pPr>
              <w:spacing w:before="0" w:beforeAutospacing="0" w:after="240" w:afterAutospacing="0" w:line="240" w:lineRule="atLeast"/>
            </w:pPr>
            <w:r w:rsidRPr="0038416A">
              <w:t>Building Services Research and Information Association (BSRIA)</w:t>
            </w:r>
          </w:p>
          <w:p w14:paraId="5B91E030" w14:textId="77777777" w:rsidR="00172850" w:rsidRPr="0038416A" w:rsidRDefault="00172850" w:rsidP="000C32C1">
            <w:pPr>
              <w:numPr>
                <w:ilvl w:val="0"/>
                <w:numId w:val="10"/>
              </w:numPr>
              <w:spacing w:before="0" w:beforeAutospacing="0" w:after="240" w:afterAutospacing="0" w:line="240" w:lineRule="atLeast"/>
              <w:contextualSpacing/>
            </w:pPr>
            <w:r w:rsidRPr="0038416A">
              <w:t>Energy Efficient Pumping Systems (BG12/2011)</w:t>
            </w:r>
          </w:p>
          <w:p w14:paraId="065269B5" w14:textId="77777777" w:rsidR="00172850" w:rsidRPr="0038416A" w:rsidRDefault="00172850" w:rsidP="000C32C1">
            <w:pPr>
              <w:numPr>
                <w:ilvl w:val="0"/>
                <w:numId w:val="10"/>
              </w:numPr>
              <w:spacing w:before="0" w:beforeAutospacing="0" w:after="240" w:afterAutospacing="0" w:line="240" w:lineRule="atLeast"/>
              <w:contextualSpacing/>
            </w:pPr>
            <w:r w:rsidRPr="0038416A">
              <w:t>Commissioning Water Systems (BG 2/2010)</w:t>
            </w:r>
          </w:p>
          <w:p w14:paraId="22ADF72F" w14:textId="77777777" w:rsidR="00172850" w:rsidRPr="0038416A" w:rsidRDefault="00172850" w:rsidP="000C32C1">
            <w:pPr>
              <w:numPr>
                <w:ilvl w:val="0"/>
                <w:numId w:val="10"/>
              </w:numPr>
              <w:spacing w:before="0" w:beforeAutospacing="0" w:after="240" w:afterAutospacing="0" w:line="240" w:lineRule="atLeast"/>
              <w:contextualSpacing/>
            </w:pPr>
            <w:r w:rsidRPr="0038416A">
              <w:t>Pre-Commission Cleaning of Pipework Systems (BG 29/2012)</w:t>
            </w:r>
          </w:p>
          <w:p w14:paraId="06F082EB" w14:textId="77777777" w:rsidR="00172850" w:rsidRPr="0038416A" w:rsidRDefault="00172850" w:rsidP="000C32C1">
            <w:pPr>
              <w:numPr>
                <w:ilvl w:val="0"/>
                <w:numId w:val="10"/>
              </w:numPr>
              <w:spacing w:before="0" w:beforeAutospacing="0" w:after="240" w:afterAutospacing="0" w:line="240" w:lineRule="atLeast"/>
              <w:contextualSpacing/>
            </w:pPr>
            <w:r w:rsidRPr="0038416A">
              <w:t>Water Treatment for Closed Heating and Cooling Systems (BG50/2013).</w:t>
            </w:r>
          </w:p>
          <w:p w14:paraId="53DB37BA" w14:textId="77777777" w:rsidR="00172850" w:rsidRPr="0038416A" w:rsidRDefault="00172850" w:rsidP="000C32C1">
            <w:pPr>
              <w:numPr>
                <w:ilvl w:val="0"/>
                <w:numId w:val="10"/>
              </w:numPr>
              <w:spacing w:before="0" w:beforeAutospacing="0" w:after="240" w:afterAutospacing="0" w:line="240" w:lineRule="atLeast"/>
              <w:contextualSpacing/>
            </w:pPr>
            <w:r w:rsidRPr="0038416A">
              <w:t xml:space="preserve">Variable Flow Water Systems ‐ Design, installation and commissioning guidance  </w:t>
            </w:r>
            <w:r>
              <w:t>(</w:t>
            </w:r>
            <w:r w:rsidRPr="0038416A">
              <w:t>AG16/2002</w:t>
            </w:r>
            <w:r>
              <w:t>)</w:t>
            </w:r>
          </w:p>
          <w:p w14:paraId="1BF5C9EB" w14:textId="77777777" w:rsidR="00172850" w:rsidRPr="0038416A" w:rsidRDefault="00172850" w:rsidP="000C32C1">
            <w:pPr>
              <w:numPr>
                <w:ilvl w:val="0"/>
                <w:numId w:val="10"/>
              </w:numPr>
              <w:spacing w:before="0" w:beforeAutospacing="0" w:after="240" w:afterAutospacing="0" w:line="240" w:lineRule="atLeast"/>
              <w:contextualSpacing/>
            </w:pPr>
            <w:r w:rsidRPr="0038416A">
              <w:t>Selection of Control Valves in Variable Flow Systems (BG 51/2014)</w:t>
            </w:r>
          </w:p>
        </w:tc>
      </w:tr>
      <w:tr w:rsidR="00172850" w:rsidRPr="003D27CF" w14:paraId="5A7DCCB8" w14:textId="77777777" w:rsidTr="000C32C1">
        <w:tc>
          <w:tcPr>
            <w:tcW w:w="2405" w:type="dxa"/>
          </w:tcPr>
          <w:p w14:paraId="78386EEF" w14:textId="77777777" w:rsidR="00172850" w:rsidRPr="0038416A" w:rsidRDefault="00172850" w:rsidP="000C32C1">
            <w:r w:rsidRPr="0038416A">
              <w:t xml:space="preserve">British Standards </w:t>
            </w:r>
          </w:p>
        </w:tc>
        <w:tc>
          <w:tcPr>
            <w:tcW w:w="1418" w:type="dxa"/>
          </w:tcPr>
          <w:p w14:paraId="2804B3D9" w14:textId="77777777" w:rsidR="00172850" w:rsidRPr="0038416A" w:rsidRDefault="00172850" w:rsidP="000C32C1">
            <w:r>
              <w:t>BS 5410-1</w:t>
            </w:r>
          </w:p>
        </w:tc>
        <w:tc>
          <w:tcPr>
            <w:tcW w:w="850" w:type="dxa"/>
          </w:tcPr>
          <w:p w14:paraId="57744A65" w14:textId="77777777" w:rsidR="00172850" w:rsidRPr="0038416A" w:rsidRDefault="00172850" w:rsidP="000C32C1">
            <w:r>
              <w:t>2014</w:t>
            </w:r>
          </w:p>
        </w:tc>
        <w:tc>
          <w:tcPr>
            <w:tcW w:w="4501" w:type="dxa"/>
          </w:tcPr>
          <w:p w14:paraId="2356F83C" w14:textId="77777777" w:rsidR="00172850" w:rsidRPr="00C1618B" w:rsidRDefault="00172850" w:rsidP="000C32C1">
            <w:r w:rsidRPr="00C1618B">
              <w:t>Code of practice for oil firing. Installations up to 45 kW output capacity for space heating and hot water supply purposes</w:t>
            </w:r>
          </w:p>
        </w:tc>
      </w:tr>
      <w:tr w:rsidR="00172850" w:rsidRPr="003D27CF" w14:paraId="1992B882" w14:textId="77777777" w:rsidTr="000C32C1">
        <w:tc>
          <w:tcPr>
            <w:tcW w:w="2405" w:type="dxa"/>
          </w:tcPr>
          <w:p w14:paraId="27238E28" w14:textId="77777777" w:rsidR="00172850" w:rsidRPr="0038416A" w:rsidRDefault="00172850" w:rsidP="000C32C1"/>
        </w:tc>
        <w:tc>
          <w:tcPr>
            <w:tcW w:w="1418" w:type="dxa"/>
          </w:tcPr>
          <w:p w14:paraId="1A1149CF" w14:textId="77777777" w:rsidR="00172850" w:rsidRPr="0038416A" w:rsidRDefault="00172850" w:rsidP="000C32C1">
            <w:r w:rsidRPr="0038416A">
              <w:t>BS 5854</w:t>
            </w:r>
          </w:p>
        </w:tc>
        <w:tc>
          <w:tcPr>
            <w:tcW w:w="850" w:type="dxa"/>
          </w:tcPr>
          <w:p w14:paraId="2449434C" w14:textId="77777777" w:rsidR="00172850" w:rsidRPr="0038416A" w:rsidRDefault="00172850" w:rsidP="000C32C1">
            <w:pPr>
              <w:rPr>
                <w:rFonts w:asciiTheme="majorHAnsi" w:hAnsiTheme="majorHAnsi" w:cstheme="majorHAnsi"/>
              </w:rPr>
            </w:pPr>
            <w:r w:rsidRPr="0038416A">
              <w:rPr>
                <w:rFonts w:asciiTheme="majorHAnsi" w:hAnsiTheme="majorHAnsi" w:cstheme="majorHAnsi"/>
              </w:rPr>
              <w:t>1980</w:t>
            </w:r>
          </w:p>
        </w:tc>
        <w:tc>
          <w:tcPr>
            <w:tcW w:w="4501" w:type="dxa"/>
          </w:tcPr>
          <w:p w14:paraId="29A77DD2" w14:textId="77777777" w:rsidR="00172850" w:rsidRPr="00C1618B" w:rsidRDefault="00172850" w:rsidP="000C32C1">
            <w:r w:rsidRPr="00C1618B">
              <w:t>Code of practice for flues and flue structures in buildings</w:t>
            </w:r>
          </w:p>
        </w:tc>
      </w:tr>
      <w:tr w:rsidR="00172850" w:rsidRPr="003D27CF" w14:paraId="771528B3" w14:textId="77777777" w:rsidTr="000C32C1">
        <w:tc>
          <w:tcPr>
            <w:tcW w:w="2405" w:type="dxa"/>
          </w:tcPr>
          <w:p w14:paraId="2CBD1730" w14:textId="77777777" w:rsidR="00172850" w:rsidRPr="0038416A" w:rsidRDefault="00172850" w:rsidP="000C32C1"/>
        </w:tc>
        <w:tc>
          <w:tcPr>
            <w:tcW w:w="1418" w:type="dxa"/>
          </w:tcPr>
          <w:p w14:paraId="6D2F5C9C" w14:textId="77777777" w:rsidR="00172850" w:rsidRPr="0038416A" w:rsidRDefault="00172850" w:rsidP="000C32C1">
            <w:r w:rsidRPr="0038416A">
              <w:rPr>
                <w:rFonts w:asciiTheme="majorHAnsi" w:hAnsiTheme="majorHAnsi" w:cstheme="majorHAnsi"/>
              </w:rPr>
              <w:t>BS 6880</w:t>
            </w:r>
          </w:p>
        </w:tc>
        <w:tc>
          <w:tcPr>
            <w:tcW w:w="850" w:type="dxa"/>
          </w:tcPr>
          <w:p w14:paraId="4D00B426" w14:textId="77777777" w:rsidR="00172850" w:rsidRPr="0038416A" w:rsidRDefault="00172850" w:rsidP="000C32C1">
            <w:r>
              <w:rPr>
                <w:rFonts w:asciiTheme="majorHAnsi" w:hAnsiTheme="majorHAnsi" w:cstheme="majorHAnsi"/>
              </w:rPr>
              <w:t>198</w:t>
            </w:r>
            <w:r w:rsidRPr="0038416A">
              <w:rPr>
                <w:rFonts w:asciiTheme="majorHAnsi" w:hAnsiTheme="majorHAnsi" w:cstheme="majorHAnsi"/>
              </w:rPr>
              <w:t>8</w:t>
            </w:r>
          </w:p>
        </w:tc>
        <w:tc>
          <w:tcPr>
            <w:tcW w:w="4501" w:type="dxa"/>
          </w:tcPr>
          <w:p w14:paraId="2F0BE9CD" w14:textId="77777777" w:rsidR="00172850" w:rsidRPr="00C1618B" w:rsidRDefault="00172850" w:rsidP="000C32C1">
            <w:r w:rsidRPr="00C1618B">
              <w:t>Code of practice for low temperature hot water heating systems of output greater than 45kW</w:t>
            </w:r>
          </w:p>
        </w:tc>
      </w:tr>
      <w:tr w:rsidR="00172850" w:rsidRPr="003D27CF" w14:paraId="79D8BBCF" w14:textId="77777777" w:rsidTr="000C32C1">
        <w:tc>
          <w:tcPr>
            <w:tcW w:w="2405" w:type="dxa"/>
          </w:tcPr>
          <w:p w14:paraId="01C742F5" w14:textId="77777777" w:rsidR="00172850" w:rsidRPr="0038416A" w:rsidRDefault="00172850" w:rsidP="000C32C1"/>
        </w:tc>
        <w:tc>
          <w:tcPr>
            <w:tcW w:w="1418" w:type="dxa"/>
          </w:tcPr>
          <w:p w14:paraId="54606215" w14:textId="77777777" w:rsidR="00172850" w:rsidRPr="0038416A" w:rsidRDefault="00172850" w:rsidP="000C32C1">
            <w:r>
              <w:t>BS EN 303-5</w:t>
            </w:r>
          </w:p>
        </w:tc>
        <w:tc>
          <w:tcPr>
            <w:tcW w:w="850" w:type="dxa"/>
          </w:tcPr>
          <w:p w14:paraId="109F9880" w14:textId="77777777" w:rsidR="00172850" w:rsidRPr="0038416A" w:rsidRDefault="00172850" w:rsidP="000C32C1">
            <w:r>
              <w:t>2012</w:t>
            </w:r>
          </w:p>
        </w:tc>
        <w:tc>
          <w:tcPr>
            <w:tcW w:w="4501" w:type="dxa"/>
          </w:tcPr>
          <w:p w14:paraId="55AA1AF3" w14:textId="77777777" w:rsidR="00172850" w:rsidRPr="00C1618B" w:rsidRDefault="00172850" w:rsidP="000C32C1">
            <w:r w:rsidRPr="00C1618B">
              <w:t>Heating boilers. Heating boilers for solid fuels, manually and automatically stoked, nominal heat output of up to 500 kW. Terminology, requirements, testing and marking</w:t>
            </w:r>
          </w:p>
        </w:tc>
      </w:tr>
      <w:tr w:rsidR="00172850" w:rsidRPr="003D27CF" w14:paraId="3C131413" w14:textId="77777777" w:rsidTr="000C32C1">
        <w:tc>
          <w:tcPr>
            <w:tcW w:w="2405" w:type="dxa"/>
          </w:tcPr>
          <w:p w14:paraId="0AA9E4BF" w14:textId="77777777" w:rsidR="00172850" w:rsidRPr="0038416A" w:rsidRDefault="00172850" w:rsidP="000C32C1"/>
        </w:tc>
        <w:tc>
          <w:tcPr>
            <w:tcW w:w="1418" w:type="dxa"/>
          </w:tcPr>
          <w:p w14:paraId="32B92045" w14:textId="77777777" w:rsidR="00172850" w:rsidRPr="0038416A" w:rsidRDefault="00172850" w:rsidP="000C32C1">
            <w:pPr>
              <w:rPr>
                <w:rFonts w:asciiTheme="majorHAnsi" w:hAnsiTheme="majorHAnsi" w:cstheme="majorHAnsi"/>
              </w:rPr>
            </w:pPr>
            <w:r w:rsidRPr="0038416A">
              <w:rPr>
                <w:rFonts w:asciiTheme="majorHAnsi" w:hAnsiTheme="majorHAnsi" w:cstheme="majorHAnsi"/>
              </w:rPr>
              <w:t>BS</w:t>
            </w:r>
            <w:r>
              <w:rPr>
                <w:rFonts w:asciiTheme="majorHAnsi" w:hAnsiTheme="majorHAnsi" w:cstheme="majorHAnsi"/>
              </w:rPr>
              <w:t xml:space="preserve"> </w:t>
            </w:r>
            <w:r w:rsidRPr="0038416A">
              <w:rPr>
                <w:rFonts w:asciiTheme="majorHAnsi" w:hAnsiTheme="majorHAnsi" w:cstheme="majorHAnsi"/>
              </w:rPr>
              <w:t xml:space="preserve">EN 1443 </w:t>
            </w:r>
          </w:p>
        </w:tc>
        <w:tc>
          <w:tcPr>
            <w:tcW w:w="850" w:type="dxa"/>
          </w:tcPr>
          <w:p w14:paraId="0317C957" w14:textId="77777777" w:rsidR="00172850" w:rsidRPr="0038416A" w:rsidRDefault="00172850" w:rsidP="000C32C1">
            <w:r w:rsidRPr="0038416A">
              <w:rPr>
                <w:rFonts w:asciiTheme="majorHAnsi" w:hAnsiTheme="majorHAnsi" w:cstheme="majorHAnsi"/>
              </w:rPr>
              <w:t>2003</w:t>
            </w:r>
          </w:p>
        </w:tc>
        <w:tc>
          <w:tcPr>
            <w:tcW w:w="4501" w:type="dxa"/>
          </w:tcPr>
          <w:p w14:paraId="4293D304" w14:textId="77777777" w:rsidR="00172850" w:rsidRPr="00C1618B" w:rsidRDefault="00172850" w:rsidP="000C32C1">
            <w:r w:rsidRPr="00C1618B">
              <w:t>Chimneys - General requirements</w:t>
            </w:r>
          </w:p>
        </w:tc>
      </w:tr>
      <w:tr w:rsidR="00172850" w:rsidRPr="003D27CF" w14:paraId="660EF57C" w14:textId="77777777" w:rsidTr="000C32C1">
        <w:tc>
          <w:tcPr>
            <w:tcW w:w="2405" w:type="dxa"/>
          </w:tcPr>
          <w:p w14:paraId="42F602A8" w14:textId="77777777" w:rsidR="00172850" w:rsidRPr="0038416A" w:rsidRDefault="00172850" w:rsidP="000C32C1"/>
        </w:tc>
        <w:tc>
          <w:tcPr>
            <w:tcW w:w="1418" w:type="dxa"/>
          </w:tcPr>
          <w:p w14:paraId="72D0B421" w14:textId="77777777" w:rsidR="00172850" w:rsidRPr="0038416A" w:rsidRDefault="00172850" w:rsidP="000C32C1">
            <w:r w:rsidRPr="0038416A">
              <w:t>BS EN 12828</w:t>
            </w:r>
          </w:p>
        </w:tc>
        <w:tc>
          <w:tcPr>
            <w:tcW w:w="850" w:type="dxa"/>
          </w:tcPr>
          <w:p w14:paraId="4B9B52AB" w14:textId="77777777" w:rsidR="00172850" w:rsidRPr="0038416A" w:rsidRDefault="00172850" w:rsidP="000C32C1">
            <w:r>
              <w:t>2012</w:t>
            </w:r>
          </w:p>
        </w:tc>
        <w:tc>
          <w:tcPr>
            <w:tcW w:w="4501" w:type="dxa"/>
          </w:tcPr>
          <w:p w14:paraId="20BF4D8E" w14:textId="77777777" w:rsidR="00172850" w:rsidRPr="0038416A" w:rsidRDefault="00172850" w:rsidP="000C32C1">
            <w:r w:rsidRPr="0038416A">
              <w:t>Heating systems in buildings - Design for water based heating systems</w:t>
            </w:r>
          </w:p>
        </w:tc>
      </w:tr>
      <w:tr w:rsidR="00172850" w:rsidRPr="003D27CF" w14:paraId="26E69F0B" w14:textId="77777777" w:rsidTr="000C32C1">
        <w:tc>
          <w:tcPr>
            <w:tcW w:w="2405" w:type="dxa"/>
          </w:tcPr>
          <w:p w14:paraId="66EC7906" w14:textId="77777777" w:rsidR="00172850" w:rsidRPr="0038416A" w:rsidRDefault="00172850" w:rsidP="000C32C1"/>
        </w:tc>
        <w:tc>
          <w:tcPr>
            <w:tcW w:w="1418" w:type="dxa"/>
          </w:tcPr>
          <w:p w14:paraId="18EBD95D" w14:textId="77777777" w:rsidR="00172850" w:rsidRPr="0038416A" w:rsidRDefault="00172850" w:rsidP="000C32C1">
            <w:r w:rsidRPr="0038416A">
              <w:t>BS EN 12831</w:t>
            </w:r>
          </w:p>
        </w:tc>
        <w:tc>
          <w:tcPr>
            <w:tcW w:w="850" w:type="dxa"/>
          </w:tcPr>
          <w:p w14:paraId="2AFE73C4" w14:textId="77777777" w:rsidR="00172850" w:rsidRPr="0038416A" w:rsidRDefault="00172850" w:rsidP="000C32C1">
            <w:r w:rsidRPr="0038416A">
              <w:t>2003</w:t>
            </w:r>
          </w:p>
        </w:tc>
        <w:tc>
          <w:tcPr>
            <w:tcW w:w="4501" w:type="dxa"/>
          </w:tcPr>
          <w:p w14:paraId="7EABFBC5" w14:textId="77777777" w:rsidR="00172850" w:rsidRPr="0038416A" w:rsidRDefault="00172850" w:rsidP="000C32C1">
            <w:r w:rsidRPr="0038416A">
              <w:t>Heating systems in buildings - Method for calculation of the design heating load</w:t>
            </w:r>
          </w:p>
        </w:tc>
      </w:tr>
      <w:tr w:rsidR="00172850" w:rsidRPr="003D27CF" w14:paraId="3361135A" w14:textId="77777777" w:rsidTr="000C32C1">
        <w:tc>
          <w:tcPr>
            <w:tcW w:w="2405" w:type="dxa"/>
          </w:tcPr>
          <w:p w14:paraId="787020D1" w14:textId="77777777" w:rsidR="00172850" w:rsidRPr="0038416A" w:rsidRDefault="00172850" w:rsidP="000C32C1"/>
        </w:tc>
        <w:tc>
          <w:tcPr>
            <w:tcW w:w="1418" w:type="dxa"/>
          </w:tcPr>
          <w:p w14:paraId="00A7D822" w14:textId="77777777" w:rsidR="00172850" w:rsidRPr="0038416A" w:rsidRDefault="00172850" w:rsidP="000C32C1">
            <w:r w:rsidRPr="0038416A">
              <w:t>BS EN 14336</w:t>
            </w:r>
          </w:p>
        </w:tc>
        <w:tc>
          <w:tcPr>
            <w:tcW w:w="850" w:type="dxa"/>
          </w:tcPr>
          <w:p w14:paraId="421B3A89" w14:textId="77777777" w:rsidR="00172850" w:rsidRPr="0038416A" w:rsidRDefault="00172850" w:rsidP="000C32C1">
            <w:r w:rsidRPr="0038416A">
              <w:t>2004</w:t>
            </w:r>
          </w:p>
        </w:tc>
        <w:tc>
          <w:tcPr>
            <w:tcW w:w="4501" w:type="dxa"/>
          </w:tcPr>
          <w:p w14:paraId="29A17DBA" w14:textId="77777777" w:rsidR="00172850" w:rsidRPr="0038416A" w:rsidRDefault="00172850" w:rsidP="000C32C1">
            <w:r w:rsidRPr="0038416A">
              <w:t>Heating systems in buildings Installation and commissioning of water based heating systems   </w:t>
            </w:r>
          </w:p>
        </w:tc>
      </w:tr>
      <w:tr w:rsidR="00172850" w:rsidRPr="003D27CF" w14:paraId="77A1642A" w14:textId="77777777" w:rsidTr="000C32C1">
        <w:tc>
          <w:tcPr>
            <w:tcW w:w="2405" w:type="dxa"/>
          </w:tcPr>
          <w:p w14:paraId="2E3021D0" w14:textId="77777777" w:rsidR="00172850" w:rsidRPr="0038416A" w:rsidRDefault="00172850" w:rsidP="000C32C1"/>
        </w:tc>
        <w:tc>
          <w:tcPr>
            <w:tcW w:w="1418" w:type="dxa"/>
          </w:tcPr>
          <w:p w14:paraId="078DF24C" w14:textId="77777777" w:rsidR="00172850" w:rsidRDefault="00172850" w:rsidP="000C32C1">
            <w:pPr>
              <w:rPr>
                <w:rFonts w:asciiTheme="majorHAnsi" w:hAnsiTheme="majorHAnsi" w:cstheme="majorHAnsi"/>
              </w:rPr>
            </w:pPr>
            <w:r>
              <w:rPr>
                <w:rFonts w:asciiTheme="majorHAnsi" w:hAnsiTheme="majorHAnsi" w:cstheme="majorHAnsi"/>
              </w:rPr>
              <w:t>BS EN 15035</w:t>
            </w:r>
          </w:p>
        </w:tc>
        <w:tc>
          <w:tcPr>
            <w:tcW w:w="850" w:type="dxa"/>
          </w:tcPr>
          <w:p w14:paraId="6B94F6E4" w14:textId="77777777" w:rsidR="00172850" w:rsidRDefault="00172850" w:rsidP="000C32C1">
            <w:r>
              <w:t>2006</w:t>
            </w:r>
          </w:p>
        </w:tc>
        <w:tc>
          <w:tcPr>
            <w:tcW w:w="4501" w:type="dxa"/>
          </w:tcPr>
          <w:p w14:paraId="4CD08C40" w14:textId="77777777" w:rsidR="00172850" w:rsidRPr="00BD6972" w:rsidRDefault="00172850" w:rsidP="000C32C1">
            <w:r w:rsidRPr="00363E06">
              <w:t>Heating boilers. Special requirements for oil fired room sealed units up to 70 kW</w:t>
            </w:r>
          </w:p>
        </w:tc>
      </w:tr>
      <w:tr w:rsidR="00172850" w:rsidRPr="003D27CF" w14:paraId="709616A0" w14:textId="77777777" w:rsidTr="000C32C1">
        <w:tc>
          <w:tcPr>
            <w:tcW w:w="2405" w:type="dxa"/>
          </w:tcPr>
          <w:p w14:paraId="058C9533" w14:textId="77777777" w:rsidR="00172850" w:rsidRPr="0038416A" w:rsidRDefault="00172850" w:rsidP="000C32C1"/>
        </w:tc>
        <w:tc>
          <w:tcPr>
            <w:tcW w:w="1418" w:type="dxa"/>
          </w:tcPr>
          <w:p w14:paraId="7D447567" w14:textId="77777777" w:rsidR="00172850" w:rsidRDefault="00172850" w:rsidP="000C32C1">
            <w:pPr>
              <w:rPr>
                <w:rFonts w:asciiTheme="majorHAnsi" w:hAnsiTheme="majorHAnsi" w:cstheme="majorHAnsi"/>
              </w:rPr>
            </w:pPr>
            <w:r>
              <w:rPr>
                <w:rFonts w:asciiTheme="majorHAnsi" w:hAnsiTheme="majorHAnsi" w:cstheme="majorHAnsi"/>
              </w:rPr>
              <w:t>BS EN 15270</w:t>
            </w:r>
          </w:p>
        </w:tc>
        <w:tc>
          <w:tcPr>
            <w:tcW w:w="850" w:type="dxa"/>
          </w:tcPr>
          <w:p w14:paraId="4658F33E" w14:textId="77777777" w:rsidR="00172850" w:rsidRDefault="00172850" w:rsidP="000C32C1">
            <w:r>
              <w:t>2007</w:t>
            </w:r>
          </w:p>
        </w:tc>
        <w:tc>
          <w:tcPr>
            <w:tcW w:w="4501" w:type="dxa"/>
          </w:tcPr>
          <w:p w14:paraId="5D78710E" w14:textId="77777777" w:rsidR="00172850" w:rsidRPr="00BD6972" w:rsidRDefault="00172850" w:rsidP="000C32C1">
            <w:r>
              <w:t>Pellet burners for small heating boilers.</w:t>
            </w:r>
          </w:p>
        </w:tc>
      </w:tr>
      <w:tr w:rsidR="00172850" w:rsidRPr="003D27CF" w14:paraId="14977046" w14:textId="77777777" w:rsidTr="000C32C1">
        <w:tc>
          <w:tcPr>
            <w:tcW w:w="2405" w:type="dxa"/>
          </w:tcPr>
          <w:p w14:paraId="48EEF195" w14:textId="77777777" w:rsidR="00172850" w:rsidRPr="0038416A" w:rsidRDefault="00172850" w:rsidP="000C32C1"/>
        </w:tc>
        <w:tc>
          <w:tcPr>
            <w:tcW w:w="1418" w:type="dxa"/>
          </w:tcPr>
          <w:p w14:paraId="11B6CBE8" w14:textId="77777777" w:rsidR="00172850" w:rsidRPr="0038416A" w:rsidRDefault="00172850" w:rsidP="000C32C1">
            <w:pPr>
              <w:rPr>
                <w:rFonts w:asciiTheme="majorHAnsi" w:hAnsiTheme="majorHAnsi" w:cstheme="majorHAnsi"/>
              </w:rPr>
            </w:pPr>
            <w:r>
              <w:rPr>
                <w:rFonts w:asciiTheme="majorHAnsi" w:hAnsiTheme="majorHAnsi" w:cstheme="majorHAnsi"/>
              </w:rPr>
              <w:t>BS EN 17225</w:t>
            </w:r>
          </w:p>
        </w:tc>
        <w:tc>
          <w:tcPr>
            <w:tcW w:w="850" w:type="dxa"/>
          </w:tcPr>
          <w:p w14:paraId="2CB9308A" w14:textId="77777777" w:rsidR="00172850" w:rsidRPr="0038416A" w:rsidRDefault="00172850" w:rsidP="000C32C1">
            <w:r>
              <w:t>2014</w:t>
            </w:r>
          </w:p>
        </w:tc>
        <w:tc>
          <w:tcPr>
            <w:tcW w:w="4501" w:type="dxa"/>
          </w:tcPr>
          <w:p w14:paraId="5787ECE2" w14:textId="77777777" w:rsidR="00172850" w:rsidRPr="00BD6972" w:rsidRDefault="00172850" w:rsidP="000C32C1">
            <w:r w:rsidRPr="00BD6972">
              <w:t>Solid biofuels. F</w:t>
            </w:r>
            <w:r>
              <w:t>uel specifications and classes</w:t>
            </w:r>
          </w:p>
        </w:tc>
      </w:tr>
    </w:tbl>
    <w:p w14:paraId="10BADC90" w14:textId="77777777" w:rsidR="00E51C8E" w:rsidRDefault="00E51C8E" w:rsidP="00E51C8E">
      <w:pPr>
        <w:pStyle w:val="Heading2"/>
        <w:numPr>
          <w:ilvl w:val="0"/>
          <w:numId w:val="0"/>
        </w:numPr>
        <w:ind w:left="851" w:hanging="851"/>
      </w:pPr>
      <w:r>
        <w:t>SYSTEM DESCRIPTION</w:t>
      </w:r>
    </w:p>
    <w:p w14:paraId="6BAC3D74" w14:textId="77777777" w:rsidR="00E51C8E" w:rsidRDefault="00E51C8E" w:rsidP="00E51C8E"/>
    <w:p w14:paraId="49BE6D5F" w14:textId="77777777" w:rsidR="00E51C8E" w:rsidRDefault="00E51C8E" w:rsidP="00E51C8E"/>
    <w:p w14:paraId="2976B473" w14:textId="77777777" w:rsidR="00E51C8E" w:rsidRDefault="00E51C8E" w:rsidP="00E51C8E">
      <w:pPr>
        <w:pStyle w:val="Heading2"/>
        <w:numPr>
          <w:ilvl w:val="0"/>
          <w:numId w:val="0"/>
        </w:numPr>
        <w:ind w:left="851" w:hanging="851"/>
      </w:pPr>
      <w:r>
        <w:t>CONTROL REQUIREMENTS</w:t>
      </w:r>
    </w:p>
    <w:p w14:paraId="49F55893" w14:textId="77777777" w:rsidR="00E51C8E" w:rsidRDefault="00E51C8E" w:rsidP="00E51C8E"/>
    <w:p w14:paraId="6453CD1A" w14:textId="77777777" w:rsidR="00E51C8E" w:rsidRDefault="00E51C8E" w:rsidP="00E51C8E"/>
    <w:p w14:paraId="7DF04625" w14:textId="77777777" w:rsidR="00E51C8E" w:rsidRDefault="00E51C8E" w:rsidP="00E51C8E">
      <w:pPr>
        <w:pStyle w:val="Heading2"/>
        <w:numPr>
          <w:ilvl w:val="0"/>
          <w:numId w:val="0"/>
        </w:numPr>
        <w:ind w:left="851" w:hanging="851"/>
      </w:pPr>
      <w:r>
        <w:t>SYSTEM DRAWINGS / SCHEMATICS</w:t>
      </w:r>
    </w:p>
    <w:p w14:paraId="05BFE245" w14:textId="77777777" w:rsidR="00E51C8E" w:rsidRDefault="00E51C8E" w:rsidP="00E51C8E"/>
    <w:p w14:paraId="2D58290A" w14:textId="77777777" w:rsidR="00E51C8E" w:rsidRDefault="00E51C8E" w:rsidP="00E51C8E"/>
    <w:p w14:paraId="2A2B3269" w14:textId="77777777" w:rsidR="00E51C8E" w:rsidRDefault="00E51C8E" w:rsidP="00E51C8E"/>
    <w:p w14:paraId="5639AE73" w14:textId="77777777" w:rsidR="00E51C8E" w:rsidRDefault="00E51C8E" w:rsidP="00E51C8E">
      <w:pPr>
        <w:pStyle w:val="Heading2"/>
        <w:numPr>
          <w:ilvl w:val="0"/>
          <w:numId w:val="0"/>
        </w:numPr>
        <w:ind w:left="357" w:hanging="357"/>
      </w:pPr>
      <w:r>
        <w:t>REFERENCE SPECIFICATION CLAUSES</w:t>
      </w:r>
    </w:p>
    <w:p w14:paraId="7DE6567A" w14:textId="77777777" w:rsidR="005C4FB9" w:rsidRDefault="005C4FB9" w:rsidP="005C4FB9">
      <w:r>
        <w:t>Also see the following Reference Specification SPEC-300 clauses for further details of Workmanship, materials standards, builders work standards, testing/ commissioning, and identification:</w:t>
      </w:r>
    </w:p>
    <w:p w14:paraId="08908B52" w14:textId="77777777" w:rsidR="005C4FB9" w:rsidRDefault="00986F61" w:rsidP="005C4FB9">
      <w:pPr>
        <w:pStyle w:val="ListParagraph"/>
        <w:numPr>
          <w:ilvl w:val="0"/>
          <w:numId w:val="4"/>
        </w:numPr>
      </w:pPr>
      <w:r>
        <w:t>PR_65_52_00_00</w:t>
      </w:r>
      <w:r w:rsidR="005C4FB9">
        <w:t xml:space="preserve"> PIPELINES</w:t>
      </w:r>
    </w:p>
    <w:p w14:paraId="2C3D8C27" w14:textId="77777777" w:rsidR="005C4FB9" w:rsidRDefault="00986F61" w:rsidP="005C4FB9">
      <w:pPr>
        <w:pStyle w:val="ListParagraph"/>
        <w:numPr>
          <w:ilvl w:val="0"/>
          <w:numId w:val="4"/>
        </w:numPr>
      </w:pPr>
      <w:r>
        <w:t>PR_20_85_00_00</w:t>
      </w:r>
      <w:r w:rsidR="005C4FB9">
        <w:t xml:space="preserve"> PIPELINE ANCILLARIES</w:t>
      </w:r>
    </w:p>
    <w:p w14:paraId="503672F5" w14:textId="77777777" w:rsidR="005C4FB9" w:rsidRDefault="00986F61" w:rsidP="005C4FB9">
      <w:pPr>
        <w:pStyle w:val="ListParagraph"/>
        <w:numPr>
          <w:ilvl w:val="0"/>
          <w:numId w:val="4"/>
        </w:numPr>
      </w:pPr>
      <w:r>
        <w:t>PR_65_53_00_00</w:t>
      </w:r>
      <w:r w:rsidR="005C4FB9">
        <w:t xml:space="preserve"> PUMPS</w:t>
      </w:r>
    </w:p>
    <w:p w14:paraId="53E50316" w14:textId="77777777" w:rsidR="005C4FB9" w:rsidRDefault="00986F61" w:rsidP="005C4FB9">
      <w:pPr>
        <w:pStyle w:val="ListParagraph"/>
        <w:numPr>
          <w:ilvl w:val="0"/>
          <w:numId w:val="4"/>
        </w:numPr>
      </w:pPr>
      <w:r>
        <w:t>PR_60_60_38_00</w:t>
      </w:r>
      <w:r w:rsidR="005C4FB9">
        <w:t xml:space="preserve"> STORAGE CYLINDERS AND CALORIFIERS </w:t>
      </w:r>
    </w:p>
    <w:p w14:paraId="13B433EB" w14:textId="77777777" w:rsidR="005C4FB9" w:rsidRDefault="00986F61" w:rsidP="005C4FB9">
      <w:pPr>
        <w:pStyle w:val="ListParagraph"/>
        <w:numPr>
          <w:ilvl w:val="0"/>
          <w:numId w:val="4"/>
        </w:numPr>
      </w:pPr>
      <w:r>
        <w:t>PR_25_31_48_00</w:t>
      </w:r>
      <w:r w:rsidR="005C4FB9">
        <w:t xml:space="preserve"> THERMAL INSULATION</w:t>
      </w:r>
    </w:p>
    <w:p w14:paraId="03387872" w14:textId="77777777" w:rsidR="005C4FB9" w:rsidRDefault="00986F61" w:rsidP="005C4FB9">
      <w:pPr>
        <w:pStyle w:val="ListParagraph"/>
        <w:numPr>
          <w:ilvl w:val="0"/>
          <w:numId w:val="4"/>
        </w:numPr>
      </w:pPr>
      <w:r>
        <w:t xml:space="preserve">AC_60_00_00_00 </w:t>
      </w:r>
      <w:r w:rsidR="005C4FB9">
        <w:t xml:space="preserve"> TESTING AND COMMISSIONING</w:t>
      </w:r>
    </w:p>
    <w:p w14:paraId="28715820" w14:textId="77777777" w:rsidR="005C4FB9" w:rsidRDefault="00986F61" w:rsidP="005C4FB9">
      <w:pPr>
        <w:pStyle w:val="ListParagraph"/>
        <w:numPr>
          <w:ilvl w:val="0"/>
          <w:numId w:val="4"/>
        </w:numPr>
      </w:pPr>
      <w:r>
        <w:t>PR_80_77_94_00</w:t>
      </w:r>
      <w:r w:rsidR="005C4FB9">
        <w:t xml:space="preserve"> VIBRATION ISOLATION MOUNTINGS</w:t>
      </w:r>
    </w:p>
    <w:p w14:paraId="1F4E8BA3" w14:textId="77777777" w:rsidR="005C4FB9" w:rsidRDefault="00986F61" w:rsidP="005C4FB9">
      <w:pPr>
        <w:pStyle w:val="ListParagraph"/>
        <w:numPr>
          <w:ilvl w:val="0"/>
          <w:numId w:val="4"/>
        </w:numPr>
      </w:pPr>
      <w:r>
        <w:t>PR_40_10_57_26</w:t>
      </w:r>
      <w:r w:rsidR="005C4FB9">
        <w:t xml:space="preserve"> IDENTIFICATION - MECHANICAL</w:t>
      </w:r>
    </w:p>
    <w:p w14:paraId="234FA5B0" w14:textId="77777777" w:rsidR="005C4FB9" w:rsidRDefault="003D44FA" w:rsidP="005C4FB9">
      <w:pPr>
        <w:pStyle w:val="ListParagraph"/>
        <w:numPr>
          <w:ilvl w:val="0"/>
          <w:numId w:val="4"/>
        </w:numPr>
      </w:pPr>
      <w:r>
        <w:t>PR_20_29_00_00</w:t>
      </w:r>
      <w:r w:rsidR="005C4FB9">
        <w:t xml:space="preserve"> FIXING TO BUILDING FABRIC</w:t>
      </w:r>
    </w:p>
    <w:p w14:paraId="419410A0" w14:textId="77777777" w:rsidR="005C4FB9" w:rsidRDefault="003D44FA" w:rsidP="005C4FB9">
      <w:pPr>
        <w:pStyle w:val="ListParagraph"/>
        <w:numPr>
          <w:ilvl w:val="0"/>
          <w:numId w:val="4"/>
        </w:numPr>
      </w:pPr>
      <w:r>
        <w:t>PR_35_31_68_72</w:t>
      </w:r>
      <w:r w:rsidR="005C4FB9">
        <w:t xml:space="preserve"> PAINTING AND ANTI-CORROSION TREATMENTS</w:t>
      </w:r>
    </w:p>
    <w:p w14:paraId="684EB319" w14:textId="77777777" w:rsidR="00E51C8E" w:rsidRDefault="00E51C8E" w:rsidP="00E51C8E">
      <w:pPr>
        <w:pStyle w:val="Heading1"/>
        <w:numPr>
          <w:ilvl w:val="0"/>
          <w:numId w:val="0"/>
        </w:numPr>
      </w:pPr>
      <w:r>
        <w:br w:type="page"/>
      </w:r>
    </w:p>
    <w:p w14:paraId="2E39B248" w14:textId="77777777" w:rsidR="00A10FB7" w:rsidRPr="00625547" w:rsidRDefault="00A10FB7" w:rsidP="00A10FB7">
      <w:pPr>
        <w:pStyle w:val="Heading1"/>
        <w:numPr>
          <w:ilvl w:val="0"/>
          <w:numId w:val="0"/>
        </w:numPr>
        <w:ind w:left="851" w:hanging="851"/>
      </w:pPr>
      <w:bookmarkStart w:id="125" w:name="_Toc15913784"/>
      <w:r w:rsidRPr="00997014">
        <w:rPr>
          <w:noProof/>
          <w:color w:val="0070C0"/>
          <w:lang w:eastAsia="en-GB"/>
        </w:rPr>
        <mc:AlternateContent>
          <mc:Choice Requires="wps">
            <w:drawing>
              <wp:anchor distT="0" distB="36195" distL="114300" distR="114300" simplePos="0" relativeHeight="251853824" behindDoc="0" locked="1" layoutInCell="1" allowOverlap="1" wp14:anchorId="3EBC736F" wp14:editId="5EA53AEB">
                <wp:simplePos x="0" y="0"/>
                <wp:positionH relativeFrom="column">
                  <wp:posOffset>3175</wp:posOffset>
                </wp:positionH>
                <wp:positionV relativeFrom="paragraph">
                  <wp:posOffset>215900</wp:posOffset>
                </wp:positionV>
                <wp:extent cx="2070000" cy="0"/>
                <wp:effectExtent l="0" t="19050" r="6985" b="19050"/>
                <wp:wrapNone/>
                <wp:docPr id="107" name="Straight Connector 107"/>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BA9E47" id="Straight Connector 107" o:spid="_x0000_s1026" style="position:absolute;z-index:251853824;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" strokecolor="black [3213]" strokeweight="3pt">
                <w10:anchorlock/>
              </v:line>
            </w:pict>
          </mc:Fallback>
        </mc:AlternateContent>
      </w:r>
      <w:r w:rsidRPr="00997014">
        <w:rPr>
          <w:color w:val="0070C0"/>
          <w:lang w:eastAsia="en-GB"/>
        </w:rPr>
        <w:t>Ss_65_40_</w:t>
      </w:r>
      <w:r>
        <w:rPr>
          <w:color w:val="0070C0"/>
          <w:lang w:eastAsia="en-GB"/>
        </w:rPr>
        <w:t>25</w:t>
      </w:r>
      <w:r w:rsidRPr="00997014">
        <w:rPr>
          <w:color w:val="0070C0"/>
          <w:lang w:eastAsia="en-GB"/>
        </w:rPr>
        <w:t>_00</w:t>
      </w:r>
      <w:r w:rsidRPr="003E480E">
        <w:tab/>
      </w:r>
      <w:r>
        <w:t>Dust Collection Extract Ventilation</w:t>
      </w:r>
      <w:bookmarkEnd w:id="125"/>
      <w:r>
        <w:t xml:space="preserve"> </w:t>
      </w:r>
    </w:p>
    <w:p w14:paraId="767932B8" w14:textId="77777777" w:rsidR="00A10FB7" w:rsidRDefault="00A10FB7" w:rsidP="00A10FB7">
      <w:pPr>
        <w:pStyle w:val="Heading2"/>
        <w:numPr>
          <w:ilvl w:val="0"/>
          <w:numId w:val="0"/>
        </w:numPr>
        <w:ind w:left="851" w:hanging="851"/>
      </w:pPr>
      <w:r>
        <w:t>PERFORMANCE OBJECTIVES</w:t>
      </w:r>
    </w:p>
    <w:p w14:paraId="229BB063" w14:textId="77777777" w:rsidR="00A10FB7" w:rsidRDefault="00A10FB7" w:rsidP="00A10FB7">
      <w:pPr>
        <w:pStyle w:val="Heading2"/>
        <w:numPr>
          <w:ilvl w:val="0"/>
          <w:numId w:val="0"/>
        </w:numPr>
        <w:ind w:left="851" w:hanging="851"/>
      </w:pPr>
    </w:p>
    <w:p w14:paraId="49CA7D09" w14:textId="77777777" w:rsidR="00A10FB7" w:rsidRDefault="00A10FB7" w:rsidP="00A10FB7">
      <w:pPr>
        <w:pStyle w:val="Heading2"/>
        <w:numPr>
          <w:ilvl w:val="0"/>
          <w:numId w:val="0"/>
        </w:numPr>
        <w:ind w:left="851" w:hanging="851"/>
      </w:pPr>
      <w:r>
        <w:t>DESIGN RESPONSIBILITIES</w:t>
      </w:r>
    </w:p>
    <w:p w14:paraId="782BAF83" w14:textId="77777777" w:rsidR="00A10FB7" w:rsidRPr="000620B2" w:rsidRDefault="00A10FB7" w:rsidP="00A10FB7"/>
    <w:p w14:paraId="3EF92E59" w14:textId="77777777" w:rsidR="00A10FB7" w:rsidRDefault="00A10FB7" w:rsidP="00A10FB7">
      <w:pPr>
        <w:pStyle w:val="Heading2"/>
        <w:numPr>
          <w:ilvl w:val="0"/>
          <w:numId w:val="0"/>
        </w:numPr>
        <w:ind w:left="851" w:hanging="851"/>
      </w:pPr>
      <w:r>
        <w:t>DESIGN PARAMETERS</w:t>
      </w:r>
    </w:p>
    <w:p w14:paraId="7873EC9D" w14:textId="77777777" w:rsidR="00A10FB7" w:rsidRDefault="00A10FB7" w:rsidP="00A10FB7">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A10FB7" w:rsidRPr="003D27CF" w14:paraId="4E17465A" w14:textId="77777777" w:rsidTr="006413B9">
        <w:trPr>
          <w:cnfStyle w:val="100000000000" w:firstRow="1" w:lastRow="0" w:firstColumn="0" w:lastColumn="0" w:oddVBand="0" w:evenVBand="0" w:oddHBand="0" w:evenHBand="0" w:firstRowFirstColumn="0" w:firstRowLastColumn="0" w:lastRowFirstColumn="0" w:lastRowLastColumn="0"/>
          <w:cantSplit/>
        </w:trPr>
        <w:tc>
          <w:tcPr>
            <w:tcW w:w="2405" w:type="dxa"/>
          </w:tcPr>
          <w:p w14:paraId="12492C8A" w14:textId="77777777" w:rsidR="00A10FB7" w:rsidRPr="003D27CF" w:rsidRDefault="00A10FB7" w:rsidP="006413B9">
            <w:pPr>
              <w:spacing w:before="0" w:beforeAutospacing="0" w:after="240" w:afterAutospacing="0" w:line="240" w:lineRule="atLeast"/>
              <w:rPr>
                <w:b w:val="0"/>
              </w:rPr>
            </w:pPr>
            <w:r w:rsidRPr="003D27CF">
              <w:rPr>
                <w:b w:val="0"/>
              </w:rPr>
              <w:t xml:space="preserve">Statutory Acts </w:t>
            </w:r>
          </w:p>
        </w:tc>
        <w:tc>
          <w:tcPr>
            <w:tcW w:w="6769" w:type="dxa"/>
            <w:gridSpan w:val="3"/>
          </w:tcPr>
          <w:p w14:paraId="1C3E5405" w14:textId="77777777" w:rsidR="00814103" w:rsidRDefault="00A10FB7"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1E2A0BE6" w14:textId="77777777" w:rsidR="00A10FB7" w:rsidRPr="00050951" w:rsidRDefault="00A10FB7" w:rsidP="00814103">
            <w:pPr>
              <w:spacing w:before="0" w:beforeAutospacing="0" w:after="240" w:afterAutospacing="0" w:line="240" w:lineRule="atLeast"/>
              <w:rPr>
                <w:b w:val="0"/>
              </w:rPr>
            </w:pPr>
            <w:r w:rsidRPr="00050951">
              <w:rPr>
                <w:b w:val="0"/>
              </w:rPr>
              <w:t>Environmental Protection Act 1990, Environmental Protection Regulations 1991, Clean Air Act 1993</w:t>
            </w:r>
          </w:p>
        </w:tc>
      </w:tr>
      <w:tr w:rsidR="00A10FB7" w:rsidRPr="003D27CF" w14:paraId="28DCE92E" w14:textId="77777777" w:rsidTr="006413B9">
        <w:trPr>
          <w:cantSplit/>
        </w:trPr>
        <w:tc>
          <w:tcPr>
            <w:tcW w:w="2405" w:type="dxa"/>
          </w:tcPr>
          <w:p w14:paraId="6DF2D5B1" w14:textId="77777777" w:rsidR="00A10FB7" w:rsidRPr="003D27CF" w:rsidRDefault="00A10FB7" w:rsidP="006413B9">
            <w:pPr>
              <w:spacing w:before="0" w:beforeAutospacing="0" w:after="240" w:afterAutospacing="0" w:line="240" w:lineRule="atLeast"/>
            </w:pPr>
            <w:r w:rsidRPr="003D27CF">
              <w:t xml:space="preserve">Building Control / Local Authority requirements </w:t>
            </w:r>
          </w:p>
        </w:tc>
        <w:tc>
          <w:tcPr>
            <w:tcW w:w="6769" w:type="dxa"/>
            <w:gridSpan w:val="3"/>
          </w:tcPr>
          <w:p w14:paraId="17FCCFD4" w14:textId="77777777" w:rsidR="00A10FB7" w:rsidRPr="0038416A" w:rsidRDefault="00A10FB7" w:rsidP="006413B9">
            <w:pPr>
              <w:spacing w:before="0" w:beforeAutospacing="0" w:after="240" w:afterAutospacing="0" w:line="240" w:lineRule="atLeast"/>
            </w:pPr>
            <w:r w:rsidRPr="0038416A">
              <w:t xml:space="preserve">The Building Regulations Approved Documents </w:t>
            </w:r>
          </w:p>
          <w:p w14:paraId="58BDBA7A" w14:textId="77777777" w:rsidR="00A10FB7" w:rsidRPr="0038416A" w:rsidRDefault="00A10FB7" w:rsidP="006413B9">
            <w:pPr>
              <w:numPr>
                <w:ilvl w:val="0"/>
                <w:numId w:val="7"/>
              </w:numPr>
              <w:spacing w:before="0" w:beforeAutospacing="0" w:after="240" w:afterAutospacing="0" w:line="240" w:lineRule="atLeast"/>
              <w:contextualSpacing/>
            </w:pPr>
            <w:r>
              <w:t>Part L1a 2013</w:t>
            </w:r>
            <w:r w:rsidRPr="0038416A">
              <w:t xml:space="preserve"> Conservation of fuel and power in new dwellings</w:t>
            </w:r>
          </w:p>
          <w:p w14:paraId="01A7B896" w14:textId="77777777" w:rsidR="00A10FB7" w:rsidRPr="00B86B25" w:rsidRDefault="00A10FB7" w:rsidP="006413B9">
            <w:pPr>
              <w:numPr>
                <w:ilvl w:val="0"/>
                <w:numId w:val="7"/>
              </w:numPr>
              <w:spacing w:before="0" w:beforeAutospacing="0" w:after="240" w:afterAutospacing="0" w:line="240" w:lineRule="atLeast"/>
              <w:contextualSpacing/>
            </w:pPr>
            <w:r>
              <w:t>Part F  2013</w:t>
            </w:r>
            <w:r w:rsidRPr="00B86B25">
              <w:t xml:space="preserve"> (Ventilation) </w:t>
            </w:r>
          </w:p>
          <w:p w14:paraId="1A60F2F0" w14:textId="77777777" w:rsidR="00A10FB7" w:rsidRPr="00B86B25" w:rsidRDefault="00A10FB7" w:rsidP="006413B9">
            <w:pPr>
              <w:numPr>
                <w:ilvl w:val="0"/>
                <w:numId w:val="7"/>
              </w:numPr>
              <w:spacing w:before="0" w:beforeAutospacing="0" w:after="240" w:afterAutospacing="0" w:line="240" w:lineRule="atLeast"/>
              <w:contextualSpacing/>
            </w:pPr>
            <w:r w:rsidRPr="00B86B25">
              <w:t>Non-Domestic Building Services Compliance Guide</w:t>
            </w:r>
          </w:p>
          <w:p w14:paraId="1454AD9E" w14:textId="77777777" w:rsidR="00A10FB7" w:rsidRPr="00B86B25" w:rsidRDefault="00A10FB7" w:rsidP="006413B9">
            <w:pPr>
              <w:numPr>
                <w:ilvl w:val="0"/>
                <w:numId w:val="7"/>
              </w:numPr>
              <w:spacing w:before="0" w:beforeAutospacing="0" w:after="240" w:afterAutospacing="0" w:line="240" w:lineRule="atLeast"/>
              <w:contextualSpacing/>
            </w:pPr>
            <w:r w:rsidRPr="00B86B25">
              <w:t>Domestic Building Services Compliance Guide</w:t>
            </w:r>
          </w:p>
          <w:p w14:paraId="0F954FDE" w14:textId="77777777" w:rsidR="00A10FB7" w:rsidRDefault="00A10FB7" w:rsidP="006413B9">
            <w:r>
              <w:t>The Scottish Building Standards 2015</w:t>
            </w:r>
          </w:p>
          <w:p w14:paraId="6E25C216" w14:textId="77777777" w:rsidR="00A10FB7" w:rsidRDefault="00A10FB7" w:rsidP="006413B9">
            <w:pPr>
              <w:pStyle w:val="ListParagraph"/>
              <w:numPr>
                <w:ilvl w:val="0"/>
                <w:numId w:val="7"/>
              </w:numPr>
            </w:pPr>
            <w:r>
              <w:t>Section 2 (Fire)</w:t>
            </w:r>
            <w:commentRangeStart w:id="126"/>
            <w:commentRangeEnd w:id="126"/>
            <w:r>
              <w:rPr>
                <w:rStyle w:val="CommentReference"/>
              </w:rPr>
              <w:commentReference w:id="126"/>
            </w:r>
          </w:p>
          <w:p w14:paraId="3993C4A9" w14:textId="77777777" w:rsidR="00A10FB7" w:rsidRDefault="00A10FB7" w:rsidP="006413B9">
            <w:pPr>
              <w:pStyle w:val="ListParagraph"/>
              <w:numPr>
                <w:ilvl w:val="0"/>
                <w:numId w:val="7"/>
              </w:numPr>
            </w:pPr>
            <w:r>
              <w:t>Section 3 (Environment)</w:t>
            </w:r>
            <w:commentRangeStart w:id="127"/>
            <w:commentRangeEnd w:id="127"/>
            <w:r>
              <w:rPr>
                <w:rStyle w:val="CommentReference"/>
              </w:rPr>
              <w:commentReference w:id="127"/>
            </w:r>
          </w:p>
          <w:p w14:paraId="74EC5099" w14:textId="77777777" w:rsidR="00A10FB7" w:rsidRPr="0038416A" w:rsidRDefault="00A10FB7" w:rsidP="006413B9">
            <w:pPr>
              <w:numPr>
                <w:ilvl w:val="0"/>
                <w:numId w:val="7"/>
              </w:numPr>
              <w:spacing w:before="0" w:beforeAutospacing="0" w:after="240" w:afterAutospacing="0" w:line="240" w:lineRule="atLeast"/>
              <w:contextualSpacing/>
            </w:pPr>
            <w:r w:rsidRPr="00187245">
              <w:t>Section 6 (Energy)</w:t>
            </w:r>
          </w:p>
        </w:tc>
      </w:tr>
      <w:tr w:rsidR="00A10FB7" w:rsidRPr="003D27CF" w14:paraId="265C90AA" w14:textId="77777777" w:rsidTr="006413B9">
        <w:trPr>
          <w:cantSplit/>
          <w:trHeight w:val="1861"/>
        </w:trPr>
        <w:tc>
          <w:tcPr>
            <w:tcW w:w="2405" w:type="dxa"/>
            <w:vMerge w:val="restart"/>
          </w:tcPr>
          <w:p w14:paraId="3DEA5D42" w14:textId="77777777" w:rsidR="00A10FB7" w:rsidRPr="003D27CF" w:rsidRDefault="00A10FB7" w:rsidP="006413B9">
            <w:pPr>
              <w:spacing w:before="0" w:beforeAutospacing="0" w:after="240" w:afterAutospacing="0" w:line="240" w:lineRule="atLeast"/>
            </w:pPr>
            <w:r w:rsidRPr="003D27CF">
              <w:t xml:space="preserve">Industry standards </w:t>
            </w:r>
          </w:p>
        </w:tc>
        <w:tc>
          <w:tcPr>
            <w:tcW w:w="6769" w:type="dxa"/>
            <w:gridSpan w:val="3"/>
          </w:tcPr>
          <w:p w14:paraId="630874C2" w14:textId="77777777" w:rsidR="00A10FB7" w:rsidRPr="0038416A" w:rsidRDefault="00A10FB7" w:rsidP="006413B9">
            <w:pPr>
              <w:spacing w:before="0" w:beforeAutospacing="0" w:after="240" w:afterAutospacing="0" w:line="240" w:lineRule="atLeast"/>
            </w:pPr>
            <w:r w:rsidRPr="0038416A">
              <w:t>Chartered Institute of Building Services Engineers (CIBSE)</w:t>
            </w:r>
          </w:p>
          <w:p w14:paraId="567410C4" w14:textId="77777777" w:rsidR="00A10FB7" w:rsidRDefault="00A10FB7" w:rsidP="006413B9">
            <w:pPr>
              <w:numPr>
                <w:ilvl w:val="0"/>
                <w:numId w:val="10"/>
              </w:numPr>
              <w:spacing w:before="0" w:beforeAutospacing="0" w:after="240" w:afterAutospacing="0" w:line="240" w:lineRule="atLeast"/>
              <w:contextualSpacing/>
            </w:pPr>
            <w:r>
              <w:t>Commissioning Code A 2004</w:t>
            </w:r>
          </w:p>
          <w:p w14:paraId="3DB40452" w14:textId="77777777" w:rsidR="00A10FB7" w:rsidRDefault="00A10FB7" w:rsidP="006413B9">
            <w:pPr>
              <w:numPr>
                <w:ilvl w:val="0"/>
                <w:numId w:val="10"/>
              </w:numPr>
              <w:spacing w:before="0" w:beforeAutospacing="0" w:after="240" w:afterAutospacing="0" w:line="240" w:lineRule="atLeast"/>
              <w:contextualSpacing/>
            </w:pPr>
            <w:r w:rsidRPr="0038416A">
              <w:t>CIBSE </w:t>
            </w:r>
            <w:r>
              <w:t>A</w:t>
            </w:r>
            <w:r w:rsidRPr="0038416A">
              <w:t> guide</w:t>
            </w:r>
          </w:p>
          <w:p w14:paraId="3E16A4D1" w14:textId="77777777" w:rsidR="00A10FB7" w:rsidRDefault="00A10FB7" w:rsidP="006413B9">
            <w:pPr>
              <w:numPr>
                <w:ilvl w:val="0"/>
                <w:numId w:val="10"/>
              </w:numPr>
              <w:spacing w:before="0" w:beforeAutospacing="0" w:after="240" w:afterAutospacing="0" w:line="240" w:lineRule="atLeast"/>
              <w:contextualSpacing/>
            </w:pPr>
            <w:r w:rsidRPr="0038416A">
              <w:t>CIBSE B guide</w:t>
            </w:r>
          </w:p>
          <w:p w14:paraId="05BDB667" w14:textId="77777777" w:rsidR="00A10FB7" w:rsidRDefault="00A10FB7" w:rsidP="006413B9">
            <w:pPr>
              <w:numPr>
                <w:ilvl w:val="0"/>
                <w:numId w:val="10"/>
              </w:numPr>
              <w:spacing w:before="0" w:beforeAutospacing="0" w:after="240" w:afterAutospacing="0" w:line="240" w:lineRule="atLeast"/>
              <w:contextualSpacing/>
            </w:pPr>
            <w:r>
              <w:t>CIBSE C guide</w:t>
            </w:r>
          </w:p>
          <w:p w14:paraId="5A0B440A" w14:textId="77777777" w:rsidR="00A10FB7" w:rsidRDefault="00A10FB7" w:rsidP="006413B9">
            <w:pPr>
              <w:numPr>
                <w:ilvl w:val="0"/>
                <w:numId w:val="10"/>
              </w:numPr>
              <w:spacing w:before="0" w:beforeAutospacing="0" w:after="240" w:afterAutospacing="0" w:line="240" w:lineRule="atLeast"/>
              <w:contextualSpacing/>
            </w:pPr>
            <w:r>
              <w:t>AM10 Natural Ventilation in Non-Domestic Buildings</w:t>
            </w:r>
          </w:p>
          <w:p w14:paraId="7D3E1D6E" w14:textId="77777777" w:rsidR="00A10FB7" w:rsidRDefault="00A10FB7" w:rsidP="006413B9">
            <w:pPr>
              <w:numPr>
                <w:ilvl w:val="0"/>
                <w:numId w:val="10"/>
              </w:numPr>
              <w:spacing w:before="0" w:beforeAutospacing="0" w:after="240" w:afterAutospacing="0" w:line="240" w:lineRule="atLeast"/>
              <w:contextualSpacing/>
            </w:pPr>
            <w:r>
              <w:t>AM13 Mixed Mode Ventilation</w:t>
            </w:r>
          </w:p>
          <w:p w14:paraId="52FBF115" w14:textId="77777777" w:rsidR="00A10FB7" w:rsidRPr="0038416A" w:rsidRDefault="00A10FB7" w:rsidP="006413B9">
            <w:pPr>
              <w:numPr>
                <w:ilvl w:val="0"/>
                <w:numId w:val="10"/>
              </w:numPr>
              <w:spacing w:before="0" w:beforeAutospacing="0" w:after="240" w:afterAutospacing="0" w:line="240" w:lineRule="atLeast"/>
              <w:contextualSpacing/>
            </w:pPr>
            <w:r>
              <w:t>KS17 Indoor Air Quality and Ventilation</w:t>
            </w:r>
          </w:p>
        </w:tc>
      </w:tr>
      <w:tr w:rsidR="00A10FB7" w:rsidRPr="003D27CF" w14:paraId="71C1073D" w14:textId="77777777" w:rsidTr="006413B9">
        <w:trPr>
          <w:cantSplit/>
          <w:trHeight w:val="1861"/>
        </w:trPr>
        <w:tc>
          <w:tcPr>
            <w:tcW w:w="2405" w:type="dxa"/>
            <w:vMerge/>
          </w:tcPr>
          <w:p w14:paraId="4826A206" w14:textId="77777777" w:rsidR="00A10FB7" w:rsidRPr="003D27CF" w:rsidRDefault="00A10FB7" w:rsidP="006413B9"/>
        </w:tc>
        <w:tc>
          <w:tcPr>
            <w:tcW w:w="6769" w:type="dxa"/>
            <w:gridSpan w:val="3"/>
          </w:tcPr>
          <w:p w14:paraId="0D2298F9" w14:textId="77777777" w:rsidR="00A10FB7" w:rsidRPr="0038416A" w:rsidRDefault="00A10FB7" w:rsidP="006413B9">
            <w:r w:rsidRPr="0038416A">
              <w:t>Building Services Research and Information Association (BSRIA)</w:t>
            </w:r>
          </w:p>
          <w:p w14:paraId="0353454E" w14:textId="77777777" w:rsidR="00A10FB7" w:rsidRDefault="00A10FB7" w:rsidP="006413B9">
            <w:pPr>
              <w:numPr>
                <w:ilvl w:val="0"/>
                <w:numId w:val="10"/>
              </w:numPr>
              <w:spacing w:before="0" w:beforeAutospacing="0" w:after="240" w:afterAutospacing="0" w:line="240" w:lineRule="atLeast"/>
              <w:contextualSpacing/>
            </w:pPr>
            <w:r w:rsidRPr="00D75775">
              <w:t>Commissioning HVAC Systems: Guidance on the division of responsibilities (TM 1/88.1)</w:t>
            </w:r>
          </w:p>
          <w:p w14:paraId="2C966155" w14:textId="77777777" w:rsidR="00A10FB7" w:rsidRDefault="00A10FB7" w:rsidP="006413B9">
            <w:pPr>
              <w:numPr>
                <w:ilvl w:val="0"/>
                <w:numId w:val="10"/>
              </w:numPr>
              <w:spacing w:before="0" w:beforeAutospacing="0" w:after="240" w:afterAutospacing="0" w:line="240" w:lineRule="atLeast"/>
              <w:contextualSpacing/>
            </w:pPr>
            <w:r>
              <w:t>Commissioning Management (AG 5/2002)</w:t>
            </w:r>
          </w:p>
          <w:p w14:paraId="2020C2DD" w14:textId="77777777" w:rsidR="00A10FB7" w:rsidRPr="00B86B25" w:rsidRDefault="00A10FB7" w:rsidP="006413B9">
            <w:pPr>
              <w:numPr>
                <w:ilvl w:val="0"/>
                <w:numId w:val="10"/>
              </w:numPr>
              <w:spacing w:before="0" w:beforeAutospacing="0" w:after="240" w:afterAutospacing="0" w:line="240" w:lineRule="atLeast"/>
              <w:contextualSpacing/>
            </w:pPr>
            <w:r w:rsidRPr="00B86B25">
              <w:t>Domestic Ventilation Systems (A Guide to Measuring Airflow Rates) BG46/2013 </w:t>
            </w:r>
          </w:p>
          <w:p w14:paraId="23E05F9E" w14:textId="77777777" w:rsidR="00A10FB7" w:rsidRPr="0038416A" w:rsidRDefault="00A10FB7" w:rsidP="006413B9">
            <w:pPr>
              <w:numPr>
                <w:ilvl w:val="0"/>
                <w:numId w:val="10"/>
              </w:numPr>
              <w:spacing w:before="0" w:beforeAutospacing="0" w:after="240" w:afterAutospacing="0" w:line="240" w:lineRule="atLeast"/>
              <w:contextualSpacing/>
            </w:pPr>
            <w:r w:rsidRPr="001F18F0">
              <w:t>Commissioning Air Systems (BG 49/2015)</w:t>
            </w:r>
          </w:p>
        </w:tc>
      </w:tr>
      <w:tr w:rsidR="00A10FB7" w:rsidRPr="003D27CF" w14:paraId="7AC8584C" w14:textId="77777777" w:rsidTr="006413B9">
        <w:trPr>
          <w:cantSplit/>
          <w:trHeight w:val="1861"/>
        </w:trPr>
        <w:tc>
          <w:tcPr>
            <w:tcW w:w="2405" w:type="dxa"/>
            <w:vMerge/>
          </w:tcPr>
          <w:p w14:paraId="153F9D02" w14:textId="77777777" w:rsidR="00A10FB7" w:rsidRPr="003D27CF" w:rsidRDefault="00A10FB7" w:rsidP="006413B9"/>
        </w:tc>
        <w:tc>
          <w:tcPr>
            <w:tcW w:w="6769" w:type="dxa"/>
            <w:gridSpan w:val="3"/>
          </w:tcPr>
          <w:p w14:paraId="4477144B" w14:textId="77777777" w:rsidR="00A10FB7" w:rsidRPr="00B86B25" w:rsidRDefault="00A10FB7" w:rsidP="006413B9">
            <w:r w:rsidRPr="00B86B25">
              <w:t>Building &amp; Engineering Services Association (B&amp;ES), formerly the HVCA</w:t>
            </w:r>
          </w:p>
          <w:p w14:paraId="27524E6D" w14:textId="77777777" w:rsidR="00A10FB7" w:rsidRPr="00B86B25" w:rsidRDefault="00A10FB7" w:rsidP="006413B9">
            <w:pPr>
              <w:numPr>
                <w:ilvl w:val="0"/>
                <w:numId w:val="10"/>
              </w:numPr>
              <w:spacing w:before="0" w:beforeAutospacing="0" w:after="240" w:afterAutospacing="0" w:line="240" w:lineRule="atLeast"/>
              <w:contextualSpacing/>
            </w:pPr>
            <w:r w:rsidRPr="00B86B25">
              <w:t>DW143 Guide to Good Practice – Ductwork Air Leakage Testing</w:t>
            </w:r>
          </w:p>
          <w:p w14:paraId="1B976286" w14:textId="77777777" w:rsidR="00A10FB7" w:rsidRPr="00B86B25" w:rsidRDefault="00A10FB7" w:rsidP="006413B9">
            <w:pPr>
              <w:numPr>
                <w:ilvl w:val="0"/>
                <w:numId w:val="10"/>
              </w:numPr>
              <w:spacing w:before="0" w:beforeAutospacing="0" w:after="240" w:afterAutospacing="0" w:line="240" w:lineRule="atLeast"/>
              <w:contextualSpacing/>
            </w:pPr>
            <w:r w:rsidRPr="00B86B25">
              <w:t>DW144 Specification for Sheet Metal Ductwork</w:t>
            </w:r>
          </w:p>
          <w:p w14:paraId="19AB67A1" w14:textId="77777777" w:rsidR="00A10FB7" w:rsidRDefault="00A10FB7" w:rsidP="006413B9">
            <w:pPr>
              <w:numPr>
                <w:ilvl w:val="0"/>
                <w:numId w:val="10"/>
              </w:numPr>
              <w:spacing w:before="0" w:beforeAutospacing="0" w:after="240" w:afterAutospacing="0" w:line="240" w:lineRule="atLeast"/>
              <w:contextualSpacing/>
            </w:pPr>
            <w:r w:rsidRPr="00B86B25">
              <w:t>DW154 Specification for Plastics Ductwork</w:t>
            </w:r>
          </w:p>
          <w:p w14:paraId="5FB340C3" w14:textId="77777777" w:rsidR="00A10FB7" w:rsidRPr="0038416A" w:rsidRDefault="00A10FB7" w:rsidP="006413B9">
            <w:pPr>
              <w:numPr>
                <w:ilvl w:val="0"/>
                <w:numId w:val="10"/>
              </w:numPr>
              <w:spacing w:before="0" w:beforeAutospacing="0" w:after="240" w:afterAutospacing="0" w:line="240" w:lineRule="atLeast"/>
              <w:contextualSpacing/>
            </w:pPr>
            <w:r w:rsidRPr="00B86B25">
              <w:t>TR19 Guide to Good Practice - Internal Cleanliness of Ventilation Systems</w:t>
            </w:r>
          </w:p>
        </w:tc>
      </w:tr>
      <w:tr w:rsidR="00A10FB7" w:rsidRPr="003D27CF" w14:paraId="2D549C2B" w14:textId="77777777" w:rsidTr="006413B9">
        <w:trPr>
          <w:cantSplit/>
        </w:trPr>
        <w:tc>
          <w:tcPr>
            <w:tcW w:w="2405" w:type="dxa"/>
          </w:tcPr>
          <w:p w14:paraId="72F0452E" w14:textId="77777777" w:rsidR="00A10FB7" w:rsidRPr="0038416A" w:rsidRDefault="00A10FB7" w:rsidP="006413B9">
            <w:pPr>
              <w:spacing w:before="0" w:beforeAutospacing="0" w:after="0" w:afterAutospacing="0" w:line="240" w:lineRule="atLeast"/>
            </w:pPr>
            <w:r w:rsidRPr="0038416A">
              <w:t xml:space="preserve">British Standards </w:t>
            </w:r>
          </w:p>
        </w:tc>
        <w:tc>
          <w:tcPr>
            <w:tcW w:w="1418" w:type="dxa"/>
          </w:tcPr>
          <w:p w14:paraId="069AF35F" w14:textId="77777777" w:rsidR="00A10FB7" w:rsidRPr="0038416A" w:rsidRDefault="00A10FB7" w:rsidP="006413B9">
            <w:pPr>
              <w:spacing w:after="0" w:afterAutospacing="0"/>
            </w:pPr>
            <w:r>
              <w:t>BS 476-24</w:t>
            </w:r>
          </w:p>
        </w:tc>
        <w:tc>
          <w:tcPr>
            <w:tcW w:w="850" w:type="dxa"/>
          </w:tcPr>
          <w:p w14:paraId="01772828" w14:textId="77777777" w:rsidR="00A10FB7" w:rsidRPr="0038416A" w:rsidRDefault="00A10FB7" w:rsidP="006413B9">
            <w:pPr>
              <w:spacing w:after="0" w:afterAutospacing="0"/>
            </w:pPr>
            <w:r>
              <w:t>1987</w:t>
            </w:r>
          </w:p>
        </w:tc>
        <w:tc>
          <w:tcPr>
            <w:tcW w:w="4501" w:type="dxa"/>
          </w:tcPr>
          <w:p w14:paraId="534C3330" w14:textId="77777777" w:rsidR="00A10FB7" w:rsidRPr="006265A2" w:rsidRDefault="00A10FB7" w:rsidP="006413B9">
            <w:pPr>
              <w:spacing w:after="0"/>
            </w:pPr>
            <w:r w:rsidRPr="00CC0722">
              <w:t>Fire tests on building materials and structures. Method for determination of the fire resistance of ventilation ducts</w:t>
            </w:r>
          </w:p>
        </w:tc>
      </w:tr>
      <w:tr w:rsidR="00A10FB7" w:rsidRPr="003D27CF" w14:paraId="2E30BBD8" w14:textId="77777777" w:rsidTr="006413B9">
        <w:trPr>
          <w:cantSplit/>
        </w:trPr>
        <w:tc>
          <w:tcPr>
            <w:tcW w:w="2405" w:type="dxa"/>
          </w:tcPr>
          <w:p w14:paraId="21F7F9DC" w14:textId="77777777" w:rsidR="00A10FB7" w:rsidRPr="0038416A" w:rsidRDefault="00A10FB7" w:rsidP="006413B9">
            <w:pPr>
              <w:spacing w:after="0"/>
            </w:pPr>
          </w:p>
        </w:tc>
        <w:tc>
          <w:tcPr>
            <w:tcW w:w="1418" w:type="dxa"/>
          </w:tcPr>
          <w:p w14:paraId="41393767" w14:textId="77777777" w:rsidR="00A10FB7" w:rsidRPr="0038416A" w:rsidRDefault="00A10FB7" w:rsidP="006413B9">
            <w:pPr>
              <w:spacing w:after="0" w:afterAutospacing="0"/>
            </w:pPr>
            <w:r w:rsidRPr="0038416A">
              <w:t>BS 5422</w:t>
            </w:r>
          </w:p>
        </w:tc>
        <w:tc>
          <w:tcPr>
            <w:tcW w:w="850" w:type="dxa"/>
          </w:tcPr>
          <w:p w14:paraId="4B0F3306" w14:textId="77777777" w:rsidR="00A10FB7" w:rsidRPr="0038416A" w:rsidRDefault="00A10FB7" w:rsidP="006413B9">
            <w:pPr>
              <w:spacing w:after="0" w:afterAutospacing="0"/>
            </w:pPr>
            <w:r>
              <w:t>2009</w:t>
            </w:r>
          </w:p>
        </w:tc>
        <w:tc>
          <w:tcPr>
            <w:tcW w:w="4501" w:type="dxa"/>
          </w:tcPr>
          <w:p w14:paraId="21254765" w14:textId="77777777" w:rsidR="00A10FB7" w:rsidRPr="006265A2" w:rsidRDefault="00A10FB7" w:rsidP="006413B9">
            <w:pPr>
              <w:spacing w:after="0"/>
            </w:pPr>
            <w:r w:rsidRPr="006265A2">
              <w:t>Method for specifying thermal insulating materials for pipes, tanks, vessels, ductwork and equipment operating within the temperature range -40°C to +700°C</w:t>
            </w:r>
          </w:p>
        </w:tc>
      </w:tr>
      <w:tr w:rsidR="00A10FB7" w:rsidRPr="003D27CF" w14:paraId="7B2BC881" w14:textId="77777777" w:rsidTr="006413B9">
        <w:trPr>
          <w:cantSplit/>
        </w:trPr>
        <w:tc>
          <w:tcPr>
            <w:tcW w:w="2405" w:type="dxa"/>
          </w:tcPr>
          <w:p w14:paraId="1EA31241" w14:textId="77777777" w:rsidR="00A10FB7" w:rsidRPr="0038416A" w:rsidRDefault="00A10FB7" w:rsidP="006413B9">
            <w:pPr>
              <w:spacing w:after="0"/>
            </w:pPr>
          </w:p>
        </w:tc>
        <w:tc>
          <w:tcPr>
            <w:tcW w:w="1418" w:type="dxa"/>
          </w:tcPr>
          <w:p w14:paraId="710017B5" w14:textId="77777777" w:rsidR="00A10FB7" w:rsidRDefault="00A10FB7" w:rsidP="006413B9">
            <w:pPr>
              <w:spacing w:after="0"/>
            </w:pPr>
            <w:r>
              <w:t>BS 8233</w:t>
            </w:r>
          </w:p>
        </w:tc>
        <w:tc>
          <w:tcPr>
            <w:tcW w:w="850" w:type="dxa"/>
          </w:tcPr>
          <w:p w14:paraId="2B9A81A0" w14:textId="77777777" w:rsidR="00A10FB7" w:rsidRDefault="00A10FB7" w:rsidP="006413B9">
            <w:pPr>
              <w:spacing w:after="0"/>
            </w:pPr>
            <w:r>
              <w:t>2014</w:t>
            </w:r>
          </w:p>
        </w:tc>
        <w:tc>
          <w:tcPr>
            <w:tcW w:w="4501" w:type="dxa"/>
          </w:tcPr>
          <w:p w14:paraId="616BAF2A" w14:textId="77777777" w:rsidR="00A10FB7" w:rsidRPr="00CC0722" w:rsidRDefault="00A10FB7" w:rsidP="006413B9">
            <w:pPr>
              <w:spacing w:after="0"/>
            </w:pPr>
            <w:r w:rsidRPr="002B405A">
              <w:t>Guidance on sound insulation and noise reduction for buildings</w:t>
            </w:r>
          </w:p>
        </w:tc>
      </w:tr>
      <w:tr w:rsidR="00A10FB7" w:rsidRPr="003D27CF" w14:paraId="6CCD4CDC" w14:textId="77777777" w:rsidTr="006413B9">
        <w:trPr>
          <w:cantSplit/>
        </w:trPr>
        <w:tc>
          <w:tcPr>
            <w:tcW w:w="2405" w:type="dxa"/>
          </w:tcPr>
          <w:p w14:paraId="59B7EC6E" w14:textId="77777777" w:rsidR="00A10FB7" w:rsidRPr="0038416A" w:rsidRDefault="00A10FB7" w:rsidP="006413B9">
            <w:pPr>
              <w:spacing w:after="0"/>
            </w:pPr>
          </w:p>
        </w:tc>
        <w:tc>
          <w:tcPr>
            <w:tcW w:w="1418" w:type="dxa"/>
          </w:tcPr>
          <w:p w14:paraId="7FF623A1" w14:textId="77777777" w:rsidR="00A10FB7" w:rsidRPr="0038416A" w:rsidRDefault="00A10FB7" w:rsidP="006413B9">
            <w:pPr>
              <w:spacing w:after="0"/>
            </w:pPr>
            <w:r>
              <w:t>BS 9999</w:t>
            </w:r>
          </w:p>
        </w:tc>
        <w:tc>
          <w:tcPr>
            <w:tcW w:w="850" w:type="dxa"/>
          </w:tcPr>
          <w:p w14:paraId="20C1D85E" w14:textId="77777777" w:rsidR="00A10FB7" w:rsidRPr="0038416A" w:rsidRDefault="00A10FB7" w:rsidP="006413B9">
            <w:pPr>
              <w:spacing w:after="0"/>
            </w:pPr>
            <w:r>
              <w:t>2016</w:t>
            </w:r>
          </w:p>
        </w:tc>
        <w:tc>
          <w:tcPr>
            <w:tcW w:w="4501" w:type="dxa"/>
          </w:tcPr>
          <w:p w14:paraId="479651CF" w14:textId="77777777" w:rsidR="00A10FB7" w:rsidRPr="007210BC" w:rsidRDefault="00A10FB7" w:rsidP="006413B9">
            <w:pPr>
              <w:spacing w:after="0"/>
            </w:pPr>
            <w:r w:rsidRPr="00CC0722">
              <w:t>Code of practice for fire safety in the design, management and use of buildings</w:t>
            </w:r>
          </w:p>
        </w:tc>
      </w:tr>
      <w:tr w:rsidR="00A10FB7" w:rsidRPr="003D27CF" w14:paraId="33BFE270" w14:textId="77777777" w:rsidTr="006413B9">
        <w:trPr>
          <w:cantSplit/>
        </w:trPr>
        <w:tc>
          <w:tcPr>
            <w:tcW w:w="2405" w:type="dxa"/>
          </w:tcPr>
          <w:p w14:paraId="1B0A8BE2" w14:textId="77777777" w:rsidR="00A10FB7" w:rsidRPr="0038416A" w:rsidRDefault="00A10FB7" w:rsidP="006413B9">
            <w:pPr>
              <w:spacing w:after="0"/>
            </w:pPr>
          </w:p>
        </w:tc>
        <w:tc>
          <w:tcPr>
            <w:tcW w:w="1418" w:type="dxa"/>
          </w:tcPr>
          <w:p w14:paraId="7EA52F98" w14:textId="77777777" w:rsidR="00A10FB7" w:rsidRPr="0038416A" w:rsidRDefault="00A10FB7" w:rsidP="006413B9">
            <w:pPr>
              <w:spacing w:after="0"/>
            </w:pPr>
            <w:r>
              <w:t>BS EN 13779</w:t>
            </w:r>
          </w:p>
        </w:tc>
        <w:tc>
          <w:tcPr>
            <w:tcW w:w="850" w:type="dxa"/>
          </w:tcPr>
          <w:p w14:paraId="221FD9E6" w14:textId="77777777" w:rsidR="00A10FB7" w:rsidRPr="0038416A" w:rsidRDefault="00A10FB7" w:rsidP="006413B9">
            <w:pPr>
              <w:spacing w:after="0"/>
            </w:pPr>
            <w:r>
              <w:t>2007</w:t>
            </w:r>
          </w:p>
        </w:tc>
        <w:tc>
          <w:tcPr>
            <w:tcW w:w="4501" w:type="dxa"/>
          </w:tcPr>
          <w:p w14:paraId="3AF713D0" w14:textId="77777777" w:rsidR="00A10FB7" w:rsidRPr="007210BC" w:rsidRDefault="00A10FB7" w:rsidP="006413B9">
            <w:pPr>
              <w:spacing w:after="0"/>
            </w:pPr>
            <w:r w:rsidRPr="00CC0722">
              <w:t>Ventilation for non-residential buildings. Performance requirements for ventilation and room-conditioning systems</w:t>
            </w:r>
          </w:p>
        </w:tc>
      </w:tr>
      <w:tr w:rsidR="00A10FB7" w:rsidRPr="003D27CF" w14:paraId="6F86B1CD" w14:textId="77777777" w:rsidTr="006413B9">
        <w:trPr>
          <w:cantSplit/>
        </w:trPr>
        <w:tc>
          <w:tcPr>
            <w:tcW w:w="2405" w:type="dxa"/>
          </w:tcPr>
          <w:p w14:paraId="635EAE4A" w14:textId="77777777" w:rsidR="00A10FB7" w:rsidRPr="0038416A" w:rsidRDefault="00A10FB7" w:rsidP="006413B9">
            <w:pPr>
              <w:spacing w:after="0"/>
            </w:pPr>
          </w:p>
        </w:tc>
        <w:tc>
          <w:tcPr>
            <w:tcW w:w="1418" w:type="dxa"/>
          </w:tcPr>
          <w:p w14:paraId="42513149" w14:textId="77777777" w:rsidR="00A10FB7" w:rsidRPr="00721E27" w:rsidRDefault="00A10FB7" w:rsidP="006413B9">
            <w:pPr>
              <w:spacing w:after="0"/>
              <w:rPr>
                <w:rFonts w:cstheme="minorHAnsi"/>
              </w:rPr>
            </w:pPr>
            <w:r>
              <w:t>BS EN 15423</w:t>
            </w:r>
          </w:p>
        </w:tc>
        <w:tc>
          <w:tcPr>
            <w:tcW w:w="850" w:type="dxa"/>
          </w:tcPr>
          <w:p w14:paraId="3FDCA6A5" w14:textId="77777777" w:rsidR="00A10FB7" w:rsidRDefault="00A10FB7" w:rsidP="006413B9">
            <w:pPr>
              <w:spacing w:after="0"/>
            </w:pPr>
            <w:r>
              <w:t>2008</w:t>
            </w:r>
          </w:p>
        </w:tc>
        <w:tc>
          <w:tcPr>
            <w:tcW w:w="4501" w:type="dxa"/>
          </w:tcPr>
          <w:p w14:paraId="0EF1DBB7" w14:textId="77777777" w:rsidR="00A10FB7" w:rsidRPr="007210BC" w:rsidRDefault="00A10FB7" w:rsidP="006413B9">
            <w:pPr>
              <w:spacing w:after="0"/>
            </w:pPr>
            <w:r w:rsidRPr="00CC0722">
              <w:t>Ventilation for buildings. Fire precaution for air distribution systems in buildings</w:t>
            </w:r>
          </w:p>
        </w:tc>
      </w:tr>
    </w:tbl>
    <w:p w14:paraId="1D5FF9C4" w14:textId="77777777" w:rsidR="00A10FB7" w:rsidRDefault="00A10FB7" w:rsidP="00A10FB7">
      <w:pPr>
        <w:pStyle w:val="Heading2"/>
        <w:numPr>
          <w:ilvl w:val="0"/>
          <w:numId w:val="0"/>
        </w:numPr>
        <w:ind w:left="851" w:hanging="851"/>
      </w:pPr>
      <w:r>
        <w:t>SYSTEM DESCRIPTION</w:t>
      </w:r>
    </w:p>
    <w:p w14:paraId="05FD8416" w14:textId="77777777" w:rsidR="00A10FB7" w:rsidRDefault="00A10FB7" w:rsidP="00A10FB7">
      <w:pPr>
        <w:pStyle w:val="Heading3"/>
      </w:pPr>
      <w:r>
        <w:t>Overview and scope</w:t>
      </w:r>
    </w:p>
    <w:p w14:paraId="69C0F617" w14:textId="77777777" w:rsidR="00A10FB7" w:rsidRDefault="00A10FB7" w:rsidP="00A10FB7"/>
    <w:p w14:paraId="2AADAFBE" w14:textId="77777777" w:rsidR="00A10FB7" w:rsidRDefault="00A10FB7" w:rsidP="00A10FB7">
      <w:pPr>
        <w:pStyle w:val="Heading3"/>
      </w:pPr>
      <w:r>
        <w:t>Ductwork</w:t>
      </w:r>
    </w:p>
    <w:p w14:paraId="643BC844" w14:textId="77777777" w:rsidR="00A10FB7" w:rsidRDefault="00A10FB7" w:rsidP="00A10FB7"/>
    <w:p w14:paraId="647EB40A" w14:textId="77777777" w:rsidR="00A10FB7" w:rsidRDefault="00A10FB7" w:rsidP="00A10FB7">
      <w:pPr>
        <w:pStyle w:val="Heading3"/>
      </w:pPr>
      <w:r>
        <w:t>AHUs</w:t>
      </w:r>
    </w:p>
    <w:p w14:paraId="6BCDCD94" w14:textId="77777777" w:rsidR="00A10FB7" w:rsidRDefault="00A10FB7" w:rsidP="00A10FB7"/>
    <w:p w14:paraId="5154A0D3" w14:textId="77777777" w:rsidR="00A10FB7" w:rsidRDefault="00A10FB7" w:rsidP="00A10FB7">
      <w:pPr>
        <w:pStyle w:val="Heading3"/>
      </w:pPr>
      <w:r>
        <w:t>Fans</w:t>
      </w:r>
    </w:p>
    <w:p w14:paraId="36AA9472" w14:textId="77777777" w:rsidR="00A10FB7" w:rsidRDefault="00A10FB7" w:rsidP="00A10FB7"/>
    <w:p w14:paraId="490DB26E" w14:textId="77777777" w:rsidR="00A10FB7" w:rsidRPr="000620B2" w:rsidRDefault="00A10FB7" w:rsidP="00A10FB7">
      <w:pPr>
        <w:pStyle w:val="Heading3"/>
      </w:pPr>
      <w:r w:rsidRPr="000620B2">
        <w:t>Insulation</w:t>
      </w:r>
    </w:p>
    <w:p w14:paraId="2D82F7B6" w14:textId="77777777" w:rsidR="00A10FB7" w:rsidRDefault="00A10FB7" w:rsidP="00A10FB7"/>
    <w:p w14:paraId="1465BB1D" w14:textId="77777777" w:rsidR="00A10FB7" w:rsidRDefault="00A10FB7" w:rsidP="00A10FB7">
      <w:pPr>
        <w:pStyle w:val="Heading3"/>
      </w:pPr>
      <w:r>
        <w:t>General requirements</w:t>
      </w:r>
    </w:p>
    <w:p w14:paraId="1DC811A4" w14:textId="77777777" w:rsidR="00A10FB7" w:rsidRDefault="00A10FB7" w:rsidP="00A10FB7"/>
    <w:p w14:paraId="1F598CB5" w14:textId="77777777" w:rsidR="00A10FB7" w:rsidRDefault="00A10FB7" w:rsidP="00A10FB7">
      <w:pPr>
        <w:pStyle w:val="Heading3"/>
      </w:pPr>
      <w:r>
        <w:t>Testing, commissioning and documentation</w:t>
      </w:r>
    </w:p>
    <w:p w14:paraId="4977C436" w14:textId="77777777" w:rsidR="00A10FB7" w:rsidRDefault="00A10FB7" w:rsidP="00A10FB7"/>
    <w:p w14:paraId="12AF17E6" w14:textId="77777777" w:rsidR="00A10FB7" w:rsidRDefault="00A10FB7" w:rsidP="00A10FB7"/>
    <w:p w14:paraId="62348295" w14:textId="77777777" w:rsidR="00A10FB7" w:rsidRDefault="00A10FB7" w:rsidP="00A10FB7"/>
    <w:p w14:paraId="13827888" w14:textId="77777777" w:rsidR="00A10FB7" w:rsidRDefault="00A10FB7" w:rsidP="00A10FB7">
      <w:pPr>
        <w:pStyle w:val="Heading2"/>
        <w:numPr>
          <w:ilvl w:val="0"/>
          <w:numId w:val="0"/>
        </w:numPr>
        <w:ind w:left="851" w:hanging="851"/>
      </w:pPr>
      <w:r>
        <w:t>CONTROL REQUIREMENTS</w:t>
      </w:r>
    </w:p>
    <w:p w14:paraId="0F56AA30" w14:textId="77777777" w:rsidR="00A10FB7" w:rsidRDefault="00A10FB7" w:rsidP="00A10FB7"/>
    <w:p w14:paraId="0ACBB06F" w14:textId="77777777" w:rsidR="00A10FB7" w:rsidRDefault="00A10FB7" w:rsidP="00A10FB7"/>
    <w:p w14:paraId="433C4041" w14:textId="77777777" w:rsidR="00A10FB7" w:rsidRDefault="00A10FB7" w:rsidP="00A10FB7">
      <w:pPr>
        <w:pStyle w:val="Heading2"/>
        <w:numPr>
          <w:ilvl w:val="0"/>
          <w:numId w:val="0"/>
        </w:numPr>
        <w:ind w:left="851" w:hanging="851"/>
      </w:pPr>
      <w:r>
        <w:t>SYSTEM DRAWINGS / SCHEMATICS</w:t>
      </w:r>
    </w:p>
    <w:p w14:paraId="7979E4B6" w14:textId="77777777" w:rsidR="00A10FB7" w:rsidRDefault="00A10FB7" w:rsidP="00A10FB7"/>
    <w:p w14:paraId="544817EC" w14:textId="77777777" w:rsidR="00A10FB7" w:rsidRDefault="00A10FB7" w:rsidP="00A10FB7"/>
    <w:p w14:paraId="6CCA91AC" w14:textId="77777777" w:rsidR="00A10FB7" w:rsidRDefault="00A10FB7" w:rsidP="00A10FB7">
      <w:pPr>
        <w:pStyle w:val="Heading2"/>
        <w:numPr>
          <w:ilvl w:val="0"/>
          <w:numId w:val="0"/>
        </w:numPr>
        <w:ind w:left="357" w:hanging="357"/>
      </w:pPr>
      <w:r>
        <w:t>REFERENCE SPECIFICATION CLAUSES</w:t>
      </w:r>
    </w:p>
    <w:p w14:paraId="324364A1" w14:textId="77777777" w:rsidR="00A10FB7" w:rsidRDefault="00A10FB7" w:rsidP="00A10FB7">
      <w:r>
        <w:t>Also see the following Reference Specification SPEC-300 clauses for further details of Workmanship, materials standards, builders work standards, testing/ commissioning, and identification:</w:t>
      </w:r>
    </w:p>
    <w:p w14:paraId="5E7832C1" w14:textId="77777777" w:rsidR="00A10FB7" w:rsidRDefault="00986F61" w:rsidP="00A10FB7">
      <w:pPr>
        <w:pStyle w:val="ListParagraph"/>
        <w:numPr>
          <w:ilvl w:val="0"/>
          <w:numId w:val="4"/>
        </w:numPr>
      </w:pPr>
      <w:r>
        <w:t>PR_65_65_00_00</w:t>
      </w:r>
      <w:r w:rsidR="00A10FB7">
        <w:t xml:space="preserve"> AIR DUCTLINES AND ANCILLARIES</w:t>
      </w:r>
    </w:p>
    <w:p w14:paraId="443FEDC8" w14:textId="77777777" w:rsidR="00A10FB7" w:rsidRDefault="00986F61" w:rsidP="00A10FB7">
      <w:pPr>
        <w:pStyle w:val="ListParagraph"/>
        <w:numPr>
          <w:ilvl w:val="0"/>
          <w:numId w:val="4"/>
        </w:numPr>
      </w:pPr>
      <w:r>
        <w:t>PR_65_67_29_00</w:t>
      </w:r>
      <w:r w:rsidR="00A10FB7">
        <w:t xml:space="preserve"> FANS</w:t>
      </w:r>
    </w:p>
    <w:p w14:paraId="6391D910" w14:textId="77777777" w:rsidR="00A10FB7" w:rsidRDefault="00986F61" w:rsidP="00A10FB7">
      <w:pPr>
        <w:pStyle w:val="ListParagraph"/>
        <w:numPr>
          <w:ilvl w:val="0"/>
          <w:numId w:val="4"/>
        </w:numPr>
      </w:pPr>
      <w:r>
        <w:t>PR_70_65_04_00</w:t>
      </w:r>
      <w:r w:rsidR="00A10FB7">
        <w:t xml:space="preserve"> GRILLES/DIFFUSERS/LOUVRES</w:t>
      </w:r>
    </w:p>
    <w:p w14:paraId="6D41189F" w14:textId="77777777" w:rsidR="00A10FB7" w:rsidRDefault="00986F61" w:rsidP="00A10FB7">
      <w:pPr>
        <w:pStyle w:val="ListParagraph"/>
        <w:numPr>
          <w:ilvl w:val="0"/>
          <w:numId w:val="4"/>
        </w:numPr>
      </w:pPr>
      <w:r>
        <w:t>PR_25_31_48_00</w:t>
      </w:r>
      <w:r w:rsidR="00A10FB7">
        <w:t xml:space="preserve"> THERMAL INSULATION</w:t>
      </w:r>
    </w:p>
    <w:p w14:paraId="755A757C" w14:textId="77777777" w:rsidR="00A10FB7" w:rsidRDefault="00986F61" w:rsidP="00A10FB7">
      <w:pPr>
        <w:pStyle w:val="ListParagraph"/>
        <w:numPr>
          <w:ilvl w:val="0"/>
          <w:numId w:val="4"/>
        </w:numPr>
      </w:pPr>
      <w:r>
        <w:t xml:space="preserve">AC_60_00_00_00 </w:t>
      </w:r>
      <w:r w:rsidR="00A10FB7">
        <w:t xml:space="preserve"> TESTING AND COMMISSIONING</w:t>
      </w:r>
    </w:p>
    <w:p w14:paraId="2A59FB47" w14:textId="77777777" w:rsidR="00A10FB7" w:rsidRDefault="00986F61" w:rsidP="00A10FB7">
      <w:pPr>
        <w:pStyle w:val="ListParagraph"/>
        <w:numPr>
          <w:ilvl w:val="0"/>
          <w:numId w:val="4"/>
        </w:numPr>
      </w:pPr>
      <w:r>
        <w:t>PR_80_77_94_00</w:t>
      </w:r>
      <w:r w:rsidR="00A10FB7">
        <w:t xml:space="preserve"> VIBRATION ISOLATION MOUNTINGS</w:t>
      </w:r>
    </w:p>
    <w:p w14:paraId="5909958E" w14:textId="77777777" w:rsidR="00A10FB7" w:rsidRDefault="00986F61" w:rsidP="00A10FB7">
      <w:pPr>
        <w:pStyle w:val="ListParagraph"/>
        <w:numPr>
          <w:ilvl w:val="0"/>
          <w:numId w:val="4"/>
        </w:numPr>
      </w:pPr>
      <w:r>
        <w:t>PR_40_10_57_26</w:t>
      </w:r>
      <w:r w:rsidR="00A10FB7">
        <w:t xml:space="preserve"> IDENTIFICATION - MECHANICAL</w:t>
      </w:r>
    </w:p>
    <w:p w14:paraId="5FBB3C5B" w14:textId="77777777" w:rsidR="00A10FB7" w:rsidRDefault="003D44FA" w:rsidP="00A10FB7">
      <w:pPr>
        <w:pStyle w:val="ListParagraph"/>
        <w:numPr>
          <w:ilvl w:val="0"/>
          <w:numId w:val="4"/>
        </w:numPr>
      </w:pPr>
      <w:r>
        <w:t>PR_20_29_00_00</w:t>
      </w:r>
      <w:r w:rsidR="00A10FB7">
        <w:t xml:space="preserve"> FIXING TO BUILDING FABRIC</w:t>
      </w:r>
    </w:p>
    <w:p w14:paraId="2D074BBF" w14:textId="77777777" w:rsidR="00A10FB7" w:rsidRDefault="003D44FA" w:rsidP="00A10FB7">
      <w:pPr>
        <w:pStyle w:val="ListParagraph"/>
        <w:numPr>
          <w:ilvl w:val="0"/>
          <w:numId w:val="4"/>
        </w:numPr>
      </w:pPr>
      <w:r>
        <w:t>PR_35_31_68_72</w:t>
      </w:r>
      <w:r w:rsidR="00A10FB7">
        <w:t xml:space="preserve"> PAINTING AND ANTI-CORROSION TREATMENTS</w:t>
      </w:r>
    </w:p>
    <w:p w14:paraId="0BF1AC51" w14:textId="77777777" w:rsidR="00A10FB7" w:rsidRDefault="00A10FB7" w:rsidP="00A10FB7"/>
    <w:p w14:paraId="516C4F4E" w14:textId="77777777" w:rsidR="00A10FB7" w:rsidRDefault="00A10FB7" w:rsidP="00A10FB7">
      <w:pPr>
        <w:rPr>
          <w:rFonts w:asciiTheme="majorHAnsi" w:eastAsiaTheme="majorEastAsia" w:hAnsiTheme="majorHAnsi" w:cstheme="majorBidi"/>
          <w:b/>
          <w:bCs/>
          <w:caps/>
          <w:sz w:val="28"/>
          <w:szCs w:val="28"/>
        </w:rPr>
      </w:pPr>
      <w:r>
        <w:br w:type="page"/>
      </w:r>
    </w:p>
    <w:p w14:paraId="432B3FCC" w14:textId="77777777" w:rsidR="00A10FB7" w:rsidRPr="00625547" w:rsidRDefault="00A10FB7" w:rsidP="00A10FB7">
      <w:pPr>
        <w:pStyle w:val="Heading1"/>
        <w:numPr>
          <w:ilvl w:val="0"/>
          <w:numId w:val="0"/>
        </w:numPr>
        <w:ind w:left="851" w:hanging="851"/>
      </w:pPr>
      <w:bookmarkStart w:id="128" w:name="_Toc15913785"/>
      <w:r w:rsidRPr="00997014">
        <w:rPr>
          <w:noProof/>
          <w:color w:val="0070C0"/>
          <w:lang w:eastAsia="en-GB"/>
        </w:rPr>
        <mc:AlternateContent>
          <mc:Choice Requires="wps">
            <w:drawing>
              <wp:anchor distT="0" distB="36195" distL="114300" distR="114300" simplePos="0" relativeHeight="251855872" behindDoc="0" locked="1" layoutInCell="1" allowOverlap="1" wp14:anchorId="03D24229" wp14:editId="3440CAE1">
                <wp:simplePos x="0" y="0"/>
                <wp:positionH relativeFrom="column">
                  <wp:posOffset>3175</wp:posOffset>
                </wp:positionH>
                <wp:positionV relativeFrom="paragraph">
                  <wp:posOffset>215900</wp:posOffset>
                </wp:positionV>
                <wp:extent cx="2070000" cy="0"/>
                <wp:effectExtent l="0" t="19050" r="6985" b="19050"/>
                <wp:wrapNone/>
                <wp:docPr id="108" name="Straight Connector 108"/>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EF84A2" id="Straight Connector 108" o:spid="_x0000_s1026" style="position:absolute;z-index:251855872;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" strokecolor="black [3213]" strokeweight="3pt">
                <w10:anchorlock/>
              </v:line>
            </w:pict>
          </mc:Fallback>
        </mc:AlternateContent>
      </w:r>
      <w:r w:rsidRPr="00997014">
        <w:rPr>
          <w:color w:val="0070C0"/>
          <w:lang w:eastAsia="en-GB"/>
        </w:rPr>
        <w:t>Ss_65_40_3</w:t>
      </w:r>
      <w:r>
        <w:rPr>
          <w:color w:val="0070C0"/>
          <w:lang w:eastAsia="en-GB"/>
        </w:rPr>
        <w:t>2</w:t>
      </w:r>
      <w:r w:rsidRPr="00997014">
        <w:rPr>
          <w:color w:val="0070C0"/>
          <w:lang w:eastAsia="en-GB"/>
        </w:rPr>
        <w:t>_00</w:t>
      </w:r>
      <w:r w:rsidRPr="003E480E">
        <w:tab/>
      </w:r>
      <w:r>
        <w:t>Fume Extract</w:t>
      </w:r>
      <w:r w:rsidRPr="003E480E">
        <w:t xml:space="preserve"> Ventilation</w:t>
      </w:r>
      <w:bookmarkEnd w:id="128"/>
      <w:r>
        <w:t xml:space="preserve"> </w:t>
      </w:r>
    </w:p>
    <w:p w14:paraId="6D3B547E" w14:textId="77777777" w:rsidR="00A10FB7" w:rsidRDefault="00A10FB7" w:rsidP="00A10FB7">
      <w:pPr>
        <w:pStyle w:val="Heading2"/>
        <w:numPr>
          <w:ilvl w:val="0"/>
          <w:numId w:val="0"/>
        </w:numPr>
        <w:ind w:left="851" w:hanging="851"/>
      </w:pPr>
      <w:r>
        <w:t>PERFORMANCE OBJECTIVES</w:t>
      </w:r>
    </w:p>
    <w:p w14:paraId="18254862" w14:textId="77777777" w:rsidR="00A10FB7" w:rsidRDefault="00A10FB7" w:rsidP="00A10FB7">
      <w:pPr>
        <w:pStyle w:val="Heading2"/>
        <w:numPr>
          <w:ilvl w:val="0"/>
          <w:numId w:val="0"/>
        </w:numPr>
        <w:ind w:left="851" w:hanging="851"/>
      </w:pPr>
    </w:p>
    <w:p w14:paraId="69568C93" w14:textId="77777777" w:rsidR="00A10FB7" w:rsidRDefault="00A10FB7" w:rsidP="00A10FB7">
      <w:pPr>
        <w:pStyle w:val="Heading2"/>
        <w:numPr>
          <w:ilvl w:val="0"/>
          <w:numId w:val="0"/>
        </w:numPr>
        <w:ind w:left="851" w:hanging="851"/>
      </w:pPr>
      <w:r>
        <w:t>DESIGN RESPONSIBILITIES</w:t>
      </w:r>
    </w:p>
    <w:p w14:paraId="385BCD5A" w14:textId="77777777" w:rsidR="00A10FB7" w:rsidRPr="000620B2" w:rsidRDefault="00A10FB7" w:rsidP="00A10FB7"/>
    <w:p w14:paraId="34E1C964" w14:textId="77777777" w:rsidR="00A10FB7" w:rsidRDefault="00A10FB7" w:rsidP="00A10FB7">
      <w:pPr>
        <w:pStyle w:val="Heading2"/>
        <w:numPr>
          <w:ilvl w:val="0"/>
          <w:numId w:val="0"/>
        </w:numPr>
        <w:ind w:left="851" w:hanging="851"/>
      </w:pPr>
      <w:r>
        <w:t>DESIGN PARAMETERS</w:t>
      </w:r>
    </w:p>
    <w:p w14:paraId="54F7D70C" w14:textId="77777777" w:rsidR="00A10FB7" w:rsidRDefault="00A10FB7" w:rsidP="00A10FB7">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A10FB7" w:rsidRPr="003D27CF" w14:paraId="4E2E4482" w14:textId="77777777" w:rsidTr="006413B9">
        <w:trPr>
          <w:cnfStyle w:val="100000000000" w:firstRow="1" w:lastRow="0" w:firstColumn="0" w:lastColumn="0" w:oddVBand="0" w:evenVBand="0" w:oddHBand="0" w:evenHBand="0" w:firstRowFirstColumn="0" w:firstRowLastColumn="0" w:lastRowFirstColumn="0" w:lastRowLastColumn="0"/>
          <w:cantSplit/>
        </w:trPr>
        <w:tc>
          <w:tcPr>
            <w:tcW w:w="2405" w:type="dxa"/>
          </w:tcPr>
          <w:p w14:paraId="4301B968" w14:textId="77777777" w:rsidR="00A10FB7" w:rsidRPr="003D27CF" w:rsidRDefault="00A10FB7" w:rsidP="006413B9">
            <w:pPr>
              <w:spacing w:before="0" w:beforeAutospacing="0" w:after="240" w:afterAutospacing="0" w:line="240" w:lineRule="atLeast"/>
              <w:rPr>
                <w:b w:val="0"/>
              </w:rPr>
            </w:pPr>
            <w:r w:rsidRPr="003D27CF">
              <w:rPr>
                <w:b w:val="0"/>
              </w:rPr>
              <w:t xml:space="preserve">Statutory Acts </w:t>
            </w:r>
          </w:p>
        </w:tc>
        <w:tc>
          <w:tcPr>
            <w:tcW w:w="6769" w:type="dxa"/>
            <w:gridSpan w:val="3"/>
          </w:tcPr>
          <w:p w14:paraId="3432A0A6" w14:textId="77777777" w:rsidR="00814103" w:rsidRDefault="00A10FB7"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1549E04A" w14:textId="77777777" w:rsidR="00A10FB7" w:rsidRPr="00050951" w:rsidRDefault="00A10FB7" w:rsidP="00814103">
            <w:pPr>
              <w:spacing w:before="0" w:beforeAutospacing="0" w:after="240" w:afterAutospacing="0" w:line="240" w:lineRule="atLeast"/>
              <w:rPr>
                <w:b w:val="0"/>
              </w:rPr>
            </w:pPr>
            <w:r w:rsidRPr="00050951">
              <w:rPr>
                <w:b w:val="0"/>
              </w:rPr>
              <w:t>Environmental Protection Act 1990, Environmental Protection Regulations 1991, Clean Air Act 1993</w:t>
            </w:r>
          </w:p>
        </w:tc>
      </w:tr>
      <w:tr w:rsidR="00A10FB7" w:rsidRPr="003D27CF" w14:paraId="1D3B2151" w14:textId="77777777" w:rsidTr="006413B9">
        <w:trPr>
          <w:cantSplit/>
        </w:trPr>
        <w:tc>
          <w:tcPr>
            <w:tcW w:w="2405" w:type="dxa"/>
          </w:tcPr>
          <w:p w14:paraId="60070FF5" w14:textId="77777777" w:rsidR="00A10FB7" w:rsidRPr="003D27CF" w:rsidRDefault="00A10FB7" w:rsidP="006413B9">
            <w:pPr>
              <w:spacing w:before="0" w:beforeAutospacing="0" w:after="240" w:afterAutospacing="0" w:line="240" w:lineRule="atLeast"/>
            </w:pPr>
            <w:r w:rsidRPr="003D27CF">
              <w:t xml:space="preserve">Building Control / Local Authority requirements </w:t>
            </w:r>
          </w:p>
        </w:tc>
        <w:tc>
          <w:tcPr>
            <w:tcW w:w="6769" w:type="dxa"/>
            <w:gridSpan w:val="3"/>
          </w:tcPr>
          <w:p w14:paraId="09FC16F4" w14:textId="77777777" w:rsidR="00A10FB7" w:rsidRPr="0038416A" w:rsidRDefault="00A10FB7" w:rsidP="006413B9">
            <w:pPr>
              <w:spacing w:before="0" w:beforeAutospacing="0" w:after="240" w:afterAutospacing="0" w:line="240" w:lineRule="atLeast"/>
            </w:pPr>
            <w:r w:rsidRPr="0038416A">
              <w:t xml:space="preserve">The Building Regulations Approved Documents </w:t>
            </w:r>
          </w:p>
          <w:p w14:paraId="2709462A" w14:textId="77777777" w:rsidR="00A10FB7" w:rsidRPr="0038416A" w:rsidRDefault="00A10FB7" w:rsidP="006413B9">
            <w:pPr>
              <w:numPr>
                <w:ilvl w:val="0"/>
                <w:numId w:val="7"/>
              </w:numPr>
              <w:spacing w:before="0" w:beforeAutospacing="0" w:after="240" w:afterAutospacing="0" w:line="240" w:lineRule="atLeast"/>
              <w:contextualSpacing/>
            </w:pPr>
            <w:r>
              <w:t>Part L1a 2013</w:t>
            </w:r>
            <w:r w:rsidRPr="0038416A">
              <w:t xml:space="preserve"> Conservation of fuel and power in new dwellings</w:t>
            </w:r>
          </w:p>
          <w:p w14:paraId="29D58397" w14:textId="77777777" w:rsidR="00A10FB7" w:rsidRPr="00B86B25" w:rsidRDefault="00A10FB7" w:rsidP="006413B9">
            <w:pPr>
              <w:numPr>
                <w:ilvl w:val="0"/>
                <w:numId w:val="7"/>
              </w:numPr>
              <w:spacing w:before="0" w:beforeAutospacing="0" w:after="240" w:afterAutospacing="0" w:line="240" w:lineRule="atLeast"/>
              <w:contextualSpacing/>
            </w:pPr>
            <w:r>
              <w:t>Part F  2013</w:t>
            </w:r>
            <w:r w:rsidRPr="00B86B25">
              <w:t xml:space="preserve"> (Ventilation) </w:t>
            </w:r>
          </w:p>
          <w:p w14:paraId="7F25F285" w14:textId="77777777" w:rsidR="00A10FB7" w:rsidRPr="00B86B25" w:rsidRDefault="00A10FB7" w:rsidP="006413B9">
            <w:pPr>
              <w:numPr>
                <w:ilvl w:val="0"/>
                <w:numId w:val="7"/>
              </w:numPr>
              <w:spacing w:before="0" w:beforeAutospacing="0" w:after="240" w:afterAutospacing="0" w:line="240" w:lineRule="atLeast"/>
              <w:contextualSpacing/>
            </w:pPr>
            <w:r w:rsidRPr="00B86B25">
              <w:t>Non-Domestic Building Services Compliance Guide</w:t>
            </w:r>
          </w:p>
          <w:p w14:paraId="6DD5E122" w14:textId="77777777" w:rsidR="00A10FB7" w:rsidRPr="00B86B25" w:rsidRDefault="00A10FB7" w:rsidP="006413B9">
            <w:pPr>
              <w:numPr>
                <w:ilvl w:val="0"/>
                <w:numId w:val="7"/>
              </w:numPr>
              <w:spacing w:before="0" w:beforeAutospacing="0" w:after="240" w:afterAutospacing="0" w:line="240" w:lineRule="atLeast"/>
              <w:contextualSpacing/>
            </w:pPr>
            <w:r w:rsidRPr="00B86B25">
              <w:t>Domestic Building Services Compliance Guide</w:t>
            </w:r>
          </w:p>
          <w:p w14:paraId="412AC944" w14:textId="77777777" w:rsidR="00A10FB7" w:rsidRDefault="00A10FB7" w:rsidP="006413B9">
            <w:r>
              <w:t>The Scottish Building Standards 2015</w:t>
            </w:r>
          </w:p>
          <w:p w14:paraId="21780F8B" w14:textId="77777777" w:rsidR="00A10FB7" w:rsidRDefault="00A10FB7" w:rsidP="006413B9">
            <w:pPr>
              <w:pStyle w:val="ListParagraph"/>
              <w:numPr>
                <w:ilvl w:val="0"/>
                <w:numId w:val="7"/>
              </w:numPr>
            </w:pPr>
            <w:r>
              <w:t>Section 2 (Fire)</w:t>
            </w:r>
            <w:commentRangeStart w:id="129"/>
            <w:commentRangeEnd w:id="129"/>
            <w:r>
              <w:rPr>
                <w:rStyle w:val="CommentReference"/>
              </w:rPr>
              <w:commentReference w:id="129"/>
            </w:r>
          </w:p>
          <w:p w14:paraId="15F9192C" w14:textId="77777777" w:rsidR="00A10FB7" w:rsidRDefault="00A10FB7" w:rsidP="006413B9">
            <w:pPr>
              <w:pStyle w:val="ListParagraph"/>
              <w:numPr>
                <w:ilvl w:val="0"/>
                <w:numId w:val="7"/>
              </w:numPr>
            </w:pPr>
            <w:r>
              <w:t>Section 3 (Environment)</w:t>
            </w:r>
            <w:commentRangeStart w:id="130"/>
            <w:commentRangeEnd w:id="130"/>
            <w:r>
              <w:rPr>
                <w:rStyle w:val="CommentReference"/>
              </w:rPr>
              <w:commentReference w:id="130"/>
            </w:r>
          </w:p>
          <w:p w14:paraId="10476004" w14:textId="77777777" w:rsidR="00A10FB7" w:rsidRPr="0038416A" w:rsidRDefault="00A10FB7" w:rsidP="006413B9">
            <w:pPr>
              <w:numPr>
                <w:ilvl w:val="0"/>
                <w:numId w:val="7"/>
              </w:numPr>
              <w:spacing w:before="0" w:beforeAutospacing="0" w:after="240" w:afterAutospacing="0" w:line="240" w:lineRule="atLeast"/>
              <w:contextualSpacing/>
            </w:pPr>
            <w:r w:rsidRPr="00187245">
              <w:t>Section 6 (Energy)</w:t>
            </w:r>
          </w:p>
        </w:tc>
      </w:tr>
      <w:tr w:rsidR="00A10FB7" w:rsidRPr="003D27CF" w14:paraId="04BB69EB" w14:textId="77777777" w:rsidTr="006413B9">
        <w:trPr>
          <w:cantSplit/>
          <w:trHeight w:val="1861"/>
        </w:trPr>
        <w:tc>
          <w:tcPr>
            <w:tcW w:w="2405" w:type="dxa"/>
            <w:vMerge w:val="restart"/>
          </w:tcPr>
          <w:p w14:paraId="0079EC2F" w14:textId="77777777" w:rsidR="00A10FB7" w:rsidRPr="003D27CF" w:rsidRDefault="00A10FB7" w:rsidP="006413B9">
            <w:pPr>
              <w:spacing w:before="0" w:beforeAutospacing="0" w:after="240" w:afterAutospacing="0" w:line="240" w:lineRule="atLeast"/>
            </w:pPr>
            <w:r w:rsidRPr="003D27CF">
              <w:t xml:space="preserve">Industry standards </w:t>
            </w:r>
          </w:p>
        </w:tc>
        <w:tc>
          <w:tcPr>
            <w:tcW w:w="6769" w:type="dxa"/>
            <w:gridSpan w:val="3"/>
          </w:tcPr>
          <w:p w14:paraId="60666CB0" w14:textId="77777777" w:rsidR="00A10FB7" w:rsidRPr="0038416A" w:rsidRDefault="00A10FB7" w:rsidP="006413B9">
            <w:pPr>
              <w:spacing w:before="0" w:beforeAutospacing="0" w:after="240" w:afterAutospacing="0" w:line="240" w:lineRule="atLeast"/>
            </w:pPr>
            <w:r w:rsidRPr="0038416A">
              <w:t>Chartered Institute of Building Services Engineers (CIBSE)</w:t>
            </w:r>
          </w:p>
          <w:p w14:paraId="54647CD2" w14:textId="77777777" w:rsidR="00A10FB7" w:rsidRDefault="00A10FB7" w:rsidP="006413B9">
            <w:pPr>
              <w:numPr>
                <w:ilvl w:val="0"/>
                <w:numId w:val="10"/>
              </w:numPr>
              <w:spacing w:before="0" w:beforeAutospacing="0" w:after="240" w:afterAutospacing="0" w:line="240" w:lineRule="atLeast"/>
              <w:contextualSpacing/>
            </w:pPr>
            <w:r>
              <w:t>Commissioning Code A 2004</w:t>
            </w:r>
          </w:p>
          <w:p w14:paraId="2E156446" w14:textId="77777777" w:rsidR="00A10FB7" w:rsidRDefault="00A10FB7" w:rsidP="006413B9">
            <w:pPr>
              <w:numPr>
                <w:ilvl w:val="0"/>
                <w:numId w:val="10"/>
              </w:numPr>
              <w:spacing w:before="0" w:beforeAutospacing="0" w:after="240" w:afterAutospacing="0" w:line="240" w:lineRule="atLeast"/>
              <w:contextualSpacing/>
            </w:pPr>
            <w:r w:rsidRPr="0038416A">
              <w:t>CIBSE </w:t>
            </w:r>
            <w:r>
              <w:t>A</w:t>
            </w:r>
            <w:r w:rsidRPr="0038416A">
              <w:t> guide</w:t>
            </w:r>
          </w:p>
          <w:p w14:paraId="05B49F0F" w14:textId="77777777" w:rsidR="00A10FB7" w:rsidRDefault="00A10FB7" w:rsidP="006413B9">
            <w:pPr>
              <w:numPr>
                <w:ilvl w:val="0"/>
                <w:numId w:val="10"/>
              </w:numPr>
              <w:spacing w:before="0" w:beforeAutospacing="0" w:after="240" w:afterAutospacing="0" w:line="240" w:lineRule="atLeast"/>
              <w:contextualSpacing/>
            </w:pPr>
            <w:r w:rsidRPr="0038416A">
              <w:t>CIBSE B guide</w:t>
            </w:r>
          </w:p>
          <w:p w14:paraId="7D46BCD1" w14:textId="77777777" w:rsidR="00A10FB7" w:rsidRDefault="00A10FB7" w:rsidP="006413B9">
            <w:pPr>
              <w:numPr>
                <w:ilvl w:val="0"/>
                <w:numId w:val="10"/>
              </w:numPr>
              <w:spacing w:before="0" w:beforeAutospacing="0" w:after="240" w:afterAutospacing="0" w:line="240" w:lineRule="atLeast"/>
              <w:contextualSpacing/>
            </w:pPr>
            <w:r>
              <w:t>CIBSE C guide</w:t>
            </w:r>
          </w:p>
          <w:p w14:paraId="1DC68AE0" w14:textId="77777777" w:rsidR="00A10FB7" w:rsidRDefault="00A10FB7" w:rsidP="006413B9">
            <w:pPr>
              <w:numPr>
                <w:ilvl w:val="0"/>
                <w:numId w:val="10"/>
              </w:numPr>
              <w:spacing w:before="0" w:beforeAutospacing="0" w:after="240" w:afterAutospacing="0" w:line="240" w:lineRule="atLeast"/>
              <w:contextualSpacing/>
            </w:pPr>
            <w:r>
              <w:t>AM10 Natural Ventilation in Non-Domestic Buildings</w:t>
            </w:r>
          </w:p>
          <w:p w14:paraId="64CA6B0B" w14:textId="77777777" w:rsidR="00A10FB7" w:rsidRDefault="00A10FB7" w:rsidP="006413B9">
            <w:pPr>
              <w:numPr>
                <w:ilvl w:val="0"/>
                <w:numId w:val="10"/>
              </w:numPr>
              <w:spacing w:before="0" w:beforeAutospacing="0" w:after="240" w:afterAutospacing="0" w:line="240" w:lineRule="atLeast"/>
              <w:contextualSpacing/>
            </w:pPr>
            <w:r>
              <w:t>AM13 Mixed Mode Ventilation</w:t>
            </w:r>
          </w:p>
          <w:p w14:paraId="447983A0" w14:textId="77777777" w:rsidR="00A10FB7" w:rsidRPr="0038416A" w:rsidRDefault="00A10FB7" w:rsidP="006413B9">
            <w:pPr>
              <w:numPr>
                <w:ilvl w:val="0"/>
                <w:numId w:val="10"/>
              </w:numPr>
              <w:spacing w:before="0" w:beforeAutospacing="0" w:after="240" w:afterAutospacing="0" w:line="240" w:lineRule="atLeast"/>
              <w:contextualSpacing/>
            </w:pPr>
            <w:r>
              <w:t>KS17 Indoor Air Quality and Ventilation</w:t>
            </w:r>
          </w:p>
        </w:tc>
      </w:tr>
      <w:tr w:rsidR="00A10FB7" w:rsidRPr="003D27CF" w14:paraId="02F6B7C0" w14:textId="77777777" w:rsidTr="006413B9">
        <w:trPr>
          <w:cantSplit/>
          <w:trHeight w:val="1861"/>
        </w:trPr>
        <w:tc>
          <w:tcPr>
            <w:tcW w:w="2405" w:type="dxa"/>
            <w:vMerge/>
          </w:tcPr>
          <w:p w14:paraId="24DB1937" w14:textId="77777777" w:rsidR="00A10FB7" w:rsidRPr="003D27CF" w:rsidRDefault="00A10FB7" w:rsidP="006413B9"/>
        </w:tc>
        <w:tc>
          <w:tcPr>
            <w:tcW w:w="6769" w:type="dxa"/>
            <w:gridSpan w:val="3"/>
          </w:tcPr>
          <w:p w14:paraId="04631958" w14:textId="77777777" w:rsidR="00A10FB7" w:rsidRPr="0038416A" w:rsidRDefault="00A10FB7" w:rsidP="006413B9">
            <w:r w:rsidRPr="0038416A">
              <w:t>Building Services Research and Information Association (BSRIA)</w:t>
            </w:r>
          </w:p>
          <w:p w14:paraId="68CFE795" w14:textId="77777777" w:rsidR="00A10FB7" w:rsidRDefault="00A10FB7" w:rsidP="006413B9">
            <w:pPr>
              <w:numPr>
                <w:ilvl w:val="0"/>
                <w:numId w:val="10"/>
              </w:numPr>
              <w:spacing w:before="0" w:beforeAutospacing="0" w:after="240" w:afterAutospacing="0" w:line="240" w:lineRule="atLeast"/>
              <w:contextualSpacing/>
            </w:pPr>
            <w:r w:rsidRPr="00D75775">
              <w:t>Commissioning HVAC Systems: Guidance on the division of responsibilities (TM 1/88.1)</w:t>
            </w:r>
          </w:p>
          <w:p w14:paraId="0AF43C30" w14:textId="77777777" w:rsidR="00A10FB7" w:rsidRDefault="00A10FB7" w:rsidP="006413B9">
            <w:pPr>
              <w:numPr>
                <w:ilvl w:val="0"/>
                <w:numId w:val="10"/>
              </w:numPr>
              <w:spacing w:before="0" w:beforeAutospacing="0" w:after="240" w:afterAutospacing="0" w:line="240" w:lineRule="atLeast"/>
              <w:contextualSpacing/>
            </w:pPr>
            <w:r>
              <w:t>Commissioning Management (AG 5/2002)</w:t>
            </w:r>
          </w:p>
          <w:p w14:paraId="56B5B6FB" w14:textId="77777777" w:rsidR="00A10FB7" w:rsidRPr="00B86B25" w:rsidRDefault="00A10FB7" w:rsidP="006413B9">
            <w:pPr>
              <w:numPr>
                <w:ilvl w:val="0"/>
                <w:numId w:val="10"/>
              </w:numPr>
              <w:spacing w:before="0" w:beforeAutospacing="0" w:after="240" w:afterAutospacing="0" w:line="240" w:lineRule="atLeast"/>
              <w:contextualSpacing/>
            </w:pPr>
            <w:r w:rsidRPr="00B86B25">
              <w:t>Domestic Ventilation Systems (A Guide to Measuring Airflow Rates) BG46/2013 </w:t>
            </w:r>
          </w:p>
          <w:p w14:paraId="1439A835" w14:textId="77777777" w:rsidR="00A10FB7" w:rsidRPr="0038416A" w:rsidRDefault="00A10FB7" w:rsidP="006413B9">
            <w:pPr>
              <w:numPr>
                <w:ilvl w:val="0"/>
                <w:numId w:val="10"/>
              </w:numPr>
              <w:spacing w:before="0" w:beforeAutospacing="0" w:after="240" w:afterAutospacing="0" w:line="240" w:lineRule="atLeast"/>
              <w:contextualSpacing/>
            </w:pPr>
            <w:r w:rsidRPr="001F18F0">
              <w:t>Commissioning Air Systems (BG 49/2015)</w:t>
            </w:r>
          </w:p>
        </w:tc>
      </w:tr>
      <w:tr w:rsidR="00A10FB7" w:rsidRPr="003D27CF" w14:paraId="14DC9FCD" w14:textId="77777777" w:rsidTr="006413B9">
        <w:trPr>
          <w:cantSplit/>
          <w:trHeight w:val="1861"/>
        </w:trPr>
        <w:tc>
          <w:tcPr>
            <w:tcW w:w="2405" w:type="dxa"/>
            <w:vMerge/>
          </w:tcPr>
          <w:p w14:paraId="4DF3E098" w14:textId="77777777" w:rsidR="00A10FB7" w:rsidRPr="003D27CF" w:rsidRDefault="00A10FB7" w:rsidP="006413B9"/>
        </w:tc>
        <w:tc>
          <w:tcPr>
            <w:tcW w:w="6769" w:type="dxa"/>
            <w:gridSpan w:val="3"/>
          </w:tcPr>
          <w:p w14:paraId="1FFC08A1" w14:textId="77777777" w:rsidR="00A10FB7" w:rsidRPr="00B86B25" w:rsidRDefault="00A10FB7" w:rsidP="006413B9">
            <w:r w:rsidRPr="00B86B25">
              <w:t>Building &amp; Engineering Services Association (B&amp;ES), formerly the HVCA</w:t>
            </w:r>
          </w:p>
          <w:p w14:paraId="22E3D810" w14:textId="77777777" w:rsidR="00A10FB7" w:rsidRPr="00B86B25" w:rsidRDefault="00A10FB7" w:rsidP="006413B9">
            <w:pPr>
              <w:numPr>
                <w:ilvl w:val="0"/>
                <w:numId w:val="10"/>
              </w:numPr>
              <w:spacing w:before="0" w:beforeAutospacing="0" w:after="240" w:afterAutospacing="0" w:line="240" w:lineRule="atLeast"/>
              <w:contextualSpacing/>
            </w:pPr>
            <w:r w:rsidRPr="00B86B25">
              <w:t>DW143 Guide to Good Practice – Ductwork Air Leakage Testing</w:t>
            </w:r>
          </w:p>
          <w:p w14:paraId="19E4B3E8" w14:textId="77777777" w:rsidR="00A10FB7" w:rsidRPr="00B86B25" w:rsidRDefault="00A10FB7" w:rsidP="006413B9">
            <w:pPr>
              <w:numPr>
                <w:ilvl w:val="0"/>
                <w:numId w:val="10"/>
              </w:numPr>
              <w:spacing w:before="0" w:beforeAutospacing="0" w:after="240" w:afterAutospacing="0" w:line="240" w:lineRule="atLeast"/>
              <w:contextualSpacing/>
            </w:pPr>
            <w:r w:rsidRPr="00B86B25">
              <w:t>DW144 Specification for Sheet Metal Ductwork</w:t>
            </w:r>
          </w:p>
          <w:p w14:paraId="75D699CE" w14:textId="77777777" w:rsidR="00A10FB7" w:rsidRDefault="00A10FB7" w:rsidP="006413B9">
            <w:pPr>
              <w:numPr>
                <w:ilvl w:val="0"/>
                <w:numId w:val="10"/>
              </w:numPr>
              <w:spacing w:before="0" w:beforeAutospacing="0" w:after="240" w:afterAutospacing="0" w:line="240" w:lineRule="atLeast"/>
              <w:contextualSpacing/>
            </w:pPr>
            <w:r w:rsidRPr="00B86B25">
              <w:t>DW154 Specification for Plastics Ductwork</w:t>
            </w:r>
          </w:p>
          <w:p w14:paraId="44D75B76" w14:textId="77777777" w:rsidR="00A10FB7" w:rsidRPr="0038416A" w:rsidRDefault="00A10FB7" w:rsidP="006413B9">
            <w:pPr>
              <w:numPr>
                <w:ilvl w:val="0"/>
                <w:numId w:val="10"/>
              </w:numPr>
              <w:spacing w:before="0" w:beforeAutospacing="0" w:after="240" w:afterAutospacing="0" w:line="240" w:lineRule="atLeast"/>
              <w:contextualSpacing/>
            </w:pPr>
            <w:r w:rsidRPr="00B86B25">
              <w:t>TR19 Guide to Good Practice - Internal Cleanliness of Ventilation Systems</w:t>
            </w:r>
          </w:p>
        </w:tc>
      </w:tr>
      <w:tr w:rsidR="00A10FB7" w:rsidRPr="003D27CF" w14:paraId="386DF75C" w14:textId="77777777" w:rsidTr="006413B9">
        <w:trPr>
          <w:cantSplit/>
        </w:trPr>
        <w:tc>
          <w:tcPr>
            <w:tcW w:w="2405" w:type="dxa"/>
          </w:tcPr>
          <w:p w14:paraId="6EEB3E75" w14:textId="77777777" w:rsidR="00A10FB7" w:rsidRPr="0038416A" w:rsidRDefault="00A10FB7" w:rsidP="006413B9">
            <w:pPr>
              <w:spacing w:before="0" w:beforeAutospacing="0" w:after="0" w:afterAutospacing="0" w:line="240" w:lineRule="atLeast"/>
            </w:pPr>
            <w:r w:rsidRPr="0038416A">
              <w:t xml:space="preserve">British Standards </w:t>
            </w:r>
          </w:p>
        </w:tc>
        <w:tc>
          <w:tcPr>
            <w:tcW w:w="1418" w:type="dxa"/>
          </w:tcPr>
          <w:p w14:paraId="51C7F72E" w14:textId="77777777" w:rsidR="00A10FB7" w:rsidRPr="0038416A" w:rsidRDefault="00A10FB7" w:rsidP="006413B9">
            <w:pPr>
              <w:spacing w:after="0" w:afterAutospacing="0"/>
            </w:pPr>
            <w:r>
              <w:t>BS 476-24</w:t>
            </w:r>
          </w:p>
        </w:tc>
        <w:tc>
          <w:tcPr>
            <w:tcW w:w="850" w:type="dxa"/>
          </w:tcPr>
          <w:p w14:paraId="7F62701B" w14:textId="77777777" w:rsidR="00A10FB7" w:rsidRPr="0038416A" w:rsidRDefault="00A10FB7" w:rsidP="006413B9">
            <w:pPr>
              <w:spacing w:after="0" w:afterAutospacing="0"/>
            </w:pPr>
            <w:r>
              <w:t>1987</w:t>
            </w:r>
          </w:p>
        </w:tc>
        <w:tc>
          <w:tcPr>
            <w:tcW w:w="4501" w:type="dxa"/>
          </w:tcPr>
          <w:p w14:paraId="7E73B830" w14:textId="77777777" w:rsidR="00A10FB7" w:rsidRPr="006265A2" w:rsidRDefault="00A10FB7" w:rsidP="006413B9">
            <w:pPr>
              <w:spacing w:after="0"/>
            </w:pPr>
            <w:r w:rsidRPr="00CC0722">
              <w:t>Fire tests on building materials and structures. Method for determination of the fire resistance of ventilation ducts</w:t>
            </w:r>
          </w:p>
        </w:tc>
      </w:tr>
      <w:tr w:rsidR="00A10FB7" w:rsidRPr="003D27CF" w14:paraId="7D7D37CF" w14:textId="77777777" w:rsidTr="006413B9">
        <w:trPr>
          <w:cantSplit/>
        </w:trPr>
        <w:tc>
          <w:tcPr>
            <w:tcW w:w="2405" w:type="dxa"/>
          </w:tcPr>
          <w:p w14:paraId="6DB749E1" w14:textId="77777777" w:rsidR="00A10FB7" w:rsidRPr="0038416A" w:rsidRDefault="00A10FB7" w:rsidP="006413B9">
            <w:pPr>
              <w:spacing w:after="0"/>
            </w:pPr>
          </w:p>
        </w:tc>
        <w:tc>
          <w:tcPr>
            <w:tcW w:w="1418" w:type="dxa"/>
          </w:tcPr>
          <w:p w14:paraId="2B9A2531" w14:textId="77777777" w:rsidR="00A10FB7" w:rsidRPr="0038416A" w:rsidRDefault="00A10FB7" w:rsidP="006413B9">
            <w:pPr>
              <w:spacing w:after="0" w:afterAutospacing="0"/>
            </w:pPr>
            <w:r w:rsidRPr="0038416A">
              <w:t>BS 5422</w:t>
            </w:r>
          </w:p>
        </w:tc>
        <w:tc>
          <w:tcPr>
            <w:tcW w:w="850" w:type="dxa"/>
          </w:tcPr>
          <w:p w14:paraId="5391845E" w14:textId="77777777" w:rsidR="00A10FB7" w:rsidRPr="0038416A" w:rsidRDefault="00A10FB7" w:rsidP="006413B9">
            <w:pPr>
              <w:spacing w:after="0" w:afterAutospacing="0"/>
            </w:pPr>
            <w:r>
              <w:t>2009</w:t>
            </w:r>
          </w:p>
        </w:tc>
        <w:tc>
          <w:tcPr>
            <w:tcW w:w="4501" w:type="dxa"/>
          </w:tcPr>
          <w:p w14:paraId="108FF380" w14:textId="77777777" w:rsidR="00A10FB7" w:rsidRPr="006265A2" w:rsidRDefault="00A10FB7" w:rsidP="006413B9">
            <w:pPr>
              <w:spacing w:after="0"/>
            </w:pPr>
            <w:r w:rsidRPr="006265A2">
              <w:t>Method for specifying thermal insulating materials for pipes, tanks, vessels, ductwork and equipment operating within the temperature range -40°C to +700°C</w:t>
            </w:r>
          </w:p>
        </w:tc>
      </w:tr>
      <w:tr w:rsidR="00A10FB7" w:rsidRPr="003D27CF" w14:paraId="47563BED" w14:textId="77777777" w:rsidTr="006413B9">
        <w:trPr>
          <w:cantSplit/>
        </w:trPr>
        <w:tc>
          <w:tcPr>
            <w:tcW w:w="2405" w:type="dxa"/>
          </w:tcPr>
          <w:p w14:paraId="47D2F6E3" w14:textId="77777777" w:rsidR="00A10FB7" w:rsidRPr="0038416A" w:rsidRDefault="00A10FB7" w:rsidP="006413B9">
            <w:pPr>
              <w:spacing w:after="0"/>
            </w:pPr>
          </w:p>
        </w:tc>
        <w:tc>
          <w:tcPr>
            <w:tcW w:w="1418" w:type="dxa"/>
          </w:tcPr>
          <w:p w14:paraId="03563185" w14:textId="77777777" w:rsidR="00A10FB7" w:rsidRDefault="00A10FB7" w:rsidP="006413B9">
            <w:pPr>
              <w:spacing w:after="0"/>
            </w:pPr>
            <w:r>
              <w:t>BS 8233</w:t>
            </w:r>
          </w:p>
        </w:tc>
        <w:tc>
          <w:tcPr>
            <w:tcW w:w="850" w:type="dxa"/>
          </w:tcPr>
          <w:p w14:paraId="1CB660A2" w14:textId="77777777" w:rsidR="00A10FB7" w:rsidRDefault="00A10FB7" w:rsidP="006413B9">
            <w:pPr>
              <w:spacing w:after="0"/>
            </w:pPr>
            <w:r>
              <w:t>2014</w:t>
            </w:r>
          </w:p>
        </w:tc>
        <w:tc>
          <w:tcPr>
            <w:tcW w:w="4501" w:type="dxa"/>
          </w:tcPr>
          <w:p w14:paraId="1BA5EBDD" w14:textId="77777777" w:rsidR="00A10FB7" w:rsidRPr="00CC0722" w:rsidRDefault="00A10FB7" w:rsidP="006413B9">
            <w:pPr>
              <w:spacing w:after="0"/>
            </w:pPr>
            <w:r w:rsidRPr="002B405A">
              <w:t>Guidance on sound insulation and noise reduction for buildings</w:t>
            </w:r>
          </w:p>
        </w:tc>
      </w:tr>
      <w:tr w:rsidR="00A10FB7" w:rsidRPr="003D27CF" w14:paraId="7F053E97" w14:textId="77777777" w:rsidTr="006413B9">
        <w:trPr>
          <w:cantSplit/>
        </w:trPr>
        <w:tc>
          <w:tcPr>
            <w:tcW w:w="2405" w:type="dxa"/>
          </w:tcPr>
          <w:p w14:paraId="5245C73E" w14:textId="77777777" w:rsidR="00A10FB7" w:rsidRPr="0038416A" w:rsidRDefault="00A10FB7" w:rsidP="006413B9">
            <w:pPr>
              <w:spacing w:after="0"/>
            </w:pPr>
          </w:p>
        </w:tc>
        <w:tc>
          <w:tcPr>
            <w:tcW w:w="1418" w:type="dxa"/>
          </w:tcPr>
          <w:p w14:paraId="59F96EB0" w14:textId="77777777" w:rsidR="00A10FB7" w:rsidRPr="0038416A" w:rsidRDefault="00A10FB7" w:rsidP="006413B9">
            <w:pPr>
              <w:spacing w:after="0"/>
            </w:pPr>
            <w:r>
              <w:t>BS 9999</w:t>
            </w:r>
          </w:p>
        </w:tc>
        <w:tc>
          <w:tcPr>
            <w:tcW w:w="850" w:type="dxa"/>
          </w:tcPr>
          <w:p w14:paraId="5118359F" w14:textId="77777777" w:rsidR="00A10FB7" w:rsidRPr="0038416A" w:rsidRDefault="00A10FB7" w:rsidP="006413B9">
            <w:pPr>
              <w:spacing w:after="0"/>
            </w:pPr>
            <w:r>
              <w:t>2016</w:t>
            </w:r>
          </w:p>
        </w:tc>
        <w:tc>
          <w:tcPr>
            <w:tcW w:w="4501" w:type="dxa"/>
          </w:tcPr>
          <w:p w14:paraId="28CDECE1" w14:textId="77777777" w:rsidR="00A10FB7" w:rsidRPr="007210BC" w:rsidRDefault="00A10FB7" w:rsidP="006413B9">
            <w:pPr>
              <w:spacing w:after="0"/>
            </w:pPr>
            <w:r w:rsidRPr="00CC0722">
              <w:t>Code of practice for fire safety in the design, management and use of buildings</w:t>
            </w:r>
          </w:p>
        </w:tc>
      </w:tr>
      <w:tr w:rsidR="00A10FB7" w:rsidRPr="003D27CF" w14:paraId="1F89D224" w14:textId="77777777" w:rsidTr="006413B9">
        <w:trPr>
          <w:cantSplit/>
        </w:trPr>
        <w:tc>
          <w:tcPr>
            <w:tcW w:w="2405" w:type="dxa"/>
          </w:tcPr>
          <w:p w14:paraId="073F124E" w14:textId="77777777" w:rsidR="00A10FB7" w:rsidRPr="0038416A" w:rsidRDefault="00A10FB7" w:rsidP="006413B9">
            <w:pPr>
              <w:spacing w:after="0"/>
            </w:pPr>
          </w:p>
        </w:tc>
        <w:tc>
          <w:tcPr>
            <w:tcW w:w="1418" w:type="dxa"/>
          </w:tcPr>
          <w:p w14:paraId="19AE0019" w14:textId="77777777" w:rsidR="00A10FB7" w:rsidRPr="0038416A" w:rsidRDefault="00A10FB7" w:rsidP="006413B9">
            <w:pPr>
              <w:spacing w:after="0"/>
            </w:pPr>
            <w:r>
              <w:t>BS EN 13779</w:t>
            </w:r>
          </w:p>
        </w:tc>
        <w:tc>
          <w:tcPr>
            <w:tcW w:w="850" w:type="dxa"/>
          </w:tcPr>
          <w:p w14:paraId="434676AE" w14:textId="77777777" w:rsidR="00A10FB7" w:rsidRPr="0038416A" w:rsidRDefault="00A10FB7" w:rsidP="006413B9">
            <w:pPr>
              <w:spacing w:after="0"/>
            </w:pPr>
            <w:r>
              <w:t>2007</w:t>
            </w:r>
          </w:p>
        </w:tc>
        <w:tc>
          <w:tcPr>
            <w:tcW w:w="4501" w:type="dxa"/>
          </w:tcPr>
          <w:p w14:paraId="0143C283" w14:textId="77777777" w:rsidR="00A10FB7" w:rsidRPr="007210BC" w:rsidRDefault="00A10FB7" w:rsidP="006413B9">
            <w:pPr>
              <w:spacing w:after="0"/>
            </w:pPr>
            <w:r w:rsidRPr="00CC0722">
              <w:t>Ventilation for non-residential buildings. Performance requirements for ventilation and room-conditioning systems</w:t>
            </w:r>
          </w:p>
        </w:tc>
      </w:tr>
      <w:tr w:rsidR="00A10FB7" w:rsidRPr="003D27CF" w14:paraId="253361F8" w14:textId="77777777" w:rsidTr="006413B9">
        <w:trPr>
          <w:cantSplit/>
        </w:trPr>
        <w:tc>
          <w:tcPr>
            <w:tcW w:w="2405" w:type="dxa"/>
          </w:tcPr>
          <w:p w14:paraId="054F6B8D" w14:textId="77777777" w:rsidR="00A10FB7" w:rsidRPr="0038416A" w:rsidRDefault="00A10FB7" w:rsidP="006413B9">
            <w:pPr>
              <w:spacing w:after="0"/>
            </w:pPr>
          </w:p>
        </w:tc>
        <w:tc>
          <w:tcPr>
            <w:tcW w:w="1418" w:type="dxa"/>
          </w:tcPr>
          <w:p w14:paraId="52DDAF3D" w14:textId="77777777" w:rsidR="00A10FB7" w:rsidRPr="00721E27" w:rsidRDefault="00A10FB7" w:rsidP="006413B9">
            <w:pPr>
              <w:spacing w:after="0"/>
              <w:rPr>
                <w:rFonts w:cstheme="minorHAnsi"/>
              </w:rPr>
            </w:pPr>
            <w:r>
              <w:t>BS EN 15423</w:t>
            </w:r>
          </w:p>
        </w:tc>
        <w:tc>
          <w:tcPr>
            <w:tcW w:w="850" w:type="dxa"/>
          </w:tcPr>
          <w:p w14:paraId="1D98A366" w14:textId="77777777" w:rsidR="00A10FB7" w:rsidRDefault="00A10FB7" w:rsidP="006413B9">
            <w:pPr>
              <w:spacing w:after="0"/>
            </w:pPr>
            <w:r>
              <w:t>2008</w:t>
            </w:r>
          </w:p>
        </w:tc>
        <w:tc>
          <w:tcPr>
            <w:tcW w:w="4501" w:type="dxa"/>
          </w:tcPr>
          <w:p w14:paraId="03C12EF7" w14:textId="77777777" w:rsidR="00A10FB7" w:rsidRPr="007210BC" w:rsidRDefault="00A10FB7" w:rsidP="006413B9">
            <w:pPr>
              <w:spacing w:after="0"/>
            </w:pPr>
            <w:r w:rsidRPr="00CC0722">
              <w:t>Ventilation for buildings. Fire precaution for air distribution systems in buildings</w:t>
            </w:r>
          </w:p>
        </w:tc>
      </w:tr>
    </w:tbl>
    <w:p w14:paraId="3F422F53" w14:textId="77777777" w:rsidR="00A10FB7" w:rsidRDefault="00A10FB7" w:rsidP="00A10FB7">
      <w:pPr>
        <w:pStyle w:val="Heading2"/>
        <w:numPr>
          <w:ilvl w:val="0"/>
          <w:numId w:val="0"/>
        </w:numPr>
        <w:ind w:left="851" w:hanging="851"/>
      </w:pPr>
      <w:r>
        <w:t>SYSTEM DESCRIPTION</w:t>
      </w:r>
    </w:p>
    <w:p w14:paraId="691E60E3" w14:textId="77777777" w:rsidR="00A10FB7" w:rsidRDefault="00A10FB7" w:rsidP="00A10FB7">
      <w:pPr>
        <w:pStyle w:val="Heading3"/>
      </w:pPr>
      <w:r>
        <w:t>Overview and scope</w:t>
      </w:r>
    </w:p>
    <w:p w14:paraId="4D77C738" w14:textId="77777777" w:rsidR="00A10FB7" w:rsidRDefault="00A10FB7" w:rsidP="00A10FB7"/>
    <w:p w14:paraId="0722989F" w14:textId="77777777" w:rsidR="00A10FB7" w:rsidRDefault="00A10FB7" w:rsidP="00A10FB7">
      <w:pPr>
        <w:pStyle w:val="Heading3"/>
      </w:pPr>
      <w:r>
        <w:t>Ductwork</w:t>
      </w:r>
    </w:p>
    <w:p w14:paraId="5545C71B" w14:textId="77777777" w:rsidR="00A10FB7" w:rsidRDefault="00A10FB7" w:rsidP="00A10FB7"/>
    <w:p w14:paraId="70F42B40" w14:textId="77777777" w:rsidR="00A10FB7" w:rsidRDefault="00A10FB7" w:rsidP="00A10FB7">
      <w:pPr>
        <w:pStyle w:val="Heading3"/>
      </w:pPr>
      <w:r>
        <w:t>AHUs</w:t>
      </w:r>
    </w:p>
    <w:p w14:paraId="622C2B49" w14:textId="77777777" w:rsidR="00A10FB7" w:rsidRDefault="00A10FB7" w:rsidP="00A10FB7"/>
    <w:p w14:paraId="5385853B" w14:textId="77777777" w:rsidR="00A10FB7" w:rsidRDefault="00A10FB7" w:rsidP="00A10FB7">
      <w:pPr>
        <w:pStyle w:val="Heading3"/>
      </w:pPr>
      <w:r>
        <w:t>Fans</w:t>
      </w:r>
    </w:p>
    <w:p w14:paraId="44550FFC" w14:textId="77777777" w:rsidR="00A10FB7" w:rsidRDefault="00A10FB7" w:rsidP="00A10FB7"/>
    <w:p w14:paraId="0E531170" w14:textId="77777777" w:rsidR="00A10FB7" w:rsidRPr="000620B2" w:rsidRDefault="00A10FB7" w:rsidP="00A10FB7">
      <w:pPr>
        <w:pStyle w:val="Heading3"/>
      </w:pPr>
      <w:r w:rsidRPr="000620B2">
        <w:t>Insulation</w:t>
      </w:r>
    </w:p>
    <w:p w14:paraId="23D0B5D4" w14:textId="77777777" w:rsidR="00A10FB7" w:rsidRDefault="00A10FB7" w:rsidP="00A10FB7"/>
    <w:p w14:paraId="18DC4C14" w14:textId="77777777" w:rsidR="00A10FB7" w:rsidRDefault="00A10FB7" w:rsidP="00A10FB7">
      <w:pPr>
        <w:pStyle w:val="Heading3"/>
      </w:pPr>
      <w:r>
        <w:t>General requirements</w:t>
      </w:r>
    </w:p>
    <w:p w14:paraId="565F485F" w14:textId="77777777" w:rsidR="00A10FB7" w:rsidRDefault="00A10FB7" w:rsidP="00A10FB7"/>
    <w:p w14:paraId="20684BB1" w14:textId="77777777" w:rsidR="00A10FB7" w:rsidRDefault="00A10FB7" w:rsidP="00A10FB7">
      <w:pPr>
        <w:pStyle w:val="Heading3"/>
      </w:pPr>
      <w:r>
        <w:t>Testing, commissioning and documentation</w:t>
      </w:r>
    </w:p>
    <w:p w14:paraId="5C2C7D59" w14:textId="77777777" w:rsidR="00A10FB7" w:rsidRDefault="00A10FB7" w:rsidP="00A10FB7"/>
    <w:p w14:paraId="31D19414" w14:textId="77777777" w:rsidR="00A10FB7" w:rsidRDefault="00A10FB7" w:rsidP="00A10FB7"/>
    <w:p w14:paraId="502A8773" w14:textId="77777777" w:rsidR="00A10FB7" w:rsidRDefault="00A10FB7" w:rsidP="00A10FB7"/>
    <w:p w14:paraId="0A9B2BDC" w14:textId="77777777" w:rsidR="00A10FB7" w:rsidRDefault="00A10FB7" w:rsidP="00A10FB7">
      <w:pPr>
        <w:pStyle w:val="Heading2"/>
        <w:numPr>
          <w:ilvl w:val="0"/>
          <w:numId w:val="0"/>
        </w:numPr>
        <w:ind w:left="851" w:hanging="851"/>
      </w:pPr>
      <w:r>
        <w:t>CONTROL REQUIREMENTS</w:t>
      </w:r>
    </w:p>
    <w:p w14:paraId="7DEE4BAB" w14:textId="77777777" w:rsidR="00A10FB7" w:rsidRDefault="00A10FB7" w:rsidP="00A10FB7"/>
    <w:p w14:paraId="39D9DA87" w14:textId="77777777" w:rsidR="00A10FB7" w:rsidRDefault="00A10FB7" w:rsidP="00A10FB7"/>
    <w:p w14:paraId="75A14D2C" w14:textId="77777777" w:rsidR="00A10FB7" w:rsidRDefault="00A10FB7" w:rsidP="00A10FB7">
      <w:pPr>
        <w:pStyle w:val="Heading2"/>
        <w:numPr>
          <w:ilvl w:val="0"/>
          <w:numId w:val="0"/>
        </w:numPr>
        <w:ind w:left="851" w:hanging="851"/>
      </w:pPr>
      <w:r>
        <w:t>SYSTEM DRAWINGS / SCHEMATICS</w:t>
      </w:r>
    </w:p>
    <w:p w14:paraId="481A92E9" w14:textId="77777777" w:rsidR="00A10FB7" w:rsidRDefault="00A10FB7" w:rsidP="00A10FB7"/>
    <w:p w14:paraId="3E82CD49" w14:textId="77777777" w:rsidR="00A10FB7" w:rsidRDefault="00A10FB7" w:rsidP="00A10FB7"/>
    <w:p w14:paraId="3B0A3ECA" w14:textId="77777777" w:rsidR="00A10FB7" w:rsidRDefault="00A10FB7" w:rsidP="00A10FB7">
      <w:pPr>
        <w:pStyle w:val="Heading2"/>
        <w:numPr>
          <w:ilvl w:val="0"/>
          <w:numId w:val="0"/>
        </w:numPr>
        <w:ind w:left="357" w:hanging="357"/>
      </w:pPr>
      <w:r>
        <w:t>REFERENCE SPECIFICATION CLAUSES</w:t>
      </w:r>
    </w:p>
    <w:p w14:paraId="131799FC" w14:textId="77777777" w:rsidR="00A10FB7" w:rsidRDefault="00A10FB7" w:rsidP="00A10FB7">
      <w:r>
        <w:t>Also see the following Reference Specification SPEC-300 clauses for further details of Workmanship, materials standards, builders work standards, testing/ commissioning, and identification:</w:t>
      </w:r>
    </w:p>
    <w:p w14:paraId="0B7B20C8" w14:textId="77777777" w:rsidR="00A10FB7" w:rsidRDefault="00986F61" w:rsidP="00A10FB7">
      <w:pPr>
        <w:pStyle w:val="ListParagraph"/>
        <w:numPr>
          <w:ilvl w:val="0"/>
          <w:numId w:val="4"/>
        </w:numPr>
      </w:pPr>
      <w:r>
        <w:t>PR_65_65_00_00</w:t>
      </w:r>
      <w:r w:rsidR="00A10FB7">
        <w:t xml:space="preserve"> AIR DUCTLINES AND ANCILLARIES</w:t>
      </w:r>
    </w:p>
    <w:p w14:paraId="0DA55008" w14:textId="77777777" w:rsidR="00A10FB7" w:rsidRDefault="00986F61" w:rsidP="00A10FB7">
      <w:pPr>
        <w:pStyle w:val="ListParagraph"/>
        <w:numPr>
          <w:ilvl w:val="0"/>
          <w:numId w:val="4"/>
        </w:numPr>
      </w:pPr>
      <w:r>
        <w:t>PR_65_67_29_00</w:t>
      </w:r>
      <w:r w:rsidR="00A10FB7">
        <w:t xml:space="preserve"> FANS</w:t>
      </w:r>
    </w:p>
    <w:p w14:paraId="19FBFF4D" w14:textId="77777777" w:rsidR="00A10FB7" w:rsidRDefault="00986F61" w:rsidP="00A10FB7">
      <w:pPr>
        <w:pStyle w:val="ListParagraph"/>
        <w:numPr>
          <w:ilvl w:val="0"/>
          <w:numId w:val="4"/>
        </w:numPr>
      </w:pPr>
      <w:r>
        <w:t>PR_70_65_04_00</w:t>
      </w:r>
      <w:r w:rsidR="00A10FB7">
        <w:t xml:space="preserve"> GRILLES/DIFFUSERS/LOUVRES</w:t>
      </w:r>
    </w:p>
    <w:p w14:paraId="737DEFE1" w14:textId="77777777" w:rsidR="00A10FB7" w:rsidRDefault="00986F61" w:rsidP="00A10FB7">
      <w:pPr>
        <w:pStyle w:val="ListParagraph"/>
        <w:numPr>
          <w:ilvl w:val="0"/>
          <w:numId w:val="4"/>
        </w:numPr>
      </w:pPr>
      <w:r>
        <w:t>PR_25_31_48_00</w:t>
      </w:r>
      <w:r w:rsidR="00A10FB7">
        <w:t xml:space="preserve"> THERMAL INSULATION</w:t>
      </w:r>
    </w:p>
    <w:p w14:paraId="416892CF" w14:textId="77777777" w:rsidR="00A10FB7" w:rsidRDefault="00986F61" w:rsidP="00A10FB7">
      <w:pPr>
        <w:pStyle w:val="ListParagraph"/>
        <w:numPr>
          <w:ilvl w:val="0"/>
          <w:numId w:val="4"/>
        </w:numPr>
      </w:pPr>
      <w:r>
        <w:t xml:space="preserve">AC_60_00_00_00 </w:t>
      </w:r>
      <w:r w:rsidR="00A10FB7">
        <w:t xml:space="preserve"> TESTING AND COMMISSIONING</w:t>
      </w:r>
    </w:p>
    <w:p w14:paraId="63D4E3A4" w14:textId="77777777" w:rsidR="00A10FB7" w:rsidRDefault="00986F61" w:rsidP="00A10FB7">
      <w:pPr>
        <w:pStyle w:val="ListParagraph"/>
        <w:numPr>
          <w:ilvl w:val="0"/>
          <w:numId w:val="4"/>
        </w:numPr>
      </w:pPr>
      <w:r>
        <w:t>PR_80_77_94_00</w:t>
      </w:r>
      <w:r w:rsidR="00A10FB7">
        <w:t xml:space="preserve"> VIBRATION ISOLATION MOUNTINGS</w:t>
      </w:r>
    </w:p>
    <w:p w14:paraId="792DFF9D" w14:textId="77777777" w:rsidR="00A10FB7" w:rsidRDefault="00986F61" w:rsidP="00A10FB7">
      <w:pPr>
        <w:pStyle w:val="ListParagraph"/>
        <w:numPr>
          <w:ilvl w:val="0"/>
          <w:numId w:val="4"/>
        </w:numPr>
      </w:pPr>
      <w:r>
        <w:t>PR_40_10_57_26</w:t>
      </w:r>
      <w:r w:rsidR="00A10FB7">
        <w:t xml:space="preserve"> IDENTIFICATION - MECHANICAL</w:t>
      </w:r>
    </w:p>
    <w:p w14:paraId="74B41F98" w14:textId="77777777" w:rsidR="00A10FB7" w:rsidRDefault="003D44FA" w:rsidP="00A10FB7">
      <w:pPr>
        <w:pStyle w:val="ListParagraph"/>
        <w:numPr>
          <w:ilvl w:val="0"/>
          <w:numId w:val="4"/>
        </w:numPr>
      </w:pPr>
      <w:r>
        <w:t>PR_20_29_00_00</w:t>
      </w:r>
      <w:r w:rsidR="00A10FB7">
        <w:t xml:space="preserve"> FIXING TO BUILDING FABRIC</w:t>
      </w:r>
    </w:p>
    <w:p w14:paraId="3D2D0A46" w14:textId="77777777" w:rsidR="00A10FB7" w:rsidRDefault="003D44FA" w:rsidP="00A10FB7">
      <w:pPr>
        <w:pStyle w:val="ListParagraph"/>
        <w:numPr>
          <w:ilvl w:val="0"/>
          <w:numId w:val="4"/>
        </w:numPr>
      </w:pPr>
      <w:r>
        <w:t>PR_35_31_68_72</w:t>
      </w:r>
      <w:r w:rsidR="00A10FB7">
        <w:t xml:space="preserve"> PAINTING AND ANTI-CORROSION TREATMENTS</w:t>
      </w:r>
    </w:p>
    <w:p w14:paraId="03EFE33E" w14:textId="77777777" w:rsidR="00A10FB7" w:rsidRDefault="00A10FB7" w:rsidP="00A10FB7"/>
    <w:p w14:paraId="24ED83C3" w14:textId="77777777" w:rsidR="00A10FB7" w:rsidRDefault="00A10FB7" w:rsidP="00A10FB7">
      <w:pPr>
        <w:rPr>
          <w:rFonts w:asciiTheme="majorHAnsi" w:eastAsiaTheme="majorEastAsia" w:hAnsiTheme="majorHAnsi" w:cstheme="majorBidi"/>
          <w:b/>
          <w:bCs/>
          <w:caps/>
          <w:sz w:val="28"/>
          <w:szCs w:val="28"/>
        </w:rPr>
      </w:pPr>
      <w:r>
        <w:br w:type="page"/>
      </w:r>
    </w:p>
    <w:p w14:paraId="46E49932" w14:textId="77777777" w:rsidR="009022CE" w:rsidRPr="00625547" w:rsidRDefault="009022CE" w:rsidP="009022CE">
      <w:pPr>
        <w:pStyle w:val="Heading1"/>
        <w:numPr>
          <w:ilvl w:val="0"/>
          <w:numId w:val="0"/>
        </w:numPr>
        <w:ind w:left="851" w:hanging="851"/>
      </w:pPr>
      <w:bookmarkStart w:id="131" w:name="_Toc15913786"/>
      <w:r w:rsidRPr="00997014">
        <w:rPr>
          <w:noProof/>
          <w:color w:val="0070C0"/>
          <w:lang w:eastAsia="en-GB"/>
        </w:rPr>
        <mc:AlternateContent>
          <mc:Choice Requires="wps">
            <w:drawing>
              <wp:anchor distT="0" distB="36195" distL="114300" distR="114300" simplePos="0" relativeHeight="251697152" behindDoc="0" locked="1" layoutInCell="1" allowOverlap="1" wp14:anchorId="34B3E51E" wp14:editId="74697F65">
                <wp:simplePos x="0" y="0"/>
                <wp:positionH relativeFrom="column">
                  <wp:posOffset>3175</wp:posOffset>
                </wp:positionH>
                <wp:positionV relativeFrom="paragraph">
                  <wp:posOffset>215900</wp:posOffset>
                </wp:positionV>
                <wp:extent cx="2070000" cy="0"/>
                <wp:effectExtent l="0" t="19050" r="6985" b="19050"/>
                <wp:wrapNone/>
                <wp:docPr id="22" name="Straight Connector 22"/>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891DBF" id="Straight Connector 22" o:spid="_x0000_s1026" style="position:absolute;z-index:251697152;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Bub&#10;Z1PeAQAAKAQAAA4AAAAAAAAAAAAAAAAALgIAAGRycy9lMm9Eb2MueG1sUEsBAi0AFAAGAAgAAAAh&#10;AAMpz1vZAAAABgEAAA8AAAAAAAAAAAAAAAAAOAQAAGRycy9kb3ducmV2LnhtbFBLBQYAAAAABAAE&#10;APMAAAA+BQAAAAA=&#10;" strokecolor="black [3213]" strokeweight="3pt">
                <w10:anchorlock/>
              </v:line>
            </w:pict>
          </mc:Fallback>
        </mc:AlternateContent>
      </w:r>
      <w:r w:rsidR="008112F8" w:rsidRPr="00997014">
        <w:rPr>
          <w:color w:val="0070C0"/>
          <w:lang w:eastAsia="en-GB"/>
        </w:rPr>
        <w:t>Ss_65_40_33_00</w:t>
      </w:r>
      <w:r w:rsidRPr="003E480E">
        <w:tab/>
        <w:t>General Ventilation</w:t>
      </w:r>
      <w:bookmarkEnd w:id="131"/>
      <w:r>
        <w:t xml:space="preserve"> </w:t>
      </w:r>
    </w:p>
    <w:p w14:paraId="4AD5E656" w14:textId="77777777" w:rsidR="009022CE" w:rsidRDefault="009022CE" w:rsidP="009022CE">
      <w:pPr>
        <w:pStyle w:val="Heading2"/>
        <w:numPr>
          <w:ilvl w:val="0"/>
          <w:numId w:val="0"/>
        </w:numPr>
        <w:ind w:left="851" w:hanging="851"/>
      </w:pPr>
      <w:r>
        <w:t>PERFORMANCE OBJECTIVES</w:t>
      </w:r>
    </w:p>
    <w:p w14:paraId="0AF23C8C" w14:textId="77777777" w:rsidR="009022CE" w:rsidRDefault="009022CE" w:rsidP="009022CE">
      <w:pPr>
        <w:pStyle w:val="Heading2"/>
        <w:numPr>
          <w:ilvl w:val="0"/>
          <w:numId w:val="0"/>
        </w:numPr>
        <w:ind w:left="851" w:hanging="851"/>
      </w:pPr>
    </w:p>
    <w:p w14:paraId="0A098F65" w14:textId="77777777" w:rsidR="009022CE" w:rsidRDefault="009022CE" w:rsidP="009022CE">
      <w:pPr>
        <w:pStyle w:val="Heading2"/>
        <w:numPr>
          <w:ilvl w:val="0"/>
          <w:numId w:val="0"/>
        </w:numPr>
        <w:ind w:left="851" w:hanging="851"/>
      </w:pPr>
      <w:r>
        <w:t>DESIGN RESPONSIBILITIES</w:t>
      </w:r>
    </w:p>
    <w:p w14:paraId="2BCEC293" w14:textId="77777777" w:rsidR="009022CE" w:rsidRPr="000620B2" w:rsidRDefault="009022CE" w:rsidP="009022CE"/>
    <w:p w14:paraId="360B53AD" w14:textId="77777777" w:rsidR="009022CE" w:rsidRDefault="009022CE" w:rsidP="009022CE">
      <w:pPr>
        <w:pStyle w:val="Heading2"/>
        <w:numPr>
          <w:ilvl w:val="0"/>
          <w:numId w:val="0"/>
        </w:numPr>
        <w:ind w:left="851" w:hanging="851"/>
      </w:pPr>
      <w:r>
        <w:t>DESIGN PARAMETERS</w:t>
      </w:r>
    </w:p>
    <w:p w14:paraId="6B95D841" w14:textId="77777777" w:rsidR="00172850" w:rsidRDefault="00172850" w:rsidP="00172850">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172850" w:rsidRPr="003D27CF" w14:paraId="6EAF6FB9" w14:textId="77777777" w:rsidTr="000C32C1">
        <w:trPr>
          <w:cnfStyle w:val="100000000000" w:firstRow="1" w:lastRow="0" w:firstColumn="0" w:lastColumn="0" w:oddVBand="0" w:evenVBand="0" w:oddHBand="0" w:evenHBand="0" w:firstRowFirstColumn="0" w:firstRowLastColumn="0" w:lastRowFirstColumn="0" w:lastRowLastColumn="0"/>
          <w:cantSplit/>
        </w:trPr>
        <w:tc>
          <w:tcPr>
            <w:tcW w:w="2405" w:type="dxa"/>
          </w:tcPr>
          <w:p w14:paraId="6E962F98" w14:textId="77777777" w:rsidR="00172850" w:rsidRPr="003D27CF" w:rsidRDefault="00172850" w:rsidP="000C32C1">
            <w:pPr>
              <w:spacing w:before="0" w:beforeAutospacing="0" w:after="240" w:afterAutospacing="0" w:line="240" w:lineRule="atLeast"/>
              <w:rPr>
                <w:b w:val="0"/>
              </w:rPr>
            </w:pPr>
            <w:r w:rsidRPr="003D27CF">
              <w:rPr>
                <w:b w:val="0"/>
              </w:rPr>
              <w:t xml:space="preserve">Statutory Acts </w:t>
            </w:r>
          </w:p>
        </w:tc>
        <w:tc>
          <w:tcPr>
            <w:tcW w:w="6769" w:type="dxa"/>
            <w:gridSpan w:val="3"/>
          </w:tcPr>
          <w:p w14:paraId="12ACCF56" w14:textId="77777777" w:rsidR="00814103" w:rsidRDefault="00172850"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0A9AC620" w14:textId="77777777" w:rsidR="00172850" w:rsidRPr="00050951" w:rsidRDefault="00172850" w:rsidP="00814103">
            <w:pPr>
              <w:spacing w:before="0" w:beforeAutospacing="0" w:after="240" w:afterAutospacing="0" w:line="240" w:lineRule="atLeast"/>
              <w:rPr>
                <w:b w:val="0"/>
              </w:rPr>
            </w:pPr>
            <w:r w:rsidRPr="00050951">
              <w:rPr>
                <w:b w:val="0"/>
              </w:rPr>
              <w:t>Environmental Protection Act 1990, Environmental Protection Regulations 1991, Clean Air Act 1993</w:t>
            </w:r>
          </w:p>
        </w:tc>
      </w:tr>
      <w:tr w:rsidR="00172850" w:rsidRPr="003D27CF" w14:paraId="6B537F63" w14:textId="77777777" w:rsidTr="000C32C1">
        <w:trPr>
          <w:cantSplit/>
        </w:trPr>
        <w:tc>
          <w:tcPr>
            <w:tcW w:w="2405" w:type="dxa"/>
          </w:tcPr>
          <w:p w14:paraId="5B5DEB97" w14:textId="77777777" w:rsidR="00172850" w:rsidRPr="003D27CF" w:rsidRDefault="00172850" w:rsidP="000C32C1">
            <w:pPr>
              <w:spacing w:before="0" w:beforeAutospacing="0" w:after="240" w:afterAutospacing="0" w:line="240" w:lineRule="atLeast"/>
            </w:pPr>
            <w:r w:rsidRPr="003D27CF">
              <w:t xml:space="preserve">Building Control / Local Authority requirements </w:t>
            </w:r>
          </w:p>
        </w:tc>
        <w:tc>
          <w:tcPr>
            <w:tcW w:w="6769" w:type="dxa"/>
            <w:gridSpan w:val="3"/>
          </w:tcPr>
          <w:p w14:paraId="3D23E289" w14:textId="77777777" w:rsidR="00172850" w:rsidRPr="0038416A" w:rsidRDefault="00172850" w:rsidP="000C32C1">
            <w:pPr>
              <w:spacing w:before="0" w:beforeAutospacing="0" w:after="240" w:afterAutospacing="0" w:line="240" w:lineRule="atLeast"/>
            </w:pPr>
            <w:commentRangeStart w:id="132"/>
            <w:r w:rsidRPr="0038416A">
              <w:t xml:space="preserve">The Building Regulations Approved Documents </w:t>
            </w:r>
            <w:r>
              <w:t>(latest version)</w:t>
            </w:r>
          </w:p>
          <w:p w14:paraId="24B68414" w14:textId="77777777" w:rsidR="00172850" w:rsidRDefault="00172850" w:rsidP="000C32C1">
            <w:pPr>
              <w:numPr>
                <w:ilvl w:val="0"/>
                <w:numId w:val="7"/>
              </w:numPr>
              <w:spacing w:before="0" w:beforeAutospacing="0" w:after="240" w:afterAutospacing="0" w:line="240" w:lineRule="atLeast"/>
              <w:contextualSpacing/>
            </w:pPr>
            <w:r>
              <w:t xml:space="preserve">Part L1a </w:t>
            </w:r>
            <w:r w:rsidRPr="0038416A">
              <w:t>Conservation of fuel and power in new dwellings</w:t>
            </w:r>
          </w:p>
          <w:p w14:paraId="08F5B2BC" w14:textId="77777777" w:rsidR="00172850" w:rsidRDefault="00172850" w:rsidP="000C32C1">
            <w:pPr>
              <w:numPr>
                <w:ilvl w:val="0"/>
                <w:numId w:val="7"/>
              </w:numPr>
              <w:spacing w:before="0" w:beforeAutospacing="0" w:after="240" w:afterAutospacing="0" w:line="240" w:lineRule="atLeast"/>
              <w:contextualSpacing/>
            </w:pPr>
            <w:r>
              <w:t xml:space="preserve">Part L1b </w:t>
            </w:r>
            <w:r w:rsidRPr="0038416A">
              <w:t xml:space="preserve">Conservation of fuel and power in </w:t>
            </w:r>
            <w:r>
              <w:t>existing</w:t>
            </w:r>
            <w:r w:rsidRPr="0038416A">
              <w:t xml:space="preserve"> dwellings</w:t>
            </w:r>
          </w:p>
          <w:p w14:paraId="54D68401" w14:textId="77777777" w:rsidR="00172850" w:rsidRDefault="00172850" w:rsidP="000C32C1">
            <w:pPr>
              <w:numPr>
                <w:ilvl w:val="0"/>
                <w:numId w:val="7"/>
              </w:numPr>
              <w:spacing w:before="0" w:beforeAutospacing="0" w:after="240" w:afterAutospacing="0" w:line="240" w:lineRule="atLeast"/>
              <w:contextualSpacing/>
            </w:pPr>
            <w:r>
              <w:t xml:space="preserve">Part L2a </w:t>
            </w:r>
            <w:r w:rsidRPr="0038416A">
              <w:t xml:space="preserve">Conservation of fuel and power in new </w:t>
            </w:r>
            <w:r>
              <w:t xml:space="preserve">buildings other than </w:t>
            </w:r>
            <w:r w:rsidRPr="0038416A">
              <w:t>dwellings</w:t>
            </w:r>
          </w:p>
          <w:p w14:paraId="4492EC8F" w14:textId="77777777" w:rsidR="00172850" w:rsidRDefault="00172850" w:rsidP="000C32C1">
            <w:pPr>
              <w:numPr>
                <w:ilvl w:val="0"/>
                <w:numId w:val="7"/>
              </w:numPr>
              <w:spacing w:before="0" w:beforeAutospacing="0" w:after="240" w:afterAutospacing="0" w:line="240" w:lineRule="atLeast"/>
              <w:contextualSpacing/>
            </w:pPr>
            <w:r>
              <w:t xml:space="preserve">Part L2b </w:t>
            </w:r>
            <w:r w:rsidRPr="0038416A">
              <w:t xml:space="preserve">Conservation of fuel and power in </w:t>
            </w:r>
            <w:r>
              <w:t>existing</w:t>
            </w:r>
            <w:r w:rsidRPr="0038416A">
              <w:t xml:space="preserve"> </w:t>
            </w:r>
            <w:r>
              <w:t xml:space="preserve">buildings other than </w:t>
            </w:r>
            <w:r w:rsidRPr="0038416A">
              <w:t>dwellings</w:t>
            </w:r>
          </w:p>
          <w:p w14:paraId="538A0DC1" w14:textId="77777777" w:rsidR="00172850" w:rsidRPr="0038416A" w:rsidRDefault="00172850" w:rsidP="000C32C1">
            <w:pPr>
              <w:numPr>
                <w:ilvl w:val="0"/>
                <w:numId w:val="7"/>
              </w:numPr>
              <w:spacing w:before="0" w:beforeAutospacing="0" w:after="240" w:afterAutospacing="0" w:line="240" w:lineRule="atLeast"/>
              <w:contextualSpacing/>
            </w:pPr>
            <w:r>
              <w:t>Part F Ventilation</w:t>
            </w:r>
          </w:p>
          <w:p w14:paraId="723E7CDA" w14:textId="77777777" w:rsidR="00172850" w:rsidRPr="0038416A" w:rsidRDefault="00172850" w:rsidP="000C32C1">
            <w:pPr>
              <w:numPr>
                <w:ilvl w:val="0"/>
                <w:numId w:val="7"/>
              </w:numPr>
              <w:spacing w:before="0" w:beforeAutospacing="0" w:after="240" w:afterAutospacing="0" w:line="240" w:lineRule="atLeast"/>
              <w:contextualSpacing/>
            </w:pPr>
            <w:r>
              <w:t>Domestic Building Services Compliance Guide</w:t>
            </w:r>
          </w:p>
          <w:p w14:paraId="6248ABEF" w14:textId="77777777" w:rsidR="00172850" w:rsidRDefault="00172850" w:rsidP="000C32C1">
            <w:pPr>
              <w:numPr>
                <w:ilvl w:val="0"/>
                <w:numId w:val="7"/>
              </w:numPr>
              <w:spacing w:before="0" w:beforeAutospacing="0" w:after="240" w:afterAutospacing="0" w:line="240" w:lineRule="atLeast"/>
              <w:contextualSpacing/>
            </w:pPr>
            <w:r w:rsidRPr="0038416A">
              <w:t>Non-Domestic Building Services Compliance Guide</w:t>
            </w:r>
            <w:commentRangeEnd w:id="132"/>
            <w:r>
              <w:rPr>
                <w:rStyle w:val="CommentReference"/>
              </w:rPr>
              <w:commentReference w:id="132"/>
            </w:r>
          </w:p>
          <w:p w14:paraId="18F8C9AA" w14:textId="77777777" w:rsidR="00172850" w:rsidRDefault="00172850" w:rsidP="000C32C1">
            <w:r>
              <w:t>The Scottish Building Standards 2015</w:t>
            </w:r>
          </w:p>
          <w:p w14:paraId="1B5D506F" w14:textId="77777777" w:rsidR="00172850" w:rsidRDefault="00172850" w:rsidP="000C32C1">
            <w:pPr>
              <w:pStyle w:val="ListParagraph"/>
              <w:numPr>
                <w:ilvl w:val="0"/>
                <w:numId w:val="7"/>
              </w:numPr>
            </w:pPr>
            <w:r>
              <w:t>Section 2 (Fire)</w:t>
            </w:r>
            <w:commentRangeStart w:id="133"/>
            <w:commentRangeEnd w:id="133"/>
            <w:r>
              <w:rPr>
                <w:rStyle w:val="CommentReference"/>
              </w:rPr>
              <w:commentReference w:id="133"/>
            </w:r>
          </w:p>
          <w:p w14:paraId="65E36559" w14:textId="77777777" w:rsidR="00172850" w:rsidRDefault="00172850" w:rsidP="000C32C1">
            <w:pPr>
              <w:pStyle w:val="ListParagraph"/>
              <w:numPr>
                <w:ilvl w:val="0"/>
                <w:numId w:val="7"/>
              </w:numPr>
            </w:pPr>
            <w:r>
              <w:t>Section 3 (Environment)</w:t>
            </w:r>
            <w:commentRangeStart w:id="134"/>
            <w:commentRangeEnd w:id="134"/>
            <w:r>
              <w:rPr>
                <w:rStyle w:val="CommentReference"/>
              </w:rPr>
              <w:commentReference w:id="134"/>
            </w:r>
          </w:p>
          <w:p w14:paraId="5FB3FBEB" w14:textId="77777777" w:rsidR="00172850" w:rsidRDefault="00172850" w:rsidP="000C32C1">
            <w:pPr>
              <w:pStyle w:val="ListParagraph"/>
              <w:numPr>
                <w:ilvl w:val="0"/>
                <w:numId w:val="7"/>
              </w:numPr>
            </w:pPr>
            <w:r>
              <w:t>Section 4 (Safety)</w:t>
            </w:r>
          </w:p>
          <w:p w14:paraId="16D4587D" w14:textId="77777777" w:rsidR="00172850" w:rsidRPr="0038416A" w:rsidRDefault="00172850" w:rsidP="000C32C1">
            <w:pPr>
              <w:numPr>
                <w:ilvl w:val="0"/>
                <w:numId w:val="7"/>
              </w:numPr>
              <w:spacing w:before="0" w:beforeAutospacing="0" w:after="240" w:afterAutospacing="0" w:line="240" w:lineRule="atLeast"/>
              <w:contextualSpacing/>
            </w:pPr>
            <w:r w:rsidRPr="00187245">
              <w:t>Section 6 (Energy)</w:t>
            </w:r>
          </w:p>
        </w:tc>
      </w:tr>
      <w:tr w:rsidR="00172850" w:rsidRPr="003D27CF" w14:paraId="64E5DB26" w14:textId="77777777" w:rsidTr="000C32C1">
        <w:trPr>
          <w:cantSplit/>
          <w:trHeight w:val="1861"/>
        </w:trPr>
        <w:tc>
          <w:tcPr>
            <w:tcW w:w="2405" w:type="dxa"/>
            <w:vMerge w:val="restart"/>
          </w:tcPr>
          <w:p w14:paraId="7D4AD9D8" w14:textId="77777777" w:rsidR="00172850" w:rsidRPr="003D27CF" w:rsidRDefault="00172850" w:rsidP="000C32C1">
            <w:pPr>
              <w:spacing w:before="0" w:beforeAutospacing="0" w:after="240" w:afterAutospacing="0" w:line="240" w:lineRule="atLeast"/>
            </w:pPr>
            <w:r w:rsidRPr="003D27CF">
              <w:t xml:space="preserve">Industry standards </w:t>
            </w:r>
          </w:p>
        </w:tc>
        <w:tc>
          <w:tcPr>
            <w:tcW w:w="6769" w:type="dxa"/>
            <w:gridSpan w:val="3"/>
          </w:tcPr>
          <w:p w14:paraId="3B942E6D" w14:textId="77777777" w:rsidR="00172850" w:rsidRPr="0038416A" w:rsidRDefault="00172850" w:rsidP="000C32C1">
            <w:pPr>
              <w:spacing w:before="0" w:beforeAutospacing="0" w:after="240" w:afterAutospacing="0" w:line="240" w:lineRule="atLeast"/>
            </w:pPr>
            <w:r w:rsidRPr="0038416A">
              <w:t>Chartered Institute of Building Services Engineers (CIBSE)</w:t>
            </w:r>
          </w:p>
          <w:p w14:paraId="3EC5E849" w14:textId="77777777" w:rsidR="00172850" w:rsidRDefault="00172850" w:rsidP="000C32C1">
            <w:pPr>
              <w:numPr>
                <w:ilvl w:val="0"/>
                <w:numId w:val="10"/>
              </w:numPr>
              <w:spacing w:before="0" w:beforeAutospacing="0" w:after="240" w:afterAutospacing="0" w:line="240" w:lineRule="atLeast"/>
              <w:contextualSpacing/>
            </w:pPr>
            <w:r>
              <w:t>Commissioning Code A 2004</w:t>
            </w:r>
          </w:p>
          <w:p w14:paraId="496D0672" w14:textId="77777777" w:rsidR="00172850" w:rsidRDefault="00172850" w:rsidP="000C32C1">
            <w:pPr>
              <w:numPr>
                <w:ilvl w:val="0"/>
                <w:numId w:val="10"/>
              </w:numPr>
              <w:spacing w:before="0" w:beforeAutospacing="0" w:after="240" w:afterAutospacing="0" w:line="240" w:lineRule="atLeast"/>
              <w:contextualSpacing/>
            </w:pPr>
            <w:r w:rsidRPr="0038416A">
              <w:t>CIBSE </w:t>
            </w:r>
            <w:r>
              <w:t>A</w:t>
            </w:r>
            <w:r w:rsidRPr="0038416A">
              <w:t> guide</w:t>
            </w:r>
          </w:p>
          <w:p w14:paraId="769D19A7" w14:textId="77777777" w:rsidR="00172850" w:rsidRDefault="00172850" w:rsidP="000C32C1">
            <w:pPr>
              <w:numPr>
                <w:ilvl w:val="0"/>
                <w:numId w:val="10"/>
              </w:numPr>
              <w:spacing w:before="0" w:beforeAutospacing="0" w:after="240" w:afterAutospacing="0" w:line="240" w:lineRule="atLeast"/>
              <w:contextualSpacing/>
            </w:pPr>
            <w:r w:rsidRPr="0038416A">
              <w:t>CIBSE B guide</w:t>
            </w:r>
          </w:p>
          <w:p w14:paraId="03EE1E7F" w14:textId="77777777" w:rsidR="00172850" w:rsidRDefault="00172850" w:rsidP="000C32C1">
            <w:pPr>
              <w:numPr>
                <w:ilvl w:val="0"/>
                <w:numId w:val="10"/>
              </w:numPr>
              <w:spacing w:before="0" w:beforeAutospacing="0" w:after="240" w:afterAutospacing="0" w:line="240" w:lineRule="atLeast"/>
              <w:contextualSpacing/>
            </w:pPr>
            <w:r>
              <w:t>CIBSE C guide</w:t>
            </w:r>
          </w:p>
          <w:p w14:paraId="6114A74E" w14:textId="77777777" w:rsidR="00172850" w:rsidRDefault="00172850" w:rsidP="000C32C1">
            <w:pPr>
              <w:numPr>
                <w:ilvl w:val="0"/>
                <w:numId w:val="10"/>
              </w:numPr>
              <w:spacing w:before="0" w:beforeAutospacing="0" w:after="240" w:afterAutospacing="0" w:line="240" w:lineRule="atLeast"/>
              <w:contextualSpacing/>
            </w:pPr>
            <w:r>
              <w:t>AM10 Natural Ventilation in Non-Domestic Buildings</w:t>
            </w:r>
          </w:p>
          <w:p w14:paraId="70634BE0" w14:textId="77777777" w:rsidR="00172850" w:rsidRDefault="00172850" w:rsidP="000C32C1">
            <w:pPr>
              <w:numPr>
                <w:ilvl w:val="0"/>
                <w:numId w:val="10"/>
              </w:numPr>
              <w:spacing w:before="0" w:beforeAutospacing="0" w:after="240" w:afterAutospacing="0" w:line="240" w:lineRule="atLeast"/>
              <w:contextualSpacing/>
            </w:pPr>
            <w:r>
              <w:t>AM13 Mixed Mode Ventilation</w:t>
            </w:r>
          </w:p>
          <w:p w14:paraId="2C62C9D6" w14:textId="77777777" w:rsidR="00172850" w:rsidRPr="0038416A" w:rsidRDefault="00172850" w:rsidP="000C32C1">
            <w:pPr>
              <w:numPr>
                <w:ilvl w:val="0"/>
                <w:numId w:val="10"/>
              </w:numPr>
              <w:spacing w:before="0" w:beforeAutospacing="0" w:after="240" w:afterAutospacing="0" w:line="240" w:lineRule="atLeast"/>
              <w:contextualSpacing/>
            </w:pPr>
            <w:r>
              <w:t>KS17 Indoor Air Quality and Ventilation</w:t>
            </w:r>
          </w:p>
        </w:tc>
      </w:tr>
      <w:tr w:rsidR="00172850" w:rsidRPr="003D27CF" w14:paraId="6207B49F" w14:textId="77777777" w:rsidTr="000C32C1">
        <w:trPr>
          <w:cantSplit/>
          <w:trHeight w:val="1861"/>
        </w:trPr>
        <w:tc>
          <w:tcPr>
            <w:tcW w:w="2405" w:type="dxa"/>
            <w:vMerge/>
          </w:tcPr>
          <w:p w14:paraId="61153AC9" w14:textId="77777777" w:rsidR="00172850" w:rsidRPr="003D27CF" w:rsidRDefault="00172850" w:rsidP="000C32C1"/>
        </w:tc>
        <w:tc>
          <w:tcPr>
            <w:tcW w:w="6769" w:type="dxa"/>
            <w:gridSpan w:val="3"/>
          </w:tcPr>
          <w:p w14:paraId="067D2623" w14:textId="77777777" w:rsidR="00172850" w:rsidRPr="0038416A" w:rsidRDefault="00172850" w:rsidP="000C32C1">
            <w:r w:rsidRPr="0038416A">
              <w:t>Building Services Research and Information Association (BSRIA)</w:t>
            </w:r>
          </w:p>
          <w:p w14:paraId="0A2CBC86" w14:textId="77777777" w:rsidR="00172850" w:rsidRDefault="00172850" w:rsidP="000C32C1">
            <w:pPr>
              <w:numPr>
                <w:ilvl w:val="0"/>
                <w:numId w:val="10"/>
              </w:numPr>
              <w:spacing w:before="0" w:beforeAutospacing="0" w:after="240" w:afterAutospacing="0" w:line="240" w:lineRule="atLeast"/>
              <w:contextualSpacing/>
            </w:pPr>
            <w:r w:rsidRPr="00D75775">
              <w:t>Commissioning HVAC Systems: Guidance on the division of responsibilities (TM 1/88.1)</w:t>
            </w:r>
          </w:p>
          <w:p w14:paraId="71490FCF" w14:textId="77777777" w:rsidR="00172850" w:rsidRDefault="00172850" w:rsidP="000C32C1">
            <w:pPr>
              <w:numPr>
                <w:ilvl w:val="0"/>
                <w:numId w:val="10"/>
              </w:numPr>
              <w:spacing w:before="0" w:beforeAutospacing="0" w:after="240" w:afterAutospacing="0" w:line="240" w:lineRule="atLeast"/>
              <w:contextualSpacing/>
            </w:pPr>
            <w:r>
              <w:t>Commissioning Management (AG 5/2002)</w:t>
            </w:r>
          </w:p>
          <w:p w14:paraId="1AF05BB5" w14:textId="77777777" w:rsidR="00172850" w:rsidRPr="00B86B25" w:rsidRDefault="00172850" w:rsidP="000C32C1">
            <w:pPr>
              <w:numPr>
                <w:ilvl w:val="0"/>
                <w:numId w:val="10"/>
              </w:numPr>
              <w:spacing w:before="0" w:beforeAutospacing="0" w:after="240" w:afterAutospacing="0" w:line="240" w:lineRule="atLeast"/>
              <w:contextualSpacing/>
            </w:pPr>
            <w:r w:rsidRPr="00B86B25">
              <w:t>Domestic Ventilation Systems (A Guide to Measuring Airflow Rates) BG46/2013 </w:t>
            </w:r>
          </w:p>
          <w:p w14:paraId="11FAEAA0" w14:textId="77777777" w:rsidR="00172850" w:rsidRPr="0038416A" w:rsidRDefault="00172850" w:rsidP="000C32C1">
            <w:pPr>
              <w:numPr>
                <w:ilvl w:val="0"/>
                <w:numId w:val="10"/>
              </w:numPr>
              <w:spacing w:before="0" w:beforeAutospacing="0" w:after="240" w:afterAutospacing="0" w:line="240" w:lineRule="atLeast"/>
              <w:contextualSpacing/>
            </w:pPr>
            <w:r w:rsidRPr="001F18F0">
              <w:t>Commissioning Air Systems (BG 49/2015)</w:t>
            </w:r>
          </w:p>
        </w:tc>
      </w:tr>
      <w:tr w:rsidR="00172850" w:rsidRPr="003D27CF" w14:paraId="5FDC5CE3" w14:textId="77777777" w:rsidTr="000C32C1">
        <w:trPr>
          <w:cantSplit/>
          <w:trHeight w:val="1861"/>
        </w:trPr>
        <w:tc>
          <w:tcPr>
            <w:tcW w:w="2405" w:type="dxa"/>
            <w:vMerge/>
          </w:tcPr>
          <w:p w14:paraId="5CA90FF3" w14:textId="77777777" w:rsidR="00172850" w:rsidRPr="003D27CF" w:rsidRDefault="00172850" w:rsidP="000C32C1"/>
        </w:tc>
        <w:tc>
          <w:tcPr>
            <w:tcW w:w="6769" w:type="dxa"/>
            <w:gridSpan w:val="3"/>
          </w:tcPr>
          <w:p w14:paraId="5CD5D576" w14:textId="77777777" w:rsidR="00172850" w:rsidRPr="00B86B25" w:rsidRDefault="00172850" w:rsidP="000C32C1">
            <w:r w:rsidRPr="00B86B25">
              <w:t>Building &amp; Engineering Services Association (B&amp;ES), formerly the HVCA</w:t>
            </w:r>
          </w:p>
          <w:p w14:paraId="126AF732" w14:textId="77777777" w:rsidR="00172850" w:rsidRPr="00B86B25" w:rsidRDefault="00172850" w:rsidP="000C32C1">
            <w:pPr>
              <w:numPr>
                <w:ilvl w:val="0"/>
                <w:numId w:val="10"/>
              </w:numPr>
              <w:spacing w:before="0" w:beforeAutospacing="0" w:after="240" w:afterAutospacing="0" w:line="240" w:lineRule="atLeast"/>
              <w:contextualSpacing/>
            </w:pPr>
            <w:r w:rsidRPr="00B86B25">
              <w:t>DW143 Guide to Good Practice – Ductwork Air Leakage Testing</w:t>
            </w:r>
          </w:p>
          <w:p w14:paraId="2C99FF26" w14:textId="77777777" w:rsidR="00172850" w:rsidRPr="00B86B25" w:rsidRDefault="00172850" w:rsidP="000C32C1">
            <w:pPr>
              <w:numPr>
                <w:ilvl w:val="0"/>
                <w:numId w:val="10"/>
              </w:numPr>
              <w:spacing w:before="0" w:beforeAutospacing="0" w:after="240" w:afterAutospacing="0" w:line="240" w:lineRule="atLeast"/>
              <w:contextualSpacing/>
            </w:pPr>
            <w:r w:rsidRPr="00B86B25">
              <w:t>DW144 Specification for Sheet Metal Ductwork</w:t>
            </w:r>
          </w:p>
          <w:p w14:paraId="2ADE214F" w14:textId="77777777" w:rsidR="00172850" w:rsidRDefault="00172850" w:rsidP="000C32C1">
            <w:pPr>
              <w:numPr>
                <w:ilvl w:val="0"/>
                <w:numId w:val="10"/>
              </w:numPr>
              <w:spacing w:before="0" w:beforeAutospacing="0" w:after="240" w:afterAutospacing="0" w:line="240" w:lineRule="atLeast"/>
              <w:contextualSpacing/>
            </w:pPr>
            <w:r w:rsidRPr="00B86B25">
              <w:t>DW154 Specification for Plastics Ductwork</w:t>
            </w:r>
          </w:p>
          <w:p w14:paraId="26B098A3" w14:textId="77777777" w:rsidR="00172850" w:rsidRPr="0038416A" w:rsidRDefault="00172850" w:rsidP="000C32C1">
            <w:pPr>
              <w:numPr>
                <w:ilvl w:val="0"/>
                <w:numId w:val="10"/>
              </w:numPr>
              <w:spacing w:before="0" w:beforeAutospacing="0" w:after="240" w:afterAutospacing="0" w:line="240" w:lineRule="atLeast"/>
              <w:contextualSpacing/>
            </w:pPr>
            <w:r w:rsidRPr="00B86B25">
              <w:t>TR19 Guide to Good Practice - Internal Cleanliness of Ventilation Systems</w:t>
            </w:r>
          </w:p>
        </w:tc>
      </w:tr>
      <w:tr w:rsidR="00172850" w:rsidRPr="003D27CF" w14:paraId="7D28AFB3" w14:textId="77777777" w:rsidTr="000C32C1">
        <w:trPr>
          <w:cantSplit/>
        </w:trPr>
        <w:tc>
          <w:tcPr>
            <w:tcW w:w="2405" w:type="dxa"/>
          </w:tcPr>
          <w:p w14:paraId="23E448BB" w14:textId="77777777" w:rsidR="00172850" w:rsidRPr="0038416A" w:rsidRDefault="00172850" w:rsidP="000C32C1">
            <w:pPr>
              <w:spacing w:before="0" w:beforeAutospacing="0" w:after="0" w:afterAutospacing="0" w:line="240" w:lineRule="atLeast"/>
            </w:pPr>
            <w:r w:rsidRPr="0038416A">
              <w:t xml:space="preserve">British Standards </w:t>
            </w:r>
          </w:p>
        </w:tc>
        <w:tc>
          <w:tcPr>
            <w:tcW w:w="1418" w:type="dxa"/>
          </w:tcPr>
          <w:p w14:paraId="07C706BA" w14:textId="77777777" w:rsidR="00172850" w:rsidRPr="0038416A" w:rsidRDefault="00172850" w:rsidP="000C32C1">
            <w:pPr>
              <w:spacing w:after="0" w:afterAutospacing="0"/>
            </w:pPr>
            <w:r>
              <w:t>BS 476-24</w:t>
            </w:r>
          </w:p>
        </w:tc>
        <w:tc>
          <w:tcPr>
            <w:tcW w:w="850" w:type="dxa"/>
          </w:tcPr>
          <w:p w14:paraId="7959CA69" w14:textId="77777777" w:rsidR="00172850" w:rsidRPr="0038416A" w:rsidRDefault="00172850" w:rsidP="000C32C1">
            <w:pPr>
              <w:spacing w:after="0" w:afterAutospacing="0"/>
            </w:pPr>
            <w:r>
              <w:t>1987</w:t>
            </w:r>
          </w:p>
        </w:tc>
        <w:tc>
          <w:tcPr>
            <w:tcW w:w="4501" w:type="dxa"/>
          </w:tcPr>
          <w:p w14:paraId="04B70ADF" w14:textId="77777777" w:rsidR="00172850" w:rsidRPr="006265A2" w:rsidRDefault="00172850" w:rsidP="000C32C1">
            <w:pPr>
              <w:spacing w:after="0"/>
            </w:pPr>
            <w:r w:rsidRPr="00CC0722">
              <w:t>Fire tests on building materials and structures. Method for determination of the fire resistance of ventilation ducts</w:t>
            </w:r>
          </w:p>
        </w:tc>
      </w:tr>
      <w:tr w:rsidR="00172850" w:rsidRPr="003D27CF" w14:paraId="68860A17" w14:textId="77777777" w:rsidTr="000C32C1">
        <w:trPr>
          <w:cantSplit/>
        </w:trPr>
        <w:tc>
          <w:tcPr>
            <w:tcW w:w="2405" w:type="dxa"/>
          </w:tcPr>
          <w:p w14:paraId="1CE96A0E" w14:textId="77777777" w:rsidR="00172850" w:rsidRPr="0038416A" w:rsidRDefault="00172850" w:rsidP="000C32C1">
            <w:pPr>
              <w:spacing w:after="0"/>
            </w:pPr>
          </w:p>
        </w:tc>
        <w:tc>
          <w:tcPr>
            <w:tcW w:w="1418" w:type="dxa"/>
          </w:tcPr>
          <w:p w14:paraId="419650A9" w14:textId="77777777" w:rsidR="00172850" w:rsidRPr="0038416A" w:rsidRDefault="00172850" w:rsidP="000C32C1">
            <w:pPr>
              <w:spacing w:after="0" w:afterAutospacing="0"/>
            </w:pPr>
            <w:r w:rsidRPr="0038416A">
              <w:t>BS 5422</w:t>
            </w:r>
          </w:p>
        </w:tc>
        <w:tc>
          <w:tcPr>
            <w:tcW w:w="850" w:type="dxa"/>
          </w:tcPr>
          <w:p w14:paraId="3EA1385D" w14:textId="77777777" w:rsidR="00172850" w:rsidRPr="0038416A" w:rsidRDefault="00172850" w:rsidP="000C32C1">
            <w:pPr>
              <w:spacing w:after="0" w:afterAutospacing="0"/>
            </w:pPr>
            <w:r>
              <w:t>2009</w:t>
            </w:r>
          </w:p>
        </w:tc>
        <w:tc>
          <w:tcPr>
            <w:tcW w:w="4501" w:type="dxa"/>
          </w:tcPr>
          <w:p w14:paraId="49FC20E0" w14:textId="77777777" w:rsidR="00172850" w:rsidRPr="006265A2" w:rsidRDefault="00172850" w:rsidP="000C32C1">
            <w:pPr>
              <w:spacing w:after="0"/>
            </w:pPr>
            <w:r w:rsidRPr="006265A2">
              <w:t>Method for specifying thermal insulating materials for pipes, tanks, vessels, ductwork and equipment operating within the temperature range -40°C to +700°C</w:t>
            </w:r>
          </w:p>
        </w:tc>
      </w:tr>
      <w:tr w:rsidR="00172850" w:rsidRPr="003D27CF" w14:paraId="46A1A31B" w14:textId="77777777" w:rsidTr="000C32C1">
        <w:trPr>
          <w:cantSplit/>
        </w:trPr>
        <w:tc>
          <w:tcPr>
            <w:tcW w:w="2405" w:type="dxa"/>
          </w:tcPr>
          <w:p w14:paraId="793DF097" w14:textId="77777777" w:rsidR="00172850" w:rsidRPr="0038416A" w:rsidRDefault="00172850" w:rsidP="000C32C1">
            <w:pPr>
              <w:spacing w:after="0"/>
            </w:pPr>
          </w:p>
        </w:tc>
        <w:tc>
          <w:tcPr>
            <w:tcW w:w="1418" w:type="dxa"/>
          </w:tcPr>
          <w:p w14:paraId="5843C1B2" w14:textId="77777777" w:rsidR="00172850" w:rsidRDefault="00172850" w:rsidP="000C32C1">
            <w:pPr>
              <w:spacing w:after="0"/>
            </w:pPr>
            <w:r>
              <w:t>BS 8233</w:t>
            </w:r>
          </w:p>
        </w:tc>
        <w:tc>
          <w:tcPr>
            <w:tcW w:w="850" w:type="dxa"/>
          </w:tcPr>
          <w:p w14:paraId="3A6AB8C9" w14:textId="77777777" w:rsidR="00172850" w:rsidRDefault="00172850" w:rsidP="000C32C1">
            <w:pPr>
              <w:spacing w:after="0"/>
            </w:pPr>
            <w:r>
              <w:t>2014</w:t>
            </w:r>
          </w:p>
        </w:tc>
        <w:tc>
          <w:tcPr>
            <w:tcW w:w="4501" w:type="dxa"/>
          </w:tcPr>
          <w:p w14:paraId="2B3FB8CF" w14:textId="77777777" w:rsidR="00172850" w:rsidRPr="00CC0722" w:rsidRDefault="00172850" w:rsidP="000C32C1">
            <w:pPr>
              <w:spacing w:after="0"/>
            </w:pPr>
            <w:r w:rsidRPr="002B405A">
              <w:t>Guidance on sound insulation and noise reduction for buildings</w:t>
            </w:r>
          </w:p>
        </w:tc>
      </w:tr>
      <w:tr w:rsidR="00172850" w:rsidRPr="003D27CF" w14:paraId="3C083C3A" w14:textId="77777777" w:rsidTr="000C32C1">
        <w:trPr>
          <w:cantSplit/>
        </w:trPr>
        <w:tc>
          <w:tcPr>
            <w:tcW w:w="2405" w:type="dxa"/>
          </w:tcPr>
          <w:p w14:paraId="41FB2EB5" w14:textId="77777777" w:rsidR="00172850" w:rsidRPr="0038416A" w:rsidRDefault="00172850" w:rsidP="000C32C1">
            <w:pPr>
              <w:spacing w:after="0"/>
            </w:pPr>
          </w:p>
        </w:tc>
        <w:tc>
          <w:tcPr>
            <w:tcW w:w="1418" w:type="dxa"/>
          </w:tcPr>
          <w:p w14:paraId="5C3B9ECF" w14:textId="77777777" w:rsidR="00172850" w:rsidRPr="0038416A" w:rsidRDefault="00172850" w:rsidP="000C32C1">
            <w:pPr>
              <w:spacing w:after="0"/>
            </w:pPr>
            <w:r>
              <w:t>BS 9999</w:t>
            </w:r>
          </w:p>
        </w:tc>
        <w:tc>
          <w:tcPr>
            <w:tcW w:w="850" w:type="dxa"/>
          </w:tcPr>
          <w:p w14:paraId="764848DB" w14:textId="77777777" w:rsidR="00172850" w:rsidRPr="0038416A" w:rsidRDefault="00172850" w:rsidP="000C32C1">
            <w:pPr>
              <w:spacing w:after="0"/>
            </w:pPr>
            <w:r>
              <w:t>2016</w:t>
            </w:r>
          </w:p>
        </w:tc>
        <w:tc>
          <w:tcPr>
            <w:tcW w:w="4501" w:type="dxa"/>
          </w:tcPr>
          <w:p w14:paraId="4E1FFBB5" w14:textId="77777777" w:rsidR="00172850" w:rsidRPr="007210BC" w:rsidRDefault="00172850" w:rsidP="000C32C1">
            <w:pPr>
              <w:spacing w:after="0"/>
            </w:pPr>
            <w:r w:rsidRPr="00CC0722">
              <w:t>Code of practice for fire safety in the design, management and use of buildings</w:t>
            </w:r>
          </w:p>
        </w:tc>
      </w:tr>
      <w:tr w:rsidR="00F31B8B" w:rsidRPr="003D27CF" w14:paraId="36B1A336" w14:textId="77777777" w:rsidTr="000C32C1">
        <w:trPr>
          <w:cantSplit/>
        </w:trPr>
        <w:tc>
          <w:tcPr>
            <w:tcW w:w="2405" w:type="dxa"/>
          </w:tcPr>
          <w:p w14:paraId="22FB3F02" w14:textId="77777777" w:rsidR="00F31B8B" w:rsidRPr="0038416A" w:rsidRDefault="00F31B8B" w:rsidP="00022958">
            <w:pPr>
              <w:spacing w:after="0"/>
            </w:pPr>
          </w:p>
        </w:tc>
        <w:tc>
          <w:tcPr>
            <w:tcW w:w="1418" w:type="dxa"/>
          </w:tcPr>
          <w:p w14:paraId="1BAD0393" w14:textId="77777777" w:rsidR="00F31B8B" w:rsidRDefault="00F31B8B" w:rsidP="00022958">
            <w:pPr>
              <w:spacing w:after="0"/>
            </w:pPr>
            <w:r>
              <w:t>BS EN 12101 (All parts)</w:t>
            </w:r>
          </w:p>
        </w:tc>
        <w:tc>
          <w:tcPr>
            <w:tcW w:w="850" w:type="dxa"/>
          </w:tcPr>
          <w:p w14:paraId="576EDBB1" w14:textId="77777777" w:rsidR="00F31B8B" w:rsidRDefault="00F31B8B" w:rsidP="00022958">
            <w:pPr>
              <w:spacing w:after="0"/>
            </w:pPr>
            <w:r>
              <w:t>Various</w:t>
            </w:r>
          </w:p>
        </w:tc>
        <w:tc>
          <w:tcPr>
            <w:tcW w:w="4501" w:type="dxa"/>
          </w:tcPr>
          <w:p w14:paraId="52EF0578" w14:textId="77777777" w:rsidR="00F31B8B" w:rsidRPr="00CC0722" w:rsidRDefault="00F31B8B" w:rsidP="00022958">
            <w:pPr>
              <w:spacing w:after="0"/>
            </w:pPr>
            <w:r w:rsidRPr="001D527A">
              <w:t>Smoke and heat control systems</w:t>
            </w:r>
          </w:p>
        </w:tc>
      </w:tr>
      <w:tr w:rsidR="00F31B8B" w:rsidRPr="003D27CF" w14:paraId="1B5150CB" w14:textId="77777777" w:rsidTr="000C32C1">
        <w:trPr>
          <w:cantSplit/>
        </w:trPr>
        <w:tc>
          <w:tcPr>
            <w:tcW w:w="2405" w:type="dxa"/>
          </w:tcPr>
          <w:p w14:paraId="57CF278E" w14:textId="77777777" w:rsidR="00F31B8B" w:rsidRPr="0038416A" w:rsidRDefault="00F31B8B" w:rsidP="000C32C1">
            <w:pPr>
              <w:spacing w:after="0"/>
            </w:pPr>
          </w:p>
        </w:tc>
        <w:tc>
          <w:tcPr>
            <w:tcW w:w="1418" w:type="dxa"/>
          </w:tcPr>
          <w:p w14:paraId="412D63BA" w14:textId="77777777" w:rsidR="00F31B8B" w:rsidRPr="0038416A" w:rsidRDefault="00F31B8B" w:rsidP="000C32C1">
            <w:pPr>
              <w:spacing w:after="0"/>
            </w:pPr>
            <w:r>
              <w:t>BS EN 13779</w:t>
            </w:r>
          </w:p>
        </w:tc>
        <w:tc>
          <w:tcPr>
            <w:tcW w:w="850" w:type="dxa"/>
          </w:tcPr>
          <w:p w14:paraId="0557BB0E" w14:textId="77777777" w:rsidR="00F31B8B" w:rsidRPr="0038416A" w:rsidRDefault="00F31B8B" w:rsidP="000C32C1">
            <w:pPr>
              <w:spacing w:after="0"/>
            </w:pPr>
            <w:r>
              <w:t>2007</w:t>
            </w:r>
          </w:p>
        </w:tc>
        <w:tc>
          <w:tcPr>
            <w:tcW w:w="4501" w:type="dxa"/>
          </w:tcPr>
          <w:p w14:paraId="11AFAB75" w14:textId="77777777" w:rsidR="00F31B8B" w:rsidRPr="007210BC" w:rsidRDefault="00F31B8B" w:rsidP="000C32C1">
            <w:pPr>
              <w:spacing w:after="0"/>
            </w:pPr>
            <w:r w:rsidRPr="00CC0722">
              <w:t>Ventilation for non-residential buildings. Performance requirements for ventilation and room-conditioning systems</w:t>
            </w:r>
          </w:p>
        </w:tc>
      </w:tr>
      <w:tr w:rsidR="00F31B8B" w:rsidRPr="003D27CF" w14:paraId="01C3F82E" w14:textId="77777777" w:rsidTr="000C32C1">
        <w:trPr>
          <w:cantSplit/>
        </w:trPr>
        <w:tc>
          <w:tcPr>
            <w:tcW w:w="2405" w:type="dxa"/>
          </w:tcPr>
          <w:p w14:paraId="19953272" w14:textId="77777777" w:rsidR="00F31B8B" w:rsidRPr="0038416A" w:rsidRDefault="00F31B8B" w:rsidP="000C32C1">
            <w:pPr>
              <w:spacing w:after="0"/>
            </w:pPr>
          </w:p>
        </w:tc>
        <w:tc>
          <w:tcPr>
            <w:tcW w:w="1418" w:type="dxa"/>
          </w:tcPr>
          <w:p w14:paraId="0BBD09D2" w14:textId="77777777" w:rsidR="00F31B8B" w:rsidRPr="00721E27" w:rsidRDefault="00F31B8B" w:rsidP="000C32C1">
            <w:pPr>
              <w:spacing w:after="0"/>
              <w:rPr>
                <w:rFonts w:cstheme="minorHAnsi"/>
              </w:rPr>
            </w:pPr>
            <w:r>
              <w:t>BS EN 15423</w:t>
            </w:r>
          </w:p>
        </w:tc>
        <w:tc>
          <w:tcPr>
            <w:tcW w:w="850" w:type="dxa"/>
          </w:tcPr>
          <w:p w14:paraId="6E2E7EEC" w14:textId="77777777" w:rsidR="00F31B8B" w:rsidRDefault="00F31B8B" w:rsidP="000C32C1">
            <w:pPr>
              <w:spacing w:after="0"/>
            </w:pPr>
            <w:r>
              <w:t>2008</w:t>
            </w:r>
          </w:p>
        </w:tc>
        <w:tc>
          <w:tcPr>
            <w:tcW w:w="4501" w:type="dxa"/>
          </w:tcPr>
          <w:p w14:paraId="08C82870" w14:textId="77777777" w:rsidR="00F31B8B" w:rsidRPr="007210BC" w:rsidRDefault="00F31B8B" w:rsidP="000C32C1">
            <w:pPr>
              <w:spacing w:after="0"/>
            </w:pPr>
            <w:r w:rsidRPr="00CC0722">
              <w:t>Ventilation for buildings. Fire precaution for air distribution systems in buildings</w:t>
            </w:r>
          </w:p>
        </w:tc>
      </w:tr>
    </w:tbl>
    <w:p w14:paraId="5614A59F" w14:textId="77777777" w:rsidR="009022CE" w:rsidRDefault="009022CE" w:rsidP="009022CE">
      <w:pPr>
        <w:pStyle w:val="Heading2"/>
        <w:numPr>
          <w:ilvl w:val="0"/>
          <w:numId w:val="0"/>
        </w:numPr>
        <w:ind w:left="851" w:hanging="851"/>
      </w:pPr>
      <w:r>
        <w:t>SYSTEM DESCRIPTION</w:t>
      </w:r>
    </w:p>
    <w:p w14:paraId="7122A558" w14:textId="77777777" w:rsidR="009022CE" w:rsidRDefault="009022CE" w:rsidP="009022CE">
      <w:pPr>
        <w:pStyle w:val="Heading3"/>
      </w:pPr>
      <w:r>
        <w:t>Overview and scope</w:t>
      </w:r>
    </w:p>
    <w:p w14:paraId="592E16FB" w14:textId="77777777" w:rsidR="009022CE" w:rsidRDefault="009022CE" w:rsidP="009022CE"/>
    <w:p w14:paraId="58347851" w14:textId="77777777" w:rsidR="009022CE" w:rsidRDefault="009022CE" w:rsidP="009022CE">
      <w:pPr>
        <w:pStyle w:val="Heading3"/>
      </w:pPr>
      <w:r>
        <w:t>Ductwork</w:t>
      </w:r>
    </w:p>
    <w:p w14:paraId="6FF8B329" w14:textId="77777777" w:rsidR="003C4789" w:rsidRDefault="003C4789" w:rsidP="003C4789">
      <w:pPr>
        <w:pStyle w:val="ListParagraph"/>
        <w:numPr>
          <w:ilvl w:val="0"/>
          <w:numId w:val="45"/>
        </w:numPr>
      </w:pPr>
      <w:r>
        <w:t>For ductwork close to humidifiers, the sections of duct with humidifier lances (using RO water) and the ductwork 2m downstream are to be either stainless steel or plastic coated to prevent corrosion.</w:t>
      </w:r>
    </w:p>
    <w:p w14:paraId="32FE0FC6" w14:textId="77777777" w:rsidR="009022CE" w:rsidRDefault="009022CE" w:rsidP="009022CE"/>
    <w:p w14:paraId="57AFFDB6" w14:textId="77777777" w:rsidR="009022CE" w:rsidRDefault="009022CE" w:rsidP="009022CE">
      <w:pPr>
        <w:pStyle w:val="Heading3"/>
      </w:pPr>
      <w:r>
        <w:t>AHUs</w:t>
      </w:r>
    </w:p>
    <w:p w14:paraId="15A526B5" w14:textId="77777777" w:rsidR="009022CE" w:rsidRDefault="009022CE" w:rsidP="009022CE"/>
    <w:p w14:paraId="7BCA9D54" w14:textId="77777777" w:rsidR="009022CE" w:rsidRDefault="009022CE" w:rsidP="009022CE">
      <w:pPr>
        <w:pStyle w:val="Heading3"/>
      </w:pPr>
      <w:r>
        <w:t>Fans</w:t>
      </w:r>
    </w:p>
    <w:p w14:paraId="2702ACD5" w14:textId="77777777" w:rsidR="009022CE" w:rsidRDefault="009022CE" w:rsidP="009022CE"/>
    <w:p w14:paraId="2CAD3109" w14:textId="77777777" w:rsidR="009022CE" w:rsidRPr="000620B2" w:rsidRDefault="009022CE" w:rsidP="009022CE">
      <w:pPr>
        <w:pStyle w:val="Heading3"/>
      </w:pPr>
      <w:r w:rsidRPr="000620B2">
        <w:t>Insulation</w:t>
      </w:r>
    </w:p>
    <w:p w14:paraId="0B3EEEF4" w14:textId="77777777" w:rsidR="009022CE" w:rsidRDefault="009022CE" w:rsidP="009022CE"/>
    <w:p w14:paraId="0861C177" w14:textId="77777777" w:rsidR="009022CE" w:rsidRDefault="009022CE" w:rsidP="009022CE">
      <w:pPr>
        <w:pStyle w:val="Heading3"/>
      </w:pPr>
      <w:r>
        <w:t>General requirements</w:t>
      </w:r>
    </w:p>
    <w:p w14:paraId="294795E6" w14:textId="77777777" w:rsidR="009022CE" w:rsidRDefault="009022CE" w:rsidP="009022CE"/>
    <w:p w14:paraId="3A4E5DB7" w14:textId="77777777" w:rsidR="009022CE" w:rsidRDefault="009022CE" w:rsidP="009022CE">
      <w:pPr>
        <w:pStyle w:val="Heading3"/>
      </w:pPr>
      <w:r>
        <w:t>Testing, commissioning and documentation</w:t>
      </w:r>
    </w:p>
    <w:p w14:paraId="6B6E020E" w14:textId="77777777" w:rsidR="009022CE" w:rsidRDefault="009022CE" w:rsidP="009022CE"/>
    <w:p w14:paraId="7651C559" w14:textId="77777777" w:rsidR="009022CE" w:rsidRDefault="009022CE" w:rsidP="009022CE"/>
    <w:p w14:paraId="3A0CE7AF" w14:textId="77777777" w:rsidR="009022CE" w:rsidRDefault="009022CE" w:rsidP="009022CE"/>
    <w:p w14:paraId="1C210443" w14:textId="77777777" w:rsidR="009022CE" w:rsidRDefault="009022CE" w:rsidP="009022CE">
      <w:pPr>
        <w:pStyle w:val="Heading2"/>
        <w:numPr>
          <w:ilvl w:val="0"/>
          <w:numId w:val="0"/>
        </w:numPr>
        <w:ind w:left="851" w:hanging="851"/>
      </w:pPr>
      <w:r>
        <w:t>CONTROL REQUIREMENTS</w:t>
      </w:r>
    </w:p>
    <w:p w14:paraId="39AD3018" w14:textId="77777777" w:rsidR="009022CE" w:rsidRDefault="009022CE" w:rsidP="009022CE"/>
    <w:p w14:paraId="441AD392" w14:textId="77777777" w:rsidR="009022CE" w:rsidRDefault="009022CE" w:rsidP="009022CE"/>
    <w:p w14:paraId="5433737C" w14:textId="77777777" w:rsidR="009022CE" w:rsidRDefault="009022CE" w:rsidP="009022CE">
      <w:pPr>
        <w:pStyle w:val="Heading2"/>
        <w:numPr>
          <w:ilvl w:val="0"/>
          <w:numId w:val="0"/>
        </w:numPr>
        <w:ind w:left="851" w:hanging="851"/>
      </w:pPr>
      <w:r>
        <w:t>SYSTEM DRAWINGS / SCHEMATICS</w:t>
      </w:r>
    </w:p>
    <w:p w14:paraId="54E24805" w14:textId="77777777" w:rsidR="009022CE" w:rsidRDefault="009022CE" w:rsidP="009022CE"/>
    <w:p w14:paraId="07F1B7D8" w14:textId="77777777" w:rsidR="009022CE" w:rsidRDefault="009022CE" w:rsidP="009022CE"/>
    <w:p w14:paraId="5F268CA5" w14:textId="77777777" w:rsidR="009022CE" w:rsidRDefault="009022CE" w:rsidP="009022CE">
      <w:pPr>
        <w:pStyle w:val="Heading2"/>
        <w:numPr>
          <w:ilvl w:val="0"/>
          <w:numId w:val="0"/>
        </w:numPr>
        <w:ind w:left="357" w:hanging="357"/>
      </w:pPr>
      <w:r>
        <w:t>REFERENCE SPECIFICATION CLAUSES</w:t>
      </w:r>
    </w:p>
    <w:p w14:paraId="64EE721A" w14:textId="77777777" w:rsidR="00187245" w:rsidRDefault="00187245" w:rsidP="00187245">
      <w:r>
        <w:t>Also see the following Reference Specification SPEC-300 clauses for further details of Workmanship, materials standards, builders work standards, testing/ commissioning, and identification:</w:t>
      </w:r>
    </w:p>
    <w:p w14:paraId="2A9C3952" w14:textId="77777777" w:rsidR="009022CE" w:rsidRDefault="00986F61" w:rsidP="00BC2102">
      <w:pPr>
        <w:pStyle w:val="ListParagraph"/>
        <w:numPr>
          <w:ilvl w:val="0"/>
          <w:numId w:val="4"/>
        </w:numPr>
      </w:pPr>
      <w:r>
        <w:t>PR_65_65_00_00</w:t>
      </w:r>
      <w:r w:rsidR="009022CE">
        <w:t xml:space="preserve"> AIR DUCTLINES AND ANCILLARIES</w:t>
      </w:r>
    </w:p>
    <w:p w14:paraId="464FCB84" w14:textId="77777777" w:rsidR="009022CE" w:rsidRDefault="00986F61" w:rsidP="00BC2102">
      <w:pPr>
        <w:pStyle w:val="ListParagraph"/>
        <w:numPr>
          <w:ilvl w:val="0"/>
          <w:numId w:val="4"/>
        </w:numPr>
      </w:pPr>
      <w:r>
        <w:t>PR_65_67_29_00</w:t>
      </w:r>
      <w:r w:rsidR="009022CE">
        <w:t xml:space="preserve"> FANS</w:t>
      </w:r>
    </w:p>
    <w:p w14:paraId="7E3F60CA" w14:textId="77777777" w:rsidR="009022CE" w:rsidRDefault="00986F61" w:rsidP="00BC2102">
      <w:pPr>
        <w:pStyle w:val="ListParagraph"/>
        <w:numPr>
          <w:ilvl w:val="0"/>
          <w:numId w:val="4"/>
        </w:numPr>
      </w:pPr>
      <w:r>
        <w:t>PR_70_65_04_00</w:t>
      </w:r>
      <w:r w:rsidR="009022CE">
        <w:t xml:space="preserve"> GRILLES/DIFFUSERS/LOUVRES</w:t>
      </w:r>
    </w:p>
    <w:p w14:paraId="60711D6B" w14:textId="77777777" w:rsidR="009022CE" w:rsidRDefault="00986F61" w:rsidP="00BC2102">
      <w:pPr>
        <w:pStyle w:val="ListParagraph"/>
        <w:numPr>
          <w:ilvl w:val="0"/>
          <w:numId w:val="4"/>
        </w:numPr>
      </w:pPr>
      <w:r>
        <w:t>PR_25_31_48_00</w:t>
      </w:r>
      <w:r w:rsidR="009022CE">
        <w:t xml:space="preserve"> THERMAL INSULATION</w:t>
      </w:r>
    </w:p>
    <w:p w14:paraId="6E826B68" w14:textId="77777777" w:rsidR="009022CE" w:rsidRDefault="00986F61" w:rsidP="00BC2102">
      <w:pPr>
        <w:pStyle w:val="ListParagraph"/>
        <w:numPr>
          <w:ilvl w:val="0"/>
          <w:numId w:val="4"/>
        </w:numPr>
      </w:pPr>
      <w:r>
        <w:t xml:space="preserve">AC_60_00_00_00 </w:t>
      </w:r>
      <w:r w:rsidR="009022CE">
        <w:t xml:space="preserve"> TESTING AND COMMISSIONING</w:t>
      </w:r>
    </w:p>
    <w:p w14:paraId="1C5F774F" w14:textId="77777777" w:rsidR="009022CE" w:rsidRDefault="00986F61" w:rsidP="00BC2102">
      <w:pPr>
        <w:pStyle w:val="ListParagraph"/>
        <w:numPr>
          <w:ilvl w:val="0"/>
          <w:numId w:val="4"/>
        </w:numPr>
      </w:pPr>
      <w:r>
        <w:t>PR_80_77_94_00</w:t>
      </w:r>
      <w:r w:rsidR="009022CE">
        <w:t xml:space="preserve"> VIBRATION ISOLATION MOUNTINGS</w:t>
      </w:r>
    </w:p>
    <w:p w14:paraId="1570D55D" w14:textId="77777777" w:rsidR="009022CE" w:rsidRDefault="00986F61" w:rsidP="00BC2102">
      <w:pPr>
        <w:pStyle w:val="ListParagraph"/>
        <w:numPr>
          <w:ilvl w:val="0"/>
          <w:numId w:val="4"/>
        </w:numPr>
      </w:pPr>
      <w:r>
        <w:t>PR_40_10_57_26</w:t>
      </w:r>
      <w:r w:rsidR="009022CE">
        <w:t xml:space="preserve"> IDENTIFICATION - MECHANICAL</w:t>
      </w:r>
    </w:p>
    <w:p w14:paraId="24B60516" w14:textId="77777777" w:rsidR="009022CE" w:rsidRDefault="003D44FA" w:rsidP="00BC2102">
      <w:pPr>
        <w:pStyle w:val="ListParagraph"/>
        <w:numPr>
          <w:ilvl w:val="0"/>
          <w:numId w:val="4"/>
        </w:numPr>
      </w:pPr>
      <w:r>
        <w:t>PR_20_29_00_00</w:t>
      </w:r>
      <w:r w:rsidR="009022CE">
        <w:t xml:space="preserve"> FIXING TO BUILDING FABRIC</w:t>
      </w:r>
    </w:p>
    <w:p w14:paraId="75EDEE96" w14:textId="77777777" w:rsidR="009022CE" w:rsidRDefault="003D44FA" w:rsidP="00BC2102">
      <w:pPr>
        <w:pStyle w:val="ListParagraph"/>
        <w:numPr>
          <w:ilvl w:val="0"/>
          <w:numId w:val="4"/>
        </w:numPr>
      </w:pPr>
      <w:r>
        <w:t>PR_35_31_68_72</w:t>
      </w:r>
      <w:r w:rsidR="009022CE">
        <w:t xml:space="preserve"> PAINTING AND ANTI-CORROSION TREATMENTS</w:t>
      </w:r>
    </w:p>
    <w:p w14:paraId="43E6E947" w14:textId="77777777" w:rsidR="009022CE" w:rsidRDefault="009022CE" w:rsidP="009022CE"/>
    <w:p w14:paraId="0C901B25" w14:textId="77777777" w:rsidR="009022CE" w:rsidRDefault="009022CE" w:rsidP="009022CE">
      <w:pPr>
        <w:rPr>
          <w:rFonts w:asciiTheme="majorHAnsi" w:eastAsiaTheme="majorEastAsia" w:hAnsiTheme="majorHAnsi" w:cstheme="majorBidi"/>
          <w:b/>
          <w:bCs/>
          <w:caps/>
          <w:sz w:val="28"/>
          <w:szCs w:val="28"/>
        </w:rPr>
      </w:pPr>
      <w:r>
        <w:br w:type="page"/>
      </w:r>
    </w:p>
    <w:p w14:paraId="0F6DFF76" w14:textId="77777777" w:rsidR="008112F8" w:rsidRPr="00625547" w:rsidRDefault="008112F8" w:rsidP="008112F8">
      <w:pPr>
        <w:pStyle w:val="Heading1"/>
        <w:numPr>
          <w:ilvl w:val="0"/>
          <w:numId w:val="0"/>
        </w:numPr>
        <w:ind w:left="851" w:hanging="851"/>
      </w:pPr>
      <w:bookmarkStart w:id="135" w:name="_Toc15913787"/>
      <w:r w:rsidRPr="00997014">
        <w:rPr>
          <w:noProof/>
          <w:color w:val="0070C0"/>
          <w:lang w:eastAsia="en-GB"/>
        </w:rPr>
        <mc:AlternateContent>
          <mc:Choice Requires="wps">
            <w:drawing>
              <wp:anchor distT="0" distB="36195" distL="114300" distR="114300" simplePos="0" relativeHeight="251806720" behindDoc="0" locked="1" layoutInCell="1" allowOverlap="1" wp14:anchorId="0E493B2F" wp14:editId="2A70265C">
                <wp:simplePos x="0" y="0"/>
                <wp:positionH relativeFrom="column">
                  <wp:posOffset>3175</wp:posOffset>
                </wp:positionH>
                <wp:positionV relativeFrom="paragraph">
                  <wp:posOffset>215900</wp:posOffset>
                </wp:positionV>
                <wp:extent cx="2070000" cy="0"/>
                <wp:effectExtent l="0" t="19050" r="6985" b="19050"/>
                <wp:wrapNone/>
                <wp:docPr id="77" name="Straight Connector 77"/>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93994E" id="Straight Connector 77" o:spid="_x0000_s1026" style="position:absolute;z-index:251806720;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Bph&#10;EDHeAQAAKAQAAA4AAAAAAAAAAAAAAAAALgIAAGRycy9lMm9Eb2MueG1sUEsBAi0AFAAGAAgAAAAh&#10;AAMpz1vZAAAABgEAAA8AAAAAAAAAAAAAAAAAOAQAAGRycy9kb3ducmV2LnhtbFBLBQYAAAAABAAE&#10;APMAAAA+BQAAAAA=&#10;" strokecolor="black [3213]" strokeweight="3pt">
                <w10:anchorlock/>
              </v:line>
            </w:pict>
          </mc:Fallback>
        </mc:AlternateContent>
      </w:r>
      <w:r w:rsidRPr="00997014">
        <w:rPr>
          <w:color w:val="0070C0"/>
          <w:lang w:eastAsia="en-GB"/>
        </w:rPr>
        <w:t>Ss_65_40_33_45</w:t>
      </w:r>
      <w:r w:rsidRPr="003E480E">
        <w:tab/>
      </w:r>
      <w:r>
        <w:t>Kitchen Ventilation</w:t>
      </w:r>
      <w:bookmarkEnd w:id="135"/>
    </w:p>
    <w:p w14:paraId="09EDFB02" w14:textId="77777777" w:rsidR="008112F8" w:rsidRDefault="008112F8" w:rsidP="008112F8">
      <w:pPr>
        <w:pStyle w:val="Heading2"/>
        <w:numPr>
          <w:ilvl w:val="0"/>
          <w:numId w:val="0"/>
        </w:numPr>
        <w:ind w:left="851" w:hanging="851"/>
      </w:pPr>
      <w:r>
        <w:t>PERFORMANCE OBJECTIVES</w:t>
      </w:r>
    </w:p>
    <w:p w14:paraId="09C3247E" w14:textId="77777777" w:rsidR="008112F8" w:rsidRDefault="008112F8" w:rsidP="008112F8"/>
    <w:p w14:paraId="1E5BA20F" w14:textId="77777777" w:rsidR="008112F8" w:rsidRDefault="008112F8" w:rsidP="008112F8"/>
    <w:p w14:paraId="3C64DA56" w14:textId="77777777" w:rsidR="008112F8" w:rsidRDefault="008112F8" w:rsidP="008112F8">
      <w:pPr>
        <w:pStyle w:val="Heading2"/>
        <w:numPr>
          <w:ilvl w:val="0"/>
          <w:numId w:val="0"/>
        </w:numPr>
        <w:ind w:left="851" w:hanging="851"/>
      </w:pPr>
      <w:r>
        <w:t>DESIGN PARAMETERS</w:t>
      </w:r>
    </w:p>
    <w:p w14:paraId="0418FAA0" w14:textId="77777777" w:rsidR="00172850" w:rsidRDefault="00172850" w:rsidP="00172850">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172850" w:rsidRPr="003D27CF" w14:paraId="62C280AA" w14:textId="77777777" w:rsidTr="000C32C1">
        <w:trPr>
          <w:cnfStyle w:val="100000000000" w:firstRow="1" w:lastRow="0" w:firstColumn="0" w:lastColumn="0" w:oddVBand="0" w:evenVBand="0" w:oddHBand="0" w:evenHBand="0" w:firstRowFirstColumn="0" w:firstRowLastColumn="0" w:lastRowFirstColumn="0" w:lastRowLastColumn="0"/>
          <w:cantSplit/>
        </w:trPr>
        <w:tc>
          <w:tcPr>
            <w:tcW w:w="2405" w:type="dxa"/>
          </w:tcPr>
          <w:p w14:paraId="4D537662" w14:textId="77777777" w:rsidR="00172850" w:rsidRPr="003D27CF" w:rsidRDefault="00172850" w:rsidP="000C32C1">
            <w:pPr>
              <w:spacing w:before="0" w:beforeAutospacing="0" w:after="240" w:afterAutospacing="0" w:line="240" w:lineRule="atLeast"/>
              <w:rPr>
                <w:b w:val="0"/>
              </w:rPr>
            </w:pPr>
            <w:r w:rsidRPr="003D27CF">
              <w:rPr>
                <w:b w:val="0"/>
              </w:rPr>
              <w:t xml:space="preserve">Statutory Acts </w:t>
            </w:r>
          </w:p>
        </w:tc>
        <w:tc>
          <w:tcPr>
            <w:tcW w:w="6769" w:type="dxa"/>
            <w:gridSpan w:val="3"/>
          </w:tcPr>
          <w:p w14:paraId="15F17887" w14:textId="77777777" w:rsidR="00814103" w:rsidRDefault="00172850"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6BA98E3C" w14:textId="77777777" w:rsidR="00172850" w:rsidRPr="00050951" w:rsidRDefault="00172850" w:rsidP="00814103">
            <w:pPr>
              <w:spacing w:before="0" w:beforeAutospacing="0" w:after="240" w:afterAutospacing="0" w:line="240" w:lineRule="atLeast"/>
              <w:rPr>
                <w:b w:val="0"/>
              </w:rPr>
            </w:pPr>
            <w:r w:rsidRPr="00050951">
              <w:rPr>
                <w:b w:val="0"/>
              </w:rPr>
              <w:t>Environmental Protection Act 1990, Environmental Protection Regulations 1991, Clean Air Act 1993</w:t>
            </w:r>
          </w:p>
        </w:tc>
      </w:tr>
      <w:tr w:rsidR="00172850" w:rsidRPr="003D27CF" w14:paraId="2567301C" w14:textId="77777777" w:rsidTr="000C32C1">
        <w:trPr>
          <w:cantSplit/>
        </w:trPr>
        <w:tc>
          <w:tcPr>
            <w:tcW w:w="2405" w:type="dxa"/>
          </w:tcPr>
          <w:p w14:paraId="5ACEF71D" w14:textId="77777777" w:rsidR="00172850" w:rsidRPr="003D27CF" w:rsidRDefault="00172850" w:rsidP="000C32C1">
            <w:pPr>
              <w:spacing w:before="0" w:beforeAutospacing="0" w:after="240" w:afterAutospacing="0" w:line="240" w:lineRule="atLeast"/>
            </w:pPr>
            <w:r w:rsidRPr="003D27CF">
              <w:t xml:space="preserve">Building Control / Local Authority requirements </w:t>
            </w:r>
          </w:p>
        </w:tc>
        <w:tc>
          <w:tcPr>
            <w:tcW w:w="6769" w:type="dxa"/>
            <w:gridSpan w:val="3"/>
          </w:tcPr>
          <w:p w14:paraId="50EAE8F4" w14:textId="77777777" w:rsidR="00172850" w:rsidRPr="0038416A" w:rsidRDefault="00172850" w:rsidP="000C32C1">
            <w:pPr>
              <w:spacing w:before="0" w:beforeAutospacing="0" w:after="240" w:afterAutospacing="0" w:line="240" w:lineRule="atLeast"/>
            </w:pPr>
            <w:commentRangeStart w:id="136"/>
            <w:r w:rsidRPr="0038416A">
              <w:t xml:space="preserve">The Building Regulations Approved Documents </w:t>
            </w:r>
            <w:r>
              <w:t>(latest version)</w:t>
            </w:r>
          </w:p>
          <w:p w14:paraId="5EF7B52D" w14:textId="77777777" w:rsidR="00172850" w:rsidRDefault="00172850" w:rsidP="000C32C1">
            <w:pPr>
              <w:numPr>
                <w:ilvl w:val="0"/>
                <w:numId w:val="7"/>
              </w:numPr>
              <w:spacing w:before="0" w:beforeAutospacing="0" w:after="240" w:afterAutospacing="0" w:line="240" w:lineRule="atLeast"/>
              <w:contextualSpacing/>
            </w:pPr>
            <w:r>
              <w:t xml:space="preserve">Part L1a </w:t>
            </w:r>
            <w:r w:rsidRPr="0038416A">
              <w:t>Conservation of fuel and power in new dwellings</w:t>
            </w:r>
          </w:p>
          <w:p w14:paraId="5FEE65B3" w14:textId="77777777" w:rsidR="00172850" w:rsidRDefault="00172850" w:rsidP="000C32C1">
            <w:pPr>
              <w:numPr>
                <w:ilvl w:val="0"/>
                <w:numId w:val="7"/>
              </w:numPr>
              <w:spacing w:before="0" w:beforeAutospacing="0" w:after="240" w:afterAutospacing="0" w:line="240" w:lineRule="atLeast"/>
              <w:contextualSpacing/>
            </w:pPr>
            <w:r>
              <w:t xml:space="preserve">Part L1b </w:t>
            </w:r>
            <w:r w:rsidRPr="0038416A">
              <w:t xml:space="preserve">Conservation of fuel and power in </w:t>
            </w:r>
            <w:r>
              <w:t>existing</w:t>
            </w:r>
            <w:r w:rsidRPr="0038416A">
              <w:t xml:space="preserve"> dwellings</w:t>
            </w:r>
          </w:p>
          <w:p w14:paraId="57C06283" w14:textId="77777777" w:rsidR="00172850" w:rsidRDefault="00172850" w:rsidP="000C32C1">
            <w:pPr>
              <w:numPr>
                <w:ilvl w:val="0"/>
                <w:numId w:val="7"/>
              </w:numPr>
              <w:spacing w:before="0" w:beforeAutospacing="0" w:after="240" w:afterAutospacing="0" w:line="240" w:lineRule="atLeast"/>
              <w:contextualSpacing/>
            </w:pPr>
            <w:r>
              <w:t xml:space="preserve">Part L2a </w:t>
            </w:r>
            <w:r w:rsidRPr="0038416A">
              <w:t xml:space="preserve">Conservation of fuel and power in new </w:t>
            </w:r>
            <w:r>
              <w:t xml:space="preserve">buildings other than </w:t>
            </w:r>
            <w:r w:rsidRPr="0038416A">
              <w:t>dwellings</w:t>
            </w:r>
          </w:p>
          <w:p w14:paraId="0A90174E" w14:textId="77777777" w:rsidR="00172850" w:rsidRDefault="00172850" w:rsidP="000C32C1">
            <w:pPr>
              <w:numPr>
                <w:ilvl w:val="0"/>
                <w:numId w:val="7"/>
              </w:numPr>
              <w:spacing w:before="0" w:beforeAutospacing="0" w:after="240" w:afterAutospacing="0" w:line="240" w:lineRule="atLeast"/>
              <w:contextualSpacing/>
            </w:pPr>
            <w:r>
              <w:t xml:space="preserve">Part L2b </w:t>
            </w:r>
            <w:r w:rsidRPr="0038416A">
              <w:t xml:space="preserve">Conservation of fuel and power in </w:t>
            </w:r>
            <w:r>
              <w:t>existing</w:t>
            </w:r>
            <w:r w:rsidRPr="0038416A">
              <w:t xml:space="preserve"> </w:t>
            </w:r>
            <w:r>
              <w:t xml:space="preserve">buildings other than </w:t>
            </w:r>
            <w:r w:rsidRPr="0038416A">
              <w:t>dwellings</w:t>
            </w:r>
          </w:p>
          <w:p w14:paraId="54DACB66" w14:textId="77777777" w:rsidR="00172850" w:rsidRDefault="00172850" w:rsidP="000C32C1">
            <w:pPr>
              <w:numPr>
                <w:ilvl w:val="0"/>
                <w:numId w:val="7"/>
              </w:numPr>
              <w:spacing w:before="0" w:beforeAutospacing="0" w:after="240" w:afterAutospacing="0" w:line="240" w:lineRule="atLeast"/>
              <w:contextualSpacing/>
            </w:pPr>
            <w:r>
              <w:t>Part B Fire safety</w:t>
            </w:r>
          </w:p>
          <w:p w14:paraId="68B9ED81" w14:textId="77777777" w:rsidR="00172850" w:rsidRPr="0038416A" w:rsidRDefault="00172850" w:rsidP="000C32C1">
            <w:pPr>
              <w:numPr>
                <w:ilvl w:val="0"/>
                <w:numId w:val="7"/>
              </w:numPr>
              <w:spacing w:before="0" w:beforeAutospacing="0" w:after="240" w:afterAutospacing="0" w:line="240" w:lineRule="atLeast"/>
              <w:contextualSpacing/>
            </w:pPr>
            <w:r>
              <w:t>Part F Ventilation</w:t>
            </w:r>
          </w:p>
          <w:p w14:paraId="3FD96BD1" w14:textId="77777777" w:rsidR="00172850" w:rsidRPr="0038416A" w:rsidRDefault="00172850" w:rsidP="000C32C1">
            <w:pPr>
              <w:numPr>
                <w:ilvl w:val="0"/>
                <w:numId w:val="7"/>
              </w:numPr>
              <w:spacing w:before="0" w:beforeAutospacing="0" w:after="240" w:afterAutospacing="0" w:line="240" w:lineRule="atLeast"/>
              <w:contextualSpacing/>
            </w:pPr>
            <w:r>
              <w:t>Domestic Building Services Compliance Guide</w:t>
            </w:r>
          </w:p>
          <w:p w14:paraId="130A17BB" w14:textId="77777777" w:rsidR="00172850" w:rsidRDefault="00172850" w:rsidP="000C32C1">
            <w:pPr>
              <w:numPr>
                <w:ilvl w:val="0"/>
                <w:numId w:val="7"/>
              </w:numPr>
              <w:spacing w:before="0" w:beforeAutospacing="0" w:after="240" w:afterAutospacing="0" w:line="240" w:lineRule="atLeast"/>
              <w:contextualSpacing/>
            </w:pPr>
            <w:r w:rsidRPr="0038416A">
              <w:t>Non-Domestic Building Services Compliance Guide</w:t>
            </w:r>
            <w:commentRangeEnd w:id="136"/>
            <w:r>
              <w:rPr>
                <w:rStyle w:val="CommentReference"/>
              </w:rPr>
              <w:commentReference w:id="136"/>
            </w:r>
          </w:p>
          <w:p w14:paraId="053D1C81" w14:textId="77777777" w:rsidR="00172850" w:rsidRDefault="00172850" w:rsidP="000C32C1">
            <w:r>
              <w:t>The Scottish Building Standards 2015</w:t>
            </w:r>
          </w:p>
          <w:p w14:paraId="147B43DA" w14:textId="77777777" w:rsidR="00172850" w:rsidRDefault="00172850" w:rsidP="000C32C1">
            <w:pPr>
              <w:pStyle w:val="ListParagraph"/>
              <w:numPr>
                <w:ilvl w:val="0"/>
                <w:numId w:val="7"/>
              </w:numPr>
            </w:pPr>
            <w:r>
              <w:t>Section 2 (Fire)</w:t>
            </w:r>
            <w:commentRangeStart w:id="137"/>
            <w:commentRangeEnd w:id="137"/>
            <w:r>
              <w:rPr>
                <w:rStyle w:val="CommentReference"/>
              </w:rPr>
              <w:commentReference w:id="137"/>
            </w:r>
          </w:p>
          <w:p w14:paraId="57E6C481" w14:textId="77777777" w:rsidR="00172850" w:rsidRDefault="00172850" w:rsidP="000C32C1">
            <w:pPr>
              <w:pStyle w:val="ListParagraph"/>
              <w:numPr>
                <w:ilvl w:val="0"/>
                <w:numId w:val="7"/>
              </w:numPr>
            </w:pPr>
            <w:r>
              <w:t>Section 3 (Environment)</w:t>
            </w:r>
            <w:commentRangeStart w:id="138"/>
            <w:commentRangeEnd w:id="138"/>
            <w:r>
              <w:rPr>
                <w:rStyle w:val="CommentReference"/>
              </w:rPr>
              <w:commentReference w:id="138"/>
            </w:r>
          </w:p>
          <w:p w14:paraId="4B0D7F8D" w14:textId="77777777" w:rsidR="00172850" w:rsidRDefault="00172850" w:rsidP="000C32C1">
            <w:pPr>
              <w:pStyle w:val="ListParagraph"/>
              <w:numPr>
                <w:ilvl w:val="0"/>
                <w:numId w:val="7"/>
              </w:numPr>
            </w:pPr>
            <w:r>
              <w:t>Section 4 (Safety)</w:t>
            </w:r>
          </w:p>
          <w:p w14:paraId="5FE31345" w14:textId="77777777" w:rsidR="00172850" w:rsidRPr="0038416A" w:rsidRDefault="00172850" w:rsidP="000C32C1">
            <w:pPr>
              <w:numPr>
                <w:ilvl w:val="0"/>
                <w:numId w:val="7"/>
              </w:numPr>
              <w:spacing w:before="0" w:beforeAutospacing="0" w:after="240" w:afterAutospacing="0" w:line="240" w:lineRule="atLeast"/>
              <w:contextualSpacing/>
            </w:pPr>
            <w:r w:rsidRPr="00187245">
              <w:t>Section 6 (Energy)</w:t>
            </w:r>
          </w:p>
        </w:tc>
      </w:tr>
      <w:tr w:rsidR="00172850" w:rsidRPr="003D27CF" w14:paraId="5599BA89" w14:textId="77777777" w:rsidTr="000C32C1">
        <w:trPr>
          <w:cantSplit/>
          <w:trHeight w:val="1861"/>
        </w:trPr>
        <w:tc>
          <w:tcPr>
            <w:tcW w:w="2405" w:type="dxa"/>
            <w:vMerge w:val="restart"/>
          </w:tcPr>
          <w:p w14:paraId="02AD672F" w14:textId="77777777" w:rsidR="00172850" w:rsidRPr="003D27CF" w:rsidRDefault="00172850" w:rsidP="000C32C1">
            <w:pPr>
              <w:spacing w:before="0" w:beforeAutospacing="0" w:after="240" w:afterAutospacing="0" w:line="240" w:lineRule="atLeast"/>
            </w:pPr>
            <w:r w:rsidRPr="003D27CF">
              <w:t xml:space="preserve">Industry standards </w:t>
            </w:r>
          </w:p>
        </w:tc>
        <w:tc>
          <w:tcPr>
            <w:tcW w:w="6769" w:type="dxa"/>
            <w:gridSpan w:val="3"/>
          </w:tcPr>
          <w:p w14:paraId="515C34B7" w14:textId="77777777" w:rsidR="00172850" w:rsidRPr="0038416A" w:rsidRDefault="00172850" w:rsidP="000C32C1">
            <w:pPr>
              <w:spacing w:before="0" w:beforeAutospacing="0" w:after="240" w:afterAutospacing="0" w:line="240" w:lineRule="atLeast"/>
            </w:pPr>
            <w:r w:rsidRPr="0038416A">
              <w:t>Chartered Institute of Building Services Engineers (CIBSE)</w:t>
            </w:r>
          </w:p>
          <w:p w14:paraId="595F24A0" w14:textId="77777777" w:rsidR="00172850" w:rsidRDefault="00172850" w:rsidP="000C32C1">
            <w:pPr>
              <w:numPr>
                <w:ilvl w:val="0"/>
                <w:numId w:val="10"/>
              </w:numPr>
              <w:spacing w:before="0" w:beforeAutospacing="0" w:after="240" w:afterAutospacing="0" w:line="240" w:lineRule="atLeast"/>
              <w:contextualSpacing/>
            </w:pPr>
            <w:r>
              <w:t>Commissioning Code A 2004</w:t>
            </w:r>
          </w:p>
          <w:p w14:paraId="320CFE4B" w14:textId="77777777" w:rsidR="00172850" w:rsidRDefault="00172850" w:rsidP="000C32C1">
            <w:pPr>
              <w:numPr>
                <w:ilvl w:val="0"/>
                <w:numId w:val="10"/>
              </w:numPr>
              <w:spacing w:before="0" w:beforeAutospacing="0" w:after="240" w:afterAutospacing="0" w:line="240" w:lineRule="atLeast"/>
              <w:contextualSpacing/>
            </w:pPr>
            <w:r w:rsidRPr="0038416A">
              <w:t>CIBSE </w:t>
            </w:r>
            <w:r>
              <w:t>A</w:t>
            </w:r>
            <w:r w:rsidRPr="0038416A">
              <w:t> guide</w:t>
            </w:r>
          </w:p>
          <w:p w14:paraId="378459DD" w14:textId="77777777" w:rsidR="00172850" w:rsidRDefault="00172850" w:rsidP="000C32C1">
            <w:pPr>
              <w:numPr>
                <w:ilvl w:val="0"/>
                <w:numId w:val="10"/>
              </w:numPr>
              <w:spacing w:before="0" w:beforeAutospacing="0" w:after="240" w:afterAutospacing="0" w:line="240" w:lineRule="atLeast"/>
              <w:contextualSpacing/>
            </w:pPr>
            <w:r w:rsidRPr="0038416A">
              <w:t>CIBSE B guide</w:t>
            </w:r>
          </w:p>
          <w:p w14:paraId="6B784C39" w14:textId="77777777" w:rsidR="00172850" w:rsidRDefault="00172850" w:rsidP="000C32C1">
            <w:pPr>
              <w:numPr>
                <w:ilvl w:val="0"/>
                <w:numId w:val="10"/>
              </w:numPr>
              <w:spacing w:before="0" w:beforeAutospacing="0" w:after="240" w:afterAutospacing="0" w:line="240" w:lineRule="atLeast"/>
              <w:contextualSpacing/>
            </w:pPr>
            <w:r>
              <w:t>CIBSE C guide</w:t>
            </w:r>
          </w:p>
          <w:p w14:paraId="011117DA" w14:textId="77777777" w:rsidR="00172850" w:rsidRDefault="00172850" w:rsidP="000C32C1">
            <w:pPr>
              <w:numPr>
                <w:ilvl w:val="0"/>
                <w:numId w:val="10"/>
              </w:numPr>
              <w:spacing w:before="0" w:beforeAutospacing="0" w:after="240" w:afterAutospacing="0" w:line="240" w:lineRule="atLeast"/>
              <w:contextualSpacing/>
            </w:pPr>
            <w:r>
              <w:t>KS17 Indoor Air Quality and Ventilation</w:t>
            </w:r>
          </w:p>
          <w:p w14:paraId="07CCC477" w14:textId="77777777" w:rsidR="00172850" w:rsidRPr="0038416A" w:rsidRDefault="00172850" w:rsidP="000C32C1">
            <w:pPr>
              <w:numPr>
                <w:ilvl w:val="0"/>
                <w:numId w:val="10"/>
              </w:numPr>
              <w:spacing w:before="0" w:beforeAutospacing="0" w:after="240" w:afterAutospacing="0" w:line="240" w:lineRule="atLeast"/>
              <w:contextualSpacing/>
            </w:pPr>
            <w:r>
              <w:t>TM50 Energy Efficiency in Commercial Kitchens</w:t>
            </w:r>
          </w:p>
        </w:tc>
      </w:tr>
      <w:tr w:rsidR="00172850" w:rsidRPr="003D27CF" w14:paraId="327A4B57" w14:textId="77777777" w:rsidTr="000C32C1">
        <w:trPr>
          <w:cantSplit/>
          <w:trHeight w:val="1861"/>
        </w:trPr>
        <w:tc>
          <w:tcPr>
            <w:tcW w:w="2405" w:type="dxa"/>
            <w:vMerge/>
          </w:tcPr>
          <w:p w14:paraId="0595ECAE" w14:textId="77777777" w:rsidR="00172850" w:rsidRPr="003D27CF" w:rsidRDefault="00172850" w:rsidP="000C32C1"/>
        </w:tc>
        <w:tc>
          <w:tcPr>
            <w:tcW w:w="6769" w:type="dxa"/>
            <w:gridSpan w:val="3"/>
          </w:tcPr>
          <w:p w14:paraId="63A59558" w14:textId="77777777" w:rsidR="00172850" w:rsidRPr="0038416A" w:rsidRDefault="00172850" w:rsidP="000C32C1">
            <w:r w:rsidRPr="0038416A">
              <w:t>Building Services Research and Information Association (BSRIA)</w:t>
            </w:r>
          </w:p>
          <w:p w14:paraId="625F2B68" w14:textId="77777777" w:rsidR="00172850" w:rsidRDefault="00172850" w:rsidP="000C32C1">
            <w:pPr>
              <w:numPr>
                <w:ilvl w:val="0"/>
                <w:numId w:val="10"/>
              </w:numPr>
              <w:spacing w:before="0" w:beforeAutospacing="0" w:after="240" w:afterAutospacing="0" w:line="240" w:lineRule="atLeast"/>
              <w:contextualSpacing/>
            </w:pPr>
            <w:r w:rsidRPr="00D75775">
              <w:t>Commissioning HVAC Systems: Guidance on the division of responsibilities (TM 1/88.1)</w:t>
            </w:r>
          </w:p>
          <w:p w14:paraId="781117D5" w14:textId="77777777" w:rsidR="00172850" w:rsidRDefault="00172850" w:rsidP="000C32C1">
            <w:pPr>
              <w:numPr>
                <w:ilvl w:val="0"/>
                <w:numId w:val="10"/>
              </w:numPr>
              <w:spacing w:before="0" w:beforeAutospacing="0" w:after="240" w:afterAutospacing="0" w:line="240" w:lineRule="atLeast"/>
              <w:contextualSpacing/>
            </w:pPr>
            <w:r>
              <w:t>Commissioning Management (AG 5/2002)</w:t>
            </w:r>
          </w:p>
          <w:p w14:paraId="42CC4B87" w14:textId="77777777" w:rsidR="00172850" w:rsidRPr="0038416A" w:rsidRDefault="00172850" w:rsidP="000C32C1">
            <w:pPr>
              <w:numPr>
                <w:ilvl w:val="0"/>
                <w:numId w:val="10"/>
              </w:numPr>
              <w:spacing w:before="0" w:beforeAutospacing="0" w:after="240" w:afterAutospacing="0" w:line="240" w:lineRule="atLeast"/>
              <w:contextualSpacing/>
            </w:pPr>
            <w:r w:rsidRPr="001F18F0">
              <w:t>Commissioning Air Systems (BG 49/2015)</w:t>
            </w:r>
          </w:p>
        </w:tc>
      </w:tr>
      <w:tr w:rsidR="00172850" w:rsidRPr="003D27CF" w14:paraId="73E0CBB5" w14:textId="77777777" w:rsidTr="000C32C1">
        <w:trPr>
          <w:cantSplit/>
          <w:trHeight w:val="1861"/>
        </w:trPr>
        <w:tc>
          <w:tcPr>
            <w:tcW w:w="2405" w:type="dxa"/>
            <w:vMerge/>
          </w:tcPr>
          <w:p w14:paraId="18A92585" w14:textId="77777777" w:rsidR="00172850" w:rsidRPr="003D27CF" w:rsidRDefault="00172850" w:rsidP="000C32C1"/>
        </w:tc>
        <w:tc>
          <w:tcPr>
            <w:tcW w:w="6769" w:type="dxa"/>
            <w:gridSpan w:val="3"/>
          </w:tcPr>
          <w:p w14:paraId="2C111BC9" w14:textId="77777777" w:rsidR="00172850" w:rsidRPr="00B86B25" w:rsidRDefault="00172850" w:rsidP="000C32C1">
            <w:r w:rsidRPr="00B86B25">
              <w:t>Building &amp; Engineering Services Association (B&amp;ES), formerly the HVCA</w:t>
            </w:r>
          </w:p>
          <w:p w14:paraId="2763B7E7" w14:textId="77777777" w:rsidR="00172850" w:rsidRPr="00B86B25" w:rsidRDefault="00172850" w:rsidP="000C32C1">
            <w:pPr>
              <w:numPr>
                <w:ilvl w:val="0"/>
                <w:numId w:val="10"/>
              </w:numPr>
              <w:spacing w:before="0" w:beforeAutospacing="0" w:after="240" w:afterAutospacing="0" w:line="240" w:lineRule="atLeast"/>
              <w:contextualSpacing/>
            </w:pPr>
            <w:r w:rsidRPr="00B86B25">
              <w:t>DW143 Guide to Good Practice – Ductwork Air Leakage Testing</w:t>
            </w:r>
          </w:p>
          <w:p w14:paraId="3792D024" w14:textId="77777777" w:rsidR="00172850" w:rsidRPr="00B86B25" w:rsidRDefault="00172850" w:rsidP="000C32C1">
            <w:pPr>
              <w:numPr>
                <w:ilvl w:val="0"/>
                <w:numId w:val="10"/>
              </w:numPr>
              <w:spacing w:before="0" w:beforeAutospacing="0" w:after="240" w:afterAutospacing="0" w:line="240" w:lineRule="atLeast"/>
              <w:contextualSpacing/>
            </w:pPr>
            <w:r w:rsidRPr="00B86B25">
              <w:t>DW144 Specification for Sheet Metal Ductwork</w:t>
            </w:r>
          </w:p>
          <w:p w14:paraId="1647C9E6" w14:textId="77777777" w:rsidR="00172850" w:rsidRDefault="00172850" w:rsidP="000C32C1">
            <w:pPr>
              <w:numPr>
                <w:ilvl w:val="0"/>
                <w:numId w:val="10"/>
              </w:numPr>
              <w:spacing w:before="0" w:beforeAutospacing="0" w:after="240" w:afterAutospacing="0" w:line="240" w:lineRule="atLeast"/>
              <w:contextualSpacing/>
            </w:pPr>
            <w:r>
              <w:t>DW172 Specification for Kitchen Ventilation Systems</w:t>
            </w:r>
          </w:p>
          <w:p w14:paraId="5B1947B5" w14:textId="77777777" w:rsidR="00172850" w:rsidRPr="0038416A" w:rsidRDefault="00172850" w:rsidP="000C32C1">
            <w:pPr>
              <w:numPr>
                <w:ilvl w:val="0"/>
                <w:numId w:val="10"/>
              </w:numPr>
              <w:spacing w:before="0" w:beforeAutospacing="0" w:after="240" w:afterAutospacing="0" w:line="240" w:lineRule="atLeast"/>
              <w:contextualSpacing/>
            </w:pPr>
            <w:r w:rsidRPr="00B86B25">
              <w:t>TR19 Guide to Good Practice - Internal Cleanliness of Ventilation Systems</w:t>
            </w:r>
          </w:p>
        </w:tc>
      </w:tr>
      <w:tr w:rsidR="00172850" w:rsidRPr="003D27CF" w14:paraId="2CE44CBD" w14:textId="77777777" w:rsidTr="000C32C1">
        <w:trPr>
          <w:cantSplit/>
          <w:trHeight w:val="1861"/>
        </w:trPr>
        <w:tc>
          <w:tcPr>
            <w:tcW w:w="2405" w:type="dxa"/>
          </w:tcPr>
          <w:p w14:paraId="11F3E09C" w14:textId="77777777" w:rsidR="00172850" w:rsidRPr="003D27CF" w:rsidRDefault="00172850" w:rsidP="000C32C1"/>
        </w:tc>
        <w:tc>
          <w:tcPr>
            <w:tcW w:w="6769" w:type="dxa"/>
            <w:gridSpan w:val="3"/>
          </w:tcPr>
          <w:p w14:paraId="53FC6BE8" w14:textId="77777777" w:rsidR="00172850" w:rsidRDefault="00172850" w:rsidP="000C32C1">
            <w:pPr>
              <w:spacing w:before="0" w:beforeAutospacing="0" w:after="240" w:afterAutospacing="0" w:line="240" w:lineRule="atLeast"/>
            </w:pPr>
            <w:r>
              <w:t>IGE Gas Measurement (GM) and General Procedures Regulations:</w:t>
            </w:r>
          </w:p>
          <w:p w14:paraId="15C475B5" w14:textId="77777777" w:rsidR="00172850" w:rsidRPr="00B86B25" w:rsidRDefault="00172850" w:rsidP="000C32C1">
            <w:pPr>
              <w:numPr>
                <w:ilvl w:val="0"/>
                <w:numId w:val="10"/>
              </w:numPr>
              <w:spacing w:before="0" w:beforeAutospacing="0" w:after="240" w:afterAutospacing="0" w:line="240" w:lineRule="atLeast"/>
              <w:contextualSpacing/>
            </w:pPr>
            <w:r>
              <w:t>IGEM/UP/19 Design and application of interlocking devices and associated systems used with gas appliance installations in commercial catering establishments</w:t>
            </w:r>
          </w:p>
        </w:tc>
      </w:tr>
      <w:tr w:rsidR="00172850" w:rsidRPr="003D27CF" w14:paraId="0DC1210F" w14:textId="77777777" w:rsidTr="000C32C1">
        <w:trPr>
          <w:cantSplit/>
        </w:trPr>
        <w:tc>
          <w:tcPr>
            <w:tcW w:w="2405" w:type="dxa"/>
          </w:tcPr>
          <w:p w14:paraId="4D60BA0A" w14:textId="77777777" w:rsidR="00172850" w:rsidRPr="0038416A" w:rsidRDefault="00172850" w:rsidP="000C32C1">
            <w:pPr>
              <w:spacing w:before="0" w:beforeAutospacing="0" w:after="0" w:afterAutospacing="0" w:line="240" w:lineRule="atLeast"/>
            </w:pPr>
            <w:r w:rsidRPr="0038416A">
              <w:t xml:space="preserve">British Standards </w:t>
            </w:r>
          </w:p>
        </w:tc>
        <w:tc>
          <w:tcPr>
            <w:tcW w:w="1418" w:type="dxa"/>
          </w:tcPr>
          <w:p w14:paraId="12CDE123" w14:textId="77777777" w:rsidR="00172850" w:rsidRPr="0038416A" w:rsidRDefault="00172850" w:rsidP="000C32C1">
            <w:pPr>
              <w:spacing w:after="0" w:afterAutospacing="0"/>
            </w:pPr>
            <w:r>
              <w:t>BS 476-24</w:t>
            </w:r>
          </w:p>
        </w:tc>
        <w:tc>
          <w:tcPr>
            <w:tcW w:w="850" w:type="dxa"/>
          </w:tcPr>
          <w:p w14:paraId="7F42A479" w14:textId="77777777" w:rsidR="00172850" w:rsidRPr="0038416A" w:rsidRDefault="00172850" w:rsidP="000C32C1">
            <w:pPr>
              <w:spacing w:after="0" w:afterAutospacing="0"/>
            </w:pPr>
            <w:r>
              <w:t>1987</w:t>
            </w:r>
          </w:p>
        </w:tc>
        <w:tc>
          <w:tcPr>
            <w:tcW w:w="4501" w:type="dxa"/>
          </w:tcPr>
          <w:p w14:paraId="3AACAEF8" w14:textId="77777777" w:rsidR="00172850" w:rsidRPr="006265A2" w:rsidRDefault="00172850" w:rsidP="000C32C1">
            <w:pPr>
              <w:spacing w:after="0"/>
            </w:pPr>
            <w:r w:rsidRPr="00CC0722">
              <w:t>Fire tests on building materials and structures. Method for determination of the fire resistance of ventilation ducts</w:t>
            </w:r>
          </w:p>
        </w:tc>
      </w:tr>
      <w:tr w:rsidR="00172850" w:rsidRPr="003D27CF" w14:paraId="2A9D5654" w14:textId="77777777" w:rsidTr="000C32C1">
        <w:trPr>
          <w:cantSplit/>
        </w:trPr>
        <w:tc>
          <w:tcPr>
            <w:tcW w:w="2405" w:type="dxa"/>
          </w:tcPr>
          <w:p w14:paraId="451E026F" w14:textId="77777777" w:rsidR="00172850" w:rsidRPr="0038416A" w:rsidRDefault="00172850" w:rsidP="000C32C1">
            <w:pPr>
              <w:spacing w:after="0"/>
            </w:pPr>
          </w:p>
        </w:tc>
        <w:tc>
          <w:tcPr>
            <w:tcW w:w="1418" w:type="dxa"/>
          </w:tcPr>
          <w:p w14:paraId="2B5028D4" w14:textId="77777777" w:rsidR="00172850" w:rsidRPr="0038416A" w:rsidRDefault="00172850" w:rsidP="000C32C1">
            <w:pPr>
              <w:spacing w:after="0" w:afterAutospacing="0"/>
            </w:pPr>
            <w:r w:rsidRPr="0038416A">
              <w:t>BS 5422</w:t>
            </w:r>
          </w:p>
        </w:tc>
        <w:tc>
          <w:tcPr>
            <w:tcW w:w="850" w:type="dxa"/>
          </w:tcPr>
          <w:p w14:paraId="3D3B11F3" w14:textId="77777777" w:rsidR="00172850" w:rsidRPr="0038416A" w:rsidRDefault="00172850" w:rsidP="000C32C1">
            <w:pPr>
              <w:spacing w:after="0" w:afterAutospacing="0"/>
            </w:pPr>
            <w:r>
              <w:t>2009</w:t>
            </w:r>
          </w:p>
        </w:tc>
        <w:tc>
          <w:tcPr>
            <w:tcW w:w="4501" w:type="dxa"/>
          </w:tcPr>
          <w:p w14:paraId="1E2C7551" w14:textId="77777777" w:rsidR="00172850" w:rsidRPr="006265A2" w:rsidRDefault="00172850" w:rsidP="000C32C1">
            <w:pPr>
              <w:spacing w:after="0"/>
            </w:pPr>
            <w:r w:rsidRPr="006265A2">
              <w:t>Method for specifying thermal insulating materials for pipes, tanks, vessels, ductwork and equipment operating within the temperature range -40°C to +700°C</w:t>
            </w:r>
          </w:p>
        </w:tc>
      </w:tr>
      <w:tr w:rsidR="00172850" w:rsidRPr="003D27CF" w14:paraId="533293D4" w14:textId="77777777" w:rsidTr="000C32C1">
        <w:trPr>
          <w:cantSplit/>
        </w:trPr>
        <w:tc>
          <w:tcPr>
            <w:tcW w:w="2405" w:type="dxa"/>
          </w:tcPr>
          <w:p w14:paraId="7105AD4E" w14:textId="77777777" w:rsidR="00172850" w:rsidRPr="0038416A" w:rsidRDefault="00172850" w:rsidP="000C32C1">
            <w:pPr>
              <w:spacing w:after="0"/>
            </w:pPr>
          </w:p>
        </w:tc>
        <w:tc>
          <w:tcPr>
            <w:tcW w:w="1418" w:type="dxa"/>
          </w:tcPr>
          <w:p w14:paraId="01D66C8C" w14:textId="77777777" w:rsidR="00172850" w:rsidRDefault="00172850" w:rsidP="000C32C1">
            <w:pPr>
              <w:spacing w:after="0"/>
            </w:pPr>
            <w:r>
              <w:t>BS 8233</w:t>
            </w:r>
          </w:p>
        </w:tc>
        <w:tc>
          <w:tcPr>
            <w:tcW w:w="850" w:type="dxa"/>
          </w:tcPr>
          <w:p w14:paraId="1A0ED6DB" w14:textId="77777777" w:rsidR="00172850" w:rsidRDefault="00172850" w:rsidP="000C32C1">
            <w:pPr>
              <w:spacing w:after="0"/>
            </w:pPr>
            <w:r>
              <w:t>2014</w:t>
            </w:r>
          </w:p>
        </w:tc>
        <w:tc>
          <w:tcPr>
            <w:tcW w:w="4501" w:type="dxa"/>
          </w:tcPr>
          <w:p w14:paraId="4655588B" w14:textId="77777777" w:rsidR="00172850" w:rsidRPr="00CC0722" w:rsidRDefault="00172850" w:rsidP="000C32C1">
            <w:pPr>
              <w:spacing w:after="0"/>
            </w:pPr>
            <w:r w:rsidRPr="002B405A">
              <w:t>Guidance on sound insulation and noise reduction for buildings</w:t>
            </w:r>
          </w:p>
        </w:tc>
      </w:tr>
      <w:tr w:rsidR="00172850" w:rsidRPr="003D27CF" w14:paraId="1F336CAE" w14:textId="77777777" w:rsidTr="000C32C1">
        <w:trPr>
          <w:cantSplit/>
        </w:trPr>
        <w:tc>
          <w:tcPr>
            <w:tcW w:w="2405" w:type="dxa"/>
          </w:tcPr>
          <w:p w14:paraId="565E02DB" w14:textId="77777777" w:rsidR="00172850" w:rsidRPr="0038416A" w:rsidRDefault="00172850" w:rsidP="000C32C1">
            <w:pPr>
              <w:spacing w:after="0"/>
            </w:pPr>
          </w:p>
        </w:tc>
        <w:tc>
          <w:tcPr>
            <w:tcW w:w="1418" w:type="dxa"/>
          </w:tcPr>
          <w:p w14:paraId="6FA07967" w14:textId="77777777" w:rsidR="00172850" w:rsidRPr="0038416A" w:rsidRDefault="00172850" w:rsidP="000C32C1">
            <w:pPr>
              <w:spacing w:after="0"/>
            </w:pPr>
            <w:r>
              <w:t>BS 9999</w:t>
            </w:r>
          </w:p>
        </w:tc>
        <w:tc>
          <w:tcPr>
            <w:tcW w:w="850" w:type="dxa"/>
          </w:tcPr>
          <w:p w14:paraId="7A5E4931" w14:textId="77777777" w:rsidR="00172850" w:rsidRPr="0038416A" w:rsidRDefault="00172850" w:rsidP="000C32C1">
            <w:pPr>
              <w:spacing w:after="0"/>
            </w:pPr>
            <w:r>
              <w:t>2016</w:t>
            </w:r>
          </w:p>
        </w:tc>
        <w:tc>
          <w:tcPr>
            <w:tcW w:w="4501" w:type="dxa"/>
          </w:tcPr>
          <w:p w14:paraId="0E2AE8D8" w14:textId="77777777" w:rsidR="00172850" w:rsidRPr="007210BC" w:rsidRDefault="00172850" w:rsidP="000C32C1">
            <w:pPr>
              <w:spacing w:after="0"/>
            </w:pPr>
            <w:r w:rsidRPr="00CC0722">
              <w:t>Code of practice for fire safety in the design, management and use of buildings</w:t>
            </w:r>
          </w:p>
        </w:tc>
      </w:tr>
      <w:tr w:rsidR="00DC4B0C" w:rsidRPr="003D27CF" w14:paraId="3E4D48A8" w14:textId="77777777" w:rsidTr="000C32C1">
        <w:trPr>
          <w:cantSplit/>
        </w:trPr>
        <w:tc>
          <w:tcPr>
            <w:tcW w:w="2405" w:type="dxa"/>
          </w:tcPr>
          <w:p w14:paraId="12DD0A42" w14:textId="77777777" w:rsidR="00DC4B0C" w:rsidRPr="0038416A" w:rsidRDefault="00DC4B0C" w:rsidP="00022958">
            <w:pPr>
              <w:spacing w:after="0"/>
            </w:pPr>
          </w:p>
        </w:tc>
        <w:tc>
          <w:tcPr>
            <w:tcW w:w="1418" w:type="dxa"/>
          </w:tcPr>
          <w:p w14:paraId="44DF3E8C" w14:textId="77777777" w:rsidR="00DC4B0C" w:rsidRDefault="00DC4B0C" w:rsidP="00022958">
            <w:pPr>
              <w:spacing w:after="0"/>
            </w:pPr>
            <w:r>
              <w:t>BS EN 12101 (All parts)</w:t>
            </w:r>
          </w:p>
        </w:tc>
        <w:tc>
          <w:tcPr>
            <w:tcW w:w="850" w:type="dxa"/>
          </w:tcPr>
          <w:p w14:paraId="436F6005" w14:textId="77777777" w:rsidR="00DC4B0C" w:rsidRDefault="00DC4B0C" w:rsidP="00022958">
            <w:pPr>
              <w:spacing w:after="0"/>
            </w:pPr>
            <w:r>
              <w:t>Various</w:t>
            </w:r>
          </w:p>
        </w:tc>
        <w:tc>
          <w:tcPr>
            <w:tcW w:w="4501" w:type="dxa"/>
          </w:tcPr>
          <w:p w14:paraId="22C36D85" w14:textId="77777777" w:rsidR="00DC4B0C" w:rsidRPr="00CC0722" w:rsidRDefault="00DC4B0C" w:rsidP="00022958">
            <w:pPr>
              <w:spacing w:after="0"/>
            </w:pPr>
            <w:r w:rsidRPr="001D527A">
              <w:t>Smoke and heat control systems</w:t>
            </w:r>
          </w:p>
        </w:tc>
      </w:tr>
      <w:tr w:rsidR="00DC4B0C" w:rsidRPr="003D27CF" w14:paraId="14E8D0A2" w14:textId="77777777" w:rsidTr="000C32C1">
        <w:trPr>
          <w:cantSplit/>
        </w:trPr>
        <w:tc>
          <w:tcPr>
            <w:tcW w:w="2405" w:type="dxa"/>
          </w:tcPr>
          <w:p w14:paraId="35E9177E" w14:textId="77777777" w:rsidR="00DC4B0C" w:rsidRPr="0038416A" w:rsidRDefault="00DC4B0C" w:rsidP="000C32C1">
            <w:pPr>
              <w:spacing w:after="0"/>
            </w:pPr>
          </w:p>
        </w:tc>
        <w:tc>
          <w:tcPr>
            <w:tcW w:w="1418" w:type="dxa"/>
          </w:tcPr>
          <w:p w14:paraId="4A371B08" w14:textId="77777777" w:rsidR="00DC4B0C" w:rsidRPr="0038416A" w:rsidRDefault="00DC4B0C" w:rsidP="000C32C1">
            <w:pPr>
              <w:spacing w:after="0"/>
            </w:pPr>
            <w:r>
              <w:t>BS EN 13779</w:t>
            </w:r>
          </w:p>
        </w:tc>
        <w:tc>
          <w:tcPr>
            <w:tcW w:w="850" w:type="dxa"/>
          </w:tcPr>
          <w:p w14:paraId="3F14EF14" w14:textId="77777777" w:rsidR="00DC4B0C" w:rsidRPr="0038416A" w:rsidRDefault="00DC4B0C" w:rsidP="000C32C1">
            <w:pPr>
              <w:spacing w:after="0"/>
            </w:pPr>
            <w:r>
              <w:t>2007</w:t>
            </w:r>
          </w:p>
        </w:tc>
        <w:tc>
          <w:tcPr>
            <w:tcW w:w="4501" w:type="dxa"/>
          </w:tcPr>
          <w:p w14:paraId="21249EB2" w14:textId="77777777" w:rsidR="00DC4B0C" w:rsidRPr="007210BC" w:rsidRDefault="00DC4B0C" w:rsidP="000C32C1">
            <w:pPr>
              <w:spacing w:after="0"/>
            </w:pPr>
            <w:r w:rsidRPr="00CC0722">
              <w:t>Ventilation for non-residential buildings. Performance requirements for ventilation and room-conditioning systems</w:t>
            </w:r>
          </w:p>
        </w:tc>
      </w:tr>
      <w:tr w:rsidR="00DC4B0C" w:rsidRPr="003D27CF" w14:paraId="12C26B3D" w14:textId="77777777" w:rsidTr="000C32C1">
        <w:trPr>
          <w:cantSplit/>
        </w:trPr>
        <w:tc>
          <w:tcPr>
            <w:tcW w:w="2405" w:type="dxa"/>
          </w:tcPr>
          <w:p w14:paraId="429892A5" w14:textId="77777777" w:rsidR="00DC4B0C" w:rsidRPr="0038416A" w:rsidRDefault="00DC4B0C" w:rsidP="000C32C1">
            <w:pPr>
              <w:spacing w:after="0"/>
            </w:pPr>
          </w:p>
        </w:tc>
        <w:tc>
          <w:tcPr>
            <w:tcW w:w="1418" w:type="dxa"/>
          </w:tcPr>
          <w:p w14:paraId="723E9BD4" w14:textId="77777777" w:rsidR="00DC4B0C" w:rsidRPr="00721E27" w:rsidRDefault="00DC4B0C" w:rsidP="000C32C1">
            <w:pPr>
              <w:spacing w:after="0"/>
              <w:rPr>
                <w:rFonts w:cstheme="minorHAnsi"/>
              </w:rPr>
            </w:pPr>
            <w:r>
              <w:t>BS EN 15423</w:t>
            </w:r>
          </w:p>
        </w:tc>
        <w:tc>
          <w:tcPr>
            <w:tcW w:w="850" w:type="dxa"/>
          </w:tcPr>
          <w:p w14:paraId="66ED16B0" w14:textId="77777777" w:rsidR="00DC4B0C" w:rsidRDefault="00DC4B0C" w:rsidP="000C32C1">
            <w:pPr>
              <w:spacing w:after="0"/>
            </w:pPr>
            <w:r>
              <w:t>2008</w:t>
            </w:r>
          </w:p>
        </w:tc>
        <w:tc>
          <w:tcPr>
            <w:tcW w:w="4501" w:type="dxa"/>
          </w:tcPr>
          <w:p w14:paraId="308C55C0" w14:textId="77777777" w:rsidR="00DC4B0C" w:rsidRPr="007210BC" w:rsidRDefault="00DC4B0C" w:rsidP="000C32C1">
            <w:pPr>
              <w:spacing w:after="0"/>
            </w:pPr>
            <w:r w:rsidRPr="00CC0722">
              <w:t>Ventilation for buildings. Fire precaution for air distribution systems in buildings</w:t>
            </w:r>
          </w:p>
        </w:tc>
      </w:tr>
      <w:tr w:rsidR="00DC4B0C" w:rsidRPr="003D27CF" w14:paraId="35A56877" w14:textId="77777777" w:rsidTr="000C32C1">
        <w:trPr>
          <w:cantSplit/>
        </w:trPr>
        <w:tc>
          <w:tcPr>
            <w:tcW w:w="2405" w:type="dxa"/>
          </w:tcPr>
          <w:p w14:paraId="4798B763" w14:textId="77777777" w:rsidR="00DC4B0C" w:rsidRPr="0038416A" w:rsidRDefault="00DC4B0C" w:rsidP="000C32C1">
            <w:pPr>
              <w:spacing w:after="0"/>
            </w:pPr>
          </w:p>
        </w:tc>
        <w:tc>
          <w:tcPr>
            <w:tcW w:w="1418" w:type="dxa"/>
          </w:tcPr>
          <w:p w14:paraId="48C01B98" w14:textId="77777777" w:rsidR="00DC4B0C" w:rsidRDefault="00DC4B0C" w:rsidP="000C32C1">
            <w:pPr>
              <w:spacing w:after="0"/>
            </w:pPr>
            <w:r>
              <w:t>BS EN 16282</w:t>
            </w:r>
          </w:p>
        </w:tc>
        <w:tc>
          <w:tcPr>
            <w:tcW w:w="850" w:type="dxa"/>
          </w:tcPr>
          <w:p w14:paraId="0CEF6CC4" w14:textId="77777777" w:rsidR="00DC4B0C" w:rsidRDefault="00DC4B0C" w:rsidP="000C32C1">
            <w:pPr>
              <w:spacing w:after="0"/>
            </w:pPr>
            <w:r>
              <w:t>2014</w:t>
            </w:r>
          </w:p>
        </w:tc>
        <w:tc>
          <w:tcPr>
            <w:tcW w:w="4501" w:type="dxa"/>
          </w:tcPr>
          <w:p w14:paraId="582C46CF" w14:textId="77777777" w:rsidR="00DC4B0C" w:rsidRPr="00CC0722" w:rsidRDefault="00DC4B0C" w:rsidP="000C32C1">
            <w:pPr>
              <w:spacing w:after="0"/>
            </w:pPr>
            <w:r w:rsidRPr="00C33D59">
              <w:t>Equipment for commercial kitchens. Components for ventilation of commercial kitchens</w:t>
            </w:r>
          </w:p>
        </w:tc>
      </w:tr>
    </w:tbl>
    <w:p w14:paraId="25A55AF9" w14:textId="77777777" w:rsidR="008112F8" w:rsidRDefault="008112F8" w:rsidP="008112F8">
      <w:pPr>
        <w:pStyle w:val="Heading2"/>
        <w:numPr>
          <w:ilvl w:val="0"/>
          <w:numId w:val="0"/>
        </w:numPr>
        <w:ind w:left="851" w:hanging="851"/>
      </w:pPr>
      <w:r>
        <w:t>SYSTEM DESCRIPTION</w:t>
      </w:r>
    </w:p>
    <w:p w14:paraId="539FCFB5" w14:textId="77777777" w:rsidR="008112F8" w:rsidRDefault="008112F8" w:rsidP="008112F8"/>
    <w:p w14:paraId="34F03702" w14:textId="77777777" w:rsidR="008112F8" w:rsidRDefault="008112F8" w:rsidP="008112F8"/>
    <w:p w14:paraId="7E7B22E9" w14:textId="77777777" w:rsidR="008112F8" w:rsidRDefault="008112F8" w:rsidP="008112F8">
      <w:pPr>
        <w:pStyle w:val="Heading2"/>
        <w:numPr>
          <w:ilvl w:val="0"/>
          <w:numId w:val="0"/>
        </w:numPr>
        <w:ind w:left="851" w:hanging="851"/>
      </w:pPr>
      <w:r>
        <w:t>CONTROL REQUIREMENTS</w:t>
      </w:r>
    </w:p>
    <w:p w14:paraId="54F74705" w14:textId="77777777" w:rsidR="008112F8" w:rsidRDefault="008112F8" w:rsidP="008112F8"/>
    <w:p w14:paraId="2D6C66C1" w14:textId="77777777" w:rsidR="008112F8" w:rsidRDefault="008112F8" w:rsidP="008112F8"/>
    <w:p w14:paraId="32AECF15" w14:textId="77777777" w:rsidR="008112F8" w:rsidRDefault="008112F8" w:rsidP="008112F8">
      <w:pPr>
        <w:pStyle w:val="Heading2"/>
        <w:numPr>
          <w:ilvl w:val="0"/>
          <w:numId w:val="0"/>
        </w:numPr>
        <w:ind w:left="851" w:hanging="851"/>
      </w:pPr>
      <w:r>
        <w:t>SYSTEM DRAWINGS / SCHEMATICS</w:t>
      </w:r>
    </w:p>
    <w:p w14:paraId="774B31B7" w14:textId="77777777" w:rsidR="008112F8" w:rsidRDefault="008112F8" w:rsidP="008112F8"/>
    <w:p w14:paraId="1ABF3890" w14:textId="77777777" w:rsidR="008112F8" w:rsidRDefault="008112F8" w:rsidP="008112F8"/>
    <w:p w14:paraId="34E9A230" w14:textId="77777777" w:rsidR="008112F8" w:rsidRDefault="008112F8" w:rsidP="008112F8">
      <w:pPr>
        <w:pStyle w:val="Heading2"/>
        <w:numPr>
          <w:ilvl w:val="0"/>
          <w:numId w:val="0"/>
        </w:numPr>
        <w:ind w:left="357" w:hanging="357"/>
      </w:pPr>
      <w:r>
        <w:t>REFERENCE SPECIFICATION CLAUSES</w:t>
      </w:r>
    </w:p>
    <w:p w14:paraId="01FFD5EC" w14:textId="77777777" w:rsidR="00BA43B7" w:rsidRDefault="00BA43B7" w:rsidP="00BA43B7">
      <w:r>
        <w:t>Also see the following Reference Specification SPEC-300 clauses for further details of Workmanship, materials standards, builders work standards, testing/ commissioning, and identification:</w:t>
      </w:r>
    </w:p>
    <w:p w14:paraId="4EBE60FA" w14:textId="77777777" w:rsidR="00BA43B7" w:rsidRDefault="00986F61" w:rsidP="00BA43B7">
      <w:pPr>
        <w:pStyle w:val="ListParagraph"/>
        <w:numPr>
          <w:ilvl w:val="0"/>
          <w:numId w:val="4"/>
        </w:numPr>
      </w:pPr>
      <w:r>
        <w:t>PR_65_65_00_00</w:t>
      </w:r>
      <w:r w:rsidR="00BA43B7">
        <w:t xml:space="preserve"> AIR DUCTLINES AND ANCILLARIES</w:t>
      </w:r>
    </w:p>
    <w:p w14:paraId="789B3108" w14:textId="77777777" w:rsidR="00BA43B7" w:rsidRDefault="00986F61" w:rsidP="00BA43B7">
      <w:pPr>
        <w:pStyle w:val="ListParagraph"/>
        <w:numPr>
          <w:ilvl w:val="0"/>
          <w:numId w:val="4"/>
        </w:numPr>
      </w:pPr>
      <w:r>
        <w:t>PR_65_67_29_00</w:t>
      </w:r>
      <w:r w:rsidR="00BA43B7">
        <w:t xml:space="preserve"> FANS</w:t>
      </w:r>
    </w:p>
    <w:p w14:paraId="74B50B6B" w14:textId="77777777" w:rsidR="00BA43B7" w:rsidRDefault="00986F61" w:rsidP="00BA43B7">
      <w:pPr>
        <w:pStyle w:val="ListParagraph"/>
        <w:numPr>
          <w:ilvl w:val="0"/>
          <w:numId w:val="4"/>
        </w:numPr>
      </w:pPr>
      <w:r>
        <w:t>PR_70_65_04_00</w:t>
      </w:r>
      <w:r w:rsidR="00BA43B7">
        <w:t xml:space="preserve"> GRILLES/DIFFUSERS/LOUVRES</w:t>
      </w:r>
    </w:p>
    <w:p w14:paraId="60841077" w14:textId="77777777" w:rsidR="00BA43B7" w:rsidRDefault="00986F61" w:rsidP="00BA43B7">
      <w:pPr>
        <w:pStyle w:val="ListParagraph"/>
        <w:numPr>
          <w:ilvl w:val="0"/>
          <w:numId w:val="4"/>
        </w:numPr>
      </w:pPr>
      <w:r>
        <w:t>PR_25_31_48_00</w:t>
      </w:r>
      <w:r w:rsidR="00BA43B7">
        <w:t xml:space="preserve"> THERMAL INSULATION</w:t>
      </w:r>
    </w:p>
    <w:p w14:paraId="4578842A" w14:textId="77777777" w:rsidR="00BA43B7" w:rsidRDefault="00986F61" w:rsidP="00BA43B7">
      <w:pPr>
        <w:pStyle w:val="ListParagraph"/>
        <w:numPr>
          <w:ilvl w:val="0"/>
          <w:numId w:val="4"/>
        </w:numPr>
      </w:pPr>
      <w:r>
        <w:t xml:space="preserve">AC_60_00_00_00 </w:t>
      </w:r>
      <w:r w:rsidR="00BA43B7">
        <w:t xml:space="preserve"> TESTING AND COMMISSIONING</w:t>
      </w:r>
    </w:p>
    <w:p w14:paraId="3B731E6B" w14:textId="77777777" w:rsidR="00BA43B7" w:rsidRDefault="00986F61" w:rsidP="00BA43B7">
      <w:pPr>
        <w:pStyle w:val="ListParagraph"/>
        <w:numPr>
          <w:ilvl w:val="0"/>
          <w:numId w:val="4"/>
        </w:numPr>
      </w:pPr>
      <w:r>
        <w:t>PR_80_77_94_00</w:t>
      </w:r>
      <w:r w:rsidR="00BA43B7">
        <w:t xml:space="preserve"> VIBRATION ISOLATION MOUNTINGS</w:t>
      </w:r>
    </w:p>
    <w:p w14:paraId="4A62BC92" w14:textId="77777777" w:rsidR="00BA43B7" w:rsidRDefault="00986F61" w:rsidP="00BA43B7">
      <w:pPr>
        <w:pStyle w:val="ListParagraph"/>
        <w:numPr>
          <w:ilvl w:val="0"/>
          <w:numId w:val="4"/>
        </w:numPr>
      </w:pPr>
      <w:r>
        <w:t>PR_40_10_57_26</w:t>
      </w:r>
      <w:r w:rsidR="00BA43B7">
        <w:t xml:space="preserve"> IDENTIFICATION - MECHANICAL</w:t>
      </w:r>
    </w:p>
    <w:p w14:paraId="48E914BD" w14:textId="77777777" w:rsidR="00BA43B7" w:rsidRDefault="003D44FA" w:rsidP="00BA43B7">
      <w:pPr>
        <w:pStyle w:val="ListParagraph"/>
        <w:numPr>
          <w:ilvl w:val="0"/>
          <w:numId w:val="4"/>
        </w:numPr>
      </w:pPr>
      <w:r>
        <w:t>PR_20_29_00_00</w:t>
      </w:r>
      <w:r w:rsidR="00BA43B7">
        <w:t xml:space="preserve"> FIXING TO BUILDING FABRIC</w:t>
      </w:r>
    </w:p>
    <w:p w14:paraId="30CD7F7C" w14:textId="77777777" w:rsidR="00BA43B7" w:rsidRDefault="003D44FA" w:rsidP="00BA43B7">
      <w:pPr>
        <w:pStyle w:val="ListParagraph"/>
        <w:numPr>
          <w:ilvl w:val="0"/>
          <w:numId w:val="4"/>
        </w:numPr>
      </w:pPr>
      <w:r>
        <w:t>PR_35_31_68_72</w:t>
      </w:r>
      <w:r w:rsidR="00BA43B7">
        <w:t xml:space="preserve"> PAINTING AND ANTI-CORROSION TREATMENTS</w:t>
      </w:r>
    </w:p>
    <w:p w14:paraId="56A0964E" w14:textId="77777777" w:rsidR="008112F8" w:rsidRDefault="008112F8" w:rsidP="008112F8"/>
    <w:p w14:paraId="69B31B81" w14:textId="77777777" w:rsidR="008112F8" w:rsidRDefault="008112F8" w:rsidP="008112F8">
      <w:pPr>
        <w:rPr>
          <w:rFonts w:asciiTheme="majorHAnsi" w:eastAsiaTheme="majorEastAsia" w:hAnsiTheme="majorHAnsi" w:cstheme="majorBidi"/>
          <w:b/>
          <w:bCs/>
          <w:caps/>
          <w:sz w:val="28"/>
          <w:szCs w:val="28"/>
        </w:rPr>
      </w:pPr>
      <w:r>
        <w:br w:type="page"/>
      </w:r>
    </w:p>
    <w:p w14:paraId="173316A8" w14:textId="77777777" w:rsidR="00B371FC" w:rsidRPr="00625547" w:rsidRDefault="00B371FC" w:rsidP="00B371FC">
      <w:pPr>
        <w:pStyle w:val="Heading1"/>
        <w:numPr>
          <w:ilvl w:val="0"/>
          <w:numId w:val="0"/>
        </w:numPr>
        <w:ind w:left="851" w:hanging="851"/>
      </w:pPr>
      <w:bookmarkStart w:id="139" w:name="_Toc15913788"/>
      <w:r w:rsidRPr="00997014">
        <w:rPr>
          <w:noProof/>
          <w:color w:val="0070C0"/>
          <w:lang w:eastAsia="en-GB"/>
        </w:rPr>
        <mc:AlternateContent>
          <mc:Choice Requires="wps">
            <w:drawing>
              <wp:anchor distT="0" distB="36195" distL="114300" distR="114300" simplePos="0" relativeHeight="251753472" behindDoc="0" locked="1" layoutInCell="1" allowOverlap="1" wp14:anchorId="2B7C5850" wp14:editId="5C54B413">
                <wp:simplePos x="0" y="0"/>
                <wp:positionH relativeFrom="column">
                  <wp:posOffset>3175</wp:posOffset>
                </wp:positionH>
                <wp:positionV relativeFrom="paragraph">
                  <wp:posOffset>215900</wp:posOffset>
                </wp:positionV>
                <wp:extent cx="2070000" cy="0"/>
                <wp:effectExtent l="0" t="19050" r="6985" b="19050"/>
                <wp:wrapNone/>
                <wp:docPr id="76" name="Straight Connector 76"/>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32A922" id="Straight Connector 76" o:spid="_x0000_s1026" style="position:absolute;z-index:251753472;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P6x&#10;gYneAQAAKAQAAA4AAAAAAAAAAAAAAAAALgIAAGRycy9lMm9Eb2MueG1sUEsBAi0AFAAGAAgAAAAh&#10;AAMpz1vZAAAABgEAAA8AAAAAAAAAAAAAAAAAOAQAAGRycy9kb3ducmV2LnhtbFBLBQYAAAAABAAE&#10;APMAAAA+BQAAAAA=&#10;" strokecolor="black [3213]" strokeweight="3pt">
                <w10:anchorlock/>
              </v:line>
            </w:pict>
          </mc:Fallback>
        </mc:AlternateContent>
      </w:r>
      <w:r w:rsidR="008112F8" w:rsidRPr="00997014">
        <w:rPr>
          <w:color w:val="0070C0"/>
          <w:lang w:eastAsia="en-GB"/>
        </w:rPr>
        <w:t>Ss_65_40_33_90</w:t>
      </w:r>
      <w:r w:rsidRPr="003E480E">
        <w:tab/>
      </w:r>
      <w:r w:rsidR="00A10FB7">
        <w:t>Toilet</w:t>
      </w:r>
      <w:r w:rsidR="004739AA">
        <w:t xml:space="preserve"> Ventilation</w:t>
      </w:r>
      <w:bookmarkEnd w:id="139"/>
    </w:p>
    <w:p w14:paraId="1DF8E900" w14:textId="77777777" w:rsidR="00B371FC" w:rsidRDefault="00B371FC" w:rsidP="00B371FC">
      <w:pPr>
        <w:pStyle w:val="Heading2"/>
        <w:numPr>
          <w:ilvl w:val="0"/>
          <w:numId w:val="0"/>
        </w:numPr>
        <w:ind w:left="851" w:hanging="851"/>
      </w:pPr>
      <w:r>
        <w:t>PERFORMANCE OBJECTIVES</w:t>
      </w:r>
    </w:p>
    <w:p w14:paraId="710F60CA" w14:textId="77777777" w:rsidR="00B371FC" w:rsidRDefault="00B371FC" w:rsidP="00B371FC"/>
    <w:p w14:paraId="760123A2" w14:textId="77777777" w:rsidR="00B371FC" w:rsidRDefault="00B371FC" w:rsidP="00B371FC"/>
    <w:p w14:paraId="24C1009A" w14:textId="77777777" w:rsidR="00B371FC" w:rsidRDefault="00B371FC" w:rsidP="00B371FC">
      <w:pPr>
        <w:pStyle w:val="Heading2"/>
        <w:numPr>
          <w:ilvl w:val="0"/>
          <w:numId w:val="0"/>
        </w:numPr>
        <w:ind w:left="851" w:hanging="851"/>
      </w:pPr>
      <w:r>
        <w:t>DESIGN PARAMETERS</w:t>
      </w:r>
    </w:p>
    <w:p w14:paraId="1B40EC70" w14:textId="77777777" w:rsidR="00172850" w:rsidRDefault="00172850" w:rsidP="00172850">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172850" w:rsidRPr="003D27CF" w14:paraId="7E532A26" w14:textId="77777777" w:rsidTr="000C32C1">
        <w:trPr>
          <w:cnfStyle w:val="100000000000" w:firstRow="1" w:lastRow="0" w:firstColumn="0" w:lastColumn="0" w:oddVBand="0" w:evenVBand="0" w:oddHBand="0" w:evenHBand="0" w:firstRowFirstColumn="0" w:firstRowLastColumn="0" w:lastRowFirstColumn="0" w:lastRowLastColumn="0"/>
          <w:cantSplit/>
        </w:trPr>
        <w:tc>
          <w:tcPr>
            <w:tcW w:w="2405" w:type="dxa"/>
          </w:tcPr>
          <w:p w14:paraId="24BB4C05" w14:textId="77777777" w:rsidR="00172850" w:rsidRPr="003D27CF" w:rsidRDefault="00172850" w:rsidP="000C32C1">
            <w:pPr>
              <w:spacing w:before="0" w:beforeAutospacing="0" w:after="240" w:afterAutospacing="0" w:line="240" w:lineRule="atLeast"/>
              <w:rPr>
                <w:b w:val="0"/>
              </w:rPr>
            </w:pPr>
            <w:r w:rsidRPr="003D27CF">
              <w:rPr>
                <w:b w:val="0"/>
              </w:rPr>
              <w:t xml:space="preserve">Statutory Acts </w:t>
            </w:r>
          </w:p>
        </w:tc>
        <w:tc>
          <w:tcPr>
            <w:tcW w:w="6769" w:type="dxa"/>
            <w:gridSpan w:val="3"/>
          </w:tcPr>
          <w:p w14:paraId="406032A9" w14:textId="77777777" w:rsidR="00814103" w:rsidRDefault="00172850" w:rsidP="00814103">
            <w:pPr>
              <w:spacing w:before="0" w:beforeAutospacing="0" w:after="240" w:afterAutospacing="0" w:line="240" w:lineRule="atLeast"/>
              <w:rPr>
                <w:b w:val="0"/>
              </w:rPr>
            </w:pPr>
            <w:r w:rsidRPr="003D27CF">
              <w:rPr>
                <w:b w:val="0"/>
              </w:rPr>
              <w:t>T</w:t>
            </w:r>
            <w:r>
              <w:rPr>
                <w:b w:val="0"/>
              </w:rPr>
              <w:t xml:space="preserve">he Building </w:t>
            </w:r>
            <w:r w:rsidRPr="003D27CF">
              <w:rPr>
                <w:b w:val="0"/>
              </w:rPr>
              <w:t xml:space="preserve">Regulations </w:t>
            </w:r>
          </w:p>
          <w:p w14:paraId="458444E0" w14:textId="77777777" w:rsidR="00172850" w:rsidRPr="00050951" w:rsidRDefault="00172850" w:rsidP="00814103">
            <w:pPr>
              <w:spacing w:before="0" w:beforeAutospacing="0" w:after="240" w:afterAutospacing="0" w:line="240" w:lineRule="atLeast"/>
              <w:rPr>
                <w:b w:val="0"/>
              </w:rPr>
            </w:pPr>
            <w:r w:rsidRPr="00050951">
              <w:rPr>
                <w:b w:val="0"/>
              </w:rPr>
              <w:t>Environmental Protection Act 1990, Environmental Protection Regulations 1991, Clean Air Act 1993</w:t>
            </w:r>
          </w:p>
        </w:tc>
      </w:tr>
      <w:tr w:rsidR="00172850" w:rsidRPr="003D27CF" w14:paraId="79EC6128" w14:textId="77777777" w:rsidTr="000C32C1">
        <w:trPr>
          <w:cantSplit/>
        </w:trPr>
        <w:tc>
          <w:tcPr>
            <w:tcW w:w="2405" w:type="dxa"/>
          </w:tcPr>
          <w:p w14:paraId="5784FFC5" w14:textId="77777777" w:rsidR="00172850" w:rsidRPr="003D27CF" w:rsidRDefault="00172850" w:rsidP="000C32C1">
            <w:pPr>
              <w:spacing w:before="0" w:beforeAutospacing="0" w:after="240" w:afterAutospacing="0" w:line="240" w:lineRule="atLeast"/>
            </w:pPr>
            <w:r w:rsidRPr="003D27CF">
              <w:t xml:space="preserve">Building Control / Local Authority requirements </w:t>
            </w:r>
          </w:p>
        </w:tc>
        <w:tc>
          <w:tcPr>
            <w:tcW w:w="6769" w:type="dxa"/>
            <w:gridSpan w:val="3"/>
          </w:tcPr>
          <w:p w14:paraId="24550E19" w14:textId="77777777" w:rsidR="00172850" w:rsidRPr="0038416A" w:rsidRDefault="00172850" w:rsidP="000C32C1">
            <w:pPr>
              <w:spacing w:before="0" w:beforeAutospacing="0" w:after="240" w:afterAutospacing="0" w:line="240" w:lineRule="atLeast"/>
            </w:pPr>
            <w:commentRangeStart w:id="140"/>
            <w:r w:rsidRPr="0038416A">
              <w:t xml:space="preserve">The Building Regulations Approved Documents </w:t>
            </w:r>
            <w:r>
              <w:t>(latest version)</w:t>
            </w:r>
          </w:p>
          <w:p w14:paraId="6E0A8D47" w14:textId="77777777" w:rsidR="00172850" w:rsidRDefault="00172850" w:rsidP="000C32C1">
            <w:pPr>
              <w:numPr>
                <w:ilvl w:val="0"/>
                <w:numId w:val="7"/>
              </w:numPr>
              <w:spacing w:before="0" w:beforeAutospacing="0" w:after="240" w:afterAutospacing="0" w:line="240" w:lineRule="atLeast"/>
              <w:contextualSpacing/>
            </w:pPr>
            <w:r>
              <w:t xml:space="preserve">Part L1a </w:t>
            </w:r>
            <w:r w:rsidRPr="0038416A">
              <w:t>Conservation of fuel and power in new dwellings</w:t>
            </w:r>
          </w:p>
          <w:p w14:paraId="25DABF7A" w14:textId="77777777" w:rsidR="00172850" w:rsidRDefault="00172850" w:rsidP="000C32C1">
            <w:pPr>
              <w:numPr>
                <w:ilvl w:val="0"/>
                <w:numId w:val="7"/>
              </w:numPr>
              <w:spacing w:before="0" w:beforeAutospacing="0" w:after="240" w:afterAutospacing="0" w:line="240" w:lineRule="atLeast"/>
              <w:contextualSpacing/>
            </w:pPr>
            <w:r>
              <w:t xml:space="preserve">Part L1b </w:t>
            </w:r>
            <w:r w:rsidRPr="0038416A">
              <w:t xml:space="preserve">Conservation of fuel and power in </w:t>
            </w:r>
            <w:r>
              <w:t>existing</w:t>
            </w:r>
            <w:r w:rsidRPr="0038416A">
              <w:t xml:space="preserve"> dwellings</w:t>
            </w:r>
          </w:p>
          <w:p w14:paraId="53F06756" w14:textId="77777777" w:rsidR="00172850" w:rsidRDefault="00172850" w:rsidP="000C32C1">
            <w:pPr>
              <w:numPr>
                <w:ilvl w:val="0"/>
                <w:numId w:val="7"/>
              </w:numPr>
              <w:spacing w:before="0" w:beforeAutospacing="0" w:after="240" w:afterAutospacing="0" w:line="240" w:lineRule="atLeast"/>
              <w:contextualSpacing/>
            </w:pPr>
            <w:r>
              <w:t xml:space="preserve">Part L2a </w:t>
            </w:r>
            <w:r w:rsidRPr="0038416A">
              <w:t xml:space="preserve">Conservation of fuel and power in new </w:t>
            </w:r>
            <w:r>
              <w:t xml:space="preserve">buildings other than </w:t>
            </w:r>
            <w:r w:rsidRPr="0038416A">
              <w:t>dwellings</w:t>
            </w:r>
          </w:p>
          <w:p w14:paraId="48B93B0A" w14:textId="77777777" w:rsidR="00172850" w:rsidRDefault="00172850" w:rsidP="000C32C1">
            <w:pPr>
              <w:numPr>
                <w:ilvl w:val="0"/>
                <w:numId w:val="7"/>
              </w:numPr>
              <w:spacing w:before="0" w:beforeAutospacing="0" w:after="240" w:afterAutospacing="0" w:line="240" w:lineRule="atLeast"/>
              <w:contextualSpacing/>
            </w:pPr>
            <w:r>
              <w:t xml:space="preserve">Part L2b </w:t>
            </w:r>
            <w:r w:rsidRPr="0038416A">
              <w:t xml:space="preserve">Conservation of fuel and power in </w:t>
            </w:r>
            <w:r>
              <w:t>existing</w:t>
            </w:r>
            <w:r w:rsidRPr="0038416A">
              <w:t xml:space="preserve"> </w:t>
            </w:r>
            <w:r>
              <w:t xml:space="preserve">buildings other than </w:t>
            </w:r>
            <w:r w:rsidRPr="0038416A">
              <w:t>dwellings</w:t>
            </w:r>
          </w:p>
          <w:p w14:paraId="051ABE96" w14:textId="77777777" w:rsidR="00172850" w:rsidRPr="0038416A" w:rsidRDefault="00172850" w:rsidP="000C32C1">
            <w:pPr>
              <w:numPr>
                <w:ilvl w:val="0"/>
                <w:numId w:val="7"/>
              </w:numPr>
              <w:spacing w:before="0" w:beforeAutospacing="0" w:after="240" w:afterAutospacing="0" w:line="240" w:lineRule="atLeast"/>
              <w:contextualSpacing/>
            </w:pPr>
            <w:r>
              <w:t>Part F Ventilation</w:t>
            </w:r>
          </w:p>
          <w:p w14:paraId="6E0E2CB3" w14:textId="77777777" w:rsidR="00172850" w:rsidRPr="0038416A" w:rsidRDefault="00172850" w:rsidP="000C32C1">
            <w:pPr>
              <w:numPr>
                <w:ilvl w:val="0"/>
                <w:numId w:val="7"/>
              </w:numPr>
              <w:spacing w:before="0" w:beforeAutospacing="0" w:after="240" w:afterAutospacing="0" w:line="240" w:lineRule="atLeast"/>
              <w:contextualSpacing/>
            </w:pPr>
            <w:r>
              <w:t>Domestic Building Services Compliance Guide</w:t>
            </w:r>
          </w:p>
          <w:p w14:paraId="30D5AF50" w14:textId="77777777" w:rsidR="00172850" w:rsidRDefault="00172850" w:rsidP="000C32C1">
            <w:pPr>
              <w:numPr>
                <w:ilvl w:val="0"/>
                <w:numId w:val="7"/>
              </w:numPr>
              <w:spacing w:before="0" w:beforeAutospacing="0" w:after="240" w:afterAutospacing="0" w:line="240" w:lineRule="atLeast"/>
              <w:contextualSpacing/>
            </w:pPr>
            <w:r w:rsidRPr="0038416A">
              <w:t>Non-Domestic Building Services Compliance Guide</w:t>
            </w:r>
            <w:commentRangeEnd w:id="140"/>
            <w:r>
              <w:rPr>
                <w:rStyle w:val="CommentReference"/>
              </w:rPr>
              <w:commentReference w:id="140"/>
            </w:r>
          </w:p>
          <w:p w14:paraId="10B35347" w14:textId="77777777" w:rsidR="00172850" w:rsidRDefault="00172850" w:rsidP="000C32C1">
            <w:pPr>
              <w:spacing w:before="0" w:beforeAutospacing="0" w:after="240" w:afterAutospacing="0" w:line="240" w:lineRule="atLeast"/>
              <w:contextualSpacing/>
            </w:pPr>
          </w:p>
          <w:p w14:paraId="4A8E7BA5" w14:textId="77777777" w:rsidR="00172850" w:rsidRDefault="00172850" w:rsidP="000C32C1">
            <w:r>
              <w:t>The Scottish Building Standards 2015</w:t>
            </w:r>
          </w:p>
          <w:p w14:paraId="572A5343" w14:textId="77777777" w:rsidR="00172850" w:rsidRDefault="00172850" w:rsidP="000C32C1">
            <w:pPr>
              <w:pStyle w:val="ListParagraph"/>
              <w:numPr>
                <w:ilvl w:val="0"/>
                <w:numId w:val="7"/>
              </w:numPr>
            </w:pPr>
            <w:r>
              <w:t>Section 2 (Fire)</w:t>
            </w:r>
            <w:commentRangeStart w:id="141"/>
            <w:commentRangeEnd w:id="141"/>
            <w:r>
              <w:rPr>
                <w:rStyle w:val="CommentReference"/>
              </w:rPr>
              <w:commentReference w:id="141"/>
            </w:r>
          </w:p>
          <w:p w14:paraId="0DC927E1" w14:textId="77777777" w:rsidR="00172850" w:rsidRDefault="00172850" w:rsidP="000C32C1">
            <w:pPr>
              <w:pStyle w:val="ListParagraph"/>
              <w:numPr>
                <w:ilvl w:val="0"/>
                <w:numId w:val="7"/>
              </w:numPr>
            </w:pPr>
            <w:r>
              <w:t>Section 3 (Environment)</w:t>
            </w:r>
            <w:commentRangeStart w:id="142"/>
            <w:commentRangeEnd w:id="142"/>
            <w:r>
              <w:rPr>
                <w:rStyle w:val="CommentReference"/>
              </w:rPr>
              <w:commentReference w:id="142"/>
            </w:r>
          </w:p>
          <w:p w14:paraId="790BA3D9" w14:textId="77777777" w:rsidR="00172850" w:rsidRDefault="00172850" w:rsidP="000C32C1">
            <w:pPr>
              <w:pStyle w:val="ListParagraph"/>
              <w:numPr>
                <w:ilvl w:val="0"/>
                <w:numId w:val="7"/>
              </w:numPr>
            </w:pPr>
            <w:r>
              <w:t>Section 4 (Safety)</w:t>
            </w:r>
          </w:p>
          <w:p w14:paraId="4E99B61D" w14:textId="77777777" w:rsidR="00172850" w:rsidRPr="0038416A" w:rsidRDefault="00172850" w:rsidP="000C32C1">
            <w:pPr>
              <w:numPr>
                <w:ilvl w:val="0"/>
                <w:numId w:val="7"/>
              </w:numPr>
              <w:spacing w:before="0" w:beforeAutospacing="0" w:after="240" w:afterAutospacing="0" w:line="240" w:lineRule="atLeast"/>
              <w:contextualSpacing/>
            </w:pPr>
            <w:r w:rsidRPr="00187245">
              <w:t>Section 6 (Energy)</w:t>
            </w:r>
          </w:p>
        </w:tc>
      </w:tr>
      <w:tr w:rsidR="00172850" w:rsidRPr="003D27CF" w14:paraId="615F41EB" w14:textId="77777777" w:rsidTr="000C32C1">
        <w:trPr>
          <w:cantSplit/>
          <w:trHeight w:val="1861"/>
        </w:trPr>
        <w:tc>
          <w:tcPr>
            <w:tcW w:w="2405" w:type="dxa"/>
            <w:vMerge w:val="restart"/>
          </w:tcPr>
          <w:p w14:paraId="7C582793" w14:textId="77777777" w:rsidR="00172850" w:rsidRPr="003D27CF" w:rsidRDefault="00172850" w:rsidP="000C32C1">
            <w:pPr>
              <w:spacing w:before="0" w:beforeAutospacing="0" w:after="240" w:afterAutospacing="0" w:line="240" w:lineRule="atLeast"/>
            </w:pPr>
            <w:r w:rsidRPr="003D27CF">
              <w:t xml:space="preserve">Industry standards </w:t>
            </w:r>
          </w:p>
        </w:tc>
        <w:tc>
          <w:tcPr>
            <w:tcW w:w="6769" w:type="dxa"/>
            <w:gridSpan w:val="3"/>
          </w:tcPr>
          <w:p w14:paraId="5CF32FE8" w14:textId="77777777" w:rsidR="00172850" w:rsidRPr="0038416A" w:rsidRDefault="00172850" w:rsidP="000C32C1">
            <w:pPr>
              <w:spacing w:before="0" w:beforeAutospacing="0" w:after="240" w:afterAutospacing="0" w:line="240" w:lineRule="atLeast"/>
            </w:pPr>
            <w:r w:rsidRPr="0038416A">
              <w:t>Chartered Institute of Building Services Engineers (CIBSE)</w:t>
            </w:r>
          </w:p>
          <w:p w14:paraId="7881BAB5" w14:textId="77777777" w:rsidR="00172850" w:rsidRDefault="00172850" w:rsidP="000C32C1">
            <w:pPr>
              <w:numPr>
                <w:ilvl w:val="0"/>
                <w:numId w:val="10"/>
              </w:numPr>
              <w:spacing w:before="0" w:beforeAutospacing="0" w:after="240" w:afterAutospacing="0" w:line="240" w:lineRule="atLeast"/>
              <w:contextualSpacing/>
            </w:pPr>
            <w:r>
              <w:t>Commissioning Code A 2004</w:t>
            </w:r>
          </w:p>
          <w:p w14:paraId="23E4B362" w14:textId="77777777" w:rsidR="00172850" w:rsidRDefault="00172850" w:rsidP="000C32C1">
            <w:pPr>
              <w:numPr>
                <w:ilvl w:val="0"/>
                <w:numId w:val="10"/>
              </w:numPr>
              <w:spacing w:before="0" w:beforeAutospacing="0" w:after="240" w:afterAutospacing="0" w:line="240" w:lineRule="atLeast"/>
              <w:contextualSpacing/>
            </w:pPr>
            <w:r w:rsidRPr="0038416A">
              <w:t>CIBSE </w:t>
            </w:r>
            <w:r>
              <w:t>A</w:t>
            </w:r>
            <w:r w:rsidRPr="0038416A">
              <w:t> guide</w:t>
            </w:r>
          </w:p>
          <w:p w14:paraId="17C2735F" w14:textId="77777777" w:rsidR="00172850" w:rsidRDefault="00172850" w:rsidP="000C32C1">
            <w:pPr>
              <w:numPr>
                <w:ilvl w:val="0"/>
                <w:numId w:val="10"/>
              </w:numPr>
              <w:spacing w:before="0" w:beforeAutospacing="0" w:after="240" w:afterAutospacing="0" w:line="240" w:lineRule="atLeast"/>
              <w:contextualSpacing/>
            </w:pPr>
            <w:r w:rsidRPr="0038416A">
              <w:t>CIBSE B guide</w:t>
            </w:r>
          </w:p>
          <w:p w14:paraId="19D0C2E7" w14:textId="77777777" w:rsidR="00172850" w:rsidRDefault="00172850" w:rsidP="000C32C1">
            <w:pPr>
              <w:numPr>
                <w:ilvl w:val="0"/>
                <w:numId w:val="10"/>
              </w:numPr>
              <w:spacing w:before="0" w:beforeAutospacing="0" w:after="240" w:afterAutospacing="0" w:line="240" w:lineRule="atLeast"/>
              <w:contextualSpacing/>
            </w:pPr>
            <w:r>
              <w:t>CIBSE C guide</w:t>
            </w:r>
          </w:p>
          <w:p w14:paraId="78D1E504" w14:textId="77777777" w:rsidR="00172850" w:rsidRDefault="00172850" w:rsidP="000C32C1">
            <w:pPr>
              <w:numPr>
                <w:ilvl w:val="0"/>
                <w:numId w:val="10"/>
              </w:numPr>
              <w:spacing w:before="0" w:beforeAutospacing="0" w:after="240" w:afterAutospacing="0" w:line="240" w:lineRule="atLeast"/>
              <w:contextualSpacing/>
            </w:pPr>
            <w:r>
              <w:t>AM10 Natural Ventilation in Non-Domestic Buildings</w:t>
            </w:r>
          </w:p>
          <w:p w14:paraId="274BC723" w14:textId="77777777" w:rsidR="00172850" w:rsidRDefault="00172850" w:rsidP="000C32C1">
            <w:pPr>
              <w:numPr>
                <w:ilvl w:val="0"/>
                <w:numId w:val="10"/>
              </w:numPr>
              <w:spacing w:before="0" w:beforeAutospacing="0" w:after="240" w:afterAutospacing="0" w:line="240" w:lineRule="atLeast"/>
              <w:contextualSpacing/>
            </w:pPr>
            <w:r>
              <w:t>AM13 Mixed Mode Ventilation</w:t>
            </w:r>
          </w:p>
          <w:p w14:paraId="212346C9" w14:textId="77777777" w:rsidR="00172850" w:rsidRPr="0038416A" w:rsidRDefault="00172850" w:rsidP="000C32C1">
            <w:pPr>
              <w:numPr>
                <w:ilvl w:val="0"/>
                <w:numId w:val="10"/>
              </w:numPr>
              <w:spacing w:before="0" w:beforeAutospacing="0" w:after="240" w:afterAutospacing="0" w:line="240" w:lineRule="atLeast"/>
              <w:contextualSpacing/>
            </w:pPr>
            <w:r>
              <w:t>KS17 Indoor Air Quality and Ventilation</w:t>
            </w:r>
          </w:p>
        </w:tc>
      </w:tr>
      <w:tr w:rsidR="00172850" w:rsidRPr="003D27CF" w14:paraId="67C3F6BC" w14:textId="77777777" w:rsidTr="000C32C1">
        <w:trPr>
          <w:cantSplit/>
          <w:trHeight w:val="1861"/>
        </w:trPr>
        <w:tc>
          <w:tcPr>
            <w:tcW w:w="2405" w:type="dxa"/>
            <w:vMerge/>
          </w:tcPr>
          <w:p w14:paraId="1E70B75B" w14:textId="77777777" w:rsidR="00172850" w:rsidRPr="003D27CF" w:rsidRDefault="00172850" w:rsidP="000C32C1"/>
        </w:tc>
        <w:tc>
          <w:tcPr>
            <w:tcW w:w="6769" w:type="dxa"/>
            <w:gridSpan w:val="3"/>
          </w:tcPr>
          <w:p w14:paraId="6536CF82" w14:textId="77777777" w:rsidR="00172850" w:rsidRPr="0038416A" w:rsidRDefault="00172850" w:rsidP="000C32C1">
            <w:r w:rsidRPr="0038416A">
              <w:t>Building Services Research and Information Association (BSRIA)</w:t>
            </w:r>
          </w:p>
          <w:p w14:paraId="02C3A9F0" w14:textId="77777777" w:rsidR="00172850" w:rsidRDefault="00172850" w:rsidP="000C32C1">
            <w:pPr>
              <w:numPr>
                <w:ilvl w:val="0"/>
                <w:numId w:val="10"/>
              </w:numPr>
              <w:spacing w:before="0" w:beforeAutospacing="0" w:after="240" w:afterAutospacing="0" w:line="240" w:lineRule="atLeast"/>
              <w:contextualSpacing/>
            </w:pPr>
            <w:r w:rsidRPr="00D75775">
              <w:t>Commissioning HVAC Systems: Guidance on the division of responsibilities (TM 1/88.1)</w:t>
            </w:r>
          </w:p>
          <w:p w14:paraId="275B0B65" w14:textId="77777777" w:rsidR="00172850" w:rsidRDefault="00172850" w:rsidP="000C32C1">
            <w:pPr>
              <w:numPr>
                <w:ilvl w:val="0"/>
                <w:numId w:val="10"/>
              </w:numPr>
              <w:spacing w:before="0" w:beforeAutospacing="0" w:after="240" w:afterAutospacing="0" w:line="240" w:lineRule="atLeast"/>
              <w:contextualSpacing/>
            </w:pPr>
            <w:r>
              <w:t>Commissioning Management (AG 5/2002)</w:t>
            </w:r>
          </w:p>
          <w:p w14:paraId="6AD0E5CD" w14:textId="77777777" w:rsidR="00172850" w:rsidRPr="00B86B25" w:rsidRDefault="00172850" w:rsidP="000C32C1">
            <w:pPr>
              <w:numPr>
                <w:ilvl w:val="0"/>
                <w:numId w:val="10"/>
              </w:numPr>
              <w:spacing w:before="0" w:beforeAutospacing="0" w:after="240" w:afterAutospacing="0" w:line="240" w:lineRule="atLeast"/>
              <w:contextualSpacing/>
            </w:pPr>
            <w:r w:rsidRPr="00B86B25">
              <w:t>Domestic Ventilation Systems (A Guide to Measuring Airflow Rates) BG46/2013 </w:t>
            </w:r>
          </w:p>
          <w:p w14:paraId="6B0CDE95" w14:textId="77777777" w:rsidR="00172850" w:rsidRPr="0038416A" w:rsidRDefault="00172850" w:rsidP="000C32C1">
            <w:pPr>
              <w:numPr>
                <w:ilvl w:val="0"/>
                <w:numId w:val="10"/>
              </w:numPr>
              <w:spacing w:before="0" w:beforeAutospacing="0" w:after="240" w:afterAutospacing="0" w:line="240" w:lineRule="atLeast"/>
              <w:contextualSpacing/>
            </w:pPr>
            <w:r w:rsidRPr="001F18F0">
              <w:t>Commissioning Air Systems (BG 49/2015)</w:t>
            </w:r>
          </w:p>
        </w:tc>
      </w:tr>
      <w:tr w:rsidR="00172850" w:rsidRPr="003D27CF" w14:paraId="06E8453A" w14:textId="77777777" w:rsidTr="000C32C1">
        <w:trPr>
          <w:cantSplit/>
          <w:trHeight w:val="1861"/>
        </w:trPr>
        <w:tc>
          <w:tcPr>
            <w:tcW w:w="2405" w:type="dxa"/>
            <w:vMerge/>
          </w:tcPr>
          <w:p w14:paraId="63DD66D5" w14:textId="77777777" w:rsidR="00172850" w:rsidRPr="003D27CF" w:rsidRDefault="00172850" w:rsidP="000C32C1"/>
        </w:tc>
        <w:tc>
          <w:tcPr>
            <w:tcW w:w="6769" w:type="dxa"/>
            <w:gridSpan w:val="3"/>
          </w:tcPr>
          <w:p w14:paraId="3FBEDFBB" w14:textId="77777777" w:rsidR="00172850" w:rsidRPr="00B86B25" w:rsidRDefault="00172850" w:rsidP="000C32C1">
            <w:r w:rsidRPr="00B86B25">
              <w:t>Building &amp; Engineering Services Association (B&amp;ES), formerly the HVCA</w:t>
            </w:r>
          </w:p>
          <w:p w14:paraId="1899E76C" w14:textId="77777777" w:rsidR="00172850" w:rsidRPr="00B86B25" w:rsidRDefault="00172850" w:rsidP="000C32C1">
            <w:pPr>
              <w:numPr>
                <w:ilvl w:val="0"/>
                <w:numId w:val="10"/>
              </w:numPr>
              <w:spacing w:before="0" w:beforeAutospacing="0" w:after="240" w:afterAutospacing="0" w:line="240" w:lineRule="atLeast"/>
              <w:contextualSpacing/>
            </w:pPr>
            <w:r w:rsidRPr="00B86B25">
              <w:t>DW143 Guide to Good Practice – Ductwork Air Leakage Testing</w:t>
            </w:r>
          </w:p>
          <w:p w14:paraId="634FCF95" w14:textId="77777777" w:rsidR="00172850" w:rsidRPr="00B86B25" w:rsidRDefault="00172850" w:rsidP="000C32C1">
            <w:pPr>
              <w:numPr>
                <w:ilvl w:val="0"/>
                <w:numId w:val="10"/>
              </w:numPr>
              <w:spacing w:before="0" w:beforeAutospacing="0" w:after="240" w:afterAutospacing="0" w:line="240" w:lineRule="atLeast"/>
              <w:contextualSpacing/>
            </w:pPr>
            <w:r w:rsidRPr="00B86B25">
              <w:t>DW144 Specification for Sheet Metal Ductwork</w:t>
            </w:r>
          </w:p>
          <w:p w14:paraId="07DB6D8F" w14:textId="77777777" w:rsidR="00172850" w:rsidRDefault="00172850" w:rsidP="000C32C1">
            <w:pPr>
              <w:numPr>
                <w:ilvl w:val="0"/>
                <w:numId w:val="10"/>
              </w:numPr>
              <w:spacing w:before="0" w:beforeAutospacing="0" w:after="240" w:afterAutospacing="0" w:line="240" w:lineRule="atLeast"/>
              <w:contextualSpacing/>
            </w:pPr>
            <w:r w:rsidRPr="00B86B25">
              <w:t>DW154 Specification for Plastics Ductwork</w:t>
            </w:r>
          </w:p>
          <w:p w14:paraId="0806C60B" w14:textId="77777777" w:rsidR="00172850" w:rsidRPr="0038416A" w:rsidRDefault="00172850" w:rsidP="000C32C1">
            <w:pPr>
              <w:numPr>
                <w:ilvl w:val="0"/>
                <w:numId w:val="10"/>
              </w:numPr>
              <w:spacing w:before="0" w:beforeAutospacing="0" w:after="240" w:afterAutospacing="0" w:line="240" w:lineRule="atLeast"/>
              <w:contextualSpacing/>
            </w:pPr>
            <w:r w:rsidRPr="00B86B25">
              <w:t>TR19 Guide to Good Practice - Internal Cleanliness of Ventilation Systems</w:t>
            </w:r>
          </w:p>
        </w:tc>
      </w:tr>
      <w:tr w:rsidR="00172850" w:rsidRPr="003D27CF" w14:paraId="28253BD6" w14:textId="77777777" w:rsidTr="000C32C1">
        <w:trPr>
          <w:cantSplit/>
        </w:trPr>
        <w:tc>
          <w:tcPr>
            <w:tcW w:w="2405" w:type="dxa"/>
          </w:tcPr>
          <w:p w14:paraId="17B48283" w14:textId="77777777" w:rsidR="00172850" w:rsidRPr="0038416A" w:rsidRDefault="00172850" w:rsidP="000C32C1">
            <w:pPr>
              <w:spacing w:before="0" w:beforeAutospacing="0" w:after="0" w:afterAutospacing="0" w:line="240" w:lineRule="atLeast"/>
            </w:pPr>
            <w:r w:rsidRPr="0038416A">
              <w:t xml:space="preserve">British Standards </w:t>
            </w:r>
          </w:p>
        </w:tc>
        <w:tc>
          <w:tcPr>
            <w:tcW w:w="1418" w:type="dxa"/>
          </w:tcPr>
          <w:p w14:paraId="02FF9729" w14:textId="77777777" w:rsidR="00172850" w:rsidRPr="0038416A" w:rsidRDefault="00172850" w:rsidP="000C32C1">
            <w:pPr>
              <w:spacing w:after="0" w:afterAutospacing="0"/>
            </w:pPr>
            <w:r>
              <w:t>BS 476-24</w:t>
            </w:r>
          </w:p>
        </w:tc>
        <w:tc>
          <w:tcPr>
            <w:tcW w:w="850" w:type="dxa"/>
          </w:tcPr>
          <w:p w14:paraId="2256C2E2" w14:textId="77777777" w:rsidR="00172850" w:rsidRPr="0038416A" w:rsidRDefault="00172850" w:rsidP="000C32C1">
            <w:pPr>
              <w:spacing w:after="0" w:afterAutospacing="0"/>
            </w:pPr>
            <w:r>
              <w:t>1987</w:t>
            </w:r>
          </w:p>
        </w:tc>
        <w:tc>
          <w:tcPr>
            <w:tcW w:w="4501" w:type="dxa"/>
          </w:tcPr>
          <w:p w14:paraId="757F1A6A" w14:textId="77777777" w:rsidR="00172850" w:rsidRPr="006265A2" w:rsidRDefault="00172850" w:rsidP="000C32C1">
            <w:pPr>
              <w:spacing w:after="0"/>
            </w:pPr>
            <w:r w:rsidRPr="00CC0722">
              <w:t>Fire tests on building materials and structures. Method for determination of the fire resistance of ventilation ducts</w:t>
            </w:r>
          </w:p>
        </w:tc>
      </w:tr>
      <w:tr w:rsidR="00172850" w:rsidRPr="003D27CF" w14:paraId="5DD71BED" w14:textId="77777777" w:rsidTr="000C32C1">
        <w:trPr>
          <w:cantSplit/>
        </w:trPr>
        <w:tc>
          <w:tcPr>
            <w:tcW w:w="2405" w:type="dxa"/>
          </w:tcPr>
          <w:p w14:paraId="377546CD" w14:textId="77777777" w:rsidR="00172850" w:rsidRPr="0038416A" w:rsidRDefault="00172850" w:rsidP="000C32C1">
            <w:pPr>
              <w:spacing w:after="0"/>
            </w:pPr>
          </w:p>
        </w:tc>
        <w:tc>
          <w:tcPr>
            <w:tcW w:w="1418" w:type="dxa"/>
          </w:tcPr>
          <w:p w14:paraId="2929F9F2" w14:textId="77777777" w:rsidR="00172850" w:rsidRPr="0038416A" w:rsidRDefault="00172850" w:rsidP="000C32C1">
            <w:pPr>
              <w:spacing w:after="0" w:afterAutospacing="0"/>
            </w:pPr>
            <w:r w:rsidRPr="0038416A">
              <w:t>BS 5422</w:t>
            </w:r>
          </w:p>
        </w:tc>
        <w:tc>
          <w:tcPr>
            <w:tcW w:w="850" w:type="dxa"/>
          </w:tcPr>
          <w:p w14:paraId="4A6679BA" w14:textId="77777777" w:rsidR="00172850" w:rsidRPr="0038416A" w:rsidRDefault="00172850" w:rsidP="000C32C1">
            <w:pPr>
              <w:spacing w:after="0" w:afterAutospacing="0"/>
            </w:pPr>
            <w:r>
              <w:t>2009</w:t>
            </w:r>
          </w:p>
        </w:tc>
        <w:tc>
          <w:tcPr>
            <w:tcW w:w="4501" w:type="dxa"/>
          </w:tcPr>
          <w:p w14:paraId="5858B2FB" w14:textId="77777777" w:rsidR="00172850" w:rsidRPr="006265A2" w:rsidRDefault="00172850" w:rsidP="000C32C1">
            <w:pPr>
              <w:spacing w:after="0"/>
            </w:pPr>
            <w:r w:rsidRPr="006265A2">
              <w:t>Method for specifying thermal insulating materials for pipes, tanks, vessels, ductwork and equipment operating within the temperature range -40°C to +700°C</w:t>
            </w:r>
          </w:p>
        </w:tc>
      </w:tr>
      <w:tr w:rsidR="00172850" w:rsidRPr="003D27CF" w14:paraId="76B029EB" w14:textId="77777777" w:rsidTr="000C32C1">
        <w:trPr>
          <w:cantSplit/>
        </w:trPr>
        <w:tc>
          <w:tcPr>
            <w:tcW w:w="2405" w:type="dxa"/>
          </w:tcPr>
          <w:p w14:paraId="20573DA6" w14:textId="77777777" w:rsidR="00172850" w:rsidRPr="0038416A" w:rsidRDefault="00172850" w:rsidP="000C32C1">
            <w:pPr>
              <w:spacing w:after="0"/>
            </w:pPr>
          </w:p>
        </w:tc>
        <w:tc>
          <w:tcPr>
            <w:tcW w:w="1418" w:type="dxa"/>
          </w:tcPr>
          <w:p w14:paraId="4DE4C805" w14:textId="77777777" w:rsidR="00172850" w:rsidRDefault="00172850" w:rsidP="000C32C1">
            <w:pPr>
              <w:spacing w:after="0"/>
            </w:pPr>
            <w:r>
              <w:t>BS 8233</w:t>
            </w:r>
          </w:p>
        </w:tc>
        <w:tc>
          <w:tcPr>
            <w:tcW w:w="850" w:type="dxa"/>
          </w:tcPr>
          <w:p w14:paraId="5CDA42EE" w14:textId="77777777" w:rsidR="00172850" w:rsidRDefault="00172850" w:rsidP="000C32C1">
            <w:pPr>
              <w:spacing w:after="0"/>
            </w:pPr>
            <w:r>
              <w:t>2014</w:t>
            </w:r>
          </w:p>
        </w:tc>
        <w:tc>
          <w:tcPr>
            <w:tcW w:w="4501" w:type="dxa"/>
          </w:tcPr>
          <w:p w14:paraId="3C467981" w14:textId="77777777" w:rsidR="00172850" w:rsidRPr="00CC0722" w:rsidRDefault="00172850" w:rsidP="000C32C1">
            <w:pPr>
              <w:spacing w:after="0"/>
            </w:pPr>
            <w:r w:rsidRPr="002B405A">
              <w:t>Guidance on sound insulation and noise reduction for buildings</w:t>
            </w:r>
          </w:p>
        </w:tc>
      </w:tr>
      <w:tr w:rsidR="00172850" w:rsidRPr="003D27CF" w14:paraId="0D713416" w14:textId="77777777" w:rsidTr="000C32C1">
        <w:trPr>
          <w:cantSplit/>
        </w:trPr>
        <w:tc>
          <w:tcPr>
            <w:tcW w:w="2405" w:type="dxa"/>
          </w:tcPr>
          <w:p w14:paraId="5F451754" w14:textId="77777777" w:rsidR="00172850" w:rsidRPr="0038416A" w:rsidRDefault="00172850" w:rsidP="000C32C1">
            <w:pPr>
              <w:spacing w:after="0"/>
            </w:pPr>
          </w:p>
        </w:tc>
        <w:tc>
          <w:tcPr>
            <w:tcW w:w="1418" w:type="dxa"/>
          </w:tcPr>
          <w:p w14:paraId="789CCE33" w14:textId="77777777" w:rsidR="00172850" w:rsidRPr="0038416A" w:rsidRDefault="00172850" w:rsidP="000C32C1">
            <w:pPr>
              <w:spacing w:after="0"/>
            </w:pPr>
            <w:r>
              <w:t>BS 9999</w:t>
            </w:r>
          </w:p>
        </w:tc>
        <w:tc>
          <w:tcPr>
            <w:tcW w:w="850" w:type="dxa"/>
          </w:tcPr>
          <w:p w14:paraId="329F6ED1" w14:textId="77777777" w:rsidR="00172850" w:rsidRPr="0038416A" w:rsidRDefault="00172850" w:rsidP="000C32C1">
            <w:pPr>
              <w:spacing w:after="0"/>
            </w:pPr>
            <w:r>
              <w:t>2016</w:t>
            </w:r>
          </w:p>
        </w:tc>
        <w:tc>
          <w:tcPr>
            <w:tcW w:w="4501" w:type="dxa"/>
          </w:tcPr>
          <w:p w14:paraId="296B1E2C" w14:textId="77777777" w:rsidR="00172850" w:rsidRPr="007210BC" w:rsidRDefault="00172850" w:rsidP="000C32C1">
            <w:pPr>
              <w:spacing w:after="0"/>
            </w:pPr>
            <w:r w:rsidRPr="00CC0722">
              <w:t>Code of practice for fire safety in the design, management and use of buildings</w:t>
            </w:r>
          </w:p>
        </w:tc>
      </w:tr>
      <w:tr w:rsidR="00DC4B0C" w:rsidRPr="003D27CF" w14:paraId="69A88CF8" w14:textId="77777777" w:rsidTr="000C32C1">
        <w:trPr>
          <w:cantSplit/>
        </w:trPr>
        <w:tc>
          <w:tcPr>
            <w:tcW w:w="2405" w:type="dxa"/>
          </w:tcPr>
          <w:p w14:paraId="4AE7E903" w14:textId="77777777" w:rsidR="00DC4B0C" w:rsidRPr="0038416A" w:rsidRDefault="00DC4B0C" w:rsidP="00022958">
            <w:pPr>
              <w:spacing w:after="0"/>
            </w:pPr>
          </w:p>
        </w:tc>
        <w:tc>
          <w:tcPr>
            <w:tcW w:w="1418" w:type="dxa"/>
          </w:tcPr>
          <w:p w14:paraId="3DE2FAB2" w14:textId="77777777" w:rsidR="00DC4B0C" w:rsidRDefault="00DC4B0C" w:rsidP="00022958">
            <w:pPr>
              <w:spacing w:after="0"/>
            </w:pPr>
            <w:r>
              <w:t>BS EN 12101 (All parts)</w:t>
            </w:r>
          </w:p>
        </w:tc>
        <w:tc>
          <w:tcPr>
            <w:tcW w:w="850" w:type="dxa"/>
          </w:tcPr>
          <w:p w14:paraId="47B85A00" w14:textId="77777777" w:rsidR="00DC4B0C" w:rsidRDefault="00DC4B0C" w:rsidP="00022958">
            <w:pPr>
              <w:spacing w:after="0"/>
            </w:pPr>
            <w:r>
              <w:t>Various</w:t>
            </w:r>
          </w:p>
        </w:tc>
        <w:tc>
          <w:tcPr>
            <w:tcW w:w="4501" w:type="dxa"/>
          </w:tcPr>
          <w:p w14:paraId="06619BF4" w14:textId="77777777" w:rsidR="00DC4B0C" w:rsidRPr="00CC0722" w:rsidRDefault="00DC4B0C" w:rsidP="00022958">
            <w:pPr>
              <w:spacing w:after="0"/>
            </w:pPr>
            <w:r w:rsidRPr="001D527A">
              <w:t>Smoke and heat control systems</w:t>
            </w:r>
          </w:p>
        </w:tc>
      </w:tr>
      <w:tr w:rsidR="00DC4B0C" w:rsidRPr="003D27CF" w14:paraId="698B39BF" w14:textId="77777777" w:rsidTr="000C32C1">
        <w:trPr>
          <w:cantSplit/>
        </w:trPr>
        <w:tc>
          <w:tcPr>
            <w:tcW w:w="2405" w:type="dxa"/>
          </w:tcPr>
          <w:p w14:paraId="0235022E" w14:textId="77777777" w:rsidR="00DC4B0C" w:rsidRPr="0038416A" w:rsidRDefault="00DC4B0C" w:rsidP="000C32C1">
            <w:pPr>
              <w:spacing w:after="0"/>
            </w:pPr>
          </w:p>
        </w:tc>
        <w:tc>
          <w:tcPr>
            <w:tcW w:w="1418" w:type="dxa"/>
          </w:tcPr>
          <w:p w14:paraId="46A14A65" w14:textId="77777777" w:rsidR="00DC4B0C" w:rsidRPr="0038416A" w:rsidRDefault="00DC4B0C" w:rsidP="000C32C1">
            <w:pPr>
              <w:spacing w:after="0"/>
            </w:pPr>
            <w:r>
              <w:t>BS EN 13779</w:t>
            </w:r>
          </w:p>
        </w:tc>
        <w:tc>
          <w:tcPr>
            <w:tcW w:w="850" w:type="dxa"/>
          </w:tcPr>
          <w:p w14:paraId="34AFDA90" w14:textId="77777777" w:rsidR="00DC4B0C" w:rsidRPr="0038416A" w:rsidRDefault="00DC4B0C" w:rsidP="000C32C1">
            <w:pPr>
              <w:spacing w:after="0"/>
            </w:pPr>
            <w:r>
              <w:t>2007</w:t>
            </w:r>
          </w:p>
        </w:tc>
        <w:tc>
          <w:tcPr>
            <w:tcW w:w="4501" w:type="dxa"/>
          </w:tcPr>
          <w:p w14:paraId="596096EF" w14:textId="77777777" w:rsidR="00DC4B0C" w:rsidRPr="007210BC" w:rsidRDefault="00DC4B0C" w:rsidP="000C32C1">
            <w:pPr>
              <w:spacing w:after="0"/>
            </w:pPr>
            <w:r w:rsidRPr="00CC0722">
              <w:t>Ventilation for non-residential buildings. Performance requirements for ventilation and room-conditioning systems</w:t>
            </w:r>
          </w:p>
        </w:tc>
      </w:tr>
      <w:tr w:rsidR="00DC4B0C" w:rsidRPr="003D27CF" w14:paraId="0DAD090F" w14:textId="77777777" w:rsidTr="000C32C1">
        <w:trPr>
          <w:cantSplit/>
        </w:trPr>
        <w:tc>
          <w:tcPr>
            <w:tcW w:w="2405" w:type="dxa"/>
          </w:tcPr>
          <w:p w14:paraId="1D3335F2" w14:textId="77777777" w:rsidR="00DC4B0C" w:rsidRPr="0038416A" w:rsidRDefault="00DC4B0C" w:rsidP="000C32C1">
            <w:pPr>
              <w:spacing w:after="0"/>
            </w:pPr>
          </w:p>
        </w:tc>
        <w:tc>
          <w:tcPr>
            <w:tcW w:w="1418" w:type="dxa"/>
          </w:tcPr>
          <w:p w14:paraId="50A94B6C" w14:textId="77777777" w:rsidR="00DC4B0C" w:rsidRPr="00721E27" w:rsidRDefault="00DC4B0C" w:rsidP="000C32C1">
            <w:pPr>
              <w:spacing w:after="0"/>
              <w:rPr>
                <w:rFonts w:cstheme="minorHAnsi"/>
              </w:rPr>
            </w:pPr>
            <w:r>
              <w:t>BS EN 15423</w:t>
            </w:r>
          </w:p>
        </w:tc>
        <w:tc>
          <w:tcPr>
            <w:tcW w:w="850" w:type="dxa"/>
          </w:tcPr>
          <w:p w14:paraId="09BF4528" w14:textId="77777777" w:rsidR="00DC4B0C" w:rsidRDefault="00DC4B0C" w:rsidP="000C32C1">
            <w:pPr>
              <w:spacing w:after="0"/>
            </w:pPr>
            <w:r>
              <w:t>2008</w:t>
            </w:r>
          </w:p>
        </w:tc>
        <w:tc>
          <w:tcPr>
            <w:tcW w:w="4501" w:type="dxa"/>
          </w:tcPr>
          <w:p w14:paraId="09CCB79F" w14:textId="77777777" w:rsidR="00DC4B0C" w:rsidRPr="007210BC" w:rsidRDefault="00DC4B0C" w:rsidP="000C32C1">
            <w:pPr>
              <w:spacing w:after="0"/>
            </w:pPr>
            <w:r w:rsidRPr="00CC0722">
              <w:t>Ventilation for buildings. Fire precaution for air distribution systems in buildings</w:t>
            </w:r>
          </w:p>
        </w:tc>
      </w:tr>
    </w:tbl>
    <w:p w14:paraId="42414410" w14:textId="77777777" w:rsidR="00B371FC" w:rsidRDefault="00B371FC" w:rsidP="00B371FC">
      <w:pPr>
        <w:pStyle w:val="Heading2"/>
        <w:numPr>
          <w:ilvl w:val="0"/>
          <w:numId w:val="0"/>
        </w:numPr>
        <w:ind w:left="851" w:hanging="851"/>
      </w:pPr>
      <w:r>
        <w:t>SYSTEM DESCRIPTION</w:t>
      </w:r>
    </w:p>
    <w:p w14:paraId="5CDCFBD1" w14:textId="77777777" w:rsidR="00B371FC" w:rsidRDefault="00B371FC" w:rsidP="00B371FC"/>
    <w:p w14:paraId="24B5713F" w14:textId="77777777" w:rsidR="00B371FC" w:rsidRDefault="00B371FC" w:rsidP="00B371FC"/>
    <w:p w14:paraId="5FC63C13" w14:textId="77777777" w:rsidR="00B371FC" w:rsidRDefault="00B371FC" w:rsidP="00B371FC">
      <w:pPr>
        <w:pStyle w:val="Heading2"/>
        <w:numPr>
          <w:ilvl w:val="0"/>
          <w:numId w:val="0"/>
        </w:numPr>
        <w:ind w:left="851" w:hanging="851"/>
      </w:pPr>
      <w:r>
        <w:t>CONTROL REQUIREMENTS</w:t>
      </w:r>
    </w:p>
    <w:p w14:paraId="52FB9BF6" w14:textId="77777777" w:rsidR="00B371FC" w:rsidRDefault="00B371FC" w:rsidP="00B371FC"/>
    <w:p w14:paraId="199B1E43" w14:textId="77777777" w:rsidR="00B371FC" w:rsidRDefault="00B371FC" w:rsidP="00B371FC"/>
    <w:p w14:paraId="6EE4A769" w14:textId="77777777" w:rsidR="00B371FC" w:rsidRDefault="00B371FC" w:rsidP="00B371FC">
      <w:pPr>
        <w:pStyle w:val="Heading2"/>
        <w:numPr>
          <w:ilvl w:val="0"/>
          <w:numId w:val="0"/>
        </w:numPr>
        <w:ind w:left="851" w:hanging="851"/>
      </w:pPr>
      <w:r>
        <w:t>SYSTEM DRAWINGS / SCHEMATICS</w:t>
      </w:r>
    </w:p>
    <w:p w14:paraId="54F75464" w14:textId="77777777" w:rsidR="00B371FC" w:rsidRDefault="00B371FC" w:rsidP="00B371FC"/>
    <w:p w14:paraId="2F6D53E0" w14:textId="77777777" w:rsidR="00B371FC" w:rsidRDefault="00B371FC" w:rsidP="00B371FC"/>
    <w:p w14:paraId="10378029" w14:textId="77777777" w:rsidR="00B371FC" w:rsidRDefault="00B371FC" w:rsidP="00B371FC">
      <w:pPr>
        <w:pStyle w:val="Heading2"/>
        <w:numPr>
          <w:ilvl w:val="0"/>
          <w:numId w:val="0"/>
        </w:numPr>
        <w:ind w:left="357" w:hanging="357"/>
      </w:pPr>
      <w:r>
        <w:t>REFERENCE SPECIFICATION CLAUSES</w:t>
      </w:r>
    </w:p>
    <w:p w14:paraId="3C3C58D2" w14:textId="77777777" w:rsidR="00BA43B7" w:rsidRDefault="00BA43B7" w:rsidP="00BA43B7">
      <w:r>
        <w:t>Also see the following Reference Specification SPEC-300 clauses for further details of Workmanship, materials standards, builders work standards, testing/ commissioning, and identification:</w:t>
      </w:r>
    </w:p>
    <w:p w14:paraId="72284568" w14:textId="77777777" w:rsidR="00BA43B7" w:rsidRDefault="00986F61" w:rsidP="00BA43B7">
      <w:pPr>
        <w:pStyle w:val="ListParagraph"/>
        <w:numPr>
          <w:ilvl w:val="0"/>
          <w:numId w:val="4"/>
        </w:numPr>
      </w:pPr>
      <w:r>
        <w:t>PR_65_65_00_00</w:t>
      </w:r>
      <w:r w:rsidR="00BA43B7">
        <w:t xml:space="preserve"> AIR DUCTLINES AND ANCILLARIES</w:t>
      </w:r>
    </w:p>
    <w:p w14:paraId="0DFB8DD0" w14:textId="77777777" w:rsidR="00BA43B7" w:rsidRDefault="00986F61" w:rsidP="00BA43B7">
      <w:pPr>
        <w:pStyle w:val="ListParagraph"/>
        <w:numPr>
          <w:ilvl w:val="0"/>
          <w:numId w:val="4"/>
        </w:numPr>
      </w:pPr>
      <w:r>
        <w:t>PR_65_67_29_00</w:t>
      </w:r>
      <w:r w:rsidR="00BA43B7">
        <w:t xml:space="preserve"> FANS</w:t>
      </w:r>
    </w:p>
    <w:p w14:paraId="067C0EC0" w14:textId="77777777" w:rsidR="00BA43B7" w:rsidRDefault="00986F61" w:rsidP="00BA43B7">
      <w:pPr>
        <w:pStyle w:val="ListParagraph"/>
        <w:numPr>
          <w:ilvl w:val="0"/>
          <w:numId w:val="4"/>
        </w:numPr>
      </w:pPr>
      <w:r>
        <w:t>PR_70_65_04_00</w:t>
      </w:r>
      <w:r w:rsidR="00BA43B7">
        <w:t xml:space="preserve"> GRILLES/DIFFUSERS/LOUVRES</w:t>
      </w:r>
    </w:p>
    <w:p w14:paraId="604E9957" w14:textId="77777777" w:rsidR="00BA43B7" w:rsidRDefault="00986F61" w:rsidP="00BA43B7">
      <w:pPr>
        <w:pStyle w:val="ListParagraph"/>
        <w:numPr>
          <w:ilvl w:val="0"/>
          <w:numId w:val="4"/>
        </w:numPr>
      </w:pPr>
      <w:r>
        <w:t>PR_25_31_48_00</w:t>
      </w:r>
      <w:r w:rsidR="00BA43B7">
        <w:t xml:space="preserve"> THERMAL INSULATION</w:t>
      </w:r>
    </w:p>
    <w:p w14:paraId="425D8449" w14:textId="77777777" w:rsidR="00BA43B7" w:rsidRDefault="00986F61" w:rsidP="00BA43B7">
      <w:pPr>
        <w:pStyle w:val="ListParagraph"/>
        <w:numPr>
          <w:ilvl w:val="0"/>
          <w:numId w:val="4"/>
        </w:numPr>
      </w:pPr>
      <w:r>
        <w:t xml:space="preserve">AC_60_00_00_00 </w:t>
      </w:r>
      <w:r w:rsidR="00BA43B7">
        <w:t xml:space="preserve"> TESTING AND COMMISSIONING</w:t>
      </w:r>
    </w:p>
    <w:p w14:paraId="18A8AAA8" w14:textId="77777777" w:rsidR="00BA43B7" w:rsidRDefault="00986F61" w:rsidP="00BA43B7">
      <w:pPr>
        <w:pStyle w:val="ListParagraph"/>
        <w:numPr>
          <w:ilvl w:val="0"/>
          <w:numId w:val="4"/>
        </w:numPr>
      </w:pPr>
      <w:r>
        <w:t>PR_80_77_94_00</w:t>
      </w:r>
      <w:r w:rsidR="00BA43B7">
        <w:t xml:space="preserve"> VIBRATION ISOLATION MOUNTINGS</w:t>
      </w:r>
    </w:p>
    <w:p w14:paraId="19A7A31C" w14:textId="77777777" w:rsidR="00BA43B7" w:rsidRDefault="00986F61" w:rsidP="00BA43B7">
      <w:pPr>
        <w:pStyle w:val="ListParagraph"/>
        <w:numPr>
          <w:ilvl w:val="0"/>
          <w:numId w:val="4"/>
        </w:numPr>
      </w:pPr>
      <w:r>
        <w:t>PR_40_10_57_26</w:t>
      </w:r>
      <w:r w:rsidR="00BA43B7">
        <w:t xml:space="preserve"> IDENTIFICATION - MECHANICAL</w:t>
      </w:r>
    </w:p>
    <w:p w14:paraId="4F2925DD" w14:textId="77777777" w:rsidR="00BA43B7" w:rsidRDefault="003D44FA" w:rsidP="00BA43B7">
      <w:pPr>
        <w:pStyle w:val="ListParagraph"/>
        <w:numPr>
          <w:ilvl w:val="0"/>
          <w:numId w:val="4"/>
        </w:numPr>
      </w:pPr>
      <w:r>
        <w:t>PR_20_29_00_00</w:t>
      </w:r>
      <w:r w:rsidR="00BA43B7">
        <w:t xml:space="preserve"> FIXING TO BUILDING FABRIC</w:t>
      </w:r>
    </w:p>
    <w:p w14:paraId="789E6E11" w14:textId="77777777" w:rsidR="00BA43B7" w:rsidRDefault="003D44FA" w:rsidP="00BA43B7">
      <w:pPr>
        <w:pStyle w:val="ListParagraph"/>
        <w:numPr>
          <w:ilvl w:val="0"/>
          <w:numId w:val="4"/>
        </w:numPr>
      </w:pPr>
      <w:r>
        <w:t>PR_35_31_68_72</w:t>
      </w:r>
      <w:r w:rsidR="00BA43B7">
        <w:t xml:space="preserve"> PAINTING AND ANTI-CORROSION TREATMENTS</w:t>
      </w:r>
    </w:p>
    <w:p w14:paraId="70F179C2" w14:textId="77777777" w:rsidR="00B371FC" w:rsidRDefault="00B371FC" w:rsidP="00B371FC"/>
    <w:p w14:paraId="7AD903C8" w14:textId="77777777" w:rsidR="00B371FC" w:rsidRDefault="00B371FC" w:rsidP="00B371FC">
      <w:pPr>
        <w:rPr>
          <w:rFonts w:asciiTheme="majorHAnsi" w:eastAsiaTheme="majorEastAsia" w:hAnsiTheme="majorHAnsi" w:cstheme="majorBidi"/>
          <w:b/>
          <w:bCs/>
          <w:caps/>
          <w:sz w:val="28"/>
          <w:szCs w:val="28"/>
        </w:rPr>
      </w:pPr>
      <w:r>
        <w:br w:type="page"/>
      </w:r>
    </w:p>
    <w:p w14:paraId="7272F6AE" w14:textId="77777777" w:rsidR="008112F8" w:rsidRPr="00625547" w:rsidRDefault="008112F8" w:rsidP="008112F8">
      <w:pPr>
        <w:pStyle w:val="Heading1"/>
        <w:numPr>
          <w:ilvl w:val="0"/>
          <w:numId w:val="0"/>
        </w:numPr>
        <w:ind w:left="851" w:hanging="851"/>
      </w:pPr>
      <w:bookmarkStart w:id="143" w:name="_Toc15913789"/>
      <w:r w:rsidRPr="00997014">
        <w:rPr>
          <w:noProof/>
          <w:color w:val="0070C0"/>
          <w:lang w:eastAsia="en-GB"/>
        </w:rPr>
        <mc:AlternateContent>
          <mc:Choice Requires="wps">
            <w:drawing>
              <wp:anchor distT="0" distB="36195" distL="114300" distR="114300" simplePos="0" relativeHeight="251808768" behindDoc="0" locked="1" layoutInCell="1" allowOverlap="1" wp14:anchorId="388D33E4" wp14:editId="1C0C7664">
                <wp:simplePos x="0" y="0"/>
                <wp:positionH relativeFrom="column">
                  <wp:posOffset>3175</wp:posOffset>
                </wp:positionH>
                <wp:positionV relativeFrom="paragraph">
                  <wp:posOffset>215900</wp:posOffset>
                </wp:positionV>
                <wp:extent cx="2070000" cy="0"/>
                <wp:effectExtent l="0" t="19050" r="6985" b="19050"/>
                <wp:wrapNone/>
                <wp:docPr id="79" name="Straight Connector 79"/>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C8FDE9" id="Straight Connector 79" o:spid="_x0000_s1026" style="position:absolute;z-index:251808768;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Ccb&#10;T9DeAQAAKAQAAA4AAAAAAAAAAAAAAAAALgIAAGRycy9lMm9Eb2MueG1sUEsBAi0AFAAGAAgAAAAh&#10;AAMpz1vZAAAABgEAAA8AAAAAAAAAAAAAAAAAOAQAAGRycy9kb3ducmV2LnhtbFBLBQYAAAAABAAE&#10;APMAAAA+BQAAAAA=&#10;" strokecolor="black [3213]" strokeweight="3pt">
                <w10:anchorlock/>
              </v:line>
            </w:pict>
          </mc:Fallback>
        </mc:AlternateContent>
      </w:r>
      <w:r w:rsidRPr="00997014">
        <w:rPr>
          <w:color w:val="0070C0"/>
          <w:lang w:eastAsia="en-GB"/>
        </w:rPr>
        <w:t>Ss_65_40_80_00</w:t>
      </w:r>
      <w:r w:rsidRPr="003E480E">
        <w:tab/>
      </w:r>
      <w:r>
        <w:t>Smoke Extract and Smoke Control</w:t>
      </w:r>
      <w:bookmarkEnd w:id="143"/>
    </w:p>
    <w:p w14:paraId="3F6E681F" w14:textId="77777777" w:rsidR="008112F8" w:rsidRDefault="008112F8" w:rsidP="008112F8">
      <w:pPr>
        <w:pStyle w:val="Heading2"/>
        <w:numPr>
          <w:ilvl w:val="0"/>
          <w:numId w:val="0"/>
        </w:numPr>
        <w:ind w:left="851" w:hanging="851"/>
      </w:pPr>
      <w:r>
        <w:t>PERFORMANCE OBJECTIVES</w:t>
      </w:r>
    </w:p>
    <w:p w14:paraId="099D514B" w14:textId="77777777" w:rsidR="008112F8" w:rsidRDefault="008112F8" w:rsidP="008112F8"/>
    <w:p w14:paraId="73447087" w14:textId="77777777" w:rsidR="008112F8" w:rsidRDefault="008112F8" w:rsidP="008112F8"/>
    <w:p w14:paraId="239DD36C" w14:textId="77777777" w:rsidR="008112F8" w:rsidRDefault="008112F8" w:rsidP="008112F8">
      <w:pPr>
        <w:pStyle w:val="Heading2"/>
        <w:numPr>
          <w:ilvl w:val="0"/>
          <w:numId w:val="0"/>
        </w:numPr>
        <w:ind w:left="851" w:hanging="851"/>
      </w:pPr>
      <w:r>
        <w:t>DESIGN PARAMETERS</w:t>
      </w:r>
    </w:p>
    <w:p w14:paraId="78C48AC2" w14:textId="77777777" w:rsidR="00172850" w:rsidRDefault="00172850" w:rsidP="00172850">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172850" w:rsidRPr="003D27CF" w14:paraId="4ABCBD73" w14:textId="77777777" w:rsidTr="000C32C1">
        <w:trPr>
          <w:cnfStyle w:val="100000000000" w:firstRow="1" w:lastRow="0" w:firstColumn="0" w:lastColumn="0" w:oddVBand="0" w:evenVBand="0" w:oddHBand="0" w:evenHBand="0" w:firstRowFirstColumn="0" w:firstRowLastColumn="0" w:lastRowFirstColumn="0" w:lastRowLastColumn="0"/>
          <w:cantSplit/>
        </w:trPr>
        <w:tc>
          <w:tcPr>
            <w:tcW w:w="2405" w:type="dxa"/>
          </w:tcPr>
          <w:p w14:paraId="270C1AFB" w14:textId="77777777" w:rsidR="00172850" w:rsidRPr="003D27CF" w:rsidRDefault="00172850" w:rsidP="000C32C1">
            <w:pPr>
              <w:spacing w:before="0" w:beforeAutospacing="0" w:after="240" w:afterAutospacing="0" w:line="240" w:lineRule="atLeast"/>
              <w:rPr>
                <w:b w:val="0"/>
              </w:rPr>
            </w:pPr>
            <w:r w:rsidRPr="003D27CF">
              <w:rPr>
                <w:b w:val="0"/>
              </w:rPr>
              <w:t xml:space="preserve">Statutory Acts </w:t>
            </w:r>
          </w:p>
        </w:tc>
        <w:tc>
          <w:tcPr>
            <w:tcW w:w="6769" w:type="dxa"/>
            <w:gridSpan w:val="3"/>
          </w:tcPr>
          <w:p w14:paraId="1673D53F" w14:textId="77777777" w:rsidR="00814103" w:rsidRDefault="00172850"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 xml:space="preserve">Regulations </w:t>
            </w:r>
          </w:p>
          <w:p w14:paraId="74C87EFE" w14:textId="77777777" w:rsidR="00172850" w:rsidRPr="00050951" w:rsidRDefault="00172850" w:rsidP="00814103">
            <w:pPr>
              <w:spacing w:before="0" w:beforeAutospacing="0" w:after="240" w:afterAutospacing="0" w:line="240" w:lineRule="atLeast"/>
              <w:rPr>
                <w:b w:val="0"/>
              </w:rPr>
            </w:pPr>
            <w:r w:rsidRPr="00050951">
              <w:rPr>
                <w:b w:val="0"/>
              </w:rPr>
              <w:t>Environmental Protection Act 1990, Environmental Protection Regulations 1991, Clean Air Act 1993</w:t>
            </w:r>
          </w:p>
        </w:tc>
      </w:tr>
      <w:tr w:rsidR="00172850" w:rsidRPr="003D27CF" w14:paraId="4144B242" w14:textId="77777777" w:rsidTr="000C32C1">
        <w:trPr>
          <w:cantSplit/>
        </w:trPr>
        <w:tc>
          <w:tcPr>
            <w:tcW w:w="2405" w:type="dxa"/>
          </w:tcPr>
          <w:p w14:paraId="45BCC343" w14:textId="77777777" w:rsidR="00172850" w:rsidRPr="003D27CF" w:rsidRDefault="00172850" w:rsidP="000C32C1">
            <w:pPr>
              <w:spacing w:before="0" w:beforeAutospacing="0" w:after="240" w:afterAutospacing="0" w:line="240" w:lineRule="atLeast"/>
            </w:pPr>
            <w:r w:rsidRPr="003D27CF">
              <w:t xml:space="preserve">Building Control / Local Authority requirements </w:t>
            </w:r>
          </w:p>
        </w:tc>
        <w:tc>
          <w:tcPr>
            <w:tcW w:w="6769" w:type="dxa"/>
            <w:gridSpan w:val="3"/>
          </w:tcPr>
          <w:p w14:paraId="759BBD0D" w14:textId="77777777" w:rsidR="00172850" w:rsidRPr="0038416A" w:rsidRDefault="00172850" w:rsidP="000C32C1">
            <w:pPr>
              <w:spacing w:before="0" w:beforeAutospacing="0" w:after="240" w:afterAutospacing="0" w:line="240" w:lineRule="atLeast"/>
            </w:pPr>
            <w:commentRangeStart w:id="144"/>
            <w:r w:rsidRPr="0038416A">
              <w:t xml:space="preserve">The Building Regulations Approved Documents </w:t>
            </w:r>
            <w:r>
              <w:t>(latest version)</w:t>
            </w:r>
          </w:p>
          <w:p w14:paraId="72B08226" w14:textId="77777777" w:rsidR="00172850" w:rsidRDefault="00172850" w:rsidP="000C32C1">
            <w:pPr>
              <w:numPr>
                <w:ilvl w:val="0"/>
                <w:numId w:val="7"/>
              </w:numPr>
              <w:spacing w:before="0" w:beforeAutospacing="0" w:after="240" w:afterAutospacing="0" w:line="240" w:lineRule="atLeast"/>
              <w:contextualSpacing/>
            </w:pPr>
            <w:r>
              <w:t xml:space="preserve">Part L1a </w:t>
            </w:r>
            <w:r w:rsidRPr="0038416A">
              <w:t>Conservation of fuel and power in new dwellings</w:t>
            </w:r>
          </w:p>
          <w:p w14:paraId="787DD154" w14:textId="77777777" w:rsidR="00172850" w:rsidRDefault="00172850" w:rsidP="000C32C1">
            <w:pPr>
              <w:numPr>
                <w:ilvl w:val="0"/>
                <w:numId w:val="7"/>
              </w:numPr>
              <w:spacing w:before="0" w:beforeAutospacing="0" w:after="240" w:afterAutospacing="0" w:line="240" w:lineRule="atLeast"/>
              <w:contextualSpacing/>
            </w:pPr>
            <w:r>
              <w:t xml:space="preserve">Part L1b </w:t>
            </w:r>
            <w:r w:rsidRPr="0038416A">
              <w:t xml:space="preserve">Conservation of fuel and power in </w:t>
            </w:r>
            <w:r>
              <w:t>existing</w:t>
            </w:r>
            <w:r w:rsidRPr="0038416A">
              <w:t xml:space="preserve"> dwellings</w:t>
            </w:r>
          </w:p>
          <w:p w14:paraId="0DD48884" w14:textId="77777777" w:rsidR="00172850" w:rsidRDefault="00172850" w:rsidP="000C32C1">
            <w:pPr>
              <w:numPr>
                <w:ilvl w:val="0"/>
                <w:numId w:val="7"/>
              </w:numPr>
              <w:spacing w:before="0" w:beforeAutospacing="0" w:after="240" w:afterAutospacing="0" w:line="240" w:lineRule="atLeast"/>
              <w:contextualSpacing/>
            </w:pPr>
            <w:r>
              <w:t xml:space="preserve">Part L2a </w:t>
            </w:r>
            <w:r w:rsidRPr="0038416A">
              <w:t xml:space="preserve">Conservation of fuel and power in new </w:t>
            </w:r>
            <w:r>
              <w:t xml:space="preserve">buildings other than </w:t>
            </w:r>
            <w:r w:rsidRPr="0038416A">
              <w:t>dwellings</w:t>
            </w:r>
          </w:p>
          <w:p w14:paraId="2D85F351" w14:textId="77777777" w:rsidR="00172850" w:rsidRDefault="00172850" w:rsidP="000C32C1">
            <w:pPr>
              <w:numPr>
                <w:ilvl w:val="0"/>
                <w:numId w:val="7"/>
              </w:numPr>
              <w:spacing w:before="0" w:beforeAutospacing="0" w:after="240" w:afterAutospacing="0" w:line="240" w:lineRule="atLeast"/>
              <w:contextualSpacing/>
            </w:pPr>
            <w:r>
              <w:t xml:space="preserve">Part L2b </w:t>
            </w:r>
            <w:r w:rsidRPr="0038416A">
              <w:t xml:space="preserve">Conservation of fuel and power in </w:t>
            </w:r>
            <w:r>
              <w:t>existing</w:t>
            </w:r>
            <w:r w:rsidRPr="0038416A">
              <w:t xml:space="preserve"> </w:t>
            </w:r>
            <w:r>
              <w:t xml:space="preserve">buildings other than </w:t>
            </w:r>
            <w:r w:rsidRPr="0038416A">
              <w:t>dwellings</w:t>
            </w:r>
          </w:p>
          <w:p w14:paraId="06D42938" w14:textId="77777777" w:rsidR="00172850" w:rsidRDefault="00172850" w:rsidP="000C32C1">
            <w:pPr>
              <w:numPr>
                <w:ilvl w:val="0"/>
                <w:numId w:val="7"/>
              </w:numPr>
              <w:spacing w:before="0" w:beforeAutospacing="0" w:after="240" w:afterAutospacing="0" w:line="240" w:lineRule="atLeast"/>
              <w:contextualSpacing/>
            </w:pPr>
            <w:r>
              <w:t>Part B Fire safety</w:t>
            </w:r>
          </w:p>
          <w:p w14:paraId="143E0511" w14:textId="77777777" w:rsidR="00172850" w:rsidRPr="0038416A" w:rsidRDefault="00172850" w:rsidP="000C32C1">
            <w:pPr>
              <w:numPr>
                <w:ilvl w:val="0"/>
                <w:numId w:val="7"/>
              </w:numPr>
              <w:spacing w:before="0" w:beforeAutospacing="0" w:after="240" w:afterAutospacing="0" w:line="240" w:lineRule="atLeast"/>
              <w:contextualSpacing/>
            </w:pPr>
            <w:r>
              <w:t>Part F Ventilation</w:t>
            </w:r>
          </w:p>
          <w:p w14:paraId="2A5507BD" w14:textId="77777777" w:rsidR="00172850" w:rsidRPr="0038416A" w:rsidRDefault="00172850" w:rsidP="000C32C1">
            <w:pPr>
              <w:numPr>
                <w:ilvl w:val="0"/>
                <w:numId w:val="7"/>
              </w:numPr>
              <w:spacing w:before="0" w:beforeAutospacing="0" w:after="240" w:afterAutospacing="0" w:line="240" w:lineRule="atLeast"/>
              <w:contextualSpacing/>
            </w:pPr>
            <w:r>
              <w:t>Domestic Building Services Compliance Guide</w:t>
            </w:r>
          </w:p>
          <w:p w14:paraId="1B1697BB" w14:textId="77777777" w:rsidR="00172850" w:rsidRDefault="00172850" w:rsidP="000C32C1">
            <w:pPr>
              <w:numPr>
                <w:ilvl w:val="0"/>
                <w:numId w:val="7"/>
              </w:numPr>
              <w:spacing w:before="0" w:beforeAutospacing="0" w:after="240" w:afterAutospacing="0" w:line="240" w:lineRule="atLeast"/>
              <w:contextualSpacing/>
            </w:pPr>
            <w:r w:rsidRPr="0038416A">
              <w:t>Non-Domestic Building Services Compliance Guide</w:t>
            </w:r>
            <w:commentRangeEnd w:id="144"/>
            <w:r>
              <w:rPr>
                <w:rStyle w:val="CommentReference"/>
              </w:rPr>
              <w:commentReference w:id="144"/>
            </w:r>
          </w:p>
          <w:p w14:paraId="4CC7B201" w14:textId="77777777" w:rsidR="00172850" w:rsidRDefault="00172850" w:rsidP="000C32C1">
            <w:r>
              <w:t>The Scottish Building Standards 2015</w:t>
            </w:r>
          </w:p>
          <w:p w14:paraId="2404BEBC" w14:textId="77777777" w:rsidR="00172850" w:rsidRDefault="00172850" w:rsidP="000C32C1">
            <w:pPr>
              <w:pStyle w:val="ListParagraph"/>
              <w:numPr>
                <w:ilvl w:val="0"/>
                <w:numId w:val="7"/>
              </w:numPr>
            </w:pPr>
            <w:r>
              <w:t>Section 2 (Fire)</w:t>
            </w:r>
            <w:commentRangeStart w:id="145"/>
            <w:commentRangeEnd w:id="145"/>
            <w:r>
              <w:rPr>
                <w:rStyle w:val="CommentReference"/>
              </w:rPr>
              <w:commentReference w:id="145"/>
            </w:r>
          </w:p>
          <w:p w14:paraId="6515FB20" w14:textId="77777777" w:rsidR="00172850" w:rsidRDefault="00172850" w:rsidP="000C32C1">
            <w:pPr>
              <w:pStyle w:val="ListParagraph"/>
              <w:numPr>
                <w:ilvl w:val="0"/>
                <w:numId w:val="7"/>
              </w:numPr>
            </w:pPr>
            <w:r>
              <w:t>Section 3 (Environment)</w:t>
            </w:r>
            <w:commentRangeStart w:id="146"/>
            <w:commentRangeEnd w:id="146"/>
            <w:r>
              <w:rPr>
                <w:rStyle w:val="CommentReference"/>
              </w:rPr>
              <w:commentReference w:id="146"/>
            </w:r>
          </w:p>
          <w:p w14:paraId="174FE9BF" w14:textId="77777777" w:rsidR="00172850" w:rsidRDefault="00172850" w:rsidP="000C32C1">
            <w:pPr>
              <w:pStyle w:val="ListParagraph"/>
              <w:numPr>
                <w:ilvl w:val="0"/>
                <w:numId w:val="7"/>
              </w:numPr>
            </w:pPr>
            <w:r>
              <w:t>Section 4 (Safety)</w:t>
            </w:r>
          </w:p>
          <w:p w14:paraId="6FC7062C" w14:textId="77777777" w:rsidR="00172850" w:rsidRPr="0038416A" w:rsidRDefault="00172850" w:rsidP="000C32C1">
            <w:pPr>
              <w:numPr>
                <w:ilvl w:val="0"/>
                <w:numId w:val="7"/>
              </w:numPr>
              <w:spacing w:before="0" w:beforeAutospacing="0" w:after="240" w:afterAutospacing="0" w:line="240" w:lineRule="atLeast"/>
              <w:contextualSpacing/>
            </w:pPr>
            <w:r w:rsidRPr="00187245">
              <w:t>Section 6 (Energy)</w:t>
            </w:r>
          </w:p>
        </w:tc>
      </w:tr>
      <w:tr w:rsidR="00172850" w:rsidRPr="003D27CF" w14:paraId="568391F2" w14:textId="77777777" w:rsidTr="000C32C1">
        <w:trPr>
          <w:cantSplit/>
          <w:trHeight w:val="1861"/>
        </w:trPr>
        <w:tc>
          <w:tcPr>
            <w:tcW w:w="2405" w:type="dxa"/>
            <w:vMerge w:val="restart"/>
          </w:tcPr>
          <w:p w14:paraId="03775397" w14:textId="77777777" w:rsidR="00172850" w:rsidRPr="003D27CF" w:rsidRDefault="00172850" w:rsidP="000C32C1">
            <w:pPr>
              <w:spacing w:before="0" w:beforeAutospacing="0" w:after="240" w:afterAutospacing="0" w:line="240" w:lineRule="atLeast"/>
            </w:pPr>
            <w:r w:rsidRPr="003D27CF">
              <w:t xml:space="preserve">Industry standards </w:t>
            </w:r>
          </w:p>
        </w:tc>
        <w:tc>
          <w:tcPr>
            <w:tcW w:w="6769" w:type="dxa"/>
            <w:gridSpan w:val="3"/>
          </w:tcPr>
          <w:p w14:paraId="13CE7185" w14:textId="77777777" w:rsidR="00172850" w:rsidRPr="0038416A" w:rsidRDefault="00172850" w:rsidP="000C32C1">
            <w:pPr>
              <w:spacing w:before="0" w:beforeAutospacing="0" w:after="240" w:afterAutospacing="0" w:line="240" w:lineRule="atLeast"/>
            </w:pPr>
            <w:r w:rsidRPr="0038416A">
              <w:t>Chartered Institute of Building Services Engineers (CIBSE)</w:t>
            </w:r>
          </w:p>
          <w:p w14:paraId="71E5AE7D" w14:textId="77777777" w:rsidR="00172850" w:rsidRDefault="00172850" w:rsidP="000C32C1">
            <w:pPr>
              <w:numPr>
                <w:ilvl w:val="0"/>
                <w:numId w:val="10"/>
              </w:numPr>
              <w:spacing w:before="0" w:beforeAutospacing="0" w:after="240" w:afterAutospacing="0" w:line="240" w:lineRule="atLeast"/>
              <w:contextualSpacing/>
            </w:pPr>
            <w:r>
              <w:t>Commissioning Code A 2004</w:t>
            </w:r>
          </w:p>
          <w:p w14:paraId="1363F3F0" w14:textId="77777777" w:rsidR="00172850" w:rsidRDefault="00172850" w:rsidP="000C32C1">
            <w:pPr>
              <w:numPr>
                <w:ilvl w:val="0"/>
                <w:numId w:val="10"/>
              </w:numPr>
              <w:spacing w:before="0" w:beforeAutospacing="0" w:after="240" w:afterAutospacing="0" w:line="240" w:lineRule="atLeast"/>
              <w:contextualSpacing/>
            </w:pPr>
            <w:r w:rsidRPr="0038416A">
              <w:t>CIBSE </w:t>
            </w:r>
            <w:r>
              <w:t>A</w:t>
            </w:r>
            <w:r w:rsidRPr="0038416A">
              <w:t> guide</w:t>
            </w:r>
          </w:p>
          <w:p w14:paraId="7C9201D8" w14:textId="77777777" w:rsidR="00172850" w:rsidRDefault="00172850" w:rsidP="000C32C1">
            <w:pPr>
              <w:numPr>
                <w:ilvl w:val="0"/>
                <w:numId w:val="10"/>
              </w:numPr>
              <w:spacing w:before="0" w:beforeAutospacing="0" w:after="240" w:afterAutospacing="0" w:line="240" w:lineRule="atLeast"/>
              <w:contextualSpacing/>
            </w:pPr>
            <w:r w:rsidRPr="0038416A">
              <w:t>CIBSE B guide</w:t>
            </w:r>
          </w:p>
          <w:p w14:paraId="085DBC80" w14:textId="77777777" w:rsidR="00172850" w:rsidRDefault="00172850" w:rsidP="000C32C1">
            <w:pPr>
              <w:numPr>
                <w:ilvl w:val="0"/>
                <w:numId w:val="10"/>
              </w:numPr>
              <w:spacing w:before="0" w:beforeAutospacing="0" w:after="240" w:afterAutospacing="0" w:line="240" w:lineRule="atLeast"/>
              <w:contextualSpacing/>
            </w:pPr>
            <w:r>
              <w:t>CIBSE C guide</w:t>
            </w:r>
          </w:p>
          <w:p w14:paraId="0F1525E3" w14:textId="77777777" w:rsidR="00172850" w:rsidRDefault="00172850" w:rsidP="000C32C1">
            <w:pPr>
              <w:numPr>
                <w:ilvl w:val="0"/>
                <w:numId w:val="10"/>
              </w:numPr>
              <w:spacing w:before="0" w:beforeAutospacing="0" w:after="240" w:afterAutospacing="0" w:line="240" w:lineRule="atLeast"/>
              <w:contextualSpacing/>
            </w:pPr>
            <w:r>
              <w:t>CIBSE E Guide</w:t>
            </w:r>
          </w:p>
          <w:p w14:paraId="395B2F76" w14:textId="77777777" w:rsidR="00172850" w:rsidRDefault="00172850" w:rsidP="000C32C1">
            <w:pPr>
              <w:numPr>
                <w:ilvl w:val="0"/>
                <w:numId w:val="10"/>
              </w:numPr>
              <w:spacing w:before="0" w:beforeAutospacing="0" w:after="240" w:afterAutospacing="0" w:line="240" w:lineRule="atLeast"/>
              <w:contextualSpacing/>
            </w:pPr>
            <w:r>
              <w:t>AM10 Natural Ventilation in Non-Domestic Buildings</w:t>
            </w:r>
          </w:p>
          <w:p w14:paraId="7A388BF8" w14:textId="77777777" w:rsidR="00172850" w:rsidRDefault="00172850" w:rsidP="000C32C1">
            <w:pPr>
              <w:numPr>
                <w:ilvl w:val="0"/>
                <w:numId w:val="10"/>
              </w:numPr>
              <w:spacing w:before="0" w:beforeAutospacing="0" w:after="240" w:afterAutospacing="0" w:line="240" w:lineRule="atLeast"/>
              <w:contextualSpacing/>
            </w:pPr>
            <w:r>
              <w:t>AM13 Mixed Mode Ventilation</w:t>
            </w:r>
          </w:p>
          <w:p w14:paraId="665E9B95" w14:textId="77777777" w:rsidR="00172850" w:rsidRPr="0038416A" w:rsidRDefault="00172850" w:rsidP="000C32C1">
            <w:pPr>
              <w:numPr>
                <w:ilvl w:val="0"/>
                <w:numId w:val="10"/>
              </w:numPr>
              <w:spacing w:before="0" w:beforeAutospacing="0" w:after="240" w:afterAutospacing="0" w:line="240" w:lineRule="atLeast"/>
              <w:contextualSpacing/>
            </w:pPr>
            <w:r>
              <w:t>KS17 Indoor Air Quality and Ventilation</w:t>
            </w:r>
          </w:p>
        </w:tc>
      </w:tr>
      <w:tr w:rsidR="00172850" w:rsidRPr="003D27CF" w14:paraId="1FC0C796" w14:textId="77777777" w:rsidTr="000C32C1">
        <w:trPr>
          <w:cantSplit/>
          <w:trHeight w:val="1861"/>
        </w:trPr>
        <w:tc>
          <w:tcPr>
            <w:tcW w:w="2405" w:type="dxa"/>
            <w:vMerge/>
          </w:tcPr>
          <w:p w14:paraId="1082E38F" w14:textId="77777777" w:rsidR="00172850" w:rsidRPr="003D27CF" w:rsidRDefault="00172850" w:rsidP="000C32C1"/>
        </w:tc>
        <w:tc>
          <w:tcPr>
            <w:tcW w:w="6769" w:type="dxa"/>
            <w:gridSpan w:val="3"/>
          </w:tcPr>
          <w:p w14:paraId="086094FB" w14:textId="77777777" w:rsidR="00172850" w:rsidRPr="0038416A" w:rsidRDefault="00172850" w:rsidP="000C32C1">
            <w:r w:rsidRPr="0038416A">
              <w:t>Building Services Research and Information Association (BSRIA)</w:t>
            </w:r>
          </w:p>
          <w:p w14:paraId="7C402537" w14:textId="77777777" w:rsidR="00172850" w:rsidRDefault="00172850" w:rsidP="000C32C1">
            <w:pPr>
              <w:numPr>
                <w:ilvl w:val="0"/>
                <w:numId w:val="10"/>
              </w:numPr>
              <w:spacing w:before="0" w:beforeAutospacing="0" w:after="240" w:afterAutospacing="0" w:line="240" w:lineRule="atLeast"/>
              <w:contextualSpacing/>
            </w:pPr>
            <w:r w:rsidRPr="00D75775">
              <w:t>Commissioning HVAC Systems: Guidance on the division of responsibilities (TM 1/88.1)</w:t>
            </w:r>
          </w:p>
          <w:p w14:paraId="43E0AC7C" w14:textId="77777777" w:rsidR="00172850" w:rsidRDefault="00172850" w:rsidP="000C32C1">
            <w:pPr>
              <w:numPr>
                <w:ilvl w:val="0"/>
                <w:numId w:val="10"/>
              </w:numPr>
              <w:spacing w:before="0" w:beforeAutospacing="0" w:after="240" w:afterAutospacing="0" w:line="240" w:lineRule="atLeast"/>
              <w:contextualSpacing/>
            </w:pPr>
            <w:r>
              <w:t>Commissioning Management (AG 5/2002)</w:t>
            </w:r>
          </w:p>
          <w:p w14:paraId="1D45F47B" w14:textId="77777777" w:rsidR="00172850" w:rsidRPr="0038416A" w:rsidRDefault="00172850" w:rsidP="000C32C1">
            <w:pPr>
              <w:numPr>
                <w:ilvl w:val="0"/>
                <w:numId w:val="10"/>
              </w:numPr>
              <w:spacing w:before="0" w:beforeAutospacing="0" w:after="240" w:afterAutospacing="0" w:line="240" w:lineRule="atLeast"/>
              <w:contextualSpacing/>
            </w:pPr>
            <w:r w:rsidRPr="001F18F0">
              <w:t>Commissioning Air Systems (BG 49/2015)</w:t>
            </w:r>
          </w:p>
        </w:tc>
      </w:tr>
      <w:tr w:rsidR="00172850" w:rsidRPr="003D27CF" w14:paraId="3E40E1BD" w14:textId="77777777" w:rsidTr="000C32C1">
        <w:trPr>
          <w:cantSplit/>
          <w:trHeight w:val="1908"/>
        </w:trPr>
        <w:tc>
          <w:tcPr>
            <w:tcW w:w="2405" w:type="dxa"/>
            <w:vMerge/>
          </w:tcPr>
          <w:p w14:paraId="41B5821C" w14:textId="77777777" w:rsidR="00172850" w:rsidRPr="003D27CF" w:rsidRDefault="00172850" w:rsidP="000C32C1"/>
        </w:tc>
        <w:tc>
          <w:tcPr>
            <w:tcW w:w="6769" w:type="dxa"/>
            <w:gridSpan w:val="3"/>
          </w:tcPr>
          <w:p w14:paraId="6B4D43FC" w14:textId="77777777" w:rsidR="00172850" w:rsidRPr="00B86B25" w:rsidRDefault="00172850" w:rsidP="000C32C1">
            <w:r w:rsidRPr="00B86B25">
              <w:t>Building &amp; Engineering Services Association (B&amp;ES), formerly the HVCA</w:t>
            </w:r>
          </w:p>
          <w:p w14:paraId="0E361642" w14:textId="77777777" w:rsidR="00172850" w:rsidRPr="00B86B25" w:rsidRDefault="00172850" w:rsidP="000C32C1">
            <w:pPr>
              <w:numPr>
                <w:ilvl w:val="0"/>
                <w:numId w:val="10"/>
              </w:numPr>
              <w:spacing w:before="0" w:beforeAutospacing="0" w:after="240" w:afterAutospacing="0" w:line="240" w:lineRule="atLeast"/>
              <w:contextualSpacing/>
            </w:pPr>
            <w:r w:rsidRPr="00B86B25">
              <w:t>DW143 Guide to Good Practice – Ductwork Air Leakage Testing</w:t>
            </w:r>
          </w:p>
          <w:p w14:paraId="4C009142" w14:textId="77777777" w:rsidR="00172850" w:rsidRPr="00B86B25" w:rsidRDefault="00172850" w:rsidP="000C32C1">
            <w:pPr>
              <w:numPr>
                <w:ilvl w:val="0"/>
                <w:numId w:val="10"/>
              </w:numPr>
              <w:spacing w:before="0" w:beforeAutospacing="0" w:after="240" w:afterAutospacing="0" w:line="240" w:lineRule="atLeast"/>
              <w:contextualSpacing/>
            </w:pPr>
            <w:r w:rsidRPr="00B86B25">
              <w:t>DW144 Specification for Sheet Metal Ductwork</w:t>
            </w:r>
          </w:p>
          <w:p w14:paraId="4CD15C0E" w14:textId="77777777" w:rsidR="00172850" w:rsidRDefault="00172850" w:rsidP="000C32C1">
            <w:pPr>
              <w:numPr>
                <w:ilvl w:val="0"/>
                <w:numId w:val="10"/>
              </w:numPr>
              <w:spacing w:before="0" w:beforeAutospacing="0" w:after="240" w:afterAutospacing="0" w:line="240" w:lineRule="atLeast"/>
              <w:contextualSpacing/>
            </w:pPr>
            <w:r w:rsidRPr="00B86B25">
              <w:t>DW154 Specification for Plastics Ductwork</w:t>
            </w:r>
          </w:p>
          <w:p w14:paraId="16C55F14" w14:textId="77777777" w:rsidR="00172850" w:rsidRDefault="00172850" w:rsidP="000C32C1">
            <w:pPr>
              <w:numPr>
                <w:ilvl w:val="0"/>
                <w:numId w:val="10"/>
              </w:numPr>
              <w:spacing w:before="0" w:beforeAutospacing="0" w:after="240" w:afterAutospacing="0" w:line="240" w:lineRule="atLeast"/>
              <w:contextualSpacing/>
            </w:pPr>
            <w:r>
              <w:t>DW172 Specification for Kitchen Ventilation Systems</w:t>
            </w:r>
          </w:p>
          <w:p w14:paraId="2CDD3B83" w14:textId="77777777" w:rsidR="00172850" w:rsidRPr="0038416A" w:rsidRDefault="00172850" w:rsidP="000C32C1">
            <w:pPr>
              <w:numPr>
                <w:ilvl w:val="0"/>
                <w:numId w:val="10"/>
              </w:numPr>
              <w:spacing w:before="0" w:beforeAutospacing="0" w:after="240" w:afterAutospacing="0" w:line="240" w:lineRule="atLeast"/>
              <w:contextualSpacing/>
            </w:pPr>
            <w:r w:rsidRPr="00B86B25">
              <w:t>TR19 Guide to Good Practice - Internal Cleanliness of Ventilation Systems</w:t>
            </w:r>
          </w:p>
        </w:tc>
      </w:tr>
      <w:tr w:rsidR="00172850" w:rsidRPr="003D27CF" w14:paraId="220B73B2" w14:textId="77777777" w:rsidTr="000C32C1">
        <w:trPr>
          <w:cantSplit/>
        </w:trPr>
        <w:tc>
          <w:tcPr>
            <w:tcW w:w="2405" w:type="dxa"/>
          </w:tcPr>
          <w:p w14:paraId="5A20DEA2" w14:textId="77777777" w:rsidR="00172850" w:rsidRPr="0038416A" w:rsidRDefault="00172850" w:rsidP="000C32C1">
            <w:pPr>
              <w:spacing w:before="0" w:beforeAutospacing="0" w:after="0" w:afterAutospacing="0" w:line="240" w:lineRule="atLeast"/>
            </w:pPr>
            <w:r w:rsidRPr="0038416A">
              <w:t xml:space="preserve">British Standards </w:t>
            </w:r>
          </w:p>
        </w:tc>
        <w:tc>
          <w:tcPr>
            <w:tcW w:w="1418" w:type="dxa"/>
          </w:tcPr>
          <w:p w14:paraId="3A09D7ED" w14:textId="77777777" w:rsidR="00172850" w:rsidRPr="0038416A" w:rsidRDefault="00172850" w:rsidP="000C32C1">
            <w:pPr>
              <w:spacing w:after="0" w:afterAutospacing="0"/>
            </w:pPr>
            <w:r>
              <w:t>BS 476-24</w:t>
            </w:r>
          </w:p>
        </w:tc>
        <w:tc>
          <w:tcPr>
            <w:tcW w:w="850" w:type="dxa"/>
          </w:tcPr>
          <w:p w14:paraId="26AD683B" w14:textId="77777777" w:rsidR="00172850" w:rsidRPr="0038416A" w:rsidRDefault="00172850" w:rsidP="000C32C1">
            <w:pPr>
              <w:spacing w:after="0" w:afterAutospacing="0"/>
            </w:pPr>
            <w:r>
              <w:t>1987</w:t>
            </w:r>
          </w:p>
        </w:tc>
        <w:tc>
          <w:tcPr>
            <w:tcW w:w="4501" w:type="dxa"/>
          </w:tcPr>
          <w:p w14:paraId="65845DB2" w14:textId="77777777" w:rsidR="00172850" w:rsidRPr="006265A2" w:rsidRDefault="00172850" w:rsidP="000C32C1">
            <w:pPr>
              <w:spacing w:after="0"/>
            </w:pPr>
            <w:r w:rsidRPr="00CC0722">
              <w:t>Fire tests on building materials and structures. Method for determination of the fire resistance of ventilation ducts</w:t>
            </w:r>
          </w:p>
        </w:tc>
      </w:tr>
      <w:tr w:rsidR="00172850" w:rsidRPr="003D27CF" w14:paraId="13D5873F" w14:textId="77777777" w:rsidTr="000C32C1">
        <w:trPr>
          <w:cantSplit/>
        </w:trPr>
        <w:tc>
          <w:tcPr>
            <w:tcW w:w="2405" w:type="dxa"/>
          </w:tcPr>
          <w:p w14:paraId="2C623B12" w14:textId="77777777" w:rsidR="00172850" w:rsidRPr="0038416A" w:rsidRDefault="00172850" w:rsidP="000C32C1">
            <w:pPr>
              <w:spacing w:after="0"/>
            </w:pPr>
          </w:p>
        </w:tc>
        <w:tc>
          <w:tcPr>
            <w:tcW w:w="1418" w:type="dxa"/>
          </w:tcPr>
          <w:p w14:paraId="4F80FF59" w14:textId="77777777" w:rsidR="00172850" w:rsidRPr="0038416A" w:rsidRDefault="00172850" w:rsidP="000C32C1">
            <w:pPr>
              <w:spacing w:after="0" w:afterAutospacing="0"/>
            </w:pPr>
            <w:r w:rsidRPr="0038416A">
              <w:t>BS 5422</w:t>
            </w:r>
          </w:p>
        </w:tc>
        <w:tc>
          <w:tcPr>
            <w:tcW w:w="850" w:type="dxa"/>
          </w:tcPr>
          <w:p w14:paraId="22D0E30F" w14:textId="77777777" w:rsidR="00172850" w:rsidRPr="0038416A" w:rsidRDefault="00172850" w:rsidP="000C32C1">
            <w:pPr>
              <w:spacing w:after="0" w:afterAutospacing="0"/>
            </w:pPr>
            <w:r>
              <w:t>2009</w:t>
            </w:r>
          </w:p>
        </w:tc>
        <w:tc>
          <w:tcPr>
            <w:tcW w:w="4501" w:type="dxa"/>
          </w:tcPr>
          <w:p w14:paraId="42A3753D" w14:textId="77777777" w:rsidR="00172850" w:rsidRPr="006265A2" w:rsidRDefault="00172850" w:rsidP="000C32C1">
            <w:pPr>
              <w:spacing w:after="0"/>
            </w:pPr>
            <w:r w:rsidRPr="006265A2">
              <w:t>Method for specifying thermal insulating materials for pipes, tanks, vessels, ductwork and equipment operating within the temperature range -40°C to +700°C</w:t>
            </w:r>
          </w:p>
        </w:tc>
      </w:tr>
      <w:tr w:rsidR="00172850" w:rsidRPr="003D27CF" w14:paraId="74A9C002" w14:textId="77777777" w:rsidTr="000C32C1">
        <w:trPr>
          <w:cantSplit/>
        </w:trPr>
        <w:tc>
          <w:tcPr>
            <w:tcW w:w="2405" w:type="dxa"/>
          </w:tcPr>
          <w:p w14:paraId="01B22673" w14:textId="77777777" w:rsidR="00172850" w:rsidRPr="0038416A" w:rsidRDefault="00172850" w:rsidP="000C32C1">
            <w:pPr>
              <w:spacing w:after="0"/>
            </w:pPr>
          </w:p>
        </w:tc>
        <w:tc>
          <w:tcPr>
            <w:tcW w:w="1418" w:type="dxa"/>
          </w:tcPr>
          <w:p w14:paraId="2A79C3D9" w14:textId="77777777" w:rsidR="00172850" w:rsidRDefault="00172850" w:rsidP="000C32C1">
            <w:pPr>
              <w:spacing w:after="0"/>
            </w:pPr>
            <w:r>
              <w:t>BS 7346</w:t>
            </w:r>
          </w:p>
        </w:tc>
        <w:tc>
          <w:tcPr>
            <w:tcW w:w="850" w:type="dxa"/>
          </w:tcPr>
          <w:p w14:paraId="1C5B2CE9" w14:textId="77777777" w:rsidR="00172850" w:rsidRDefault="00172850" w:rsidP="000C32C1">
            <w:pPr>
              <w:spacing w:after="0"/>
            </w:pPr>
          </w:p>
        </w:tc>
        <w:tc>
          <w:tcPr>
            <w:tcW w:w="4501" w:type="dxa"/>
          </w:tcPr>
          <w:p w14:paraId="70D69F4A" w14:textId="77777777" w:rsidR="00172850" w:rsidRPr="002B405A" w:rsidRDefault="00172850" w:rsidP="000C32C1">
            <w:pPr>
              <w:spacing w:after="0"/>
            </w:pPr>
            <w:r>
              <w:t>Components for smoke and heat control systems</w:t>
            </w:r>
          </w:p>
        </w:tc>
      </w:tr>
      <w:tr w:rsidR="00172850" w:rsidRPr="003D27CF" w14:paraId="0AA13781" w14:textId="77777777" w:rsidTr="000C32C1">
        <w:trPr>
          <w:cantSplit/>
        </w:trPr>
        <w:tc>
          <w:tcPr>
            <w:tcW w:w="2405" w:type="dxa"/>
          </w:tcPr>
          <w:p w14:paraId="2F37FCBF" w14:textId="77777777" w:rsidR="00172850" w:rsidRPr="0038416A" w:rsidRDefault="00172850" w:rsidP="000C32C1">
            <w:pPr>
              <w:spacing w:after="0"/>
            </w:pPr>
          </w:p>
        </w:tc>
        <w:tc>
          <w:tcPr>
            <w:tcW w:w="1418" w:type="dxa"/>
          </w:tcPr>
          <w:p w14:paraId="11E7F425" w14:textId="77777777" w:rsidR="00172850" w:rsidRDefault="00172850" w:rsidP="000C32C1">
            <w:pPr>
              <w:spacing w:after="0"/>
            </w:pPr>
            <w:r>
              <w:t>BS 8233</w:t>
            </w:r>
          </w:p>
        </w:tc>
        <w:tc>
          <w:tcPr>
            <w:tcW w:w="850" w:type="dxa"/>
          </w:tcPr>
          <w:p w14:paraId="0A8DF13B" w14:textId="77777777" w:rsidR="00172850" w:rsidRDefault="00172850" w:rsidP="000C32C1">
            <w:pPr>
              <w:spacing w:after="0"/>
            </w:pPr>
            <w:r>
              <w:t>2014</w:t>
            </w:r>
          </w:p>
        </w:tc>
        <w:tc>
          <w:tcPr>
            <w:tcW w:w="4501" w:type="dxa"/>
          </w:tcPr>
          <w:p w14:paraId="026C2A59" w14:textId="77777777" w:rsidR="00172850" w:rsidRPr="00CC0722" w:rsidRDefault="00172850" w:rsidP="000C32C1">
            <w:pPr>
              <w:spacing w:after="0"/>
            </w:pPr>
            <w:r w:rsidRPr="002B405A">
              <w:t>Guidance on sound insulation and noise reduction for buildings</w:t>
            </w:r>
          </w:p>
        </w:tc>
      </w:tr>
      <w:tr w:rsidR="00172850" w:rsidRPr="003D27CF" w14:paraId="148C9084" w14:textId="77777777" w:rsidTr="000C32C1">
        <w:trPr>
          <w:cantSplit/>
        </w:trPr>
        <w:tc>
          <w:tcPr>
            <w:tcW w:w="2405" w:type="dxa"/>
          </w:tcPr>
          <w:p w14:paraId="65DB18EB" w14:textId="77777777" w:rsidR="00172850" w:rsidRPr="0038416A" w:rsidRDefault="00172850" w:rsidP="000C32C1">
            <w:pPr>
              <w:spacing w:after="0"/>
            </w:pPr>
          </w:p>
        </w:tc>
        <w:tc>
          <w:tcPr>
            <w:tcW w:w="1418" w:type="dxa"/>
          </w:tcPr>
          <w:p w14:paraId="2157E407" w14:textId="77777777" w:rsidR="00172850" w:rsidRDefault="00172850" w:rsidP="000C32C1">
            <w:pPr>
              <w:spacing w:after="0"/>
            </w:pPr>
            <w:r>
              <w:t>BS 9991</w:t>
            </w:r>
          </w:p>
        </w:tc>
        <w:tc>
          <w:tcPr>
            <w:tcW w:w="850" w:type="dxa"/>
          </w:tcPr>
          <w:p w14:paraId="43D3A3FB" w14:textId="77777777" w:rsidR="00172850" w:rsidRDefault="00172850" w:rsidP="000C32C1">
            <w:pPr>
              <w:spacing w:after="0"/>
            </w:pPr>
            <w:r>
              <w:t>2015</w:t>
            </w:r>
          </w:p>
        </w:tc>
        <w:tc>
          <w:tcPr>
            <w:tcW w:w="4501" w:type="dxa"/>
          </w:tcPr>
          <w:p w14:paraId="294699F2" w14:textId="77777777" w:rsidR="00172850" w:rsidRPr="00CC0722" w:rsidRDefault="00172850" w:rsidP="000C32C1">
            <w:pPr>
              <w:spacing w:after="0"/>
            </w:pPr>
            <w:r w:rsidRPr="007A18AE">
              <w:t>Fire safety in the design, management and use of residential buildings. Code of practice</w:t>
            </w:r>
          </w:p>
        </w:tc>
      </w:tr>
      <w:tr w:rsidR="00172850" w:rsidRPr="003D27CF" w14:paraId="7883BD6F" w14:textId="77777777" w:rsidTr="000C32C1">
        <w:trPr>
          <w:cantSplit/>
        </w:trPr>
        <w:tc>
          <w:tcPr>
            <w:tcW w:w="2405" w:type="dxa"/>
          </w:tcPr>
          <w:p w14:paraId="6F90C2E2" w14:textId="77777777" w:rsidR="00172850" w:rsidRPr="0038416A" w:rsidRDefault="00172850" w:rsidP="000C32C1">
            <w:pPr>
              <w:spacing w:after="0"/>
            </w:pPr>
          </w:p>
        </w:tc>
        <w:tc>
          <w:tcPr>
            <w:tcW w:w="1418" w:type="dxa"/>
          </w:tcPr>
          <w:p w14:paraId="1F915B61" w14:textId="77777777" w:rsidR="00172850" w:rsidRPr="0038416A" w:rsidRDefault="00172850" w:rsidP="000C32C1">
            <w:pPr>
              <w:spacing w:after="0"/>
            </w:pPr>
            <w:r>
              <w:t>BS 9999</w:t>
            </w:r>
          </w:p>
        </w:tc>
        <w:tc>
          <w:tcPr>
            <w:tcW w:w="850" w:type="dxa"/>
          </w:tcPr>
          <w:p w14:paraId="266B54B5" w14:textId="77777777" w:rsidR="00172850" w:rsidRPr="0038416A" w:rsidRDefault="00172850" w:rsidP="000C32C1">
            <w:pPr>
              <w:spacing w:after="0"/>
            </w:pPr>
            <w:r>
              <w:t>2016</w:t>
            </w:r>
          </w:p>
        </w:tc>
        <w:tc>
          <w:tcPr>
            <w:tcW w:w="4501" w:type="dxa"/>
          </w:tcPr>
          <w:p w14:paraId="7E9D6DA1" w14:textId="77777777" w:rsidR="00172850" w:rsidRPr="007210BC" w:rsidRDefault="00172850" w:rsidP="000C32C1">
            <w:pPr>
              <w:spacing w:after="0"/>
            </w:pPr>
            <w:r w:rsidRPr="00CC0722">
              <w:t>Code of practice for fire safety in the design, management and use of buildings</w:t>
            </w:r>
          </w:p>
        </w:tc>
      </w:tr>
      <w:tr w:rsidR="00172850" w:rsidRPr="003D27CF" w14:paraId="6F277CA6" w14:textId="77777777" w:rsidTr="000C32C1">
        <w:trPr>
          <w:cantSplit/>
        </w:trPr>
        <w:tc>
          <w:tcPr>
            <w:tcW w:w="2405" w:type="dxa"/>
          </w:tcPr>
          <w:p w14:paraId="71074694" w14:textId="77777777" w:rsidR="00172850" w:rsidRPr="0038416A" w:rsidRDefault="00172850" w:rsidP="000C32C1">
            <w:pPr>
              <w:spacing w:after="0"/>
            </w:pPr>
          </w:p>
        </w:tc>
        <w:tc>
          <w:tcPr>
            <w:tcW w:w="1418" w:type="dxa"/>
          </w:tcPr>
          <w:p w14:paraId="3F2B9453" w14:textId="77777777" w:rsidR="00172850" w:rsidRDefault="00172850" w:rsidP="000C32C1">
            <w:pPr>
              <w:spacing w:after="0"/>
            </w:pPr>
            <w:r>
              <w:t>BS EN 12101 (All parts)</w:t>
            </w:r>
          </w:p>
        </w:tc>
        <w:tc>
          <w:tcPr>
            <w:tcW w:w="850" w:type="dxa"/>
          </w:tcPr>
          <w:p w14:paraId="05E61809" w14:textId="77777777" w:rsidR="00172850" w:rsidRDefault="00172850" w:rsidP="000C32C1">
            <w:pPr>
              <w:spacing w:after="0"/>
            </w:pPr>
            <w:r>
              <w:t>Various</w:t>
            </w:r>
          </w:p>
        </w:tc>
        <w:tc>
          <w:tcPr>
            <w:tcW w:w="4501" w:type="dxa"/>
          </w:tcPr>
          <w:p w14:paraId="6734C99D" w14:textId="77777777" w:rsidR="00172850" w:rsidRPr="00CC0722" w:rsidRDefault="00172850" w:rsidP="000C32C1">
            <w:pPr>
              <w:spacing w:after="0"/>
            </w:pPr>
            <w:r w:rsidRPr="001D527A">
              <w:t>Smoke and heat control systems</w:t>
            </w:r>
          </w:p>
        </w:tc>
      </w:tr>
      <w:tr w:rsidR="00172850" w:rsidRPr="003D27CF" w14:paraId="51EDD958" w14:textId="77777777" w:rsidTr="000C32C1">
        <w:trPr>
          <w:cantSplit/>
        </w:trPr>
        <w:tc>
          <w:tcPr>
            <w:tcW w:w="2405" w:type="dxa"/>
          </w:tcPr>
          <w:p w14:paraId="58E5ECBB" w14:textId="77777777" w:rsidR="00172850" w:rsidRPr="0038416A" w:rsidRDefault="00172850" w:rsidP="000C32C1">
            <w:pPr>
              <w:spacing w:after="0"/>
            </w:pPr>
          </w:p>
        </w:tc>
        <w:tc>
          <w:tcPr>
            <w:tcW w:w="1418" w:type="dxa"/>
          </w:tcPr>
          <w:p w14:paraId="07B7A8AA" w14:textId="77777777" w:rsidR="00172850" w:rsidRPr="0038416A" w:rsidRDefault="00172850" w:rsidP="000C32C1">
            <w:pPr>
              <w:spacing w:after="0"/>
            </w:pPr>
            <w:r>
              <w:t>BS EN 13779</w:t>
            </w:r>
          </w:p>
        </w:tc>
        <w:tc>
          <w:tcPr>
            <w:tcW w:w="850" w:type="dxa"/>
          </w:tcPr>
          <w:p w14:paraId="2BCE365C" w14:textId="77777777" w:rsidR="00172850" w:rsidRPr="0038416A" w:rsidRDefault="00172850" w:rsidP="000C32C1">
            <w:pPr>
              <w:spacing w:after="0"/>
            </w:pPr>
            <w:r>
              <w:t>2007</w:t>
            </w:r>
          </w:p>
        </w:tc>
        <w:tc>
          <w:tcPr>
            <w:tcW w:w="4501" w:type="dxa"/>
          </w:tcPr>
          <w:p w14:paraId="21082E88" w14:textId="77777777" w:rsidR="00172850" w:rsidRPr="007210BC" w:rsidRDefault="00172850" w:rsidP="000C32C1">
            <w:pPr>
              <w:spacing w:after="0"/>
            </w:pPr>
            <w:r w:rsidRPr="00CC0722">
              <w:t>Ventilation for non-residential buildings. Performance requirements for ventilation and room-conditioning systems</w:t>
            </w:r>
          </w:p>
        </w:tc>
      </w:tr>
      <w:tr w:rsidR="00172850" w:rsidRPr="003D27CF" w14:paraId="3433312D" w14:textId="77777777" w:rsidTr="000C32C1">
        <w:trPr>
          <w:cantSplit/>
        </w:trPr>
        <w:tc>
          <w:tcPr>
            <w:tcW w:w="2405" w:type="dxa"/>
          </w:tcPr>
          <w:p w14:paraId="2CB7D8D1" w14:textId="77777777" w:rsidR="00172850" w:rsidRPr="0038416A" w:rsidRDefault="00172850" w:rsidP="000C32C1">
            <w:pPr>
              <w:spacing w:after="0"/>
            </w:pPr>
          </w:p>
        </w:tc>
        <w:tc>
          <w:tcPr>
            <w:tcW w:w="1418" w:type="dxa"/>
          </w:tcPr>
          <w:p w14:paraId="24058738" w14:textId="77777777" w:rsidR="00172850" w:rsidRPr="00721E27" w:rsidRDefault="00172850" w:rsidP="000C32C1">
            <w:pPr>
              <w:spacing w:after="0"/>
              <w:rPr>
                <w:rFonts w:cstheme="minorHAnsi"/>
              </w:rPr>
            </w:pPr>
            <w:r>
              <w:t>BS EN 15423</w:t>
            </w:r>
          </w:p>
        </w:tc>
        <w:tc>
          <w:tcPr>
            <w:tcW w:w="850" w:type="dxa"/>
          </w:tcPr>
          <w:p w14:paraId="03213927" w14:textId="77777777" w:rsidR="00172850" w:rsidRDefault="00172850" w:rsidP="000C32C1">
            <w:pPr>
              <w:spacing w:after="0"/>
            </w:pPr>
            <w:r>
              <w:t>2008</w:t>
            </w:r>
          </w:p>
        </w:tc>
        <w:tc>
          <w:tcPr>
            <w:tcW w:w="4501" w:type="dxa"/>
          </w:tcPr>
          <w:p w14:paraId="2C9A3D6C" w14:textId="77777777" w:rsidR="00172850" w:rsidRPr="007210BC" w:rsidRDefault="00172850" w:rsidP="000C32C1">
            <w:pPr>
              <w:spacing w:after="0"/>
            </w:pPr>
            <w:r w:rsidRPr="00CC0722">
              <w:t>Ventilation for buildings. Fire precaution for air distribution systems in buildings</w:t>
            </w:r>
          </w:p>
        </w:tc>
      </w:tr>
    </w:tbl>
    <w:p w14:paraId="2AF26D21" w14:textId="77777777" w:rsidR="008112F8" w:rsidRDefault="008112F8" w:rsidP="008112F8">
      <w:pPr>
        <w:pStyle w:val="Heading2"/>
        <w:numPr>
          <w:ilvl w:val="0"/>
          <w:numId w:val="0"/>
        </w:numPr>
        <w:ind w:left="851" w:hanging="851"/>
      </w:pPr>
      <w:r>
        <w:t>SYSTEM DESCRIPTION</w:t>
      </w:r>
    </w:p>
    <w:p w14:paraId="31516667" w14:textId="77777777" w:rsidR="008112F8" w:rsidRDefault="008112F8" w:rsidP="008112F8"/>
    <w:p w14:paraId="1AD247F9" w14:textId="77777777" w:rsidR="008112F8" w:rsidRDefault="008112F8" w:rsidP="008112F8"/>
    <w:p w14:paraId="101FEB09" w14:textId="77777777" w:rsidR="008112F8" w:rsidRDefault="008112F8" w:rsidP="008112F8">
      <w:pPr>
        <w:pStyle w:val="Heading2"/>
        <w:numPr>
          <w:ilvl w:val="0"/>
          <w:numId w:val="0"/>
        </w:numPr>
        <w:ind w:left="851" w:hanging="851"/>
      </w:pPr>
      <w:r>
        <w:t>CONTROL REQUIREMENTS</w:t>
      </w:r>
    </w:p>
    <w:p w14:paraId="33886800" w14:textId="77777777" w:rsidR="008112F8" w:rsidRDefault="008112F8" w:rsidP="008112F8"/>
    <w:p w14:paraId="130A9687" w14:textId="77777777" w:rsidR="008112F8" w:rsidRDefault="008112F8" w:rsidP="008112F8"/>
    <w:p w14:paraId="183D7A4F" w14:textId="77777777" w:rsidR="008112F8" w:rsidRDefault="008112F8" w:rsidP="008112F8">
      <w:pPr>
        <w:pStyle w:val="Heading2"/>
        <w:numPr>
          <w:ilvl w:val="0"/>
          <w:numId w:val="0"/>
        </w:numPr>
        <w:ind w:left="851" w:hanging="851"/>
      </w:pPr>
      <w:r>
        <w:t>SYSTEM DRAWINGS / SCHEMATICS</w:t>
      </w:r>
    </w:p>
    <w:p w14:paraId="0989E432" w14:textId="77777777" w:rsidR="008112F8" w:rsidRDefault="008112F8" w:rsidP="008112F8"/>
    <w:p w14:paraId="0A040E2F" w14:textId="77777777" w:rsidR="008112F8" w:rsidRDefault="008112F8" w:rsidP="008112F8"/>
    <w:p w14:paraId="58A0E781" w14:textId="77777777" w:rsidR="008112F8" w:rsidRDefault="008112F8" w:rsidP="008112F8">
      <w:pPr>
        <w:pStyle w:val="Heading2"/>
        <w:numPr>
          <w:ilvl w:val="0"/>
          <w:numId w:val="0"/>
        </w:numPr>
        <w:ind w:left="357" w:hanging="357"/>
      </w:pPr>
      <w:r>
        <w:t>REFERENCE SPECIFICATION CLAUSES</w:t>
      </w:r>
    </w:p>
    <w:p w14:paraId="2FDE362D" w14:textId="77777777" w:rsidR="00BA43B7" w:rsidRDefault="00BA43B7" w:rsidP="00BA43B7">
      <w:r>
        <w:t>Also see the following Reference Specification SPEC-300 clauses for further details of Workmanship, materials standards, builders work standards, testing/ commissioning, and identification:</w:t>
      </w:r>
    </w:p>
    <w:p w14:paraId="7AD12EEA" w14:textId="77777777" w:rsidR="00BA43B7" w:rsidRDefault="00986F61" w:rsidP="00BA43B7">
      <w:pPr>
        <w:pStyle w:val="ListParagraph"/>
        <w:numPr>
          <w:ilvl w:val="0"/>
          <w:numId w:val="4"/>
        </w:numPr>
      </w:pPr>
      <w:r>
        <w:t>PR_65_65_00_00</w:t>
      </w:r>
      <w:r w:rsidR="00BA43B7">
        <w:t xml:space="preserve"> AIR DUCTLINES AND ANCILLARIES</w:t>
      </w:r>
    </w:p>
    <w:p w14:paraId="4601CDA7" w14:textId="77777777" w:rsidR="00BA43B7" w:rsidRDefault="00986F61" w:rsidP="00BA43B7">
      <w:pPr>
        <w:pStyle w:val="ListParagraph"/>
        <w:numPr>
          <w:ilvl w:val="0"/>
          <w:numId w:val="4"/>
        </w:numPr>
      </w:pPr>
      <w:r>
        <w:t>PR_65_67_29_00</w:t>
      </w:r>
      <w:r w:rsidR="00BA43B7">
        <w:t xml:space="preserve"> FANS</w:t>
      </w:r>
    </w:p>
    <w:p w14:paraId="4E3B693E" w14:textId="77777777" w:rsidR="00BA43B7" w:rsidRDefault="00986F61" w:rsidP="00BA43B7">
      <w:pPr>
        <w:pStyle w:val="ListParagraph"/>
        <w:numPr>
          <w:ilvl w:val="0"/>
          <w:numId w:val="4"/>
        </w:numPr>
      </w:pPr>
      <w:r>
        <w:t>PR_70_65_04_00</w:t>
      </w:r>
      <w:r w:rsidR="00BA43B7">
        <w:t xml:space="preserve"> GRILLES/DIFFUSERS/LOUVRES</w:t>
      </w:r>
    </w:p>
    <w:p w14:paraId="584146BD" w14:textId="77777777" w:rsidR="00BA43B7" w:rsidRDefault="00986F61" w:rsidP="00BA43B7">
      <w:pPr>
        <w:pStyle w:val="ListParagraph"/>
        <w:numPr>
          <w:ilvl w:val="0"/>
          <w:numId w:val="4"/>
        </w:numPr>
      </w:pPr>
      <w:r>
        <w:t>PR_25_31_48_00</w:t>
      </w:r>
      <w:r w:rsidR="00BA43B7">
        <w:t xml:space="preserve"> THERMAL INSULATION</w:t>
      </w:r>
    </w:p>
    <w:p w14:paraId="5B43AAFB" w14:textId="77777777" w:rsidR="00BA43B7" w:rsidRDefault="00986F61" w:rsidP="00BA43B7">
      <w:pPr>
        <w:pStyle w:val="ListParagraph"/>
        <w:numPr>
          <w:ilvl w:val="0"/>
          <w:numId w:val="4"/>
        </w:numPr>
      </w:pPr>
      <w:r>
        <w:t xml:space="preserve">AC_60_00_00_00 </w:t>
      </w:r>
      <w:r w:rsidR="00BA43B7">
        <w:t xml:space="preserve"> TESTING AND COMMISSIONING</w:t>
      </w:r>
    </w:p>
    <w:p w14:paraId="4E0355B8" w14:textId="77777777" w:rsidR="00BA43B7" w:rsidRDefault="00986F61" w:rsidP="00BA43B7">
      <w:pPr>
        <w:pStyle w:val="ListParagraph"/>
        <w:numPr>
          <w:ilvl w:val="0"/>
          <w:numId w:val="4"/>
        </w:numPr>
      </w:pPr>
      <w:r>
        <w:t>PR_80_77_94_00</w:t>
      </w:r>
      <w:r w:rsidR="00BA43B7">
        <w:t xml:space="preserve"> VIBRATION ISOLATION MOUNTINGS</w:t>
      </w:r>
    </w:p>
    <w:p w14:paraId="70FC5B51" w14:textId="77777777" w:rsidR="00BA43B7" w:rsidRDefault="00986F61" w:rsidP="00BA43B7">
      <w:pPr>
        <w:pStyle w:val="ListParagraph"/>
        <w:numPr>
          <w:ilvl w:val="0"/>
          <w:numId w:val="4"/>
        </w:numPr>
      </w:pPr>
      <w:r>
        <w:t>PR_40_10_57_26</w:t>
      </w:r>
      <w:r w:rsidR="00BA43B7">
        <w:t xml:space="preserve"> IDENTIFICATION - MECHANICAL</w:t>
      </w:r>
    </w:p>
    <w:p w14:paraId="1C482CB6" w14:textId="77777777" w:rsidR="00BA43B7" w:rsidRDefault="003D44FA" w:rsidP="00BA43B7">
      <w:pPr>
        <w:pStyle w:val="ListParagraph"/>
        <w:numPr>
          <w:ilvl w:val="0"/>
          <w:numId w:val="4"/>
        </w:numPr>
      </w:pPr>
      <w:r>
        <w:t>PR_20_29_00_00</w:t>
      </w:r>
      <w:r w:rsidR="00BA43B7">
        <w:t xml:space="preserve"> FIXING TO BUILDING FABRIC</w:t>
      </w:r>
    </w:p>
    <w:p w14:paraId="17E80661" w14:textId="77777777" w:rsidR="00BA43B7" w:rsidRDefault="003D44FA" w:rsidP="00BA43B7">
      <w:pPr>
        <w:pStyle w:val="ListParagraph"/>
        <w:numPr>
          <w:ilvl w:val="0"/>
          <w:numId w:val="4"/>
        </w:numPr>
      </w:pPr>
      <w:r>
        <w:t>PR_35_31_68_72</w:t>
      </w:r>
      <w:r w:rsidR="00BA43B7">
        <w:t xml:space="preserve"> PAINTING AND ANTI-CORROSION TREATMENTS</w:t>
      </w:r>
    </w:p>
    <w:p w14:paraId="3B497CEC" w14:textId="77777777" w:rsidR="008112F8" w:rsidRDefault="008112F8" w:rsidP="008112F8"/>
    <w:p w14:paraId="0D4A40BB" w14:textId="77777777" w:rsidR="008112F8" w:rsidRDefault="008112F8" w:rsidP="008112F8">
      <w:pPr>
        <w:rPr>
          <w:rFonts w:asciiTheme="majorHAnsi" w:eastAsiaTheme="majorEastAsia" w:hAnsiTheme="majorHAnsi" w:cstheme="majorBidi"/>
          <w:b/>
          <w:bCs/>
          <w:caps/>
          <w:sz w:val="28"/>
          <w:szCs w:val="28"/>
        </w:rPr>
      </w:pPr>
      <w:r>
        <w:br w:type="page"/>
      </w:r>
    </w:p>
    <w:p w14:paraId="74A1F4FC" w14:textId="77777777" w:rsidR="004739AA" w:rsidRPr="00625547" w:rsidRDefault="004739AA" w:rsidP="004739AA">
      <w:pPr>
        <w:pStyle w:val="Heading1"/>
        <w:numPr>
          <w:ilvl w:val="0"/>
          <w:numId w:val="0"/>
        </w:numPr>
        <w:ind w:left="851" w:hanging="851"/>
      </w:pPr>
      <w:bookmarkStart w:id="147" w:name="_Toc15913790"/>
      <w:r w:rsidRPr="00997014">
        <w:rPr>
          <w:noProof/>
          <w:color w:val="0070C0"/>
          <w:lang w:eastAsia="en-GB"/>
        </w:rPr>
        <mc:AlternateContent>
          <mc:Choice Requires="wps">
            <w:drawing>
              <wp:anchor distT="0" distB="36195" distL="114300" distR="114300" simplePos="0" relativeHeight="251757568" behindDoc="0" locked="1" layoutInCell="1" allowOverlap="1" wp14:anchorId="25269586" wp14:editId="5442FC30">
                <wp:simplePos x="0" y="0"/>
                <wp:positionH relativeFrom="column">
                  <wp:posOffset>3175</wp:posOffset>
                </wp:positionH>
                <wp:positionV relativeFrom="paragraph">
                  <wp:posOffset>215900</wp:posOffset>
                </wp:positionV>
                <wp:extent cx="2070000" cy="0"/>
                <wp:effectExtent l="0" t="19050" r="6985" b="19050"/>
                <wp:wrapNone/>
                <wp:docPr id="78" name="Straight Connector 78"/>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511AB0" id="Straight Connector 78" o:spid="_x0000_s1026" style="position:absolute;z-index:251757568;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MPL&#10;3mjeAQAAKAQAAA4AAAAAAAAAAAAAAAAALgIAAGRycy9lMm9Eb2MueG1sUEsBAi0AFAAGAAgAAAAh&#10;AAMpz1vZAAAABgEAAA8AAAAAAAAAAAAAAAAAOAQAAGRycy9kb3ducmV2LnhtbFBLBQYAAAAABAAE&#10;APMAAAA+BQAAAAA=&#10;" strokecolor="black [3213]" strokeweight="3pt">
                <w10:anchorlock/>
              </v:line>
            </w:pict>
          </mc:Fallback>
        </mc:AlternateContent>
      </w:r>
      <w:r w:rsidR="008112F8" w:rsidRPr="00997014">
        <w:rPr>
          <w:color w:val="0070C0"/>
          <w:lang w:eastAsia="en-GB"/>
        </w:rPr>
        <w:t>Ss_65_40_94_00</w:t>
      </w:r>
      <w:r w:rsidRPr="003E480E">
        <w:tab/>
      </w:r>
      <w:r>
        <w:t>Car Park Ventilation</w:t>
      </w:r>
      <w:bookmarkEnd w:id="147"/>
    </w:p>
    <w:p w14:paraId="04406A73" w14:textId="77777777" w:rsidR="004739AA" w:rsidRDefault="004739AA" w:rsidP="004739AA">
      <w:pPr>
        <w:pStyle w:val="Heading2"/>
        <w:numPr>
          <w:ilvl w:val="0"/>
          <w:numId w:val="0"/>
        </w:numPr>
        <w:ind w:left="851" w:hanging="851"/>
      </w:pPr>
      <w:r>
        <w:t>PERFORMANCE OBJECTIVES</w:t>
      </w:r>
    </w:p>
    <w:p w14:paraId="36407DD8" w14:textId="77777777" w:rsidR="004739AA" w:rsidRDefault="004739AA" w:rsidP="004739AA"/>
    <w:p w14:paraId="6328868E" w14:textId="77777777" w:rsidR="004739AA" w:rsidRDefault="004739AA" w:rsidP="004739AA"/>
    <w:p w14:paraId="24BEF38B" w14:textId="77777777" w:rsidR="004739AA" w:rsidRDefault="004739AA" w:rsidP="004739AA">
      <w:pPr>
        <w:pStyle w:val="Heading2"/>
        <w:numPr>
          <w:ilvl w:val="0"/>
          <w:numId w:val="0"/>
        </w:numPr>
        <w:ind w:left="851" w:hanging="851"/>
      </w:pPr>
      <w:r>
        <w:t>DESIGN PARAMETERS</w:t>
      </w:r>
    </w:p>
    <w:p w14:paraId="4C91DBEF" w14:textId="77777777" w:rsidR="00172850" w:rsidRDefault="00172850" w:rsidP="00172850">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172850" w:rsidRPr="003D27CF" w14:paraId="7BF601D1" w14:textId="77777777" w:rsidTr="000C32C1">
        <w:trPr>
          <w:cnfStyle w:val="100000000000" w:firstRow="1" w:lastRow="0" w:firstColumn="0" w:lastColumn="0" w:oddVBand="0" w:evenVBand="0" w:oddHBand="0" w:evenHBand="0" w:firstRowFirstColumn="0" w:firstRowLastColumn="0" w:lastRowFirstColumn="0" w:lastRowLastColumn="0"/>
          <w:cantSplit/>
        </w:trPr>
        <w:tc>
          <w:tcPr>
            <w:tcW w:w="2405" w:type="dxa"/>
          </w:tcPr>
          <w:p w14:paraId="12AF41C2" w14:textId="77777777" w:rsidR="00172850" w:rsidRPr="003D27CF" w:rsidRDefault="00172850" w:rsidP="000C32C1">
            <w:pPr>
              <w:spacing w:before="0" w:beforeAutospacing="0" w:after="240" w:afterAutospacing="0" w:line="240" w:lineRule="atLeast"/>
              <w:rPr>
                <w:b w:val="0"/>
              </w:rPr>
            </w:pPr>
            <w:r w:rsidRPr="003D27CF">
              <w:rPr>
                <w:b w:val="0"/>
              </w:rPr>
              <w:t xml:space="preserve">Statutory Acts </w:t>
            </w:r>
          </w:p>
        </w:tc>
        <w:tc>
          <w:tcPr>
            <w:tcW w:w="6769" w:type="dxa"/>
            <w:gridSpan w:val="3"/>
          </w:tcPr>
          <w:p w14:paraId="687A7276" w14:textId="77777777" w:rsidR="00814103" w:rsidRDefault="00172850"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3C86018B" w14:textId="77777777" w:rsidR="00172850" w:rsidRPr="00050951" w:rsidRDefault="00172850" w:rsidP="00814103">
            <w:pPr>
              <w:spacing w:before="0" w:beforeAutospacing="0" w:after="240" w:afterAutospacing="0" w:line="240" w:lineRule="atLeast"/>
              <w:rPr>
                <w:b w:val="0"/>
              </w:rPr>
            </w:pPr>
            <w:r w:rsidRPr="00050951">
              <w:rPr>
                <w:b w:val="0"/>
              </w:rPr>
              <w:t>Environmental Protection Act 1990, Environmental Protection Regulations 1991, Clean Air Act 1993</w:t>
            </w:r>
          </w:p>
        </w:tc>
      </w:tr>
      <w:tr w:rsidR="00172850" w:rsidRPr="003D27CF" w14:paraId="5C6EEC0C" w14:textId="77777777" w:rsidTr="000C32C1">
        <w:trPr>
          <w:cantSplit/>
        </w:trPr>
        <w:tc>
          <w:tcPr>
            <w:tcW w:w="2405" w:type="dxa"/>
          </w:tcPr>
          <w:p w14:paraId="27B0A457" w14:textId="77777777" w:rsidR="00172850" w:rsidRPr="003D27CF" w:rsidRDefault="00172850" w:rsidP="000C32C1">
            <w:pPr>
              <w:spacing w:before="0" w:beforeAutospacing="0" w:after="240" w:afterAutospacing="0" w:line="240" w:lineRule="atLeast"/>
            </w:pPr>
            <w:r w:rsidRPr="003D27CF">
              <w:t xml:space="preserve">Building Control / Local Authority requirements </w:t>
            </w:r>
          </w:p>
        </w:tc>
        <w:tc>
          <w:tcPr>
            <w:tcW w:w="6769" w:type="dxa"/>
            <w:gridSpan w:val="3"/>
          </w:tcPr>
          <w:p w14:paraId="3E9D695C" w14:textId="77777777" w:rsidR="00172850" w:rsidRPr="0038416A" w:rsidRDefault="00172850" w:rsidP="000C32C1">
            <w:pPr>
              <w:spacing w:before="0" w:beforeAutospacing="0" w:after="240" w:afterAutospacing="0" w:line="240" w:lineRule="atLeast"/>
            </w:pPr>
            <w:commentRangeStart w:id="148"/>
            <w:r w:rsidRPr="0038416A">
              <w:t xml:space="preserve">The Building Regulations Approved Documents </w:t>
            </w:r>
            <w:r>
              <w:t>(latest version)</w:t>
            </w:r>
          </w:p>
          <w:p w14:paraId="37DFBA66" w14:textId="77777777" w:rsidR="00172850" w:rsidRDefault="00172850" w:rsidP="000C32C1">
            <w:pPr>
              <w:numPr>
                <w:ilvl w:val="0"/>
                <w:numId w:val="7"/>
              </w:numPr>
              <w:spacing w:before="0" w:beforeAutospacing="0" w:after="240" w:afterAutospacing="0" w:line="240" w:lineRule="atLeast"/>
              <w:contextualSpacing/>
            </w:pPr>
            <w:r>
              <w:t xml:space="preserve">Part L1a </w:t>
            </w:r>
            <w:r w:rsidRPr="0038416A">
              <w:t>Conservation of fuel and power in new dwellings</w:t>
            </w:r>
          </w:p>
          <w:p w14:paraId="1CFEBBF0" w14:textId="77777777" w:rsidR="00172850" w:rsidRDefault="00172850" w:rsidP="000C32C1">
            <w:pPr>
              <w:numPr>
                <w:ilvl w:val="0"/>
                <w:numId w:val="7"/>
              </w:numPr>
              <w:spacing w:before="0" w:beforeAutospacing="0" w:after="240" w:afterAutospacing="0" w:line="240" w:lineRule="atLeast"/>
              <w:contextualSpacing/>
            </w:pPr>
            <w:r>
              <w:t xml:space="preserve">Part L1b </w:t>
            </w:r>
            <w:r w:rsidRPr="0038416A">
              <w:t xml:space="preserve">Conservation of fuel and power in </w:t>
            </w:r>
            <w:r>
              <w:t>existing</w:t>
            </w:r>
            <w:r w:rsidRPr="0038416A">
              <w:t xml:space="preserve"> dwellings</w:t>
            </w:r>
          </w:p>
          <w:p w14:paraId="737CBAB4" w14:textId="77777777" w:rsidR="00172850" w:rsidRDefault="00172850" w:rsidP="000C32C1">
            <w:pPr>
              <w:numPr>
                <w:ilvl w:val="0"/>
                <w:numId w:val="7"/>
              </w:numPr>
              <w:spacing w:before="0" w:beforeAutospacing="0" w:after="240" w:afterAutospacing="0" w:line="240" w:lineRule="atLeast"/>
              <w:contextualSpacing/>
            </w:pPr>
            <w:r>
              <w:t xml:space="preserve">Part L2a </w:t>
            </w:r>
            <w:r w:rsidRPr="0038416A">
              <w:t xml:space="preserve">Conservation of fuel and power in new </w:t>
            </w:r>
            <w:r>
              <w:t xml:space="preserve">buildings other than </w:t>
            </w:r>
            <w:r w:rsidRPr="0038416A">
              <w:t>dwellings</w:t>
            </w:r>
          </w:p>
          <w:p w14:paraId="13138766" w14:textId="77777777" w:rsidR="00172850" w:rsidRDefault="00172850" w:rsidP="000C32C1">
            <w:pPr>
              <w:numPr>
                <w:ilvl w:val="0"/>
                <w:numId w:val="7"/>
              </w:numPr>
              <w:spacing w:before="0" w:beforeAutospacing="0" w:after="240" w:afterAutospacing="0" w:line="240" w:lineRule="atLeast"/>
              <w:contextualSpacing/>
            </w:pPr>
            <w:r>
              <w:t xml:space="preserve">Part L2b </w:t>
            </w:r>
            <w:r w:rsidRPr="0038416A">
              <w:t xml:space="preserve">Conservation of fuel and power in </w:t>
            </w:r>
            <w:r>
              <w:t>existing</w:t>
            </w:r>
            <w:r w:rsidRPr="0038416A">
              <w:t xml:space="preserve"> </w:t>
            </w:r>
            <w:r>
              <w:t xml:space="preserve">buildings other than </w:t>
            </w:r>
            <w:r w:rsidRPr="0038416A">
              <w:t>dwellings</w:t>
            </w:r>
          </w:p>
          <w:p w14:paraId="6F3E1F35" w14:textId="77777777" w:rsidR="00172850" w:rsidRDefault="00172850" w:rsidP="000C32C1">
            <w:pPr>
              <w:numPr>
                <w:ilvl w:val="0"/>
                <w:numId w:val="7"/>
              </w:numPr>
              <w:spacing w:before="0" w:beforeAutospacing="0" w:after="240" w:afterAutospacing="0" w:line="240" w:lineRule="atLeast"/>
              <w:contextualSpacing/>
            </w:pPr>
            <w:r>
              <w:t>Part B Fire safety</w:t>
            </w:r>
          </w:p>
          <w:p w14:paraId="3D401536" w14:textId="77777777" w:rsidR="00172850" w:rsidRPr="0038416A" w:rsidRDefault="00172850" w:rsidP="000C32C1">
            <w:pPr>
              <w:numPr>
                <w:ilvl w:val="0"/>
                <w:numId w:val="7"/>
              </w:numPr>
              <w:spacing w:before="0" w:beforeAutospacing="0" w:after="240" w:afterAutospacing="0" w:line="240" w:lineRule="atLeast"/>
              <w:contextualSpacing/>
            </w:pPr>
            <w:r>
              <w:t>Part F Ventilation</w:t>
            </w:r>
          </w:p>
          <w:p w14:paraId="5E7A9441" w14:textId="77777777" w:rsidR="00172850" w:rsidRPr="0038416A" w:rsidRDefault="00172850" w:rsidP="000C32C1">
            <w:pPr>
              <w:numPr>
                <w:ilvl w:val="0"/>
                <w:numId w:val="7"/>
              </w:numPr>
              <w:spacing w:before="0" w:beforeAutospacing="0" w:after="240" w:afterAutospacing="0" w:line="240" w:lineRule="atLeast"/>
              <w:contextualSpacing/>
            </w:pPr>
            <w:r>
              <w:t>Domestic Building Services Compliance Guide</w:t>
            </w:r>
          </w:p>
          <w:p w14:paraId="1F966113" w14:textId="77777777" w:rsidR="00172850" w:rsidRDefault="00172850" w:rsidP="000C32C1">
            <w:pPr>
              <w:numPr>
                <w:ilvl w:val="0"/>
                <w:numId w:val="7"/>
              </w:numPr>
              <w:spacing w:before="0" w:beforeAutospacing="0" w:after="240" w:afterAutospacing="0" w:line="240" w:lineRule="atLeast"/>
              <w:contextualSpacing/>
            </w:pPr>
            <w:r w:rsidRPr="0038416A">
              <w:t>Non-Domestic Building Services Compliance Guide</w:t>
            </w:r>
            <w:commentRangeEnd w:id="148"/>
            <w:r>
              <w:rPr>
                <w:rStyle w:val="CommentReference"/>
              </w:rPr>
              <w:commentReference w:id="148"/>
            </w:r>
          </w:p>
          <w:p w14:paraId="6716D91C" w14:textId="77777777" w:rsidR="00172850" w:rsidRDefault="00172850" w:rsidP="000C32C1">
            <w:r>
              <w:t>The Scottish Building Standards 2015</w:t>
            </w:r>
          </w:p>
          <w:p w14:paraId="729404C0" w14:textId="77777777" w:rsidR="00172850" w:rsidRDefault="00172850" w:rsidP="000C32C1">
            <w:pPr>
              <w:pStyle w:val="ListParagraph"/>
              <w:numPr>
                <w:ilvl w:val="0"/>
                <w:numId w:val="7"/>
              </w:numPr>
            </w:pPr>
            <w:r>
              <w:t>Section 2 (Fire)</w:t>
            </w:r>
            <w:commentRangeStart w:id="149"/>
            <w:commentRangeEnd w:id="149"/>
            <w:r>
              <w:rPr>
                <w:rStyle w:val="CommentReference"/>
              </w:rPr>
              <w:commentReference w:id="149"/>
            </w:r>
          </w:p>
          <w:p w14:paraId="33872413" w14:textId="77777777" w:rsidR="00172850" w:rsidRDefault="00172850" w:rsidP="000C32C1">
            <w:pPr>
              <w:pStyle w:val="ListParagraph"/>
              <w:numPr>
                <w:ilvl w:val="0"/>
                <w:numId w:val="7"/>
              </w:numPr>
            </w:pPr>
            <w:r>
              <w:t>Section 3 (Environment)</w:t>
            </w:r>
            <w:commentRangeStart w:id="150"/>
            <w:commentRangeEnd w:id="150"/>
            <w:r>
              <w:rPr>
                <w:rStyle w:val="CommentReference"/>
              </w:rPr>
              <w:commentReference w:id="150"/>
            </w:r>
          </w:p>
          <w:p w14:paraId="627FBD26" w14:textId="77777777" w:rsidR="00172850" w:rsidRDefault="00172850" w:rsidP="000C32C1">
            <w:pPr>
              <w:pStyle w:val="ListParagraph"/>
              <w:numPr>
                <w:ilvl w:val="0"/>
                <w:numId w:val="7"/>
              </w:numPr>
            </w:pPr>
            <w:r>
              <w:t>Section 4 (Safety)</w:t>
            </w:r>
          </w:p>
          <w:p w14:paraId="5988493F" w14:textId="77777777" w:rsidR="00172850" w:rsidRPr="0038416A" w:rsidRDefault="00172850" w:rsidP="000C32C1">
            <w:pPr>
              <w:numPr>
                <w:ilvl w:val="0"/>
                <w:numId w:val="7"/>
              </w:numPr>
              <w:spacing w:before="0" w:beforeAutospacing="0" w:after="240" w:afterAutospacing="0" w:line="240" w:lineRule="atLeast"/>
              <w:contextualSpacing/>
            </w:pPr>
            <w:r w:rsidRPr="00187245">
              <w:t>Section 6 (Energy)</w:t>
            </w:r>
          </w:p>
        </w:tc>
      </w:tr>
      <w:tr w:rsidR="00172850" w:rsidRPr="003D27CF" w14:paraId="23857873" w14:textId="77777777" w:rsidTr="000C32C1">
        <w:trPr>
          <w:cantSplit/>
          <w:trHeight w:val="1861"/>
        </w:trPr>
        <w:tc>
          <w:tcPr>
            <w:tcW w:w="2405" w:type="dxa"/>
            <w:vMerge w:val="restart"/>
          </w:tcPr>
          <w:p w14:paraId="2662735C" w14:textId="77777777" w:rsidR="00172850" w:rsidRPr="003D27CF" w:rsidRDefault="00172850" w:rsidP="000C32C1">
            <w:pPr>
              <w:spacing w:before="0" w:beforeAutospacing="0" w:after="240" w:afterAutospacing="0" w:line="240" w:lineRule="atLeast"/>
            </w:pPr>
            <w:r w:rsidRPr="003D27CF">
              <w:t xml:space="preserve">Industry standards </w:t>
            </w:r>
          </w:p>
        </w:tc>
        <w:tc>
          <w:tcPr>
            <w:tcW w:w="6769" w:type="dxa"/>
            <w:gridSpan w:val="3"/>
          </w:tcPr>
          <w:p w14:paraId="29F05296" w14:textId="77777777" w:rsidR="00172850" w:rsidRPr="0038416A" w:rsidRDefault="00172850" w:rsidP="000C32C1">
            <w:pPr>
              <w:spacing w:before="0" w:beforeAutospacing="0" w:after="240" w:afterAutospacing="0" w:line="240" w:lineRule="atLeast"/>
            </w:pPr>
            <w:r w:rsidRPr="0038416A">
              <w:t>Chartered Institute of Building Services Engineers (CIBSE)</w:t>
            </w:r>
          </w:p>
          <w:p w14:paraId="039D06E2" w14:textId="77777777" w:rsidR="00172850" w:rsidRDefault="00172850" w:rsidP="000C32C1">
            <w:pPr>
              <w:numPr>
                <w:ilvl w:val="0"/>
                <w:numId w:val="10"/>
              </w:numPr>
              <w:spacing w:before="0" w:beforeAutospacing="0" w:after="240" w:afterAutospacing="0" w:line="240" w:lineRule="atLeast"/>
              <w:contextualSpacing/>
            </w:pPr>
            <w:r>
              <w:t>Commissioning Code A 2004</w:t>
            </w:r>
          </w:p>
          <w:p w14:paraId="3A1DBD08" w14:textId="77777777" w:rsidR="00172850" w:rsidRDefault="00172850" w:rsidP="000C32C1">
            <w:pPr>
              <w:numPr>
                <w:ilvl w:val="0"/>
                <w:numId w:val="10"/>
              </w:numPr>
              <w:spacing w:before="0" w:beforeAutospacing="0" w:after="240" w:afterAutospacing="0" w:line="240" w:lineRule="atLeast"/>
              <w:contextualSpacing/>
            </w:pPr>
            <w:r w:rsidRPr="0038416A">
              <w:t>CIBSE </w:t>
            </w:r>
            <w:r>
              <w:t>A</w:t>
            </w:r>
            <w:r w:rsidRPr="0038416A">
              <w:t> guide</w:t>
            </w:r>
          </w:p>
          <w:p w14:paraId="21E9A6D6" w14:textId="77777777" w:rsidR="00172850" w:rsidRDefault="00172850" w:rsidP="000C32C1">
            <w:pPr>
              <w:numPr>
                <w:ilvl w:val="0"/>
                <w:numId w:val="10"/>
              </w:numPr>
              <w:spacing w:before="0" w:beforeAutospacing="0" w:after="240" w:afterAutospacing="0" w:line="240" w:lineRule="atLeast"/>
              <w:contextualSpacing/>
            </w:pPr>
            <w:r w:rsidRPr="0038416A">
              <w:t>CIBSE B guide</w:t>
            </w:r>
          </w:p>
          <w:p w14:paraId="1BB22BCC" w14:textId="77777777" w:rsidR="00172850" w:rsidRDefault="00172850" w:rsidP="000C32C1">
            <w:pPr>
              <w:numPr>
                <w:ilvl w:val="0"/>
                <w:numId w:val="10"/>
              </w:numPr>
              <w:spacing w:before="0" w:beforeAutospacing="0" w:after="240" w:afterAutospacing="0" w:line="240" w:lineRule="atLeast"/>
              <w:contextualSpacing/>
            </w:pPr>
            <w:r>
              <w:t>CIBSE C guide</w:t>
            </w:r>
          </w:p>
          <w:p w14:paraId="1D46F299" w14:textId="77777777" w:rsidR="00172850" w:rsidRDefault="00172850" w:rsidP="000C32C1">
            <w:pPr>
              <w:numPr>
                <w:ilvl w:val="0"/>
                <w:numId w:val="10"/>
              </w:numPr>
              <w:spacing w:before="0" w:beforeAutospacing="0" w:after="240" w:afterAutospacing="0" w:line="240" w:lineRule="atLeast"/>
              <w:contextualSpacing/>
            </w:pPr>
            <w:r>
              <w:t>AM10 Natural Ventilation in Non-Domestic Buildings</w:t>
            </w:r>
          </w:p>
          <w:p w14:paraId="45D5A7FB" w14:textId="77777777" w:rsidR="00172850" w:rsidRDefault="00172850" w:rsidP="000C32C1">
            <w:pPr>
              <w:numPr>
                <w:ilvl w:val="0"/>
                <w:numId w:val="10"/>
              </w:numPr>
              <w:spacing w:before="0" w:beforeAutospacing="0" w:after="240" w:afterAutospacing="0" w:line="240" w:lineRule="atLeast"/>
              <w:contextualSpacing/>
            </w:pPr>
            <w:r>
              <w:t>AM13 Mixed Mode Ventilation</w:t>
            </w:r>
          </w:p>
          <w:p w14:paraId="309A1E34" w14:textId="77777777" w:rsidR="00172850" w:rsidRPr="0038416A" w:rsidRDefault="00172850" w:rsidP="000C32C1">
            <w:pPr>
              <w:numPr>
                <w:ilvl w:val="0"/>
                <w:numId w:val="10"/>
              </w:numPr>
              <w:spacing w:before="0" w:beforeAutospacing="0" w:after="240" w:afterAutospacing="0" w:line="240" w:lineRule="atLeast"/>
              <w:contextualSpacing/>
            </w:pPr>
            <w:r>
              <w:t>KS17 Indoor Air Quality and Ventilation</w:t>
            </w:r>
          </w:p>
        </w:tc>
      </w:tr>
      <w:tr w:rsidR="00172850" w:rsidRPr="003D27CF" w14:paraId="6BF55ED1" w14:textId="77777777" w:rsidTr="000C32C1">
        <w:trPr>
          <w:cantSplit/>
          <w:trHeight w:val="1861"/>
        </w:trPr>
        <w:tc>
          <w:tcPr>
            <w:tcW w:w="2405" w:type="dxa"/>
            <w:vMerge/>
          </w:tcPr>
          <w:p w14:paraId="526A9929" w14:textId="77777777" w:rsidR="00172850" w:rsidRPr="003D27CF" w:rsidRDefault="00172850" w:rsidP="000C32C1"/>
        </w:tc>
        <w:tc>
          <w:tcPr>
            <w:tcW w:w="6769" w:type="dxa"/>
            <w:gridSpan w:val="3"/>
          </w:tcPr>
          <w:p w14:paraId="5E829B60" w14:textId="77777777" w:rsidR="00172850" w:rsidRPr="0038416A" w:rsidRDefault="00172850" w:rsidP="000C32C1">
            <w:r w:rsidRPr="0038416A">
              <w:t>Building Services Research and Information Association (BSRIA)</w:t>
            </w:r>
          </w:p>
          <w:p w14:paraId="538F97C7" w14:textId="77777777" w:rsidR="00172850" w:rsidRDefault="00172850" w:rsidP="000C32C1">
            <w:pPr>
              <w:numPr>
                <w:ilvl w:val="0"/>
                <w:numId w:val="10"/>
              </w:numPr>
              <w:spacing w:before="0" w:beforeAutospacing="0" w:after="240" w:afterAutospacing="0" w:line="240" w:lineRule="atLeast"/>
              <w:contextualSpacing/>
            </w:pPr>
            <w:r w:rsidRPr="00D75775">
              <w:t>Commissioning HVAC Systems: Guidance on the division of responsibilities (TM 1/88.1)</w:t>
            </w:r>
          </w:p>
          <w:p w14:paraId="46BE8855" w14:textId="77777777" w:rsidR="00172850" w:rsidRDefault="00172850" w:rsidP="000C32C1">
            <w:pPr>
              <w:numPr>
                <w:ilvl w:val="0"/>
                <w:numId w:val="10"/>
              </w:numPr>
              <w:spacing w:before="0" w:beforeAutospacing="0" w:after="240" w:afterAutospacing="0" w:line="240" w:lineRule="atLeast"/>
              <w:contextualSpacing/>
            </w:pPr>
            <w:r>
              <w:t>Commissioning Management (AG 5/2002)</w:t>
            </w:r>
          </w:p>
          <w:p w14:paraId="1680F2F5" w14:textId="77777777" w:rsidR="00172850" w:rsidRPr="0038416A" w:rsidRDefault="00172850" w:rsidP="000C32C1">
            <w:pPr>
              <w:numPr>
                <w:ilvl w:val="0"/>
                <w:numId w:val="10"/>
              </w:numPr>
              <w:spacing w:before="0" w:beforeAutospacing="0" w:after="240" w:afterAutospacing="0" w:line="240" w:lineRule="atLeast"/>
              <w:contextualSpacing/>
            </w:pPr>
            <w:r w:rsidRPr="001F18F0">
              <w:t>Commissioning Air Systems (BG 49/2015)</w:t>
            </w:r>
          </w:p>
        </w:tc>
      </w:tr>
      <w:tr w:rsidR="00172850" w:rsidRPr="003D27CF" w14:paraId="511547E2" w14:textId="77777777" w:rsidTr="000C32C1">
        <w:trPr>
          <w:cantSplit/>
          <w:trHeight w:val="843"/>
        </w:trPr>
        <w:tc>
          <w:tcPr>
            <w:tcW w:w="2405" w:type="dxa"/>
            <w:vMerge/>
          </w:tcPr>
          <w:p w14:paraId="3F437282" w14:textId="77777777" w:rsidR="00172850" w:rsidRPr="003D27CF" w:rsidRDefault="00172850" w:rsidP="000C32C1"/>
        </w:tc>
        <w:tc>
          <w:tcPr>
            <w:tcW w:w="6769" w:type="dxa"/>
            <w:gridSpan w:val="3"/>
          </w:tcPr>
          <w:p w14:paraId="198CC55D" w14:textId="77777777" w:rsidR="00172850" w:rsidRPr="00B86B25" w:rsidRDefault="00172850" w:rsidP="000C32C1">
            <w:r w:rsidRPr="00B86B25">
              <w:t>Building &amp; Engineering Services Association (B&amp;ES), formerly the HVCA</w:t>
            </w:r>
          </w:p>
          <w:p w14:paraId="487C35FC" w14:textId="77777777" w:rsidR="00172850" w:rsidRPr="00B86B25" w:rsidRDefault="00172850" w:rsidP="000C32C1">
            <w:pPr>
              <w:numPr>
                <w:ilvl w:val="0"/>
                <w:numId w:val="10"/>
              </w:numPr>
              <w:spacing w:before="0" w:beforeAutospacing="0" w:after="240" w:afterAutospacing="0" w:line="240" w:lineRule="atLeast"/>
              <w:contextualSpacing/>
            </w:pPr>
            <w:r w:rsidRPr="00B86B25">
              <w:t>DW143 Guide to Good Practice – Ductwork Air Leakage Testing</w:t>
            </w:r>
          </w:p>
          <w:p w14:paraId="602FDD09" w14:textId="77777777" w:rsidR="00172850" w:rsidRPr="00B86B25" w:rsidRDefault="00172850" w:rsidP="000C32C1">
            <w:pPr>
              <w:numPr>
                <w:ilvl w:val="0"/>
                <w:numId w:val="10"/>
              </w:numPr>
              <w:spacing w:before="0" w:beforeAutospacing="0" w:after="240" w:afterAutospacing="0" w:line="240" w:lineRule="atLeast"/>
              <w:contextualSpacing/>
            </w:pPr>
            <w:r w:rsidRPr="00B86B25">
              <w:t>DW144 Specification for Sheet Metal Ductwork</w:t>
            </w:r>
          </w:p>
          <w:p w14:paraId="273F8FF7" w14:textId="77777777" w:rsidR="00172850" w:rsidRDefault="00172850" w:rsidP="000C32C1">
            <w:pPr>
              <w:numPr>
                <w:ilvl w:val="0"/>
                <w:numId w:val="10"/>
              </w:numPr>
              <w:spacing w:before="0" w:beforeAutospacing="0" w:after="240" w:afterAutospacing="0" w:line="240" w:lineRule="atLeast"/>
              <w:contextualSpacing/>
            </w:pPr>
            <w:r w:rsidRPr="00B86B25">
              <w:t>DW154 Specification for Plastics Ductwork</w:t>
            </w:r>
          </w:p>
          <w:p w14:paraId="4C82CD92" w14:textId="77777777" w:rsidR="00172850" w:rsidRPr="0038416A" w:rsidRDefault="00172850" w:rsidP="000C32C1">
            <w:pPr>
              <w:numPr>
                <w:ilvl w:val="0"/>
                <w:numId w:val="10"/>
              </w:numPr>
              <w:spacing w:before="0" w:beforeAutospacing="0" w:after="240" w:afterAutospacing="0" w:line="240" w:lineRule="atLeast"/>
              <w:contextualSpacing/>
            </w:pPr>
            <w:r w:rsidRPr="00B86B25">
              <w:t>TR19 Guide to Good Practice - Internal Cleanliness of Ventilation Systems</w:t>
            </w:r>
          </w:p>
        </w:tc>
      </w:tr>
      <w:tr w:rsidR="00172850" w:rsidRPr="003D27CF" w14:paraId="48E3CFE9" w14:textId="77777777" w:rsidTr="000C32C1">
        <w:trPr>
          <w:cantSplit/>
          <w:trHeight w:val="842"/>
        </w:trPr>
        <w:tc>
          <w:tcPr>
            <w:tcW w:w="2405" w:type="dxa"/>
            <w:vMerge/>
          </w:tcPr>
          <w:p w14:paraId="38738DE2" w14:textId="77777777" w:rsidR="00172850" w:rsidRPr="003D27CF" w:rsidRDefault="00172850" w:rsidP="000C32C1"/>
        </w:tc>
        <w:tc>
          <w:tcPr>
            <w:tcW w:w="6769" w:type="dxa"/>
            <w:gridSpan w:val="3"/>
          </w:tcPr>
          <w:p w14:paraId="4416D657" w14:textId="77777777" w:rsidR="00172850" w:rsidRDefault="00172850" w:rsidP="000C32C1">
            <w:r w:rsidRPr="00141254">
              <w:t>Association for Petroleum and Explosives Administration</w:t>
            </w:r>
          </w:p>
          <w:p w14:paraId="3B29AD22" w14:textId="77777777" w:rsidR="00172850" w:rsidRPr="00B86B25" w:rsidRDefault="00172850" w:rsidP="000C32C1">
            <w:pPr>
              <w:pStyle w:val="ListParagraph"/>
              <w:numPr>
                <w:ilvl w:val="0"/>
                <w:numId w:val="19"/>
              </w:numPr>
            </w:pPr>
            <w:r w:rsidRPr="00141254">
              <w:t>Code of Practice for Ground Floor Multi Storey and Underground Car Parks (2nd Edition, 1995)</w:t>
            </w:r>
          </w:p>
        </w:tc>
      </w:tr>
      <w:tr w:rsidR="00172850" w:rsidRPr="003D27CF" w14:paraId="7EF26457" w14:textId="77777777" w:rsidTr="000C32C1">
        <w:trPr>
          <w:cantSplit/>
        </w:trPr>
        <w:tc>
          <w:tcPr>
            <w:tcW w:w="2405" w:type="dxa"/>
          </w:tcPr>
          <w:p w14:paraId="66AC0053" w14:textId="77777777" w:rsidR="00172850" w:rsidRPr="0038416A" w:rsidRDefault="00172850" w:rsidP="000C32C1">
            <w:pPr>
              <w:spacing w:before="0" w:beforeAutospacing="0" w:after="0" w:afterAutospacing="0" w:line="240" w:lineRule="atLeast"/>
            </w:pPr>
            <w:r w:rsidRPr="0038416A">
              <w:t xml:space="preserve">British Standards </w:t>
            </w:r>
          </w:p>
        </w:tc>
        <w:tc>
          <w:tcPr>
            <w:tcW w:w="1418" w:type="dxa"/>
          </w:tcPr>
          <w:p w14:paraId="6F955275" w14:textId="77777777" w:rsidR="00172850" w:rsidRPr="0038416A" w:rsidRDefault="00172850" w:rsidP="000C32C1">
            <w:pPr>
              <w:spacing w:after="0" w:afterAutospacing="0"/>
            </w:pPr>
            <w:r>
              <w:t>BS 476-24</w:t>
            </w:r>
          </w:p>
        </w:tc>
        <w:tc>
          <w:tcPr>
            <w:tcW w:w="850" w:type="dxa"/>
          </w:tcPr>
          <w:p w14:paraId="4E893855" w14:textId="77777777" w:rsidR="00172850" w:rsidRPr="0038416A" w:rsidRDefault="00172850" w:rsidP="000C32C1">
            <w:pPr>
              <w:spacing w:after="0" w:afterAutospacing="0"/>
            </w:pPr>
            <w:r>
              <w:t>1987</w:t>
            </w:r>
          </w:p>
        </w:tc>
        <w:tc>
          <w:tcPr>
            <w:tcW w:w="4501" w:type="dxa"/>
          </w:tcPr>
          <w:p w14:paraId="0142E907" w14:textId="77777777" w:rsidR="00172850" w:rsidRPr="006265A2" w:rsidRDefault="00172850" w:rsidP="000C32C1">
            <w:pPr>
              <w:spacing w:after="0"/>
            </w:pPr>
            <w:r w:rsidRPr="00CC0722">
              <w:t>Fire tests on building materials and structures. Method for determination of the fire resistance of ventilation ducts</w:t>
            </w:r>
          </w:p>
        </w:tc>
      </w:tr>
      <w:tr w:rsidR="00172850" w:rsidRPr="003D27CF" w14:paraId="47F55BE7" w14:textId="77777777" w:rsidTr="000C32C1">
        <w:trPr>
          <w:cantSplit/>
        </w:trPr>
        <w:tc>
          <w:tcPr>
            <w:tcW w:w="2405" w:type="dxa"/>
          </w:tcPr>
          <w:p w14:paraId="340063A8" w14:textId="77777777" w:rsidR="00172850" w:rsidRPr="0038416A" w:rsidRDefault="00172850" w:rsidP="000C32C1">
            <w:pPr>
              <w:spacing w:after="0"/>
            </w:pPr>
          </w:p>
        </w:tc>
        <w:tc>
          <w:tcPr>
            <w:tcW w:w="1418" w:type="dxa"/>
          </w:tcPr>
          <w:p w14:paraId="0DFBE167" w14:textId="77777777" w:rsidR="00172850" w:rsidRPr="0038416A" w:rsidRDefault="00172850" w:rsidP="000C32C1">
            <w:pPr>
              <w:spacing w:after="0" w:afterAutospacing="0"/>
            </w:pPr>
            <w:r w:rsidRPr="0038416A">
              <w:t>BS 5422</w:t>
            </w:r>
          </w:p>
        </w:tc>
        <w:tc>
          <w:tcPr>
            <w:tcW w:w="850" w:type="dxa"/>
          </w:tcPr>
          <w:p w14:paraId="1302D6D5" w14:textId="77777777" w:rsidR="00172850" w:rsidRPr="0038416A" w:rsidRDefault="00172850" w:rsidP="000C32C1">
            <w:pPr>
              <w:spacing w:after="0" w:afterAutospacing="0"/>
            </w:pPr>
            <w:r>
              <w:t>2009</w:t>
            </w:r>
          </w:p>
        </w:tc>
        <w:tc>
          <w:tcPr>
            <w:tcW w:w="4501" w:type="dxa"/>
          </w:tcPr>
          <w:p w14:paraId="6EF85582" w14:textId="77777777" w:rsidR="00172850" w:rsidRPr="006265A2" w:rsidRDefault="00172850" w:rsidP="000C32C1">
            <w:pPr>
              <w:spacing w:after="0"/>
            </w:pPr>
            <w:r w:rsidRPr="006265A2">
              <w:t>Method for specifying thermal insulating materials for pipes, tanks, vessels, ductwork and equipment operating within the temperature range -40°C to +700°C</w:t>
            </w:r>
          </w:p>
        </w:tc>
      </w:tr>
      <w:tr w:rsidR="00172850" w:rsidRPr="003D27CF" w14:paraId="715B7A7E" w14:textId="77777777" w:rsidTr="000C32C1">
        <w:trPr>
          <w:cantSplit/>
        </w:trPr>
        <w:tc>
          <w:tcPr>
            <w:tcW w:w="2405" w:type="dxa"/>
          </w:tcPr>
          <w:p w14:paraId="2AD39A8A" w14:textId="77777777" w:rsidR="00172850" w:rsidRPr="0038416A" w:rsidRDefault="00172850" w:rsidP="000C32C1">
            <w:pPr>
              <w:spacing w:after="0"/>
            </w:pPr>
          </w:p>
        </w:tc>
        <w:tc>
          <w:tcPr>
            <w:tcW w:w="1418" w:type="dxa"/>
          </w:tcPr>
          <w:p w14:paraId="12DC7002" w14:textId="77777777" w:rsidR="00172850" w:rsidRDefault="00172850" w:rsidP="000C32C1">
            <w:pPr>
              <w:spacing w:after="0"/>
            </w:pPr>
            <w:r>
              <w:t>BS 7346-7</w:t>
            </w:r>
          </w:p>
        </w:tc>
        <w:tc>
          <w:tcPr>
            <w:tcW w:w="850" w:type="dxa"/>
          </w:tcPr>
          <w:p w14:paraId="2DC1C855" w14:textId="77777777" w:rsidR="00172850" w:rsidRDefault="00172850" w:rsidP="000C32C1">
            <w:pPr>
              <w:spacing w:after="0"/>
            </w:pPr>
            <w:r>
              <w:t>2013</w:t>
            </w:r>
          </w:p>
        </w:tc>
        <w:tc>
          <w:tcPr>
            <w:tcW w:w="4501" w:type="dxa"/>
          </w:tcPr>
          <w:p w14:paraId="7E2F22EB" w14:textId="77777777" w:rsidR="00172850" w:rsidRPr="002B405A" w:rsidRDefault="00172850" w:rsidP="000C32C1">
            <w:pPr>
              <w:spacing w:after="0"/>
            </w:pPr>
            <w:r w:rsidRPr="00CA24F7">
              <w:t>Components for smoke and heat control systems. Code of practice on functional recommendations and calculation methods for smoke and heat control systems for covered car parks</w:t>
            </w:r>
          </w:p>
        </w:tc>
      </w:tr>
      <w:tr w:rsidR="00172850" w:rsidRPr="003D27CF" w14:paraId="41D8568F" w14:textId="77777777" w:rsidTr="000C32C1">
        <w:trPr>
          <w:cantSplit/>
        </w:trPr>
        <w:tc>
          <w:tcPr>
            <w:tcW w:w="2405" w:type="dxa"/>
          </w:tcPr>
          <w:p w14:paraId="5D772DFB" w14:textId="77777777" w:rsidR="00172850" w:rsidRPr="0038416A" w:rsidRDefault="00172850" w:rsidP="000C32C1">
            <w:pPr>
              <w:spacing w:after="0"/>
            </w:pPr>
          </w:p>
        </w:tc>
        <w:tc>
          <w:tcPr>
            <w:tcW w:w="1418" w:type="dxa"/>
          </w:tcPr>
          <w:p w14:paraId="402BD9EA" w14:textId="77777777" w:rsidR="00172850" w:rsidRDefault="00172850" w:rsidP="000C32C1">
            <w:pPr>
              <w:spacing w:after="0"/>
            </w:pPr>
            <w:r>
              <w:t>BS 8233</w:t>
            </w:r>
          </w:p>
        </w:tc>
        <w:tc>
          <w:tcPr>
            <w:tcW w:w="850" w:type="dxa"/>
          </w:tcPr>
          <w:p w14:paraId="6D53B6C7" w14:textId="77777777" w:rsidR="00172850" w:rsidRDefault="00172850" w:rsidP="000C32C1">
            <w:pPr>
              <w:spacing w:after="0"/>
            </w:pPr>
            <w:r>
              <w:t>2014</w:t>
            </w:r>
          </w:p>
        </w:tc>
        <w:tc>
          <w:tcPr>
            <w:tcW w:w="4501" w:type="dxa"/>
          </w:tcPr>
          <w:p w14:paraId="3F97E927" w14:textId="77777777" w:rsidR="00172850" w:rsidRPr="00CC0722" w:rsidRDefault="00172850" w:rsidP="000C32C1">
            <w:pPr>
              <w:spacing w:after="0"/>
            </w:pPr>
            <w:r w:rsidRPr="002B405A">
              <w:t>Guidance on sound insulation and noise reduction for buildings</w:t>
            </w:r>
          </w:p>
        </w:tc>
      </w:tr>
      <w:tr w:rsidR="00172850" w:rsidRPr="003D27CF" w14:paraId="2580686B" w14:textId="77777777" w:rsidTr="000C32C1">
        <w:trPr>
          <w:cantSplit/>
        </w:trPr>
        <w:tc>
          <w:tcPr>
            <w:tcW w:w="2405" w:type="dxa"/>
          </w:tcPr>
          <w:p w14:paraId="237D7A2D" w14:textId="77777777" w:rsidR="00172850" w:rsidRPr="0038416A" w:rsidRDefault="00172850" w:rsidP="000C32C1">
            <w:pPr>
              <w:spacing w:after="0"/>
            </w:pPr>
          </w:p>
        </w:tc>
        <w:tc>
          <w:tcPr>
            <w:tcW w:w="1418" w:type="dxa"/>
          </w:tcPr>
          <w:p w14:paraId="1FC4DC1A" w14:textId="77777777" w:rsidR="00172850" w:rsidRPr="0038416A" w:rsidRDefault="00172850" w:rsidP="000C32C1">
            <w:pPr>
              <w:spacing w:after="0"/>
            </w:pPr>
            <w:r>
              <w:t>BS 9999</w:t>
            </w:r>
          </w:p>
        </w:tc>
        <w:tc>
          <w:tcPr>
            <w:tcW w:w="850" w:type="dxa"/>
          </w:tcPr>
          <w:p w14:paraId="5E3C9D6C" w14:textId="77777777" w:rsidR="00172850" w:rsidRPr="0038416A" w:rsidRDefault="00172850" w:rsidP="000C32C1">
            <w:pPr>
              <w:spacing w:after="0"/>
            </w:pPr>
            <w:r>
              <w:t>2016</w:t>
            </w:r>
          </w:p>
        </w:tc>
        <w:tc>
          <w:tcPr>
            <w:tcW w:w="4501" w:type="dxa"/>
          </w:tcPr>
          <w:p w14:paraId="5670191E" w14:textId="77777777" w:rsidR="00172850" w:rsidRPr="007210BC" w:rsidRDefault="00172850" w:rsidP="000C32C1">
            <w:pPr>
              <w:spacing w:after="0"/>
            </w:pPr>
            <w:r w:rsidRPr="00CC0722">
              <w:t>Code of practice for fire safety in the design, management and use of buildings</w:t>
            </w:r>
          </w:p>
        </w:tc>
      </w:tr>
      <w:tr w:rsidR="00172850" w:rsidRPr="003D27CF" w14:paraId="64F1CA9E" w14:textId="77777777" w:rsidTr="000C32C1">
        <w:trPr>
          <w:cantSplit/>
        </w:trPr>
        <w:tc>
          <w:tcPr>
            <w:tcW w:w="2405" w:type="dxa"/>
          </w:tcPr>
          <w:p w14:paraId="4A32A684" w14:textId="77777777" w:rsidR="00172850" w:rsidRPr="0038416A" w:rsidRDefault="00172850" w:rsidP="000C32C1">
            <w:pPr>
              <w:spacing w:after="0"/>
            </w:pPr>
          </w:p>
        </w:tc>
        <w:tc>
          <w:tcPr>
            <w:tcW w:w="1418" w:type="dxa"/>
          </w:tcPr>
          <w:p w14:paraId="142AE109" w14:textId="77777777" w:rsidR="00172850" w:rsidRPr="0038416A" w:rsidRDefault="00172850" w:rsidP="000C32C1">
            <w:pPr>
              <w:spacing w:after="0"/>
            </w:pPr>
            <w:r>
              <w:t>BS EN 13779</w:t>
            </w:r>
          </w:p>
        </w:tc>
        <w:tc>
          <w:tcPr>
            <w:tcW w:w="850" w:type="dxa"/>
          </w:tcPr>
          <w:p w14:paraId="4C07C9E5" w14:textId="77777777" w:rsidR="00172850" w:rsidRPr="0038416A" w:rsidRDefault="00172850" w:rsidP="000C32C1">
            <w:pPr>
              <w:spacing w:after="0"/>
            </w:pPr>
            <w:r>
              <w:t>2007</w:t>
            </w:r>
          </w:p>
        </w:tc>
        <w:tc>
          <w:tcPr>
            <w:tcW w:w="4501" w:type="dxa"/>
          </w:tcPr>
          <w:p w14:paraId="61D935CC" w14:textId="77777777" w:rsidR="00172850" w:rsidRPr="007210BC" w:rsidRDefault="00172850" w:rsidP="000C32C1">
            <w:pPr>
              <w:spacing w:after="0"/>
            </w:pPr>
            <w:r w:rsidRPr="00CC0722">
              <w:t>Ventilation for non-residential buildings. Performance requirements for ventilation and room-conditioning systems</w:t>
            </w:r>
          </w:p>
        </w:tc>
      </w:tr>
      <w:tr w:rsidR="00172850" w:rsidRPr="003D27CF" w14:paraId="0A7504EC" w14:textId="77777777" w:rsidTr="000C32C1">
        <w:trPr>
          <w:cantSplit/>
        </w:trPr>
        <w:tc>
          <w:tcPr>
            <w:tcW w:w="2405" w:type="dxa"/>
          </w:tcPr>
          <w:p w14:paraId="2AF704BD" w14:textId="77777777" w:rsidR="00172850" w:rsidRPr="0038416A" w:rsidRDefault="00172850" w:rsidP="000C32C1">
            <w:pPr>
              <w:spacing w:after="0"/>
            </w:pPr>
          </w:p>
        </w:tc>
        <w:tc>
          <w:tcPr>
            <w:tcW w:w="1418" w:type="dxa"/>
          </w:tcPr>
          <w:p w14:paraId="617D8B5E" w14:textId="77777777" w:rsidR="00172850" w:rsidRPr="00721E27" w:rsidRDefault="00172850" w:rsidP="000C32C1">
            <w:pPr>
              <w:spacing w:after="0"/>
              <w:rPr>
                <w:rFonts w:cstheme="minorHAnsi"/>
              </w:rPr>
            </w:pPr>
            <w:r>
              <w:t>BS EN 15423</w:t>
            </w:r>
          </w:p>
        </w:tc>
        <w:tc>
          <w:tcPr>
            <w:tcW w:w="850" w:type="dxa"/>
          </w:tcPr>
          <w:p w14:paraId="285884A5" w14:textId="77777777" w:rsidR="00172850" w:rsidRDefault="00172850" w:rsidP="000C32C1">
            <w:pPr>
              <w:spacing w:after="0"/>
            </w:pPr>
            <w:r>
              <w:t>2008</w:t>
            </w:r>
          </w:p>
        </w:tc>
        <w:tc>
          <w:tcPr>
            <w:tcW w:w="4501" w:type="dxa"/>
          </w:tcPr>
          <w:p w14:paraId="66E56C34" w14:textId="77777777" w:rsidR="00172850" w:rsidRPr="007210BC" w:rsidRDefault="00172850" w:rsidP="000C32C1">
            <w:pPr>
              <w:spacing w:after="0"/>
            </w:pPr>
            <w:r w:rsidRPr="00CC0722">
              <w:t>Ventilation for buildings. Fire precaution for air distribution systems in buildings</w:t>
            </w:r>
          </w:p>
        </w:tc>
      </w:tr>
    </w:tbl>
    <w:p w14:paraId="464A9924" w14:textId="77777777" w:rsidR="004739AA" w:rsidRDefault="004739AA" w:rsidP="004739AA">
      <w:pPr>
        <w:pStyle w:val="Heading2"/>
        <w:numPr>
          <w:ilvl w:val="0"/>
          <w:numId w:val="0"/>
        </w:numPr>
        <w:ind w:left="851" w:hanging="851"/>
      </w:pPr>
      <w:r>
        <w:t>SYSTEM DESCRIPTION</w:t>
      </w:r>
    </w:p>
    <w:p w14:paraId="36E1D7E4" w14:textId="77777777" w:rsidR="004739AA" w:rsidRDefault="004739AA" w:rsidP="004739AA"/>
    <w:p w14:paraId="11240931" w14:textId="77777777" w:rsidR="004739AA" w:rsidRDefault="004739AA" w:rsidP="004739AA"/>
    <w:p w14:paraId="2E815B98" w14:textId="77777777" w:rsidR="004739AA" w:rsidRDefault="004739AA" w:rsidP="004739AA">
      <w:pPr>
        <w:pStyle w:val="Heading2"/>
        <w:numPr>
          <w:ilvl w:val="0"/>
          <w:numId w:val="0"/>
        </w:numPr>
        <w:ind w:left="851" w:hanging="851"/>
      </w:pPr>
      <w:r>
        <w:t>CONTROL REQUIREMENTS</w:t>
      </w:r>
    </w:p>
    <w:p w14:paraId="33A391F0" w14:textId="77777777" w:rsidR="004739AA" w:rsidRDefault="004739AA" w:rsidP="004739AA"/>
    <w:p w14:paraId="2522751D" w14:textId="77777777" w:rsidR="004739AA" w:rsidRDefault="004739AA" w:rsidP="004739AA"/>
    <w:p w14:paraId="35F3939B" w14:textId="77777777" w:rsidR="004739AA" w:rsidRDefault="004739AA" w:rsidP="004739AA">
      <w:pPr>
        <w:pStyle w:val="Heading2"/>
        <w:numPr>
          <w:ilvl w:val="0"/>
          <w:numId w:val="0"/>
        </w:numPr>
        <w:ind w:left="851" w:hanging="851"/>
      </w:pPr>
      <w:r>
        <w:t>SYSTEM DRAWINGS / SCHEMATICS</w:t>
      </w:r>
    </w:p>
    <w:p w14:paraId="5C727261" w14:textId="77777777" w:rsidR="004739AA" w:rsidRDefault="004739AA" w:rsidP="004739AA"/>
    <w:p w14:paraId="2D9AE19C" w14:textId="77777777" w:rsidR="004739AA" w:rsidRDefault="004739AA" w:rsidP="004739AA"/>
    <w:p w14:paraId="29CDE681" w14:textId="77777777" w:rsidR="004739AA" w:rsidRDefault="004739AA" w:rsidP="004739AA">
      <w:pPr>
        <w:pStyle w:val="Heading2"/>
        <w:numPr>
          <w:ilvl w:val="0"/>
          <w:numId w:val="0"/>
        </w:numPr>
        <w:ind w:left="357" w:hanging="357"/>
      </w:pPr>
      <w:r>
        <w:t>REFERENCE SPECIFICATION CLAUSES</w:t>
      </w:r>
    </w:p>
    <w:p w14:paraId="5B10AB9E" w14:textId="77777777" w:rsidR="00BA43B7" w:rsidRDefault="00BA43B7" w:rsidP="00BA43B7">
      <w:r>
        <w:t>Also see the following Reference Specification SPEC-300 clauses for further details of Workmanship, materials standards, builders work standards, testing/ commissioning, and identification:</w:t>
      </w:r>
    </w:p>
    <w:p w14:paraId="2994B48D" w14:textId="77777777" w:rsidR="00BA43B7" w:rsidRDefault="00986F61" w:rsidP="00BA43B7">
      <w:pPr>
        <w:pStyle w:val="ListParagraph"/>
        <w:numPr>
          <w:ilvl w:val="0"/>
          <w:numId w:val="4"/>
        </w:numPr>
      </w:pPr>
      <w:r>
        <w:t>PR_65_65_00_00</w:t>
      </w:r>
      <w:r w:rsidR="00BA43B7">
        <w:t xml:space="preserve"> AIR DUCTLINES AND ANCILLARIES</w:t>
      </w:r>
    </w:p>
    <w:p w14:paraId="48DF4B21" w14:textId="77777777" w:rsidR="00BA43B7" w:rsidRDefault="00986F61" w:rsidP="00BA43B7">
      <w:pPr>
        <w:pStyle w:val="ListParagraph"/>
        <w:numPr>
          <w:ilvl w:val="0"/>
          <w:numId w:val="4"/>
        </w:numPr>
      </w:pPr>
      <w:r>
        <w:t>PR_65_67_29_00</w:t>
      </w:r>
      <w:r w:rsidR="00BA43B7">
        <w:t xml:space="preserve"> FANS</w:t>
      </w:r>
    </w:p>
    <w:p w14:paraId="39521CE3" w14:textId="77777777" w:rsidR="00BA43B7" w:rsidRDefault="00986F61" w:rsidP="00BA43B7">
      <w:pPr>
        <w:pStyle w:val="ListParagraph"/>
        <w:numPr>
          <w:ilvl w:val="0"/>
          <w:numId w:val="4"/>
        </w:numPr>
      </w:pPr>
      <w:r>
        <w:t>PR_70_65_04_00</w:t>
      </w:r>
      <w:r w:rsidR="00BA43B7">
        <w:t xml:space="preserve"> GRILLES/DIFFUSERS/LOUVRES</w:t>
      </w:r>
    </w:p>
    <w:p w14:paraId="1E2AF986" w14:textId="77777777" w:rsidR="00BA43B7" w:rsidRDefault="00986F61" w:rsidP="00BA43B7">
      <w:pPr>
        <w:pStyle w:val="ListParagraph"/>
        <w:numPr>
          <w:ilvl w:val="0"/>
          <w:numId w:val="4"/>
        </w:numPr>
      </w:pPr>
      <w:r>
        <w:t>PR_25_31_48_00</w:t>
      </w:r>
      <w:r w:rsidR="00BA43B7">
        <w:t xml:space="preserve"> THERMAL INSULATION</w:t>
      </w:r>
    </w:p>
    <w:p w14:paraId="71B340F9" w14:textId="77777777" w:rsidR="00BA43B7" w:rsidRDefault="00986F61" w:rsidP="00BA43B7">
      <w:pPr>
        <w:pStyle w:val="ListParagraph"/>
        <w:numPr>
          <w:ilvl w:val="0"/>
          <w:numId w:val="4"/>
        </w:numPr>
      </w:pPr>
      <w:r>
        <w:t xml:space="preserve">AC_60_00_00_00 </w:t>
      </w:r>
      <w:r w:rsidR="00BA43B7">
        <w:t xml:space="preserve"> TESTING AND COMMISSIONING</w:t>
      </w:r>
    </w:p>
    <w:p w14:paraId="04D0929D" w14:textId="77777777" w:rsidR="00BA43B7" w:rsidRDefault="00986F61" w:rsidP="00BA43B7">
      <w:pPr>
        <w:pStyle w:val="ListParagraph"/>
        <w:numPr>
          <w:ilvl w:val="0"/>
          <w:numId w:val="4"/>
        </w:numPr>
      </w:pPr>
      <w:r>
        <w:t>PR_80_77_94_00</w:t>
      </w:r>
      <w:r w:rsidR="00BA43B7">
        <w:t xml:space="preserve"> VIBRATION ISOLATION MOUNTINGS</w:t>
      </w:r>
    </w:p>
    <w:p w14:paraId="509531C7" w14:textId="77777777" w:rsidR="00BA43B7" w:rsidRDefault="00986F61" w:rsidP="00BA43B7">
      <w:pPr>
        <w:pStyle w:val="ListParagraph"/>
        <w:numPr>
          <w:ilvl w:val="0"/>
          <w:numId w:val="4"/>
        </w:numPr>
      </w:pPr>
      <w:r>
        <w:t>PR_40_10_57_26</w:t>
      </w:r>
      <w:r w:rsidR="00BA43B7">
        <w:t xml:space="preserve"> IDENTIFICATION - MECHANICAL</w:t>
      </w:r>
    </w:p>
    <w:p w14:paraId="06A38799" w14:textId="77777777" w:rsidR="00BA43B7" w:rsidRDefault="003D44FA" w:rsidP="00BA43B7">
      <w:pPr>
        <w:pStyle w:val="ListParagraph"/>
        <w:numPr>
          <w:ilvl w:val="0"/>
          <w:numId w:val="4"/>
        </w:numPr>
      </w:pPr>
      <w:r>
        <w:t>PR_20_29_00_00</w:t>
      </w:r>
      <w:r w:rsidR="00BA43B7">
        <w:t xml:space="preserve"> FIXING TO BUILDING FABRIC</w:t>
      </w:r>
    </w:p>
    <w:p w14:paraId="4A95A610" w14:textId="77777777" w:rsidR="00BA43B7" w:rsidRDefault="003D44FA" w:rsidP="00BA43B7">
      <w:pPr>
        <w:pStyle w:val="ListParagraph"/>
        <w:numPr>
          <w:ilvl w:val="0"/>
          <w:numId w:val="4"/>
        </w:numPr>
      </w:pPr>
      <w:r>
        <w:t>PR_35_31_68_72</w:t>
      </w:r>
      <w:r w:rsidR="00BA43B7">
        <w:t xml:space="preserve"> PAINTING AND ANTI-CORROSION TREATMENTS</w:t>
      </w:r>
    </w:p>
    <w:p w14:paraId="6A109777" w14:textId="77777777" w:rsidR="004739AA" w:rsidRDefault="004739AA" w:rsidP="004739AA"/>
    <w:p w14:paraId="198FA067" w14:textId="77777777" w:rsidR="004739AA" w:rsidRDefault="004739AA" w:rsidP="004739AA">
      <w:pPr>
        <w:rPr>
          <w:rFonts w:asciiTheme="majorHAnsi" w:eastAsiaTheme="majorEastAsia" w:hAnsiTheme="majorHAnsi" w:cstheme="majorBidi"/>
          <w:b/>
          <w:bCs/>
          <w:caps/>
          <w:sz w:val="28"/>
          <w:szCs w:val="28"/>
        </w:rPr>
      </w:pPr>
      <w:r>
        <w:br w:type="page"/>
      </w:r>
    </w:p>
    <w:p w14:paraId="36093FAC" w14:textId="77777777" w:rsidR="009022CE" w:rsidRPr="00B371FC" w:rsidRDefault="009022CE" w:rsidP="009022CE">
      <w:pPr>
        <w:pStyle w:val="Heading1"/>
        <w:numPr>
          <w:ilvl w:val="0"/>
          <w:numId w:val="0"/>
        </w:numPr>
        <w:ind w:left="851" w:hanging="851"/>
      </w:pPr>
      <w:bookmarkStart w:id="151" w:name="_Toc15913791"/>
      <w:r w:rsidRPr="00997014">
        <w:rPr>
          <w:noProof/>
          <w:color w:val="0070C0"/>
          <w:lang w:eastAsia="en-GB"/>
        </w:rPr>
        <mc:AlternateContent>
          <mc:Choice Requires="wps">
            <w:drawing>
              <wp:anchor distT="0" distB="36195" distL="114300" distR="114300" simplePos="0" relativeHeight="251698176" behindDoc="0" locked="1" layoutInCell="1" allowOverlap="1" wp14:anchorId="28D1945B" wp14:editId="0B353583">
                <wp:simplePos x="0" y="0"/>
                <wp:positionH relativeFrom="column">
                  <wp:posOffset>3175</wp:posOffset>
                </wp:positionH>
                <wp:positionV relativeFrom="paragraph">
                  <wp:posOffset>215900</wp:posOffset>
                </wp:positionV>
                <wp:extent cx="2070000" cy="0"/>
                <wp:effectExtent l="0" t="19050" r="6985" b="19050"/>
                <wp:wrapNone/>
                <wp:docPr id="23" name="Straight Connector 23"/>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9EB319" id="Straight Connector 23" o:spid="_x0000_s1026" style="position:absolute;z-index:251698176;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P9L&#10;9uveAQAAKAQAAA4AAAAAAAAAAAAAAAAALgIAAGRycy9lMm9Eb2MueG1sUEsBAi0AFAAGAAgAAAAh&#10;AAMpz1vZAAAABgEAAA8AAAAAAAAAAAAAAAAAOAQAAGRycy9kb3ducmV2LnhtbFBLBQYAAAAABAAE&#10;APMAAAA+BQAAAAA=&#10;" strokecolor="black [3213]" strokeweight="3pt">
                <w10:anchorlock/>
              </v:line>
            </w:pict>
          </mc:Fallback>
        </mc:AlternateContent>
      </w:r>
      <w:r w:rsidR="008112F8" w:rsidRPr="00997014">
        <w:rPr>
          <w:color w:val="0070C0"/>
          <w:lang w:eastAsia="en-GB"/>
        </w:rPr>
        <w:t>Ss_70_10_30_72</w:t>
      </w:r>
      <w:r w:rsidRPr="00B371FC">
        <w:tab/>
        <w:t xml:space="preserve">Electricity Generation </w:t>
      </w:r>
      <w:r w:rsidR="00A10FB7">
        <w:t>–</w:t>
      </w:r>
      <w:r w:rsidRPr="00B371FC">
        <w:t xml:space="preserve"> </w:t>
      </w:r>
      <w:r w:rsidR="008112F8">
        <w:t>Generator</w:t>
      </w:r>
      <w:bookmarkEnd w:id="151"/>
      <w:r w:rsidR="00A10FB7">
        <w:t xml:space="preserve"> </w:t>
      </w:r>
    </w:p>
    <w:p w14:paraId="1BDC826D" w14:textId="77777777" w:rsidR="009022CE" w:rsidRDefault="009022CE" w:rsidP="009022CE">
      <w:pPr>
        <w:pStyle w:val="Heading2"/>
        <w:numPr>
          <w:ilvl w:val="0"/>
          <w:numId w:val="0"/>
        </w:numPr>
        <w:ind w:left="851" w:hanging="851"/>
      </w:pPr>
      <w:r>
        <w:t>PERFORMANCE OBJECTIVES</w:t>
      </w:r>
    </w:p>
    <w:p w14:paraId="75845A60" w14:textId="77777777" w:rsidR="009022CE" w:rsidRDefault="009022CE" w:rsidP="009022CE"/>
    <w:p w14:paraId="718BF95A" w14:textId="77777777" w:rsidR="009022CE" w:rsidRDefault="009022CE" w:rsidP="009022CE"/>
    <w:p w14:paraId="21E9E1DD" w14:textId="77777777" w:rsidR="009022CE" w:rsidRDefault="009022CE" w:rsidP="009022CE">
      <w:pPr>
        <w:pStyle w:val="Heading2"/>
        <w:numPr>
          <w:ilvl w:val="0"/>
          <w:numId w:val="0"/>
        </w:numPr>
        <w:ind w:left="851" w:hanging="851"/>
      </w:pPr>
      <w:r>
        <w:t>DESIGN PARAMETERS</w:t>
      </w:r>
    </w:p>
    <w:p w14:paraId="248AB1FB" w14:textId="77777777" w:rsidR="000201FB" w:rsidRDefault="000201FB" w:rsidP="000201FB">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0201FB" w:rsidRPr="003D27CF" w14:paraId="58089373" w14:textId="77777777" w:rsidTr="00324047">
        <w:trPr>
          <w:cnfStyle w:val="100000000000" w:firstRow="1" w:lastRow="0" w:firstColumn="0" w:lastColumn="0" w:oddVBand="0" w:evenVBand="0" w:oddHBand="0" w:evenHBand="0" w:firstRowFirstColumn="0" w:firstRowLastColumn="0" w:lastRowFirstColumn="0" w:lastRowLastColumn="0"/>
          <w:cantSplit/>
        </w:trPr>
        <w:tc>
          <w:tcPr>
            <w:tcW w:w="2405" w:type="dxa"/>
          </w:tcPr>
          <w:p w14:paraId="77DAA3BA" w14:textId="77777777" w:rsidR="000201FB" w:rsidRPr="003D27CF" w:rsidRDefault="000201FB" w:rsidP="00324047">
            <w:pPr>
              <w:spacing w:before="0" w:beforeAutospacing="0" w:after="240" w:afterAutospacing="0" w:line="240" w:lineRule="atLeast"/>
              <w:rPr>
                <w:b w:val="0"/>
              </w:rPr>
            </w:pPr>
            <w:r w:rsidRPr="003D27CF">
              <w:rPr>
                <w:b w:val="0"/>
              </w:rPr>
              <w:t xml:space="preserve">Statutory Acts </w:t>
            </w:r>
          </w:p>
        </w:tc>
        <w:tc>
          <w:tcPr>
            <w:tcW w:w="6769" w:type="dxa"/>
            <w:gridSpan w:val="3"/>
          </w:tcPr>
          <w:p w14:paraId="19C80398" w14:textId="77777777" w:rsidR="000201FB" w:rsidRDefault="000201FB"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293E9CC9" w14:textId="77777777" w:rsidR="00AC72C7" w:rsidRDefault="00AC72C7" w:rsidP="00AC72C7">
            <w:pPr>
              <w:spacing w:before="0" w:beforeAutospacing="0" w:after="240" w:afterAutospacing="0" w:line="240" w:lineRule="atLeast"/>
              <w:rPr>
                <w:b w:val="0"/>
              </w:rPr>
            </w:pPr>
            <w:r>
              <w:rPr>
                <w:b w:val="0"/>
              </w:rPr>
              <w:t>The Electricity at Work Regulations 1989</w:t>
            </w:r>
          </w:p>
          <w:p w14:paraId="62119832" w14:textId="77777777" w:rsidR="00D01220" w:rsidRPr="00AC72C7" w:rsidRDefault="00AC72C7" w:rsidP="000201FB">
            <w:pPr>
              <w:spacing w:before="0" w:beforeAutospacing="0" w:after="240" w:afterAutospacing="0" w:line="240" w:lineRule="atLeast"/>
              <w:rPr>
                <w:rFonts w:cs="Times New Roman"/>
                <w:b w:val="0"/>
                <w:szCs w:val="24"/>
              </w:rPr>
            </w:pPr>
            <w:r w:rsidRPr="008A08A9">
              <w:rPr>
                <w:rFonts w:cs="Times New Roman"/>
                <w:b w:val="0"/>
                <w:szCs w:val="24"/>
              </w:rPr>
              <w:t>The Electromagnetic Compatibility Regulations, 2015 , SI 2006/3418</w:t>
            </w:r>
          </w:p>
        </w:tc>
      </w:tr>
      <w:tr w:rsidR="000201FB" w:rsidRPr="003D27CF" w14:paraId="1B1CBAC7" w14:textId="77777777" w:rsidTr="00324047">
        <w:trPr>
          <w:cantSplit/>
        </w:trPr>
        <w:tc>
          <w:tcPr>
            <w:tcW w:w="2405" w:type="dxa"/>
          </w:tcPr>
          <w:p w14:paraId="5C0D8216" w14:textId="77777777" w:rsidR="000201FB" w:rsidRPr="003D27CF" w:rsidRDefault="000201FB" w:rsidP="00324047">
            <w:pPr>
              <w:spacing w:before="0" w:beforeAutospacing="0" w:after="240" w:afterAutospacing="0" w:line="240" w:lineRule="atLeast"/>
            </w:pPr>
            <w:r w:rsidRPr="003D27CF">
              <w:t xml:space="preserve">Building Control / Local Authority requirements </w:t>
            </w:r>
          </w:p>
        </w:tc>
        <w:tc>
          <w:tcPr>
            <w:tcW w:w="6769" w:type="dxa"/>
            <w:gridSpan w:val="3"/>
          </w:tcPr>
          <w:p w14:paraId="0D4461A2" w14:textId="77777777" w:rsidR="000201FB" w:rsidRPr="0038416A" w:rsidRDefault="000201FB" w:rsidP="00324047">
            <w:pPr>
              <w:spacing w:before="0" w:beforeAutospacing="0" w:after="240" w:afterAutospacing="0" w:line="240" w:lineRule="atLeast"/>
            </w:pPr>
            <w:r w:rsidRPr="0038416A">
              <w:t xml:space="preserve">The Building Regulations Approved Documents </w:t>
            </w:r>
          </w:p>
          <w:p w14:paraId="13623CF3" w14:textId="77777777" w:rsidR="000201FB" w:rsidRDefault="000201FB" w:rsidP="00BC2102">
            <w:pPr>
              <w:numPr>
                <w:ilvl w:val="0"/>
                <w:numId w:val="7"/>
              </w:numPr>
              <w:spacing w:before="0" w:beforeAutospacing="0" w:after="240" w:afterAutospacing="0" w:line="240" w:lineRule="atLeast"/>
              <w:contextualSpacing/>
            </w:pPr>
            <w:r>
              <w:t>Part L1A 2013</w:t>
            </w:r>
            <w:r w:rsidRPr="0038416A">
              <w:t xml:space="preserve"> Conservation of fuel and power in new dwellings</w:t>
            </w:r>
          </w:p>
          <w:p w14:paraId="3AC8F97D" w14:textId="77777777" w:rsidR="000201FB" w:rsidRPr="0038416A" w:rsidRDefault="000201FB" w:rsidP="00BC2102">
            <w:pPr>
              <w:numPr>
                <w:ilvl w:val="0"/>
                <w:numId w:val="7"/>
              </w:numPr>
              <w:spacing w:before="0" w:beforeAutospacing="0" w:after="240" w:afterAutospacing="0" w:line="240" w:lineRule="atLeast"/>
              <w:contextualSpacing/>
            </w:pPr>
            <w:r>
              <w:t xml:space="preserve">Part L2A 2013 </w:t>
            </w:r>
            <w:r w:rsidRPr="0038416A">
              <w:t xml:space="preserve">Conservation of fuel and power in new </w:t>
            </w:r>
            <w:r>
              <w:t xml:space="preserve">buildings other than </w:t>
            </w:r>
            <w:r w:rsidRPr="0038416A">
              <w:t>dwellings</w:t>
            </w:r>
          </w:p>
          <w:p w14:paraId="4B1807A0" w14:textId="77777777" w:rsidR="000201FB" w:rsidRPr="00B86B25" w:rsidRDefault="000201FB" w:rsidP="00BC2102">
            <w:pPr>
              <w:numPr>
                <w:ilvl w:val="0"/>
                <w:numId w:val="7"/>
              </w:numPr>
              <w:spacing w:before="0" w:beforeAutospacing="0" w:after="240" w:afterAutospacing="0" w:line="240" w:lineRule="atLeast"/>
              <w:contextualSpacing/>
            </w:pPr>
            <w:r w:rsidRPr="00B86B25">
              <w:t>Non-Domestic Building Services Compliance Guide</w:t>
            </w:r>
          </w:p>
          <w:p w14:paraId="73E96F72" w14:textId="77777777" w:rsidR="000201FB" w:rsidRPr="00B86B25" w:rsidRDefault="000201FB" w:rsidP="00BC2102">
            <w:pPr>
              <w:numPr>
                <w:ilvl w:val="0"/>
                <w:numId w:val="7"/>
              </w:numPr>
              <w:spacing w:before="0" w:beforeAutospacing="0" w:after="240" w:afterAutospacing="0" w:line="240" w:lineRule="atLeast"/>
              <w:contextualSpacing/>
            </w:pPr>
            <w:r w:rsidRPr="00B86B25">
              <w:t>Domestic Building Services Compliance Guide</w:t>
            </w:r>
          </w:p>
          <w:p w14:paraId="5D655EF3" w14:textId="77777777" w:rsidR="000201FB" w:rsidRDefault="000201FB" w:rsidP="00324047">
            <w:r>
              <w:t>The Scottish Building Standards 2015</w:t>
            </w:r>
          </w:p>
          <w:p w14:paraId="14F877E8" w14:textId="77777777" w:rsidR="000201FB" w:rsidRPr="0038416A" w:rsidRDefault="000201FB" w:rsidP="00BC2102">
            <w:pPr>
              <w:numPr>
                <w:ilvl w:val="0"/>
                <w:numId w:val="7"/>
              </w:numPr>
              <w:spacing w:before="0" w:beforeAutospacing="0" w:after="240" w:afterAutospacing="0" w:line="240" w:lineRule="atLeast"/>
              <w:contextualSpacing/>
            </w:pPr>
            <w:r w:rsidRPr="00187245">
              <w:t>Section 6 (Energy)</w:t>
            </w:r>
          </w:p>
        </w:tc>
      </w:tr>
      <w:tr w:rsidR="00D970EA" w:rsidRPr="003D27CF" w14:paraId="727756B0" w14:textId="77777777" w:rsidTr="00324047">
        <w:trPr>
          <w:cantSplit/>
          <w:trHeight w:val="1861"/>
        </w:trPr>
        <w:tc>
          <w:tcPr>
            <w:tcW w:w="2405" w:type="dxa"/>
            <w:vMerge w:val="restart"/>
          </w:tcPr>
          <w:p w14:paraId="38362050" w14:textId="77777777" w:rsidR="00D970EA" w:rsidRPr="003D27CF" w:rsidRDefault="00D970EA" w:rsidP="00324047">
            <w:pPr>
              <w:spacing w:before="0" w:beforeAutospacing="0" w:after="240" w:afterAutospacing="0" w:line="240" w:lineRule="atLeast"/>
            </w:pPr>
            <w:r w:rsidRPr="003D27CF">
              <w:t xml:space="preserve">Industry standards </w:t>
            </w:r>
          </w:p>
        </w:tc>
        <w:tc>
          <w:tcPr>
            <w:tcW w:w="6769" w:type="dxa"/>
            <w:gridSpan w:val="3"/>
          </w:tcPr>
          <w:p w14:paraId="0F826380" w14:textId="77777777" w:rsidR="00D970EA" w:rsidRPr="0038416A" w:rsidRDefault="00D970EA" w:rsidP="00324047">
            <w:pPr>
              <w:spacing w:before="0" w:beforeAutospacing="0" w:after="240" w:afterAutospacing="0" w:line="240" w:lineRule="atLeast"/>
            </w:pPr>
            <w:r w:rsidRPr="0038416A">
              <w:t>Chartered Institute of Building Services Engineers (CIBSE)</w:t>
            </w:r>
          </w:p>
          <w:p w14:paraId="182FCF17" w14:textId="77777777" w:rsidR="00D970EA" w:rsidRDefault="00D970EA" w:rsidP="00BC2102">
            <w:pPr>
              <w:numPr>
                <w:ilvl w:val="0"/>
                <w:numId w:val="10"/>
              </w:numPr>
              <w:spacing w:before="0" w:beforeAutospacing="0" w:after="240" w:afterAutospacing="0" w:line="240" w:lineRule="atLeast"/>
              <w:contextualSpacing/>
            </w:pPr>
            <w:r w:rsidRPr="0038416A">
              <w:t>CIBSE </w:t>
            </w:r>
            <w:r>
              <w:t>F</w:t>
            </w:r>
            <w:r w:rsidRPr="0038416A">
              <w:t> guide</w:t>
            </w:r>
          </w:p>
          <w:p w14:paraId="7D28518F" w14:textId="77777777" w:rsidR="00D970EA" w:rsidRDefault="00D970EA" w:rsidP="00BC2102">
            <w:pPr>
              <w:numPr>
                <w:ilvl w:val="0"/>
                <w:numId w:val="10"/>
              </w:numPr>
              <w:spacing w:before="0" w:beforeAutospacing="0" w:after="240" w:afterAutospacing="0" w:line="240" w:lineRule="atLeast"/>
              <w:contextualSpacing/>
            </w:pPr>
            <w:r w:rsidRPr="0038416A">
              <w:t>C</w:t>
            </w:r>
            <w:r>
              <w:t>IBSE J</w:t>
            </w:r>
            <w:r w:rsidRPr="0038416A">
              <w:t> guide</w:t>
            </w:r>
          </w:p>
          <w:p w14:paraId="0ECDE199" w14:textId="77777777" w:rsidR="00D970EA" w:rsidRDefault="00D970EA" w:rsidP="00BC2102">
            <w:pPr>
              <w:numPr>
                <w:ilvl w:val="0"/>
                <w:numId w:val="10"/>
              </w:numPr>
              <w:spacing w:before="0" w:beforeAutospacing="0" w:after="240" w:afterAutospacing="0" w:line="240" w:lineRule="atLeast"/>
              <w:contextualSpacing/>
            </w:pPr>
            <w:r w:rsidRPr="0038416A">
              <w:t>C</w:t>
            </w:r>
            <w:r>
              <w:t>IBSE K</w:t>
            </w:r>
            <w:r w:rsidRPr="0038416A">
              <w:t> guide</w:t>
            </w:r>
          </w:p>
          <w:p w14:paraId="0B546DCC" w14:textId="77777777" w:rsidR="00D970EA" w:rsidRDefault="00D970EA" w:rsidP="00BC2102">
            <w:pPr>
              <w:numPr>
                <w:ilvl w:val="0"/>
                <w:numId w:val="10"/>
              </w:numPr>
              <w:spacing w:before="0" w:beforeAutospacing="0" w:after="240" w:afterAutospacing="0" w:line="240" w:lineRule="atLeast"/>
              <w:contextualSpacing/>
            </w:pPr>
            <w:r>
              <w:t>KS15 Capturing Solar Energy</w:t>
            </w:r>
          </w:p>
          <w:p w14:paraId="4104DBF6" w14:textId="77777777" w:rsidR="00D970EA" w:rsidRPr="0038416A" w:rsidRDefault="00D970EA" w:rsidP="00BC2102">
            <w:pPr>
              <w:numPr>
                <w:ilvl w:val="0"/>
                <w:numId w:val="10"/>
              </w:numPr>
              <w:spacing w:before="0" w:beforeAutospacing="0" w:after="240" w:afterAutospacing="0" w:line="240" w:lineRule="atLeast"/>
              <w:contextualSpacing/>
            </w:pPr>
            <w:r>
              <w:t>TM38</w:t>
            </w:r>
            <w:r w:rsidRPr="00B762F4">
              <w:t xml:space="preserve"> </w:t>
            </w:r>
            <w:r>
              <w:t>Renewable Energy Sources for Buildings</w:t>
            </w:r>
          </w:p>
        </w:tc>
      </w:tr>
      <w:tr w:rsidR="00D970EA" w:rsidRPr="003D27CF" w14:paraId="58DCBFB5" w14:textId="77777777" w:rsidTr="00D970EA">
        <w:trPr>
          <w:cantSplit/>
          <w:trHeight w:val="768"/>
        </w:trPr>
        <w:tc>
          <w:tcPr>
            <w:tcW w:w="2405" w:type="dxa"/>
            <w:vMerge/>
          </w:tcPr>
          <w:p w14:paraId="67459479" w14:textId="77777777" w:rsidR="00D970EA" w:rsidRPr="003D27CF" w:rsidRDefault="00D970EA" w:rsidP="00324047"/>
        </w:tc>
        <w:tc>
          <w:tcPr>
            <w:tcW w:w="6769" w:type="dxa"/>
            <w:gridSpan w:val="3"/>
          </w:tcPr>
          <w:p w14:paraId="735DCD94" w14:textId="77777777" w:rsidR="00D970EA" w:rsidRPr="0038416A" w:rsidRDefault="00D970EA" w:rsidP="00324047">
            <w:r w:rsidRPr="0038416A">
              <w:t>Building Services Research and Information Association (BSRIA)</w:t>
            </w:r>
          </w:p>
          <w:p w14:paraId="70A4AEFC" w14:textId="77777777" w:rsidR="00340987" w:rsidRDefault="00340987" w:rsidP="00BC2102">
            <w:pPr>
              <w:numPr>
                <w:ilvl w:val="0"/>
                <w:numId w:val="10"/>
              </w:numPr>
              <w:spacing w:before="0" w:beforeAutospacing="0" w:after="240" w:afterAutospacing="0" w:line="240" w:lineRule="atLeast"/>
              <w:contextualSpacing/>
            </w:pPr>
            <w:r w:rsidRPr="00340987">
              <w:t>BSRIA Power quality guide (AG 2/2000)</w:t>
            </w:r>
          </w:p>
          <w:p w14:paraId="78D9DC13" w14:textId="77777777" w:rsidR="00D970EA" w:rsidRPr="0038416A" w:rsidRDefault="00340987" w:rsidP="00BC2102">
            <w:pPr>
              <w:numPr>
                <w:ilvl w:val="0"/>
                <w:numId w:val="10"/>
              </w:numPr>
              <w:spacing w:before="0" w:beforeAutospacing="0" w:after="240" w:afterAutospacing="0" w:line="240" w:lineRule="atLeast"/>
              <w:contextualSpacing/>
            </w:pPr>
            <w:r w:rsidRPr="00340987">
              <w:t>Design Checks for Electrical Services - A quality control framework for electrical engineers (BG 3/2006)</w:t>
            </w:r>
          </w:p>
        </w:tc>
      </w:tr>
      <w:tr w:rsidR="00D970EA" w:rsidRPr="003D27CF" w14:paraId="3FB6491B" w14:textId="77777777" w:rsidTr="00324047">
        <w:trPr>
          <w:cantSplit/>
          <w:trHeight w:val="767"/>
        </w:trPr>
        <w:tc>
          <w:tcPr>
            <w:tcW w:w="2405" w:type="dxa"/>
            <w:vMerge/>
          </w:tcPr>
          <w:p w14:paraId="27B377DE" w14:textId="77777777" w:rsidR="00D970EA" w:rsidRPr="003D27CF" w:rsidRDefault="00D970EA" w:rsidP="00324047"/>
        </w:tc>
        <w:tc>
          <w:tcPr>
            <w:tcW w:w="6769" w:type="dxa"/>
            <w:gridSpan w:val="3"/>
          </w:tcPr>
          <w:p w14:paraId="2B0A55D1" w14:textId="77777777" w:rsidR="00D970EA" w:rsidRDefault="00E37E0F" w:rsidP="00324047">
            <w:r>
              <w:t>Energy Networks Association</w:t>
            </w:r>
          </w:p>
          <w:p w14:paraId="468B086B" w14:textId="77777777" w:rsidR="00E37E0F" w:rsidRDefault="00E37E0F" w:rsidP="00BC2102">
            <w:pPr>
              <w:pStyle w:val="ListParagraph"/>
              <w:numPr>
                <w:ilvl w:val="0"/>
                <w:numId w:val="20"/>
              </w:numPr>
            </w:pPr>
            <w:r>
              <w:t>C</w:t>
            </w:r>
            <w:r w:rsidRPr="00E37E0F">
              <w:t>onnection of Generation &lt; 3.68kW</w:t>
            </w:r>
            <w:r>
              <w:t xml:space="preserve"> (</w:t>
            </w:r>
            <w:r w:rsidR="008E5455">
              <w:t>G98</w:t>
            </w:r>
            <w:r>
              <w:t>)</w:t>
            </w:r>
          </w:p>
          <w:p w14:paraId="5ECED460" w14:textId="77777777" w:rsidR="00E37E0F" w:rsidRPr="0038416A" w:rsidRDefault="00E37E0F" w:rsidP="00BC2102">
            <w:pPr>
              <w:pStyle w:val="ListParagraph"/>
              <w:numPr>
                <w:ilvl w:val="0"/>
                <w:numId w:val="20"/>
              </w:numPr>
            </w:pPr>
            <w:r w:rsidRPr="00E37E0F">
              <w:t>Connection of Generation &gt; 3.68kW (</w:t>
            </w:r>
            <w:r w:rsidR="008E5455">
              <w:t>G99</w:t>
            </w:r>
            <w:r w:rsidRPr="00E37E0F">
              <w:t>)</w:t>
            </w:r>
          </w:p>
        </w:tc>
      </w:tr>
      <w:tr w:rsidR="000201FB" w:rsidRPr="003D27CF" w14:paraId="50BB87F1" w14:textId="77777777" w:rsidTr="00324047">
        <w:trPr>
          <w:cantSplit/>
        </w:trPr>
        <w:tc>
          <w:tcPr>
            <w:tcW w:w="2405" w:type="dxa"/>
          </w:tcPr>
          <w:p w14:paraId="4F1F6FAB" w14:textId="77777777" w:rsidR="000201FB" w:rsidRPr="0038416A" w:rsidRDefault="000201FB" w:rsidP="00324047">
            <w:pPr>
              <w:spacing w:before="0" w:beforeAutospacing="0" w:after="0" w:afterAutospacing="0" w:line="240" w:lineRule="atLeast"/>
            </w:pPr>
            <w:r w:rsidRPr="0038416A">
              <w:t xml:space="preserve">British Standards </w:t>
            </w:r>
          </w:p>
        </w:tc>
        <w:tc>
          <w:tcPr>
            <w:tcW w:w="1418" w:type="dxa"/>
          </w:tcPr>
          <w:p w14:paraId="040BCB51" w14:textId="77777777" w:rsidR="000201FB" w:rsidRPr="0038416A" w:rsidRDefault="006E0369" w:rsidP="00324047">
            <w:pPr>
              <w:spacing w:after="0" w:afterAutospacing="0"/>
            </w:pPr>
            <w:r>
              <w:t>BS 7430</w:t>
            </w:r>
          </w:p>
        </w:tc>
        <w:tc>
          <w:tcPr>
            <w:tcW w:w="850" w:type="dxa"/>
          </w:tcPr>
          <w:p w14:paraId="53838DE2" w14:textId="77777777" w:rsidR="000201FB" w:rsidRPr="0038416A" w:rsidRDefault="006E0369" w:rsidP="00324047">
            <w:pPr>
              <w:spacing w:after="0" w:afterAutospacing="0"/>
            </w:pPr>
            <w:r>
              <w:t>2011</w:t>
            </w:r>
          </w:p>
        </w:tc>
        <w:tc>
          <w:tcPr>
            <w:tcW w:w="4501" w:type="dxa"/>
          </w:tcPr>
          <w:p w14:paraId="78E6FE6D" w14:textId="77777777" w:rsidR="000201FB" w:rsidRPr="006265A2" w:rsidRDefault="006E0369" w:rsidP="00324047">
            <w:pPr>
              <w:spacing w:after="0"/>
            </w:pPr>
            <w:r w:rsidRPr="006E0369">
              <w:t>Code of practice for protective earthing of electrical installations</w:t>
            </w:r>
          </w:p>
        </w:tc>
      </w:tr>
      <w:tr w:rsidR="006E0369" w:rsidRPr="003D27CF" w14:paraId="6F322A52" w14:textId="77777777" w:rsidTr="00324047">
        <w:trPr>
          <w:cantSplit/>
        </w:trPr>
        <w:tc>
          <w:tcPr>
            <w:tcW w:w="2405" w:type="dxa"/>
          </w:tcPr>
          <w:p w14:paraId="455B1B91" w14:textId="77777777" w:rsidR="006E0369" w:rsidRPr="0038416A" w:rsidRDefault="006E0369" w:rsidP="00324047">
            <w:pPr>
              <w:spacing w:after="0"/>
            </w:pPr>
          </w:p>
        </w:tc>
        <w:tc>
          <w:tcPr>
            <w:tcW w:w="1418" w:type="dxa"/>
          </w:tcPr>
          <w:p w14:paraId="533D5C8C" w14:textId="77777777" w:rsidR="006E0369" w:rsidRPr="0038416A" w:rsidRDefault="006E0369" w:rsidP="00324047">
            <w:pPr>
              <w:spacing w:after="0" w:afterAutospacing="0"/>
            </w:pPr>
            <w:r>
              <w:t>BS 7671</w:t>
            </w:r>
          </w:p>
        </w:tc>
        <w:tc>
          <w:tcPr>
            <w:tcW w:w="850" w:type="dxa"/>
          </w:tcPr>
          <w:p w14:paraId="74143CA6" w14:textId="77777777" w:rsidR="006E0369" w:rsidRPr="0038416A" w:rsidRDefault="006E0369" w:rsidP="00324047">
            <w:pPr>
              <w:spacing w:after="0" w:afterAutospacing="0"/>
            </w:pPr>
            <w:r>
              <w:t>2008</w:t>
            </w:r>
          </w:p>
        </w:tc>
        <w:tc>
          <w:tcPr>
            <w:tcW w:w="4501" w:type="dxa"/>
          </w:tcPr>
          <w:p w14:paraId="4767ABAF" w14:textId="77777777" w:rsidR="006E0369" w:rsidRPr="006265A2" w:rsidRDefault="006E0369" w:rsidP="00324047">
            <w:pPr>
              <w:spacing w:after="0"/>
            </w:pPr>
            <w:r>
              <w:t>Requirements for Electrical Installations. IET Wiring Regulations</w:t>
            </w:r>
          </w:p>
        </w:tc>
      </w:tr>
      <w:tr w:rsidR="006E0369" w:rsidRPr="003D27CF" w14:paraId="43A1498A" w14:textId="77777777" w:rsidTr="00324047">
        <w:trPr>
          <w:cantSplit/>
        </w:trPr>
        <w:tc>
          <w:tcPr>
            <w:tcW w:w="2405" w:type="dxa"/>
          </w:tcPr>
          <w:p w14:paraId="728E6C25" w14:textId="77777777" w:rsidR="006E0369" w:rsidRPr="0038416A" w:rsidRDefault="006E0369" w:rsidP="00324047">
            <w:pPr>
              <w:spacing w:after="0"/>
            </w:pPr>
          </w:p>
        </w:tc>
        <w:tc>
          <w:tcPr>
            <w:tcW w:w="1418" w:type="dxa"/>
          </w:tcPr>
          <w:p w14:paraId="5CD7B80F" w14:textId="77777777" w:rsidR="006E0369" w:rsidRDefault="006E0369" w:rsidP="00324047">
            <w:pPr>
              <w:spacing w:after="0"/>
            </w:pPr>
            <w:r>
              <w:t>BS EN 60947-6</w:t>
            </w:r>
          </w:p>
        </w:tc>
        <w:tc>
          <w:tcPr>
            <w:tcW w:w="850" w:type="dxa"/>
          </w:tcPr>
          <w:p w14:paraId="5ABCF196" w14:textId="77777777" w:rsidR="006E0369" w:rsidRDefault="006E0369" w:rsidP="00324047">
            <w:pPr>
              <w:spacing w:after="0"/>
            </w:pPr>
            <w:r>
              <w:t>2005</w:t>
            </w:r>
          </w:p>
        </w:tc>
        <w:tc>
          <w:tcPr>
            <w:tcW w:w="4501" w:type="dxa"/>
          </w:tcPr>
          <w:p w14:paraId="1D8CF50A" w14:textId="77777777" w:rsidR="006E0369" w:rsidRDefault="006E0369" w:rsidP="00324047">
            <w:pPr>
              <w:spacing w:after="0"/>
            </w:pPr>
            <w:r w:rsidRPr="006E0369">
              <w:t xml:space="preserve">Low-voltage switchgear and </w:t>
            </w:r>
            <w:r w:rsidR="004A5B5D">
              <w:t>control</w:t>
            </w:r>
            <w:r w:rsidRPr="006E0369">
              <w:t>gear. Multiple function equipment. Transfer switching equipment</w:t>
            </w:r>
          </w:p>
        </w:tc>
      </w:tr>
      <w:tr w:rsidR="00E37E0F" w:rsidRPr="003D27CF" w14:paraId="4524822B" w14:textId="77777777" w:rsidTr="00324047">
        <w:trPr>
          <w:cantSplit/>
        </w:trPr>
        <w:tc>
          <w:tcPr>
            <w:tcW w:w="2405" w:type="dxa"/>
          </w:tcPr>
          <w:p w14:paraId="1D8F02DC" w14:textId="77777777" w:rsidR="00E37E0F" w:rsidRPr="0038416A" w:rsidRDefault="00E37E0F" w:rsidP="00324047">
            <w:pPr>
              <w:spacing w:after="0"/>
            </w:pPr>
          </w:p>
        </w:tc>
        <w:tc>
          <w:tcPr>
            <w:tcW w:w="1418" w:type="dxa"/>
          </w:tcPr>
          <w:p w14:paraId="126D6F97" w14:textId="77777777" w:rsidR="00E37E0F" w:rsidRDefault="00E37E0F" w:rsidP="00324047">
            <w:pPr>
              <w:spacing w:after="0"/>
            </w:pPr>
            <w:r>
              <w:t>BS IEC 62548</w:t>
            </w:r>
          </w:p>
        </w:tc>
        <w:tc>
          <w:tcPr>
            <w:tcW w:w="850" w:type="dxa"/>
          </w:tcPr>
          <w:p w14:paraId="0B5EBA24" w14:textId="77777777" w:rsidR="00E37E0F" w:rsidRDefault="00E37E0F" w:rsidP="00324047">
            <w:pPr>
              <w:spacing w:after="0"/>
            </w:pPr>
            <w:r>
              <w:t>2016</w:t>
            </w:r>
          </w:p>
        </w:tc>
        <w:tc>
          <w:tcPr>
            <w:tcW w:w="4501" w:type="dxa"/>
          </w:tcPr>
          <w:p w14:paraId="4C17B917" w14:textId="77777777" w:rsidR="00E37E0F" w:rsidRPr="006E0369" w:rsidRDefault="00E37E0F" w:rsidP="00324047">
            <w:pPr>
              <w:spacing w:after="0"/>
            </w:pPr>
            <w:r w:rsidRPr="00E37E0F">
              <w:t>Photovoltaic (PV) arrays - design requirements</w:t>
            </w:r>
          </w:p>
        </w:tc>
      </w:tr>
    </w:tbl>
    <w:p w14:paraId="24A28B28" w14:textId="77777777" w:rsidR="009022CE" w:rsidRDefault="009022CE" w:rsidP="009022CE">
      <w:pPr>
        <w:pStyle w:val="Heading2"/>
        <w:numPr>
          <w:ilvl w:val="0"/>
          <w:numId w:val="0"/>
        </w:numPr>
        <w:ind w:left="851" w:hanging="851"/>
      </w:pPr>
      <w:r>
        <w:t>SYSTEM DESCRIPTION</w:t>
      </w:r>
    </w:p>
    <w:p w14:paraId="0AC147B7" w14:textId="77777777" w:rsidR="009022CE" w:rsidRDefault="009022CE" w:rsidP="009022CE"/>
    <w:p w14:paraId="33E8E437" w14:textId="77777777" w:rsidR="009022CE" w:rsidRDefault="009022CE" w:rsidP="009022CE"/>
    <w:p w14:paraId="0887D652" w14:textId="77777777" w:rsidR="009022CE" w:rsidRDefault="009022CE" w:rsidP="009022CE">
      <w:pPr>
        <w:pStyle w:val="Heading2"/>
        <w:numPr>
          <w:ilvl w:val="0"/>
          <w:numId w:val="0"/>
        </w:numPr>
        <w:ind w:left="851" w:hanging="851"/>
      </w:pPr>
      <w:r>
        <w:t>CONTROL REQUIREMENTS</w:t>
      </w:r>
    </w:p>
    <w:p w14:paraId="5E35AE13" w14:textId="77777777" w:rsidR="009022CE" w:rsidRDefault="009022CE" w:rsidP="009022CE"/>
    <w:p w14:paraId="4C640823" w14:textId="77777777" w:rsidR="009022CE" w:rsidRDefault="009022CE" w:rsidP="009022CE"/>
    <w:p w14:paraId="3498FC82" w14:textId="77777777" w:rsidR="009022CE" w:rsidRDefault="009022CE" w:rsidP="009022CE">
      <w:pPr>
        <w:pStyle w:val="Heading2"/>
        <w:numPr>
          <w:ilvl w:val="0"/>
          <w:numId w:val="0"/>
        </w:numPr>
        <w:ind w:left="851" w:hanging="851"/>
      </w:pPr>
      <w:r>
        <w:t>SYSTEM DRAWINGS / SCHEMATICS</w:t>
      </w:r>
    </w:p>
    <w:p w14:paraId="6C1BE03D" w14:textId="77777777" w:rsidR="009022CE" w:rsidRDefault="009022CE" w:rsidP="009022CE"/>
    <w:p w14:paraId="04767C46" w14:textId="77777777" w:rsidR="009022CE" w:rsidRDefault="009022CE" w:rsidP="009022CE"/>
    <w:p w14:paraId="508A4380" w14:textId="77777777" w:rsidR="009022CE" w:rsidRDefault="009022CE" w:rsidP="009022CE">
      <w:pPr>
        <w:pStyle w:val="Heading2"/>
        <w:numPr>
          <w:ilvl w:val="0"/>
          <w:numId w:val="0"/>
        </w:numPr>
        <w:ind w:left="357" w:hanging="357"/>
      </w:pPr>
      <w:r>
        <w:t>REFERENCE SPECIFICATION CLAUSES</w:t>
      </w:r>
    </w:p>
    <w:p w14:paraId="634C5692" w14:textId="77777777" w:rsidR="00187245" w:rsidRDefault="00187245" w:rsidP="00187245">
      <w:r>
        <w:t>Also see the following Reference Specification SPEC-300 clauses for further details of Workmanship, materials standards, builders work standards, testing/ commissioning, and identification:</w:t>
      </w:r>
    </w:p>
    <w:p w14:paraId="02A20D6A" w14:textId="77777777" w:rsidR="009022CE" w:rsidRDefault="00986F61" w:rsidP="00BC2102">
      <w:pPr>
        <w:pStyle w:val="ListParagraph"/>
        <w:numPr>
          <w:ilvl w:val="0"/>
          <w:numId w:val="6"/>
        </w:numPr>
      </w:pPr>
      <w:r>
        <w:t>PR_65_70_11_00</w:t>
      </w:r>
      <w:r w:rsidR="009022CE">
        <w:t xml:space="preserve"> CONDUIT AND CABLE TRUNKING</w:t>
      </w:r>
    </w:p>
    <w:p w14:paraId="1DE93DFA" w14:textId="77777777" w:rsidR="009022CE" w:rsidRDefault="00986F61" w:rsidP="00BC2102">
      <w:pPr>
        <w:pStyle w:val="ListParagraph"/>
        <w:numPr>
          <w:ilvl w:val="0"/>
          <w:numId w:val="6"/>
        </w:numPr>
      </w:pPr>
      <w:r>
        <w:t>PR_65_70_36/48_00</w:t>
      </w:r>
      <w:r w:rsidR="009022CE">
        <w:t xml:space="preserve"> HV/LV CABLES AND WIRING</w:t>
      </w:r>
    </w:p>
    <w:p w14:paraId="17FB6895" w14:textId="77777777" w:rsidR="009022CE" w:rsidRDefault="00986F61" w:rsidP="00BC2102">
      <w:pPr>
        <w:pStyle w:val="ListParagraph"/>
        <w:numPr>
          <w:ilvl w:val="0"/>
          <w:numId w:val="6"/>
        </w:numPr>
      </w:pPr>
      <w:r>
        <w:t>PR_60_70_48_06</w:t>
      </w:r>
      <w:r w:rsidR="009022CE">
        <w:t xml:space="preserve"> BUSBAR TRUNKING</w:t>
      </w:r>
    </w:p>
    <w:p w14:paraId="22E7CE8F" w14:textId="77777777" w:rsidR="009022CE" w:rsidRDefault="00986F61" w:rsidP="00BC2102">
      <w:pPr>
        <w:pStyle w:val="ListParagraph"/>
        <w:numPr>
          <w:ilvl w:val="0"/>
          <w:numId w:val="6"/>
        </w:numPr>
      </w:pPr>
      <w:r>
        <w:t>PR_65_70_11_00</w:t>
      </w:r>
      <w:r w:rsidR="009022CE">
        <w:t xml:space="preserve"> SUPPORT COMPONENTS - CABLES</w:t>
      </w:r>
    </w:p>
    <w:p w14:paraId="31EC00CB" w14:textId="77777777" w:rsidR="009022CE" w:rsidRDefault="00986F61" w:rsidP="00BC2102">
      <w:pPr>
        <w:pStyle w:val="ListParagraph"/>
        <w:numPr>
          <w:ilvl w:val="0"/>
          <w:numId w:val="6"/>
        </w:numPr>
      </w:pPr>
      <w:r>
        <w:t>PR_60_70_48_00</w:t>
      </w:r>
      <w:r w:rsidR="009022CE">
        <w:t xml:space="preserve"> LV SWITCHGEAR AND DISTRIBUTION BOARDS</w:t>
      </w:r>
    </w:p>
    <w:p w14:paraId="45E7321B" w14:textId="77777777" w:rsidR="009022CE" w:rsidRDefault="00986F61" w:rsidP="00BC2102">
      <w:pPr>
        <w:pStyle w:val="ListParagraph"/>
        <w:numPr>
          <w:ilvl w:val="0"/>
          <w:numId w:val="6"/>
        </w:numPr>
      </w:pPr>
      <w:r>
        <w:t>PR_75_51_52_00</w:t>
      </w:r>
      <w:r w:rsidR="009022CE">
        <w:t xml:space="preserve"> CONTACTORS AND STARTERS</w:t>
      </w:r>
    </w:p>
    <w:p w14:paraId="5179FECA" w14:textId="77777777" w:rsidR="009022CE" w:rsidRDefault="003D44FA" w:rsidP="00BC2102">
      <w:pPr>
        <w:pStyle w:val="ListParagraph"/>
        <w:numPr>
          <w:ilvl w:val="0"/>
          <w:numId w:val="6"/>
        </w:numPr>
      </w:pPr>
      <w:r>
        <w:t>PR_70_70_48_00</w:t>
      </w:r>
      <w:r w:rsidR="009022CE">
        <w:t xml:space="preserve"> LUMINAIRES AND LAMPS</w:t>
      </w:r>
    </w:p>
    <w:p w14:paraId="50306213" w14:textId="77777777" w:rsidR="009022CE" w:rsidRDefault="003D44FA" w:rsidP="00BC2102">
      <w:pPr>
        <w:pStyle w:val="ListParagraph"/>
        <w:numPr>
          <w:ilvl w:val="0"/>
          <w:numId w:val="6"/>
        </w:numPr>
      </w:pPr>
      <w:r>
        <w:t>PR_65_72_00_00</w:t>
      </w:r>
      <w:r w:rsidR="009022CE">
        <w:t xml:space="preserve"> ACCESSORIES FOR ELECTRICAL SERVICES</w:t>
      </w:r>
    </w:p>
    <w:p w14:paraId="6B2F52CF" w14:textId="77777777" w:rsidR="009022CE" w:rsidRDefault="003D44FA" w:rsidP="00BC2102">
      <w:pPr>
        <w:pStyle w:val="ListParagraph"/>
        <w:numPr>
          <w:ilvl w:val="0"/>
          <w:numId w:val="6"/>
        </w:numPr>
      </w:pPr>
      <w:r>
        <w:t>PR_65_70_46_00</w:t>
      </w:r>
      <w:r w:rsidR="009022CE">
        <w:t xml:space="preserve"> EARTHING AND BONDING</w:t>
      </w:r>
    </w:p>
    <w:p w14:paraId="1188BC39" w14:textId="77777777" w:rsidR="009022CE" w:rsidRDefault="003D44FA" w:rsidP="00BC2102">
      <w:pPr>
        <w:pStyle w:val="ListParagraph"/>
        <w:numPr>
          <w:ilvl w:val="0"/>
          <w:numId w:val="6"/>
        </w:numPr>
      </w:pPr>
      <w:r>
        <w:t>AC_70_65_00_00</w:t>
      </w:r>
      <w:r w:rsidR="009022CE">
        <w:t xml:space="preserve"> TESTING AND COMMISSIONING OF ELECTRICAL SERVICES</w:t>
      </w:r>
    </w:p>
    <w:p w14:paraId="45A99546" w14:textId="77777777" w:rsidR="009022CE" w:rsidRDefault="003D44FA" w:rsidP="00BC2102">
      <w:pPr>
        <w:pStyle w:val="ListParagraph"/>
        <w:numPr>
          <w:ilvl w:val="0"/>
          <w:numId w:val="6"/>
        </w:numPr>
      </w:pPr>
      <w:r>
        <w:t>PR_40_10_57_24</w:t>
      </w:r>
      <w:r w:rsidR="009022CE">
        <w:t xml:space="preserve"> IDENTIFICATION - ELECTRICAL</w:t>
      </w:r>
    </w:p>
    <w:p w14:paraId="15D06B9C" w14:textId="77777777" w:rsidR="009022CE" w:rsidRDefault="003D44FA" w:rsidP="00BC2102">
      <w:pPr>
        <w:pStyle w:val="ListParagraph"/>
        <w:numPr>
          <w:ilvl w:val="0"/>
          <w:numId w:val="6"/>
        </w:numPr>
      </w:pPr>
      <w:r>
        <w:t>PR_20_29_00_00</w:t>
      </w:r>
      <w:r w:rsidR="009022CE">
        <w:t xml:space="preserve"> FIXING TO BUILDING FABRIC</w:t>
      </w:r>
    </w:p>
    <w:p w14:paraId="77BCF697" w14:textId="77777777" w:rsidR="009022CE" w:rsidRDefault="003D44FA" w:rsidP="00BC2102">
      <w:pPr>
        <w:pStyle w:val="ListParagraph"/>
        <w:numPr>
          <w:ilvl w:val="0"/>
          <w:numId w:val="6"/>
        </w:numPr>
      </w:pPr>
      <w:r>
        <w:t>PR_35_31_68_72</w:t>
      </w:r>
      <w:r w:rsidR="009022CE">
        <w:t xml:space="preserve"> PAINTING AND ANTI-CORROSION TREATMENTS</w:t>
      </w:r>
    </w:p>
    <w:p w14:paraId="274D0488" w14:textId="77777777" w:rsidR="009022CE" w:rsidRDefault="009022CE" w:rsidP="009022CE"/>
    <w:p w14:paraId="50B38AAE" w14:textId="77777777" w:rsidR="009022CE" w:rsidRDefault="009022CE" w:rsidP="009022CE">
      <w:pPr>
        <w:rPr>
          <w:rFonts w:asciiTheme="majorHAnsi" w:eastAsiaTheme="majorEastAsia" w:hAnsiTheme="majorHAnsi" w:cstheme="majorBidi"/>
          <w:b/>
          <w:bCs/>
          <w:caps/>
          <w:sz w:val="28"/>
          <w:szCs w:val="28"/>
        </w:rPr>
      </w:pPr>
      <w:r>
        <w:br w:type="page"/>
      </w:r>
    </w:p>
    <w:p w14:paraId="12DC14AC" w14:textId="77777777" w:rsidR="008112F8" w:rsidRPr="00B371FC" w:rsidRDefault="008112F8" w:rsidP="008112F8">
      <w:pPr>
        <w:pStyle w:val="Heading1"/>
        <w:numPr>
          <w:ilvl w:val="0"/>
          <w:numId w:val="0"/>
        </w:numPr>
        <w:ind w:left="851" w:hanging="851"/>
      </w:pPr>
      <w:bookmarkStart w:id="152" w:name="_Toc15913792"/>
      <w:r w:rsidRPr="00997014">
        <w:rPr>
          <w:noProof/>
          <w:color w:val="0070C0"/>
          <w:lang w:eastAsia="en-GB"/>
        </w:rPr>
        <mc:AlternateContent>
          <mc:Choice Requires="wps">
            <w:drawing>
              <wp:anchor distT="0" distB="36195" distL="114300" distR="114300" simplePos="0" relativeHeight="251810816" behindDoc="0" locked="1" layoutInCell="1" allowOverlap="1" wp14:anchorId="13529CE3" wp14:editId="63597014">
                <wp:simplePos x="0" y="0"/>
                <wp:positionH relativeFrom="column">
                  <wp:posOffset>3175</wp:posOffset>
                </wp:positionH>
                <wp:positionV relativeFrom="paragraph">
                  <wp:posOffset>215900</wp:posOffset>
                </wp:positionV>
                <wp:extent cx="2070000" cy="0"/>
                <wp:effectExtent l="0" t="19050" r="6985" b="19050"/>
                <wp:wrapNone/>
                <wp:docPr id="97" name="Straight Connector 97"/>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20659F" id="Straight Connector 97" o:spid="_x0000_s1026" style="position:absolute;z-index:251810816;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HFy&#10;mWneAQAAKAQAAA4AAAAAAAAAAAAAAAAALgIAAGRycy9lMm9Eb2MueG1sUEsBAi0AFAAGAAgAAAAh&#10;AAMpz1vZAAAABgEAAA8AAAAAAAAAAAAAAAAAOAQAAGRycy9kb3ducmV2LnhtbFBLBQYAAAAABAAE&#10;APMAAAA+BQAAAAA=&#10;" strokecolor="black [3213]" strokeweight="3pt">
                <w10:anchorlock/>
              </v:line>
            </w:pict>
          </mc:Fallback>
        </mc:AlternateContent>
      </w:r>
      <w:r w:rsidRPr="00997014">
        <w:rPr>
          <w:color w:val="0070C0"/>
          <w:lang w:eastAsia="en-GB"/>
        </w:rPr>
        <w:t>Ss_70_10_70_35</w:t>
      </w:r>
      <w:r w:rsidRPr="00B371FC">
        <w:tab/>
        <w:t>Electricity Gene</w:t>
      </w:r>
      <w:r w:rsidR="00A10FB7">
        <w:t>ration – PV</w:t>
      </w:r>
      <w:bookmarkEnd w:id="152"/>
      <w:r w:rsidR="00A10FB7">
        <w:t xml:space="preserve"> </w:t>
      </w:r>
    </w:p>
    <w:p w14:paraId="2011CDB3" w14:textId="77777777" w:rsidR="008112F8" w:rsidRDefault="008112F8" w:rsidP="008112F8">
      <w:pPr>
        <w:pStyle w:val="Heading2"/>
        <w:numPr>
          <w:ilvl w:val="0"/>
          <w:numId w:val="0"/>
        </w:numPr>
        <w:ind w:left="851" w:hanging="851"/>
      </w:pPr>
      <w:r>
        <w:t>PERFORMANCE OBJECTIVES</w:t>
      </w:r>
    </w:p>
    <w:p w14:paraId="660CFCE1" w14:textId="77777777" w:rsidR="008112F8" w:rsidRDefault="008112F8" w:rsidP="008112F8"/>
    <w:p w14:paraId="1B4E2E10" w14:textId="77777777" w:rsidR="008112F8" w:rsidRDefault="008112F8" w:rsidP="008112F8"/>
    <w:p w14:paraId="2149EBFD" w14:textId="77777777" w:rsidR="008112F8" w:rsidRDefault="008112F8" w:rsidP="008112F8">
      <w:pPr>
        <w:pStyle w:val="Heading2"/>
        <w:numPr>
          <w:ilvl w:val="0"/>
          <w:numId w:val="0"/>
        </w:numPr>
        <w:ind w:left="851" w:hanging="851"/>
      </w:pPr>
      <w:r>
        <w:t>DESIGN PARAMETERS</w:t>
      </w:r>
    </w:p>
    <w:p w14:paraId="2BEF0A06" w14:textId="77777777" w:rsidR="00172850" w:rsidRDefault="00172850" w:rsidP="00172850">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172850" w:rsidRPr="003D27CF" w14:paraId="41C165E4" w14:textId="77777777" w:rsidTr="000C32C1">
        <w:trPr>
          <w:cnfStyle w:val="100000000000" w:firstRow="1" w:lastRow="0" w:firstColumn="0" w:lastColumn="0" w:oddVBand="0" w:evenVBand="0" w:oddHBand="0" w:evenHBand="0" w:firstRowFirstColumn="0" w:firstRowLastColumn="0" w:lastRowFirstColumn="0" w:lastRowLastColumn="0"/>
          <w:cantSplit/>
        </w:trPr>
        <w:tc>
          <w:tcPr>
            <w:tcW w:w="2405" w:type="dxa"/>
          </w:tcPr>
          <w:p w14:paraId="0C605C1A" w14:textId="77777777" w:rsidR="00172850" w:rsidRPr="003D27CF" w:rsidRDefault="00172850" w:rsidP="000C32C1">
            <w:pPr>
              <w:spacing w:before="0" w:beforeAutospacing="0" w:after="240" w:afterAutospacing="0" w:line="240" w:lineRule="atLeast"/>
              <w:rPr>
                <w:b w:val="0"/>
              </w:rPr>
            </w:pPr>
            <w:r w:rsidRPr="003D27CF">
              <w:rPr>
                <w:b w:val="0"/>
              </w:rPr>
              <w:t xml:space="preserve">Statutory Acts </w:t>
            </w:r>
          </w:p>
        </w:tc>
        <w:tc>
          <w:tcPr>
            <w:tcW w:w="6769" w:type="dxa"/>
            <w:gridSpan w:val="3"/>
          </w:tcPr>
          <w:p w14:paraId="67BA15B4" w14:textId="77777777" w:rsidR="00172850" w:rsidRDefault="00172850" w:rsidP="00814103">
            <w:pPr>
              <w:spacing w:before="0" w:beforeAutospacing="0" w:after="240" w:afterAutospacing="0" w:line="240" w:lineRule="atLeast"/>
              <w:rPr>
                <w:b w:val="0"/>
              </w:rPr>
            </w:pPr>
            <w:r w:rsidRPr="003D27CF">
              <w:rPr>
                <w:b w:val="0"/>
              </w:rPr>
              <w:t>T</w:t>
            </w:r>
            <w:r>
              <w:rPr>
                <w:b w:val="0"/>
              </w:rPr>
              <w:t xml:space="preserve">he Building </w:t>
            </w:r>
            <w:r w:rsidRPr="003D27CF">
              <w:rPr>
                <w:b w:val="0"/>
              </w:rPr>
              <w:t xml:space="preserve">Regulations </w:t>
            </w:r>
          </w:p>
          <w:p w14:paraId="68DF866F" w14:textId="77777777" w:rsidR="00AC72C7" w:rsidRDefault="00AC72C7" w:rsidP="00AC72C7">
            <w:pPr>
              <w:spacing w:before="0" w:beforeAutospacing="0" w:after="240" w:afterAutospacing="0" w:line="240" w:lineRule="atLeast"/>
              <w:rPr>
                <w:b w:val="0"/>
              </w:rPr>
            </w:pPr>
            <w:r>
              <w:rPr>
                <w:b w:val="0"/>
              </w:rPr>
              <w:t>The Electricity at Work Regulations 1989</w:t>
            </w:r>
          </w:p>
          <w:p w14:paraId="62354DAD" w14:textId="77777777" w:rsidR="00AC72C7" w:rsidRDefault="00AC72C7" w:rsidP="00AC72C7">
            <w:pPr>
              <w:spacing w:before="0" w:beforeAutospacing="0" w:after="240" w:afterAutospacing="0" w:line="240" w:lineRule="atLeast"/>
              <w:rPr>
                <w:rFonts w:cs="Times New Roman"/>
                <w:b w:val="0"/>
                <w:szCs w:val="24"/>
              </w:rPr>
            </w:pPr>
            <w:r w:rsidRPr="008A08A9">
              <w:rPr>
                <w:rFonts w:cs="Times New Roman"/>
                <w:b w:val="0"/>
                <w:szCs w:val="24"/>
              </w:rPr>
              <w:t>The Electromagnetic Compatibility Regulations, 2015 , SI 2006/3418</w:t>
            </w:r>
          </w:p>
          <w:p w14:paraId="31F1E1A1" w14:textId="77777777" w:rsidR="00172850" w:rsidRDefault="00172850" w:rsidP="00AC72C7">
            <w:pPr>
              <w:spacing w:before="0" w:beforeAutospacing="0" w:after="240" w:afterAutospacing="0" w:line="240" w:lineRule="atLeast"/>
              <w:rPr>
                <w:b w:val="0"/>
              </w:rPr>
            </w:pPr>
            <w:r>
              <w:rPr>
                <w:b w:val="0"/>
              </w:rPr>
              <w:t>Health and Safety at Work Act 1974</w:t>
            </w:r>
          </w:p>
          <w:p w14:paraId="2769BA07" w14:textId="77777777" w:rsidR="00172850" w:rsidRPr="003B7FAB" w:rsidRDefault="00172850" w:rsidP="000C32C1">
            <w:pPr>
              <w:rPr>
                <w:b w:val="0"/>
              </w:rPr>
            </w:pPr>
            <w:r w:rsidRPr="003B7FAB">
              <w:rPr>
                <w:b w:val="0"/>
              </w:rPr>
              <w:t>The Memorandum of guidance on the Electricity at Work Regulations 1989 (the Memorandum)</w:t>
            </w:r>
          </w:p>
          <w:p w14:paraId="1E125E89" w14:textId="77777777" w:rsidR="00172850" w:rsidRPr="00050951" w:rsidRDefault="00172850" w:rsidP="000C32C1">
            <w:pPr>
              <w:spacing w:before="0" w:beforeAutospacing="0" w:after="240" w:afterAutospacing="0" w:line="240" w:lineRule="atLeast"/>
              <w:rPr>
                <w:b w:val="0"/>
              </w:rPr>
            </w:pPr>
            <w:commentRangeStart w:id="153"/>
            <w:r w:rsidRPr="003B7FAB">
              <w:rPr>
                <w:b w:val="0"/>
              </w:rPr>
              <w:t>IET Wiring Regulations 18th Edition, (BS7671:2018)</w:t>
            </w:r>
            <w:commentRangeEnd w:id="153"/>
            <w:r w:rsidRPr="003B7FAB">
              <w:rPr>
                <w:b w:val="0"/>
              </w:rPr>
              <w:commentReference w:id="153"/>
            </w:r>
          </w:p>
        </w:tc>
      </w:tr>
      <w:tr w:rsidR="00172850" w:rsidRPr="003D27CF" w14:paraId="2FB03987" w14:textId="77777777" w:rsidTr="000C32C1">
        <w:trPr>
          <w:cantSplit/>
        </w:trPr>
        <w:tc>
          <w:tcPr>
            <w:tcW w:w="2405" w:type="dxa"/>
          </w:tcPr>
          <w:p w14:paraId="336EB78B" w14:textId="77777777" w:rsidR="00172850" w:rsidRPr="003D27CF" w:rsidRDefault="00172850" w:rsidP="000C32C1">
            <w:pPr>
              <w:spacing w:before="0" w:beforeAutospacing="0" w:after="240" w:afterAutospacing="0" w:line="240" w:lineRule="atLeast"/>
            </w:pPr>
            <w:r w:rsidRPr="003D27CF">
              <w:t xml:space="preserve">Building Control / Local Authority requirements </w:t>
            </w:r>
          </w:p>
        </w:tc>
        <w:tc>
          <w:tcPr>
            <w:tcW w:w="6769" w:type="dxa"/>
            <w:gridSpan w:val="3"/>
          </w:tcPr>
          <w:p w14:paraId="39840F8F" w14:textId="77777777" w:rsidR="00172850" w:rsidRPr="0038416A" w:rsidRDefault="00172850" w:rsidP="000C32C1">
            <w:pPr>
              <w:spacing w:before="0" w:beforeAutospacing="0" w:after="240" w:afterAutospacing="0" w:line="240" w:lineRule="atLeast"/>
            </w:pPr>
            <w:commentRangeStart w:id="154"/>
            <w:r w:rsidRPr="0038416A">
              <w:t xml:space="preserve">The Building Regulations Approved Documents </w:t>
            </w:r>
            <w:r>
              <w:t>(latest version)</w:t>
            </w:r>
          </w:p>
          <w:p w14:paraId="1A55C668" w14:textId="77777777" w:rsidR="00172850" w:rsidRDefault="00172850" w:rsidP="000C32C1">
            <w:pPr>
              <w:pStyle w:val="ListParagraph"/>
              <w:numPr>
                <w:ilvl w:val="0"/>
                <w:numId w:val="20"/>
              </w:numPr>
            </w:pPr>
            <w:r>
              <w:t xml:space="preserve">Part L1a </w:t>
            </w:r>
            <w:r w:rsidRPr="0038416A">
              <w:t>Conservation of fuel and power in new dwellings</w:t>
            </w:r>
          </w:p>
          <w:p w14:paraId="67A93502" w14:textId="77777777" w:rsidR="00172850" w:rsidRDefault="00172850" w:rsidP="000C32C1">
            <w:pPr>
              <w:pStyle w:val="ListParagraph"/>
              <w:numPr>
                <w:ilvl w:val="0"/>
                <w:numId w:val="20"/>
              </w:numPr>
            </w:pPr>
            <w:r>
              <w:t xml:space="preserve">Part L1b </w:t>
            </w:r>
            <w:r w:rsidRPr="0038416A">
              <w:t xml:space="preserve">Conservation of fuel and power in </w:t>
            </w:r>
            <w:r>
              <w:t>existing</w:t>
            </w:r>
            <w:r w:rsidRPr="0038416A">
              <w:t xml:space="preserve"> dwellings</w:t>
            </w:r>
          </w:p>
          <w:p w14:paraId="61637487" w14:textId="77777777" w:rsidR="00172850" w:rsidRDefault="00172850" w:rsidP="000C32C1">
            <w:pPr>
              <w:pStyle w:val="ListParagraph"/>
              <w:numPr>
                <w:ilvl w:val="0"/>
                <w:numId w:val="20"/>
              </w:numPr>
            </w:pPr>
            <w:r>
              <w:t xml:space="preserve">Part L2a </w:t>
            </w:r>
            <w:r w:rsidRPr="0038416A">
              <w:t xml:space="preserve">Conservation of fuel and power in new </w:t>
            </w:r>
            <w:r>
              <w:t xml:space="preserve">buildings other than </w:t>
            </w:r>
            <w:r w:rsidRPr="0038416A">
              <w:t>dwellings</w:t>
            </w:r>
          </w:p>
          <w:p w14:paraId="3F7A40F9" w14:textId="77777777" w:rsidR="00172850" w:rsidRDefault="00172850" w:rsidP="000C32C1">
            <w:pPr>
              <w:pStyle w:val="ListParagraph"/>
              <w:numPr>
                <w:ilvl w:val="0"/>
                <w:numId w:val="20"/>
              </w:numPr>
            </w:pPr>
            <w:r>
              <w:t xml:space="preserve">Part L2b </w:t>
            </w:r>
            <w:r w:rsidRPr="0038416A">
              <w:t xml:space="preserve">Conservation of fuel and power in </w:t>
            </w:r>
            <w:r>
              <w:t>existing</w:t>
            </w:r>
            <w:r w:rsidRPr="0038416A">
              <w:t xml:space="preserve"> </w:t>
            </w:r>
            <w:r>
              <w:t xml:space="preserve">buildings other than </w:t>
            </w:r>
            <w:r w:rsidRPr="0038416A">
              <w:t>dwellings</w:t>
            </w:r>
          </w:p>
          <w:p w14:paraId="501B79CE" w14:textId="77777777" w:rsidR="00172850" w:rsidRDefault="00172850" w:rsidP="000C32C1">
            <w:pPr>
              <w:pStyle w:val="ListParagraph"/>
              <w:numPr>
                <w:ilvl w:val="0"/>
                <w:numId w:val="20"/>
              </w:numPr>
            </w:pPr>
            <w:r>
              <w:t>Part B Fire safety</w:t>
            </w:r>
          </w:p>
          <w:p w14:paraId="491CBC83" w14:textId="77777777" w:rsidR="00172850" w:rsidRPr="0038416A" w:rsidRDefault="00172850" w:rsidP="000C32C1">
            <w:pPr>
              <w:pStyle w:val="ListParagraph"/>
              <w:numPr>
                <w:ilvl w:val="0"/>
                <w:numId w:val="20"/>
              </w:numPr>
            </w:pPr>
            <w:r>
              <w:t>Part P Electrical safety</w:t>
            </w:r>
          </w:p>
          <w:p w14:paraId="6E78BDE9" w14:textId="77777777" w:rsidR="00172850" w:rsidRPr="0038416A" w:rsidRDefault="00172850" w:rsidP="000C32C1">
            <w:pPr>
              <w:pStyle w:val="ListParagraph"/>
              <w:numPr>
                <w:ilvl w:val="0"/>
                <w:numId w:val="20"/>
              </w:numPr>
            </w:pPr>
            <w:r>
              <w:t>Domestic Building Services Compliance Guide</w:t>
            </w:r>
          </w:p>
          <w:p w14:paraId="291A890F" w14:textId="77777777" w:rsidR="00172850" w:rsidRDefault="00172850" w:rsidP="000C32C1">
            <w:pPr>
              <w:pStyle w:val="ListParagraph"/>
              <w:numPr>
                <w:ilvl w:val="0"/>
                <w:numId w:val="20"/>
              </w:numPr>
            </w:pPr>
            <w:r w:rsidRPr="0038416A">
              <w:t>Non-Domestic Building Services Compliance Guide</w:t>
            </w:r>
            <w:commentRangeEnd w:id="154"/>
            <w:r w:rsidRPr="003B7FAB">
              <w:commentReference w:id="154"/>
            </w:r>
          </w:p>
          <w:p w14:paraId="7A08D033" w14:textId="77777777" w:rsidR="00172850" w:rsidRDefault="00172850" w:rsidP="000C32C1">
            <w:r>
              <w:t>The Scottish Building Standards 2015</w:t>
            </w:r>
          </w:p>
          <w:p w14:paraId="3F2826DE" w14:textId="77777777" w:rsidR="00172850" w:rsidRDefault="00172850" w:rsidP="000C32C1">
            <w:pPr>
              <w:pStyle w:val="ListParagraph"/>
              <w:numPr>
                <w:ilvl w:val="0"/>
                <w:numId w:val="7"/>
              </w:numPr>
            </w:pPr>
            <w:r>
              <w:t>Section 2 (Fire)</w:t>
            </w:r>
            <w:commentRangeStart w:id="155"/>
            <w:commentRangeEnd w:id="155"/>
            <w:r>
              <w:rPr>
                <w:rStyle w:val="CommentReference"/>
              </w:rPr>
              <w:commentReference w:id="155"/>
            </w:r>
          </w:p>
          <w:p w14:paraId="0267F3AF" w14:textId="77777777" w:rsidR="00172850" w:rsidRDefault="00172850" w:rsidP="000C32C1">
            <w:pPr>
              <w:pStyle w:val="ListParagraph"/>
              <w:numPr>
                <w:ilvl w:val="0"/>
                <w:numId w:val="7"/>
              </w:numPr>
            </w:pPr>
            <w:r>
              <w:t>Section 4 (Safety)</w:t>
            </w:r>
          </w:p>
          <w:p w14:paraId="68FC3CAA" w14:textId="77777777" w:rsidR="00172850" w:rsidRPr="0038416A" w:rsidRDefault="00172850" w:rsidP="000C32C1">
            <w:pPr>
              <w:numPr>
                <w:ilvl w:val="0"/>
                <w:numId w:val="7"/>
              </w:numPr>
              <w:spacing w:before="0" w:beforeAutospacing="0" w:after="240" w:afterAutospacing="0" w:line="240" w:lineRule="atLeast"/>
              <w:contextualSpacing/>
            </w:pPr>
            <w:r w:rsidRPr="00187245">
              <w:t>Section 6 (Energy)</w:t>
            </w:r>
          </w:p>
        </w:tc>
      </w:tr>
      <w:tr w:rsidR="00172850" w:rsidRPr="003D27CF" w14:paraId="01A76855" w14:textId="77777777" w:rsidTr="000C32C1">
        <w:trPr>
          <w:cantSplit/>
          <w:trHeight w:val="1861"/>
        </w:trPr>
        <w:tc>
          <w:tcPr>
            <w:tcW w:w="2405" w:type="dxa"/>
            <w:vMerge w:val="restart"/>
          </w:tcPr>
          <w:p w14:paraId="169BAC83" w14:textId="77777777" w:rsidR="00172850" w:rsidRPr="003D27CF" w:rsidRDefault="00172850" w:rsidP="000C32C1">
            <w:pPr>
              <w:spacing w:before="0" w:beforeAutospacing="0" w:after="240" w:afterAutospacing="0" w:line="240" w:lineRule="atLeast"/>
            </w:pPr>
            <w:r w:rsidRPr="003D27CF">
              <w:t xml:space="preserve">Industry standards </w:t>
            </w:r>
          </w:p>
        </w:tc>
        <w:tc>
          <w:tcPr>
            <w:tcW w:w="6769" w:type="dxa"/>
            <w:gridSpan w:val="3"/>
          </w:tcPr>
          <w:p w14:paraId="6D35E777" w14:textId="77777777" w:rsidR="00172850" w:rsidRPr="0038416A" w:rsidRDefault="00172850" w:rsidP="000C32C1">
            <w:pPr>
              <w:spacing w:before="0" w:beforeAutospacing="0" w:after="240" w:afterAutospacing="0" w:line="240" w:lineRule="atLeast"/>
            </w:pPr>
            <w:r w:rsidRPr="0038416A">
              <w:t>Chartered Institute of Building Services Engineers (CIBSE)</w:t>
            </w:r>
          </w:p>
          <w:p w14:paraId="47FDC42E" w14:textId="77777777" w:rsidR="00172850" w:rsidRDefault="00172850" w:rsidP="000C32C1">
            <w:pPr>
              <w:pStyle w:val="ListParagraph"/>
              <w:numPr>
                <w:ilvl w:val="0"/>
                <w:numId w:val="20"/>
              </w:numPr>
            </w:pPr>
            <w:r w:rsidRPr="0038416A">
              <w:t>CIBSE </w:t>
            </w:r>
            <w:r>
              <w:t>F</w:t>
            </w:r>
            <w:r w:rsidRPr="0038416A">
              <w:t> guide</w:t>
            </w:r>
          </w:p>
          <w:p w14:paraId="6D5BED9A" w14:textId="77777777" w:rsidR="00172850" w:rsidRDefault="00172850" w:rsidP="000C32C1">
            <w:pPr>
              <w:pStyle w:val="ListParagraph"/>
              <w:numPr>
                <w:ilvl w:val="0"/>
                <w:numId w:val="20"/>
              </w:numPr>
            </w:pPr>
            <w:r w:rsidRPr="0038416A">
              <w:t>C</w:t>
            </w:r>
            <w:r>
              <w:t>IBSE J</w:t>
            </w:r>
            <w:r w:rsidRPr="0038416A">
              <w:t> guide</w:t>
            </w:r>
          </w:p>
          <w:p w14:paraId="7AB7256D" w14:textId="77777777" w:rsidR="00172850" w:rsidRDefault="00172850" w:rsidP="000C32C1">
            <w:pPr>
              <w:pStyle w:val="ListParagraph"/>
              <w:numPr>
                <w:ilvl w:val="0"/>
                <w:numId w:val="20"/>
              </w:numPr>
            </w:pPr>
            <w:r w:rsidRPr="0038416A">
              <w:t>C</w:t>
            </w:r>
            <w:r>
              <w:t>IBSE K</w:t>
            </w:r>
            <w:r w:rsidRPr="0038416A">
              <w:t> guide</w:t>
            </w:r>
          </w:p>
          <w:p w14:paraId="5F23C9CC" w14:textId="77777777" w:rsidR="00172850" w:rsidRDefault="00172850" w:rsidP="000C32C1">
            <w:pPr>
              <w:pStyle w:val="ListParagraph"/>
              <w:numPr>
                <w:ilvl w:val="0"/>
                <w:numId w:val="20"/>
              </w:numPr>
            </w:pPr>
            <w:r>
              <w:t>KS15 Capturing Solar Energy</w:t>
            </w:r>
          </w:p>
          <w:p w14:paraId="7B01730B" w14:textId="77777777" w:rsidR="00172850" w:rsidRPr="0038416A" w:rsidRDefault="00172850" w:rsidP="000C32C1">
            <w:pPr>
              <w:pStyle w:val="ListParagraph"/>
              <w:numPr>
                <w:ilvl w:val="0"/>
                <w:numId w:val="20"/>
              </w:numPr>
            </w:pPr>
            <w:r>
              <w:t>TM38</w:t>
            </w:r>
            <w:r w:rsidRPr="00B762F4">
              <w:t xml:space="preserve"> </w:t>
            </w:r>
            <w:r>
              <w:t>Renewable Energy Sources for Buildings</w:t>
            </w:r>
          </w:p>
        </w:tc>
      </w:tr>
      <w:tr w:rsidR="00172850" w:rsidRPr="003D27CF" w14:paraId="7F522A11" w14:textId="77777777" w:rsidTr="000C32C1">
        <w:trPr>
          <w:cantSplit/>
          <w:trHeight w:val="768"/>
        </w:trPr>
        <w:tc>
          <w:tcPr>
            <w:tcW w:w="2405" w:type="dxa"/>
            <w:vMerge/>
          </w:tcPr>
          <w:p w14:paraId="0E5A37C2" w14:textId="77777777" w:rsidR="00172850" w:rsidRPr="003D27CF" w:rsidRDefault="00172850" w:rsidP="000C32C1"/>
        </w:tc>
        <w:tc>
          <w:tcPr>
            <w:tcW w:w="6769" w:type="dxa"/>
            <w:gridSpan w:val="3"/>
          </w:tcPr>
          <w:p w14:paraId="3619CDC4" w14:textId="77777777" w:rsidR="00172850" w:rsidRPr="0038416A" w:rsidRDefault="00172850" w:rsidP="000C32C1">
            <w:r w:rsidRPr="0038416A">
              <w:t>Building Services Research and Information Association (BSRIA)</w:t>
            </w:r>
          </w:p>
          <w:p w14:paraId="16F7B7B4" w14:textId="77777777" w:rsidR="00172850" w:rsidRDefault="00172850" w:rsidP="000C32C1">
            <w:pPr>
              <w:pStyle w:val="ListParagraph"/>
              <w:numPr>
                <w:ilvl w:val="0"/>
                <w:numId w:val="20"/>
              </w:numPr>
            </w:pPr>
            <w:r w:rsidRPr="00340987">
              <w:t>BSRIA Power quality guide (AG 2/2000)</w:t>
            </w:r>
          </w:p>
          <w:p w14:paraId="384F27F1" w14:textId="77777777" w:rsidR="00172850" w:rsidRDefault="00172850" w:rsidP="000C32C1">
            <w:pPr>
              <w:pStyle w:val="ListParagraph"/>
              <w:numPr>
                <w:ilvl w:val="0"/>
                <w:numId w:val="20"/>
              </w:numPr>
            </w:pPr>
            <w:r w:rsidRPr="00340987">
              <w:t>Design Checks for Electrical Services - A quality control framework for electrical engineers (BG 3/2006)</w:t>
            </w:r>
          </w:p>
          <w:p w14:paraId="4FBC2131" w14:textId="77777777" w:rsidR="00172850" w:rsidRPr="0038416A" w:rsidRDefault="00172850" w:rsidP="000C32C1">
            <w:r w:rsidRPr="003B7FAB">
              <w:t>IEE Code of Practice for In Service Inspections and Testing of Electrical Equipment</w:t>
            </w:r>
          </w:p>
        </w:tc>
      </w:tr>
      <w:tr w:rsidR="00172850" w:rsidRPr="003D27CF" w14:paraId="791F2F28" w14:textId="77777777" w:rsidTr="000C32C1">
        <w:trPr>
          <w:cantSplit/>
          <w:trHeight w:val="767"/>
        </w:trPr>
        <w:tc>
          <w:tcPr>
            <w:tcW w:w="2405" w:type="dxa"/>
            <w:vMerge/>
          </w:tcPr>
          <w:p w14:paraId="0E24C324" w14:textId="77777777" w:rsidR="00172850" w:rsidRPr="003D27CF" w:rsidRDefault="00172850" w:rsidP="000C32C1"/>
        </w:tc>
        <w:tc>
          <w:tcPr>
            <w:tcW w:w="6769" w:type="dxa"/>
            <w:gridSpan w:val="3"/>
          </w:tcPr>
          <w:p w14:paraId="335F0463" w14:textId="77777777" w:rsidR="00172850" w:rsidRDefault="00172850" w:rsidP="000C32C1">
            <w:r>
              <w:t>Energy Networks Association</w:t>
            </w:r>
          </w:p>
          <w:p w14:paraId="5F38084E" w14:textId="77777777" w:rsidR="00172850" w:rsidRDefault="00172850" w:rsidP="000C32C1">
            <w:pPr>
              <w:pStyle w:val="ListParagraph"/>
              <w:numPr>
                <w:ilvl w:val="0"/>
                <w:numId w:val="20"/>
              </w:numPr>
            </w:pPr>
            <w:r>
              <w:t>C</w:t>
            </w:r>
            <w:r w:rsidRPr="00E37E0F">
              <w:t>onnection of Generation &lt; 3.68kW</w:t>
            </w:r>
            <w:r>
              <w:t xml:space="preserve"> (</w:t>
            </w:r>
            <w:r w:rsidR="008E5455">
              <w:t>G98</w:t>
            </w:r>
            <w:r>
              <w:t>)</w:t>
            </w:r>
          </w:p>
          <w:p w14:paraId="03A376F9" w14:textId="77777777" w:rsidR="00172850" w:rsidRDefault="00172850" w:rsidP="000C32C1">
            <w:pPr>
              <w:pStyle w:val="ListParagraph"/>
              <w:numPr>
                <w:ilvl w:val="0"/>
                <w:numId w:val="20"/>
              </w:numPr>
            </w:pPr>
            <w:r w:rsidRPr="00E37E0F">
              <w:t>Connection of Generation &gt; 3.68kW (</w:t>
            </w:r>
            <w:r w:rsidR="008E5455">
              <w:t>G99</w:t>
            </w:r>
            <w:r w:rsidRPr="00E37E0F">
              <w:t>)</w:t>
            </w:r>
          </w:p>
          <w:p w14:paraId="3117F1BE" w14:textId="77777777" w:rsidR="00172850" w:rsidRDefault="00172850" w:rsidP="000C32C1">
            <w:r>
              <w:t>Electrical Contractors Association (ECA) Guidance</w:t>
            </w:r>
          </w:p>
          <w:p w14:paraId="7EA1E434" w14:textId="77777777" w:rsidR="00172850" w:rsidRDefault="00172850" w:rsidP="000C32C1">
            <w:pPr>
              <w:pStyle w:val="ListParagraph"/>
              <w:numPr>
                <w:ilvl w:val="0"/>
                <w:numId w:val="20"/>
              </w:numPr>
            </w:pPr>
            <w:r>
              <w:t xml:space="preserve">Guide to the installation of photovoltaic systems  </w:t>
            </w:r>
          </w:p>
          <w:p w14:paraId="23BCAB75" w14:textId="77777777" w:rsidR="00172850" w:rsidRDefault="00172850" w:rsidP="000C32C1">
            <w:r>
              <w:t>Department of Trade and Industry</w:t>
            </w:r>
          </w:p>
          <w:p w14:paraId="180A780E" w14:textId="77777777" w:rsidR="00172850" w:rsidRDefault="00172850" w:rsidP="000C32C1">
            <w:pPr>
              <w:pStyle w:val="ListParagraph"/>
              <w:numPr>
                <w:ilvl w:val="0"/>
                <w:numId w:val="20"/>
              </w:numPr>
            </w:pPr>
            <w:r>
              <w:t>Photovoltaics in Buildings – Testing, Commissioning and Monitoring Guide</w:t>
            </w:r>
          </w:p>
          <w:p w14:paraId="64AC6EAD" w14:textId="77777777" w:rsidR="00172850" w:rsidRDefault="00172850" w:rsidP="000C32C1">
            <w:pPr>
              <w:pStyle w:val="ListParagraph"/>
              <w:numPr>
                <w:ilvl w:val="0"/>
                <w:numId w:val="20"/>
              </w:numPr>
            </w:pPr>
            <w:r>
              <w:t>Photovoltaics in Buildings – Safety and the CDM Regulations</w:t>
            </w:r>
          </w:p>
          <w:p w14:paraId="461EC886" w14:textId="77777777" w:rsidR="00172850" w:rsidRDefault="00172850" w:rsidP="000C32C1">
            <w:pPr>
              <w:pStyle w:val="ListParagraph"/>
              <w:numPr>
                <w:ilvl w:val="0"/>
                <w:numId w:val="20"/>
              </w:numPr>
            </w:pPr>
            <w:r>
              <w:t>Photovoltaics in Buildings – Guide to the Installation of PV Systems</w:t>
            </w:r>
          </w:p>
          <w:p w14:paraId="25FFA92E" w14:textId="77777777" w:rsidR="00172850" w:rsidRDefault="00172850" w:rsidP="000C32C1">
            <w:r>
              <w:t>Microgeneration Installation Standards</w:t>
            </w:r>
          </w:p>
          <w:p w14:paraId="5C09FDC9" w14:textId="77777777" w:rsidR="00172850" w:rsidRDefault="00172850" w:rsidP="000C32C1">
            <w:pPr>
              <w:pStyle w:val="ListParagraph"/>
              <w:numPr>
                <w:ilvl w:val="0"/>
                <w:numId w:val="20"/>
              </w:numPr>
            </w:pPr>
            <w:r w:rsidRPr="003D473F">
              <w:t>MIS 3002 (issue 3.3)</w:t>
            </w:r>
          </w:p>
          <w:p w14:paraId="0659EB14" w14:textId="77777777" w:rsidR="00172850" w:rsidRDefault="00172850" w:rsidP="000C32C1">
            <w:r>
              <w:t>NICEIC</w:t>
            </w:r>
          </w:p>
          <w:p w14:paraId="429C16B0" w14:textId="77777777" w:rsidR="00172850" w:rsidRPr="0038416A" w:rsidRDefault="00172850" w:rsidP="000C32C1">
            <w:pPr>
              <w:pStyle w:val="ListParagraph"/>
              <w:numPr>
                <w:ilvl w:val="0"/>
                <w:numId w:val="20"/>
              </w:numPr>
            </w:pPr>
            <w:r>
              <w:t>Technical Guidance</w:t>
            </w:r>
          </w:p>
        </w:tc>
      </w:tr>
      <w:tr w:rsidR="00172850" w:rsidRPr="003D27CF" w14:paraId="59DCBDF0" w14:textId="77777777" w:rsidTr="000C32C1">
        <w:trPr>
          <w:cantSplit/>
        </w:trPr>
        <w:tc>
          <w:tcPr>
            <w:tcW w:w="2405" w:type="dxa"/>
          </w:tcPr>
          <w:p w14:paraId="3C610DD6" w14:textId="77777777" w:rsidR="00172850" w:rsidRPr="0038416A" w:rsidRDefault="00172850" w:rsidP="000C32C1">
            <w:pPr>
              <w:spacing w:before="0" w:beforeAutospacing="0" w:after="0" w:afterAutospacing="0" w:line="240" w:lineRule="atLeast"/>
            </w:pPr>
            <w:r w:rsidRPr="0038416A">
              <w:t xml:space="preserve">British Standards </w:t>
            </w:r>
          </w:p>
        </w:tc>
        <w:tc>
          <w:tcPr>
            <w:tcW w:w="1418" w:type="dxa"/>
          </w:tcPr>
          <w:p w14:paraId="725CB1C4" w14:textId="77777777" w:rsidR="00172850" w:rsidRPr="0038416A" w:rsidRDefault="00172850" w:rsidP="000C32C1">
            <w:pPr>
              <w:spacing w:after="0" w:afterAutospacing="0"/>
            </w:pPr>
            <w:r>
              <w:t>BS 7430</w:t>
            </w:r>
          </w:p>
        </w:tc>
        <w:tc>
          <w:tcPr>
            <w:tcW w:w="850" w:type="dxa"/>
          </w:tcPr>
          <w:p w14:paraId="691CA30A" w14:textId="77777777" w:rsidR="00172850" w:rsidRPr="0038416A" w:rsidRDefault="00172850" w:rsidP="000C32C1">
            <w:pPr>
              <w:spacing w:after="0" w:afterAutospacing="0"/>
            </w:pPr>
            <w:r>
              <w:t>2011</w:t>
            </w:r>
          </w:p>
        </w:tc>
        <w:tc>
          <w:tcPr>
            <w:tcW w:w="4501" w:type="dxa"/>
          </w:tcPr>
          <w:p w14:paraId="0AA793C6" w14:textId="77777777" w:rsidR="00172850" w:rsidRPr="006265A2" w:rsidRDefault="00172850" w:rsidP="000C32C1">
            <w:pPr>
              <w:spacing w:after="0"/>
            </w:pPr>
            <w:r w:rsidRPr="006E0369">
              <w:t>Code of practice for protective earthing of electrical installations</w:t>
            </w:r>
          </w:p>
        </w:tc>
      </w:tr>
      <w:tr w:rsidR="00172850" w:rsidRPr="003D27CF" w14:paraId="7E007ADB" w14:textId="77777777" w:rsidTr="000C32C1">
        <w:trPr>
          <w:cantSplit/>
        </w:trPr>
        <w:tc>
          <w:tcPr>
            <w:tcW w:w="2405" w:type="dxa"/>
          </w:tcPr>
          <w:p w14:paraId="046F8412" w14:textId="77777777" w:rsidR="00172850" w:rsidRPr="0038416A" w:rsidRDefault="00172850" w:rsidP="000C32C1">
            <w:pPr>
              <w:spacing w:after="0"/>
            </w:pPr>
          </w:p>
        </w:tc>
        <w:tc>
          <w:tcPr>
            <w:tcW w:w="1418" w:type="dxa"/>
          </w:tcPr>
          <w:p w14:paraId="452A5EE3" w14:textId="77777777" w:rsidR="00172850" w:rsidRPr="0038416A" w:rsidRDefault="00172850" w:rsidP="000C32C1">
            <w:pPr>
              <w:spacing w:after="0" w:afterAutospacing="0"/>
            </w:pPr>
            <w:r>
              <w:t>BS 7671</w:t>
            </w:r>
          </w:p>
        </w:tc>
        <w:tc>
          <w:tcPr>
            <w:tcW w:w="850" w:type="dxa"/>
          </w:tcPr>
          <w:p w14:paraId="0586F4B9" w14:textId="77777777" w:rsidR="00172850" w:rsidRPr="0038416A" w:rsidRDefault="00172850" w:rsidP="000C32C1">
            <w:pPr>
              <w:spacing w:after="0" w:afterAutospacing="0"/>
            </w:pPr>
            <w:r>
              <w:t>2008</w:t>
            </w:r>
          </w:p>
        </w:tc>
        <w:tc>
          <w:tcPr>
            <w:tcW w:w="4501" w:type="dxa"/>
          </w:tcPr>
          <w:p w14:paraId="256710E9" w14:textId="77777777" w:rsidR="00172850" w:rsidRPr="006265A2" w:rsidRDefault="00172850" w:rsidP="000C32C1">
            <w:pPr>
              <w:spacing w:after="0"/>
            </w:pPr>
            <w:r>
              <w:t>Requirements for Electrical Installations. IET Wiring Regulations</w:t>
            </w:r>
          </w:p>
        </w:tc>
      </w:tr>
      <w:tr w:rsidR="00172850" w:rsidRPr="003D27CF" w14:paraId="0EE183B1" w14:textId="77777777" w:rsidTr="000C32C1">
        <w:trPr>
          <w:cantSplit/>
        </w:trPr>
        <w:tc>
          <w:tcPr>
            <w:tcW w:w="2405" w:type="dxa"/>
          </w:tcPr>
          <w:p w14:paraId="737616F2" w14:textId="77777777" w:rsidR="00172850" w:rsidRPr="0038416A" w:rsidRDefault="00172850" w:rsidP="000C32C1">
            <w:pPr>
              <w:spacing w:after="0"/>
            </w:pPr>
          </w:p>
        </w:tc>
        <w:tc>
          <w:tcPr>
            <w:tcW w:w="1418" w:type="dxa"/>
          </w:tcPr>
          <w:p w14:paraId="145B37A1" w14:textId="77777777" w:rsidR="00172850" w:rsidRDefault="00172850" w:rsidP="000C32C1">
            <w:pPr>
              <w:spacing w:after="0"/>
            </w:pPr>
            <w:r>
              <w:t>BS EN 60947-6</w:t>
            </w:r>
          </w:p>
        </w:tc>
        <w:tc>
          <w:tcPr>
            <w:tcW w:w="850" w:type="dxa"/>
          </w:tcPr>
          <w:p w14:paraId="0A71DCC1" w14:textId="77777777" w:rsidR="00172850" w:rsidRDefault="00172850" w:rsidP="000C32C1">
            <w:pPr>
              <w:spacing w:after="0"/>
            </w:pPr>
            <w:r>
              <w:t>2005</w:t>
            </w:r>
          </w:p>
        </w:tc>
        <w:tc>
          <w:tcPr>
            <w:tcW w:w="4501" w:type="dxa"/>
          </w:tcPr>
          <w:p w14:paraId="4D2E939B" w14:textId="77777777" w:rsidR="00172850" w:rsidRDefault="00172850" w:rsidP="000C32C1">
            <w:pPr>
              <w:spacing w:after="0"/>
            </w:pPr>
            <w:r w:rsidRPr="006E0369">
              <w:t xml:space="preserve">Low-voltage switchgear and </w:t>
            </w:r>
            <w:r>
              <w:t>control</w:t>
            </w:r>
            <w:r w:rsidRPr="006E0369">
              <w:t>gear. Multiple function equipment. Transfer switching equipment</w:t>
            </w:r>
          </w:p>
        </w:tc>
      </w:tr>
      <w:tr w:rsidR="00172850" w:rsidRPr="003D27CF" w14:paraId="402F1469" w14:textId="77777777" w:rsidTr="000C32C1">
        <w:trPr>
          <w:cantSplit/>
        </w:trPr>
        <w:tc>
          <w:tcPr>
            <w:tcW w:w="2405" w:type="dxa"/>
          </w:tcPr>
          <w:p w14:paraId="7C85E3BB" w14:textId="77777777" w:rsidR="00172850" w:rsidRPr="0038416A" w:rsidRDefault="00172850" w:rsidP="000C32C1">
            <w:pPr>
              <w:spacing w:after="0"/>
            </w:pPr>
          </w:p>
        </w:tc>
        <w:tc>
          <w:tcPr>
            <w:tcW w:w="1418" w:type="dxa"/>
          </w:tcPr>
          <w:p w14:paraId="377E733F" w14:textId="77777777" w:rsidR="00172850" w:rsidRDefault="00172850" w:rsidP="000C32C1">
            <w:pPr>
              <w:spacing w:after="0"/>
            </w:pPr>
            <w:r>
              <w:t>BS IEC 62548</w:t>
            </w:r>
          </w:p>
        </w:tc>
        <w:tc>
          <w:tcPr>
            <w:tcW w:w="850" w:type="dxa"/>
          </w:tcPr>
          <w:p w14:paraId="09180A89" w14:textId="77777777" w:rsidR="00172850" w:rsidRDefault="00172850" w:rsidP="000C32C1">
            <w:pPr>
              <w:spacing w:after="0"/>
            </w:pPr>
            <w:r>
              <w:t>2016</w:t>
            </w:r>
          </w:p>
        </w:tc>
        <w:tc>
          <w:tcPr>
            <w:tcW w:w="4501" w:type="dxa"/>
          </w:tcPr>
          <w:p w14:paraId="7A58EAA7" w14:textId="77777777" w:rsidR="00172850" w:rsidRPr="006E0369" w:rsidRDefault="00172850" w:rsidP="000C32C1">
            <w:pPr>
              <w:spacing w:after="0"/>
            </w:pPr>
            <w:r w:rsidRPr="00E37E0F">
              <w:t>Photovoltaic (PV) arrays - design requirements</w:t>
            </w:r>
          </w:p>
        </w:tc>
      </w:tr>
      <w:tr w:rsidR="00172850" w:rsidRPr="003D27CF" w14:paraId="0E22066B" w14:textId="77777777" w:rsidTr="000C32C1">
        <w:trPr>
          <w:cantSplit/>
        </w:trPr>
        <w:tc>
          <w:tcPr>
            <w:tcW w:w="2405" w:type="dxa"/>
          </w:tcPr>
          <w:p w14:paraId="692ED0D7" w14:textId="77777777" w:rsidR="00172850" w:rsidRPr="0038416A" w:rsidRDefault="00172850" w:rsidP="000C32C1">
            <w:pPr>
              <w:spacing w:after="0"/>
            </w:pPr>
          </w:p>
        </w:tc>
        <w:tc>
          <w:tcPr>
            <w:tcW w:w="1418" w:type="dxa"/>
          </w:tcPr>
          <w:p w14:paraId="440EB9FF" w14:textId="77777777" w:rsidR="00172850" w:rsidRDefault="00172850" w:rsidP="000C32C1">
            <w:pPr>
              <w:spacing w:after="0"/>
            </w:pPr>
            <w:r>
              <w:t>BS EN 61194</w:t>
            </w:r>
          </w:p>
        </w:tc>
        <w:tc>
          <w:tcPr>
            <w:tcW w:w="850" w:type="dxa"/>
          </w:tcPr>
          <w:p w14:paraId="04024914" w14:textId="77777777" w:rsidR="00172850" w:rsidRDefault="00172850" w:rsidP="000C32C1">
            <w:pPr>
              <w:spacing w:after="0"/>
            </w:pPr>
            <w:r>
              <w:t>1996</w:t>
            </w:r>
          </w:p>
        </w:tc>
        <w:tc>
          <w:tcPr>
            <w:tcW w:w="4501" w:type="dxa"/>
          </w:tcPr>
          <w:p w14:paraId="66BA24C8" w14:textId="77777777" w:rsidR="00172850" w:rsidRPr="00E37E0F" w:rsidRDefault="00172850" w:rsidP="000C32C1">
            <w:pPr>
              <w:spacing w:after="0"/>
            </w:pPr>
            <w:r w:rsidRPr="003B7FAB">
              <w:t>Characteristic parameters of stand-alone photovoltaic (PV) systems.</w:t>
            </w:r>
          </w:p>
        </w:tc>
      </w:tr>
      <w:tr w:rsidR="00172850" w:rsidRPr="003D27CF" w14:paraId="3B80F2B9" w14:textId="77777777" w:rsidTr="000C32C1">
        <w:trPr>
          <w:cantSplit/>
        </w:trPr>
        <w:tc>
          <w:tcPr>
            <w:tcW w:w="2405" w:type="dxa"/>
          </w:tcPr>
          <w:p w14:paraId="4A5CF0B7" w14:textId="77777777" w:rsidR="00172850" w:rsidRPr="0038416A" w:rsidRDefault="00172850" w:rsidP="000C32C1">
            <w:pPr>
              <w:spacing w:after="0"/>
            </w:pPr>
          </w:p>
        </w:tc>
        <w:tc>
          <w:tcPr>
            <w:tcW w:w="1418" w:type="dxa"/>
          </w:tcPr>
          <w:p w14:paraId="6A8B7F02" w14:textId="77777777" w:rsidR="00172850" w:rsidRDefault="00172850" w:rsidP="000C32C1">
            <w:pPr>
              <w:spacing w:after="0"/>
            </w:pPr>
            <w:r>
              <w:t>BS EN 61215</w:t>
            </w:r>
          </w:p>
        </w:tc>
        <w:tc>
          <w:tcPr>
            <w:tcW w:w="850" w:type="dxa"/>
          </w:tcPr>
          <w:p w14:paraId="04946A77" w14:textId="77777777" w:rsidR="00172850" w:rsidRDefault="00172850" w:rsidP="000C32C1">
            <w:pPr>
              <w:spacing w:after="0"/>
            </w:pPr>
            <w:r>
              <w:t>2017</w:t>
            </w:r>
          </w:p>
        </w:tc>
        <w:tc>
          <w:tcPr>
            <w:tcW w:w="4501" w:type="dxa"/>
          </w:tcPr>
          <w:p w14:paraId="4CC4F893" w14:textId="77777777" w:rsidR="00172850" w:rsidRPr="00E37E0F" w:rsidRDefault="00172850" w:rsidP="000C32C1">
            <w:pPr>
              <w:spacing w:after="0"/>
            </w:pPr>
            <w:r w:rsidRPr="003B7FAB">
              <w:t>Crystalline silicon terrestrial photovoltaic (PV) modules. Design qualification and type approval.</w:t>
            </w:r>
          </w:p>
        </w:tc>
      </w:tr>
      <w:tr w:rsidR="00172850" w:rsidRPr="003D27CF" w14:paraId="36325E7D" w14:textId="77777777" w:rsidTr="000C32C1">
        <w:trPr>
          <w:cantSplit/>
        </w:trPr>
        <w:tc>
          <w:tcPr>
            <w:tcW w:w="2405" w:type="dxa"/>
          </w:tcPr>
          <w:p w14:paraId="5CEC7C72" w14:textId="77777777" w:rsidR="00172850" w:rsidRPr="0038416A" w:rsidRDefault="00172850" w:rsidP="000C32C1">
            <w:pPr>
              <w:spacing w:after="0"/>
            </w:pPr>
          </w:p>
        </w:tc>
        <w:tc>
          <w:tcPr>
            <w:tcW w:w="1418" w:type="dxa"/>
          </w:tcPr>
          <w:p w14:paraId="776F0810" w14:textId="77777777" w:rsidR="00172850" w:rsidRDefault="00172850" w:rsidP="000C32C1">
            <w:pPr>
              <w:spacing w:after="0"/>
            </w:pPr>
            <w:r>
              <w:t>BS EN 61727</w:t>
            </w:r>
          </w:p>
        </w:tc>
        <w:tc>
          <w:tcPr>
            <w:tcW w:w="850" w:type="dxa"/>
          </w:tcPr>
          <w:p w14:paraId="7995482B" w14:textId="77777777" w:rsidR="00172850" w:rsidRDefault="00172850" w:rsidP="000C32C1">
            <w:pPr>
              <w:spacing w:after="0"/>
            </w:pPr>
            <w:r>
              <w:t>1996</w:t>
            </w:r>
          </w:p>
        </w:tc>
        <w:tc>
          <w:tcPr>
            <w:tcW w:w="4501" w:type="dxa"/>
          </w:tcPr>
          <w:p w14:paraId="6EFE8B49" w14:textId="77777777" w:rsidR="00172850" w:rsidRPr="00E37E0F" w:rsidRDefault="00172850" w:rsidP="000C32C1">
            <w:pPr>
              <w:spacing w:after="0"/>
            </w:pPr>
            <w:r w:rsidRPr="003B7FAB">
              <w:t>Photovoltaic (PV) systems - Characteristics of the utility interface.</w:t>
            </w:r>
          </w:p>
        </w:tc>
      </w:tr>
      <w:tr w:rsidR="00172850" w:rsidRPr="003D27CF" w14:paraId="7797FA29" w14:textId="77777777" w:rsidTr="000C32C1">
        <w:trPr>
          <w:cantSplit/>
        </w:trPr>
        <w:tc>
          <w:tcPr>
            <w:tcW w:w="2405" w:type="dxa"/>
          </w:tcPr>
          <w:p w14:paraId="455FBBB3" w14:textId="77777777" w:rsidR="00172850" w:rsidRPr="0038416A" w:rsidRDefault="00172850" w:rsidP="000C32C1">
            <w:pPr>
              <w:spacing w:after="0"/>
            </w:pPr>
          </w:p>
        </w:tc>
        <w:tc>
          <w:tcPr>
            <w:tcW w:w="1418" w:type="dxa"/>
          </w:tcPr>
          <w:p w14:paraId="04B09726" w14:textId="77777777" w:rsidR="00172850" w:rsidRDefault="00172850" w:rsidP="000C32C1">
            <w:pPr>
              <w:spacing w:after="0"/>
            </w:pPr>
            <w:r>
              <w:t>BS EN 61000</w:t>
            </w:r>
          </w:p>
        </w:tc>
        <w:tc>
          <w:tcPr>
            <w:tcW w:w="850" w:type="dxa"/>
          </w:tcPr>
          <w:p w14:paraId="05A34D79" w14:textId="77777777" w:rsidR="00172850" w:rsidRDefault="00172850" w:rsidP="000C32C1">
            <w:pPr>
              <w:spacing w:after="0"/>
            </w:pPr>
            <w:r>
              <w:t>varies</w:t>
            </w:r>
          </w:p>
        </w:tc>
        <w:tc>
          <w:tcPr>
            <w:tcW w:w="4501" w:type="dxa"/>
          </w:tcPr>
          <w:p w14:paraId="64DFC511" w14:textId="77777777" w:rsidR="00172850" w:rsidRPr="00E37E0F" w:rsidRDefault="00172850" w:rsidP="000C32C1">
            <w:pPr>
              <w:spacing w:after="0"/>
            </w:pPr>
            <w:r w:rsidRPr="003B7FAB">
              <w:t>Electromagnetic compatibility (EMC)</w:t>
            </w:r>
            <w:r>
              <w:t xml:space="preserve"> – All parts</w:t>
            </w:r>
          </w:p>
        </w:tc>
      </w:tr>
      <w:tr w:rsidR="00172850" w:rsidRPr="003D27CF" w14:paraId="77F18DC6" w14:textId="77777777" w:rsidTr="000C32C1">
        <w:trPr>
          <w:cantSplit/>
        </w:trPr>
        <w:tc>
          <w:tcPr>
            <w:tcW w:w="2405" w:type="dxa"/>
          </w:tcPr>
          <w:p w14:paraId="1C64E0B2" w14:textId="77777777" w:rsidR="00172850" w:rsidRPr="0038416A" w:rsidRDefault="00172850" w:rsidP="000C32C1">
            <w:pPr>
              <w:spacing w:after="0"/>
            </w:pPr>
          </w:p>
        </w:tc>
        <w:tc>
          <w:tcPr>
            <w:tcW w:w="1418" w:type="dxa"/>
          </w:tcPr>
          <w:p w14:paraId="650CD26C" w14:textId="77777777" w:rsidR="00172850" w:rsidRDefault="00172850" w:rsidP="000C32C1">
            <w:pPr>
              <w:spacing w:after="0"/>
            </w:pPr>
            <w:r>
              <w:t>BS EN IEC 61730</w:t>
            </w:r>
          </w:p>
        </w:tc>
        <w:tc>
          <w:tcPr>
            <w:tcW w:w="850" w:type="dxa"/>
          </w:tcPr>
          <w:p w14:paraId="37F15732" w14:textId="77777777" w:rsidR="00172850" w:rsidRDefault="00172850" w:rsidP="000C32C1">
            <w:pPr>
              <w:spacing w:after="0"/>
            </w:pPr>
            <w:r>
              <w:t>2018</w:t>
            </w:r>
          </w:p>
        </w:tc>
        <w:tc>
          <w:tcPr>
            <w:tcW w:w="4501" w:type="dxa"/>
          </w:tcPr>
          <w:p w14:paraId="40AAEA76" w14:textId="77777777" w:rsidR="00172850" w:rsidRPr="00E37E0F" w:rsidRDefault="00172850" w:rsidP="000C32C1">
            <w:pPr>
              <w:spacing w:after="0"/>
            </w:pPr>
            <w:r w:rsidRPr="003B7FAB">
              <w:t>Photovoltaic (PV) module safety qualification.</w:t>
            </w:r>
          </w:p>
        </w:tc>
      </w:tr>
      <w:tr w:rsidR="00172850" w:rsidRPr="003D27CF" w14:paraId="218951F1" w14:textId="77777777" w:rsidTr="000C32C1">
        <w:trPr>
          <w:cantSplit/>
        </w:trPr>
        <w:tc>
          <w:tcPr>
            <w:tcW w:w="2405" w:type="dxa"/>
          </w:tcPr>
          <w:p w14:paraId="08D8EE21" w14:textId="77777777" w:rsidR="00172850" w:rsidRPr="0038416A" w:rsidRDefault="00172850" w:rsidP="000C32C1">
            <w:pPr>
              <w:spacing w:after="0"/>
            </w:pPr>
          </w:p>
        </w:tc>
        <w:tc>
          <w:tcPr>
            <w:tcW w:w="1418" w:type="dxa"/>
          </w:tcPr>
          <w:p w14:paraId="05340B95" w14:textId="77777777" w:rsidR="00172850" w:rsidRDefault="00172850" w:rsidP="000C32C1">
            <w:pPr>
              <w:spacing w:after="0"/>
            </w:pPr>
            <w:r>
              <w:t>BS EN 62920</w:t>
            </w:r>
          </w:p>
        </w:tc>
        <w:tc>
          <w:tcPr>
            <w:tcW w:w="850" w:type="dxa"/>
          </w:tcPr>
          <w:p w14:paraId="38AD1152" w14:textId="77777777" w:rsidR="00172850" w:rsidRDefault="00172850" w:rsidP="000C32C1">
            <w:pPr>
              <w:spacing w:after="0"/>
            </w:pPr>
            <w:r>
              <w:t>2017</w:t>
            </w:r>
          </w:p>
        </w:tc>
        <w:tc>
          <w:tcPr>
            <w:tcW w:w="4501" w:type="dxa"/>
          </w:tcPr>
          <w:p w14:paraId="627E477C" w14:textId="77777777" w:rsidR="00172850" w:rsidRPr="00E37E0F" w:rsidRDefault="00F04EC7" w:rsidP="000C32C1">
            <w:pPr>
              <w:spacing w:after="0"/>
            </w:pPr>
            <w:hyperlink r:id="rId23" w:history="1">
              <w:r w:rsidR="00172850" w:rsidRPr="002D50D9">
                <w:t xml:space="preserve">Photovoltaic power generating systems. EMC requirements and test methods for power conversion equipment. </w:t>
              </w:r>
            </w:hyperlink>
          </w:p>
        </w:tc>
      </w:tr>
      <w:tr w:rsidR="00172850" w:rsidRPr="003D27CF" w14:paraId="736D251F" w14:textId="77777777" w:rsidTr="000C32C1">
        <w:trPr>
          <w:cantSplit/>
        </w:trPr>
        <w:tc>
          <w:tcPr>
            <w:tcW w:w="2405" w:type="dxa"/>
          </w:tcPr>
          <w:p w14:paraId="2C1941A0" w14:textId="77777777" w:rsidR="00172850" w:rsidRPr="0038416A" w:rsidRDefault="00172850" w:rsidP="000C32C1">
            <w:pPr>
              <w:spacing w:after="0"/>
            </w:pPr>
          </w:p>
        </w:tc>
        <w:tc>
          <w:tcPr>
            <w:tcW w:w="1418" w:type="dxa"/>
          </w:tcPr>
          <w:p w14:paraId="5FF75E01" w14:textId="77777777" w:rsidR="00172850" w:rsidRDefault="00172850" w:rsidP="000C32C1">
            <w:pPr>
              <w:spacing w:after="0"/>
            </w:pPr>
            <w:r>
              <w:t>BS EN 50618</w:t>
            </w:r>
          </w:p>
        </w:tc>
        <w:tc>
          <w:tcPr>
            <w:tcW w:w="850" w:type="dxa"/>
          </w:tcPr>
          <w:p w14:paraId="2FDE4620" w14:textId="77777777" w:rsidR="00172850" w:rsidRDefault="00172850" w:rsidP="000C32C1">
            <w:pPr>
              <w:spacing w:after="0"/>
            </w:pPr>
            <w:r>
              <w:t>2014</w:t>
            </w:r>
          </w:p>
        </w:tc>
        <w:tc>
          <w:tcPr>
            <w:tcW w:w="4501" w:type="dxa"/>
          </w:tcPr>
          <w:p w14:paraId="7D34F377" w14:textId="77777777" w:rsidR="00172850" w:rsidRPr="00882326" w:rsidRDefault="00172850" w:rsidP="000C32C1">
            <w:pPr>
              <w:spacing w:after="0"/>
            </w:pPr>
            <w:r>
              <w:t>Electric cables for photovoltaic systems</w:t>
            </w:r>
          </w:p>
        </w:tc>
      </w:tr>
      <w:tr w:rsidR="00172850" w:rsidRPr="003D27CF" w14:paraId="34F6447C" w14:textId="77777777" w:rsidTr="000C32C1">
        <w:trPr>
          <w:cantSplit/>
        </w:trPr>
        <w:tc>
          <w:tcPr>
            <w:tcW w:w="2405" w:type="dxa"/>
          </w:tcPr>
          <w:p w14:paraId="3D361112" w14:textId="77777777" w:rsidR="00172850" w:rsidRPr="0038416A" w:rsidRDefault="00172850" w:rsidP="000C32C1">
            <w:pPr>
              <w:spacing w:after="0"/>
            </w:pPr>
          </w:p>
        </w:tc>
        <w:tc>
          <w:tcPr>
            <w:tcW w:w="1418" w:type="dxa"/>
          </w:tcPr>
          <w:p w14:paraId="5E39AE4A" w14:textId="77777777" w:rsidR="00172850" w:rsidRDefault="00172850" w:rsidP="000C32C1">
            <w:pPr>
              <w:spacing w:after="0"/>
            </w:pPr>
            <w:r>
              <w:t>BS EN 62446</w:t>
            </w:r>
          </w:p>
        </w:tc>
        <w:tc>
          <w:tcPr>
            <w:tcW w:w="850" w:type="dxa"/>
          </w:tcPr>
          <w:p w14:paraId="65E0230C" w14:textId="77777777" w:rsidR="00172850" w:rsidRDefault="00172850" w:rsidP="000C32C1">
            <w:pPr>
              <w:spacing w:after="0"/>
            </w:pPr>
            <w:r>
              <w:t>2016</w:t>
            </w:r>
          </w:p>
        </w:tc>
        <w:tc>
          <w:tcPr>
            <w:tcW w:w="4501" w:type="dxa"/>
          </w:tcPr>
          <w:p w14:paraId="62AD7F37" w14:textId="77777777" w:rsidR="00172850" w:rsidRPr="00882326" w:rsidRDefault="00F04EC7" w:rsidP="000C32C1">
            <w:pPr>
              <w:spacing w:after="0"/>
            </w:pPr>
            <w:hyperlink r:id="rId24" w:history="1">
              <w:r w:rsidR="00172850" w:rsidRPr="002D50D9">
                <w:t>Photovoltaic (PV) systems. Requirements for testing, documentation and maintenance. Grid connected systems.</w:t>
              </w:r>
            </w:hyperlink>
          </w:p>
        </w:tc>
      </w:tr>
      <w:tr w:rsidR="00172850" w:rsidRPr="003D27CF" w14:paraId="00C6585B" w14:textId="77777777" w:rsidTr="000C32C1">
        <w:trPr>
          <w:cantSplit/>
        </w:trPr>
        <w:tc>
          <w:tcPr>
            <w:tcW w:w="2405" w:type="dxa"/>
          </w:tcPr>
          <w:p w14:paraId="66AE2B47" w14:textId="77777777" w:rsidR="00172850" w:rsidRPr="0038416A" w:rsidRDefault="00172850" w:rsidP="000C32C1">
            <w:pPr>
              <w:spacing w:after="0"/>
            </w:pPr>
          </w:p>
        </w:tc>
        <w:tc>
          <w:tcPr>
            <w:tcW w:w="1418" w:type="dxa"/>
          </w:tcPr>
          <w:p w14:paraId="42BF21A7" w14:textId="77777777" w:rsidR="00172850" w:rsidRDefault="00172850" w:rsidP="000C32C1">
            <w:pPr>
              <w:spacing w:after="0"/>
            </w:pPr>
            <w:r>
              <w:t>BS EN 50583</w:t>
            </w:r>
          </w:p>
        </w:tc>
        <w:tc>
          <w:tcPr>
            <w:tcW w:w="850" w:type="dxa"/>
          </w:tcPr>
          <w:p w14:paraId="397ADBDC" w14:textId="77777777" w:rsidR="00172850" w:rsidRDefault="00172850" w:rsidP="000C32C1">
            <w:pPr>
              <w:spacing w:after="0"/>
            </w:pPr>
            <w:r>
              <w:t>2016</w:t>
            </w:r>
          </w:p>
        </w:tc>
        <w:tc>
          <w:tcPr>
            <w:tcW w:w="4501" w:type="dxa"/>
          </w:tcPr>
          <w:p w14:paraId="395158BF" w14:textId="77777777" w:rsidR="00172850" w:rsidRPr="00882326" w:rsidRDefault="00F04EC7" w:rsidP="000C32C1">
            <w:pPr>
              <w:spacing w:after="0"/>
            </w:pPr>
            <w:hyperlink r:id="rId25" w:history="1">
              <w:r w:rsidR="00172850" w:rsidRPr="002D50D9">
                <w:t>Photovoltaics in buildings. BIPV</w:t>
              </w:r>
            </w:hyperlink>
          </w:p>
        </w:tc>
      </w:tr>
      <w:tr w:rsidR="00172850" w:rsidRPr="003D27CF" w14:paraId="031BE40A" w14:textId="77777777" w:rsidTr="000C32C1">
        <w:trPr>
          <w:cantSplit/>
        </w:trPr>
        <w:tc>
          <w:tcPr>
            <w:tcW w:w="2405" w:type="dxa"/>
          </w:tcPr>
          <w:p w14:paraId="54383AAD" w14:textId="77777777" w:rsidR="00172850" w:rsidRPr="0038416A" w:rsidRDefault="00172850" w:rsidP="000C32C1">
            <w:pPr>
              <w:spacing w:after="0"/>
            </w:pPr>
          </w:p>
        </w:tc>
        <w:tc>
          <w:tcPr>
            <w:tcW w:w="1418" w:type="dxa"/>
          </w:tcPr>
          <w:p w14:paraId="0C2FF1B8" w14:textId="77777777" w:rsidR="00172850" w:rsidRDefault="00172850" w:rsidP="000C32C1">
            <w:pPr>
              <w:spacing w:after="0"/>
            </w:pPr>
            <w:r>
              <w:t>BS IEC 62894</w:t>
            </w:r>
          </w:p>
        </w:tc>
        <w:tc>
          <w:tcPr>
            <w:tcW w:w="850" w:type="dxa"/>
          </w:tcPr>
          <w:p w14:paraId="2658C9E1" w14:textId="77777777" w:rsidR="00172850" w:rsidRDefault="00172850" w:rsidP="000C32C1">
            <w:pPr>
              <w:spacing w:after="0"/>
            </w:pPr>
            <w:r>
              <w:t>2014+ A1: 2016</w:t>
            </w:r>
          </w:p>
        </w:tc>
        <w:tc>
          <w:tcPr>
            <w:tcW w:w="4501" w:type="dxa"/>
          </w:tcPr>
          <w:p w14:paraId="374592C2" w14:textId="77777777" w:rsidR="00172850" w:rsidRPr="00882326" w:rsidRDefault="00F04EC7" w:rsidP="000C32C1">
            <w:pPr>
              <w:spacing w:after="0"/>
            </w:pPr>
            <w:hyperlink r:id="rId26" w:history="1">
              <w:r w:rsidR="00172850" w:rsidRPr="002D50D9">
                <w:t xml:space="preserve">Photovoltaic inverters. Data sheet and name plate. </w:t>
              </w:r>
            </w:hyperlink>
          </w:p>
        </w:tc>
      </w:tr>
      <w:tr w:rsidR="00172850" w:rsidRPr="003D27CF" w14:paraId="0029B142" w14:textId="77777777" w:rsidTr="000C32C1">
        <w:trPr>
          <w:cantSplit/>
        </w:trPr>
        <w:tc>
          <w:tcPr>
            <w:tcW w:w="2405" w:type="dxa"/>
          </w:tcPr>
          <w:p w14:paraId="6007F2A7" w14:textId="77777777" w:rsidR="00172850" w:rsidRPr="0038416A" w:rsidRDefault="00172850" w:rsidP="000C32C1">
            <w:pPr>
              <w:spacing w:after="0"/>
            </w:pPr>
          </w:p>
        </w:tc>
        <w:tc>
          <w:tcPr>
            <w:tcW w:w="1418" w:type="dxa"/>
          </w:tcPr>
          <w:p w14:paraId="2BF4D227" w14:textId="77777777" w:rsidR="00172850" w:rsidRDefault="00172850" w:rsidP="000C32C1">
            <w:pPr>
              <w:spacing w:after="0"/>
            </w:pPr>
            <w:r>
              <w:t>BS EN 62109</w:t>
            </w:r>
          </w:p>
        </w:tc>
        <w:tc>
          <w:tcPr>
            <w:tcW w:w="850" w:type="dxa"/>
          </w:tcPr>
          <w:p w14:paraId="6A2EF8B5" w14:textId="77777777" w:rsidR="00172850" w:rsidRDefault="00172850" w:rsidP="000C32C1">
            <w:pPr>
              <w:spacing w:after="0"/>
            </w:pPr>
            <w:r>
              <w:t>2011</w:t>
            </w:r>
          </w:p>
        </w:tc>
        <w:tc>
          <w:tcPr>
            <w:tcW w:w="4501" w:type="dxa"/>
          </w:tcPr>
          <w:p w14:paraId="27083017" w14:textId="77777777" w:rsidR="00172850" w:rsidRPr="00882326" w:rsidRDefault="00F04EC7" w:rsidP="000C32C1">
            <w:pPr>
              <w:spacing w:after="0"/>
            </w:pPr>
            <w:hyperlink r:id="rId27" w:history="1">
              <w:r w:rsidR="00172850" w:rsidRPr="003D473F">
                <w:t xml:space="preserve">Safety of power converters for use in photovoltaic power systems. </w:t>
              </w:r>
              <w:r w:rsidR="00172850">
                <w:t>All</w:t>
              </w:r>
            </w:hyperlink>
            <w:r w:rsidR="00172850">
              <w:t xml:space="preserve"> parts</w:t>
            </w:r>
          </w:p>
        </w:tc>
      </w:tr>
      <w:tr w:rsidR="00172850" w:rsidRPr="003D27CF" w14:paraId="30AD29F6" w14:textId="77777777" w:rsidTr="000C32C1">
        <w:trPr>
          <w:cantSplit/>
        </w:trPr>
        <w:tc>
          <w:tcPr>
            <w:tcW w:w="2405" w:type="dxa"/>
          </w:tcPr>
          <w:p w14:paraId="5A81EEB7" w14:textId="77777777" w:rsidR="00172850" w:rsidRPr="0038416A" w:rsidRDefault="00172850" w:rsidP="000C32C1">
            <w:pPr>
              <w:spacing w:after="0"/>
            </w:pPr>
          </w:p>
        </w:tc>
        <w:tc>
          <w:tcPr>
            <w:tcW w:w="1418" w:type="dxa"/>
          </w:tcPr>
          <w:p w14:paraId="45AFD619" w14:textId="77777777" w:rsidR="00172850" w:rsidRDefault="00172850" w:rsidP="000C32C1">
            <w:pPr>
              <w:spacing w:after="0"/>
            </w:pPr>
            <w:r>
              <w:t>BS EN 62124</w:t>
            </w:r>
          </w:p>
        </w:tc>
        <w:tc>
          <w:tcPr>
            <w:tcW w:w="850" w:type="dxa"/>
          </w:tcPr>
          <w:p w14:paraId="05B5495D" w14:textId="77777777" w:rsidR="00172850" w:rsidRDefault="00172850" w:rsidP="000C32C1">
            <w:pPr>
              <w:spacing w:after="0"/>
            </w:pPr>
            <w:r>
              <w:t>2005</w:t>
            </w:r>
          </w:p>
        </w:tc>
        <w:tc>
          <w:tcPr>
            <w:tcW w:w="4501" w:type="dxa"/>
          </w:tcPr>
          <w:p w14:paraId="16CC24D1" w14:textId="77777777" w:rsidR="00172850" w:rsidRPr="003D473F" w:rsidRDefault="00F04EC7" w:rsidP="000C32C1">
            <w:pPr>
              <w:spacing w:after="0"/>
            </w:pPr>
            <w:hyperlink r:id="rId28" w:history="1">
              <w:r w:rsidR="00172850" w:rsidRPr="003D473F">
                <w:t xml:space="preserve">Photovoltaic (PV) stand-alone systems. Design verification. </w:t>
              </w:r>
            </w:hyperlink>
          </w:p>
        </w:tc>
      </w:tr>
    </w:tbl>
    <w:p w14:paraId="7E2F9981" w14:textId="77777777" w:rsidR="00172850" w:rsidRDefault="00172850" w:rsidP="00172850">
      <w:pPr>
        <w:pStyle w:val="Heading3"/>
      </w:pPr>
    </w:p>
    <w:p w14:paraId="0320F396" w14:textId="77777777" w:rsidR="00172850" w:rsidRDefault="00172850" w:rsidP="00172850">
      <w:pPr>
        <w:pStyle w:val="Heading3"/>
      </w:pPr>
      <w:r>
        <w:t>Project Specific</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172850" w:rsidRPr="003D27CF" w14:paraId="441E2914" w14:textId="77777777" w:rsidTr="000C32C1">
        <w:trPr>
          <w:cnfStyle w:val="100000000000" w:firstRow="1" w:lastRow="0" w:firstColumn="0" w:lastColumn="0" w:oddVBand="0" w:evenVBand="0" w:oddHBand="0" w:evenHBand="0" w:firstRowFirstColumn="0" w:firstRowLastColumn="0" w:lastRowFirstColumn="0" w:lastRowLastColumn="0"/>
          <w:cantSplit/>
          <w:trHeight w:val="290"/>
        </w:trPr>
        <w:tc>
          <w:tcPr>
            <w:tcW w:w="9174" w:type="dxa"/>
            <w:gridSpan w:val="4"/>
          </w:tcPr>
          <w:p w14:paraId="222D6F93" w14:textId="77777777" w:rsidR="00172850" w:rsidRPr="00050951" w:rsidRDefault="00172850" w:rsidP="000C32C1">
            <w:pPr>
              <w:spacing w:before="0" w:beforeAutospacing="0" w:after="240" w:afterAutospacing="0" w:line="240" w:lineRule="atLeast"/>
              <w:contextualSpacing/>
              <w:rPr>
                <w:b w:val="0"/>
              </w:rPr>
            </w:pPr>
            <w:r>
              <w:rPr>
                <w:b w:val="0"/>
              </w:rPr>
              <w:t xml:space="preserve">Employers insurance </w:t>
            </w:r>
          </w:p>
        </w:tc>
      </w:tr>
      <w:tr w:rsidR="00172850" w:rsidRPr="003D27CF" w14:paraId="22D62E25" w14:textId="77777777" w:rsidTr="000C32C1">
        <w:trPr>
          <w:cantSplit/>
        </w:trPr>
        <w:tc>
          <w:tcPr>
            <w:tcW w:w="9174" w:type="dxa"/>
            <w:gridSpan w:val="4"/>
          </w:tcPr>
          <w:p w14:paraId="541ACA78" w14:textId="77777777" w:rsidR="00172850" w:rsidRPr="0038416A" w:rsidRDefault="00172850" w:rsidP="000C32C1">
            <w:pPr>
              <w:spacing w:before="0" w:beforeAutospacing="0" w:after="240" w:afterAutospacing="0" w:line="240" w:lineRule="atLeast"/>
              <w:contextualSpacing/>
            </w:pPr>
            <w:r>
              <w:t>Requirements of the local electricity utility company</w:t>
            </w:r>
          </w:p>
        </w:tc>
      </w:tr>
      <w:tr w:rsidR="00172850" w:rsidRPr="003D27CF" w14:paraId="2B312FA0" w14:textId="77777777" w:rsidTr="000C32C1">
        <w:trPr>
          <w:cantSplit/>
          <w:trHeight w:val="1861"/>
        </w:trPr>
        <w:tc>
          <w:tcPr>
            <w:tcW w:w="2405" w:type="dxa"/>
            <w:vMerge w:val="restart"/>
          </w:tcPr>
          <w:p w14:paraId="0DB4FF09" w14:textId="77777777" w:rsidR="00172850" w:rsidRPr="003D27CF" w:rsidRDefault="00172850" w:rsidP="000C32C1">
            <w:pPr>
              <w:spacing w:before="0" w:beforeAutospacing="0" w:after="240" w:afterAutospacing="0" w:line="240" w:lineRule="atLeast"/>
            </w:pPr>
          </w:p>
        </w:tc>
        <w:tc>
          <w:tcPr>
            <w:tcW w:w="6769" w:type="dxa"/>
            <w:gridSpan w:val="3"/>
          </w:tcPr>
          <w:p w14:paraId="73A8BB95" w14:textId="77777777" w:rsidR="00172850" w:rsidRPr="0038416A" w:rsidRDefault="00172850" w:rsidP="000C32C1">
            <w:pPr>
              <w:spacing w:before="0" w:beforeAutospacing="0" w:after="240" w:afterAutospacing="0" w:line="240" w:lineRule="atLeast"/>
              <w:contextualSpacing/>
            </w:pPr>
          </w:p>
        </w:tc>
      </w:tr>
      <w:tr w:rsidR="00172850" w:rsidRPr="003D27CF" w14:paraId="42668EEF" w14:textId="77777777" w:rsidTr="000C32C1">
        <w:trPr>
          <w:cantSplit/>
          <w:trHeight w:val="768"/>
        </w:trPr>
        <w:tc>
          <w:tcPr>
            <w:tcW w:w="2405" w:type="dxa"/>
            <w:vMerge/>
          </w:tcPr>
          <w:p w14:paraId="18FCE791" w14:textId="77777777" w:rsidR="00172850" w:rsidRPr="003D27CF" w:rsidRDefault="00172850" w:rsidP="000C32C1"/>
        </w:tc>
        <w:tc>
          <w:tcPr>
            <w:tcW w:w="6769" w:type="dxa"/>
            <w:gridSpan w:val="3"/>
          </w:tcPr>
          <w:p w14:paraId="394C625E" w14:textId="77777777" w:rsidR="00172850" w:rsidRPr="0038416A" w:rsidRDefault="00172850" w:rsidP="000C32C1">
            <w:pPr>
              <w:spacing w:before="0" w:beforeAutospacing="0" w:after="240" w:afterAutospacing="0" w:line="240" w:lineRule="atLeast"/>
              <w:contextualSpacing/>
            </w:pPr>
          </w:p>
        </w:tc>
      </w:tr>
      <w:tr w:rsidR="00172850" w:rsidRPr="003D27CF" w14:paraId="2F2F4300" w14:textId="77777777" w:rsidTr="000C32C1">
        <w:trPr>
          <w:cantSplit/>
          <w:trHeight w:val="767"/>
        </w:trPr>
        <w:tc>
          <w:tcPr>
            <w:tcW w:w="2405" w:type="dxa"/>
            <w:vMerge/>
          </w:tcPr>
          <w:p w14:paraId="7386380B" w14:textId="77777777" w:rsidR="00172850" w:rsidRPr="003D27CF" w:rsidRDefault="00172850" w:rsidP="000C32C1"/>
        </w:tc>
        <w:tc>
          <w:tcPr>
            <w:tcW w:w="6769" w:type="dxa"/>
            <w:gridSpan w:val="3"/>
          </w:tcPr>
          <w:p w14:paraId="7F20FA4C" w14:textId="77777777" w:rsidR="00172850" w:rsidRPr="0038416A" w:rsidRDefault="00172850" w:rsidP="000C32C1"/>
        </w:tc>
      </w:tr>
      <w:tr w:rsidR="00172850" w:rsidRPr="003D27CF" w14:paraId="67E45D78" w14:textId="77777777" w:rsidTr="000C32C1">
        <w:trPr>
          <w:cantSplit/>
        </w:trPr>
        <w:tc>
          <w:tcPr>
            <w:tcW w:w="2405" w:type="dxa"/>
          </w:tcPr>
          <w:p w14:paraId="432A278C" w14:textId="77777777" w:rsidR="00172850" w:rsidRPr="0038416A" w:rsidRDefault="00172850" w:rsidP="000C32C1">
            <w:pPr>
              <w:spacing w:before="0" w:beforeAutospacing="0" w:after="0" w:afterAutospacing="0" w:line="240" w:lineRule="atLeast"/>
            </w:pPr>
          </w:p>
        </w:tc>
        <w:tc>
          <w:tcPr>
            <w:tcW w:w="1418" w:type="dxa"/>
          </w:tcPr>
          <w:p w14:paraId="433C09D0" w14:textId="77777777" w:rsidR="00172850" w:rsidRPr="0038416A" w:rsidRDefault="00172850" w:rsidP="000C32C1">
            <w:pPr>
              <w:spacing w:after="0" w:afterAutospacing="0"/>
            </w:pPr>
          </w:p>
        </w:tc>
        <w:tc>
          <w:tcPr>
            <w:tcW w:w="850" w:type="dxa"/>
          </w:tcPr>
          <w:p w14:paraId="7151563D" w14:textId="77777777" w:rsidR="00172850" w:rsidRPr="0038416A" w:rsidRDefault="00172850" w:rsidP="000C32C1">
            <w:pPr>
              <w:spacing w:after="0" w:afterAutospacing="0"/>
            </w:pPr>
          </w:p>
        </w:tc>
        <w:tc>
          <w:tcPr>
            <w:tcW w:w="4501" w:type="dxa"/>
          </w:tcPr>
          <w:p w14:paraId="58664EA8" w14:textId="77777777" w:rsidR="00172850" w:rsidRPr="006265A2" w:rsidRDefault="00172850" w:rsidP="000C32C1">
            <w:pPr>
              <w:spacing w:after="0"/>
            </w:pPr>
          </w:p>
        </w:tc>
      </w:tr>
      <w:tr w:rsidR="00172850" w:rsidRPr="003D27CF" w14:paraId="41BDCAB5" w14:textId="77777777" w:rsidTr="000C32C1">
        <w:trPr>
          <w:cantSplit/>
        </w:trPr>
        <w:tc>
          <w:tcPr>
            <w:tcW w:w="2405" w:type="dxa"/>
          </w:tcPr>
          <w:p w14:paraId="3EE2A7A6" w14:textId="77777777" w:rsidR="00172850" w:rsidRPr="0038416A" w:rsidRDefault="00172850" w:rsidP="000C32C1">
            <w:pPr>
              <w:spacing w:after="0"/>
            </w:pPr>
          </w:p>
        </w:tc>
        <w:tc>
          <w:tcPr>
            <w:tcW w:w="1418" w:type="dxa"/>
          </w:tcPr>
          <w:p w14:paraId="18466A17" w14:textId="77777777" w:rsidR="00172850" w:rsidRPr="0038416A" w:rsidRDefault="00172850" w:rsidP="000C32C1">
            <w:pPr>
              <w:spacing w:after="0" w:afterAutospacing="0"/>
            </w:pPr>
          </w:p>
        </w:tc>
        <w:tc>
          <w:tcPr>
            <w:tcW w:w="850" w:type="dxa"/>
          </w:tcPr>
          <w:p w14:paraId="6060C593" w14:textId="77777777" w:rsidR="00172850" w:rsidRPr="0038416A" w:rsidRDefault="00172850" w:rsidP="000C32C1">
            <w:pPr>
              <w:spacing w:after="0" w:afterAutospacing="0"/>
            </w:pPr>
          </w:p>
        </w:tc>
        <w:tc>
          <w:tcPr>
            <w:tcW w:w="4501" w:type="dxa"/>
          </w:tcPr>
          <w:p w14:paraId="7B8894B4" w14:textId="77777777" w:rsidR="00172850" w:rsidRPr="006265A2" w:rsidRDefault="00172850" w:rsidP="000C32C1">
            <w:pPr>
              <w:spacing w:after="0"/>
            </w:pPr>
          </w:p>
        </w:tc>
      </w:tr>
      <w:tr w:rsidR="00172850" w:rsidRPr="003D27CF" w14:paraId="11B98617" w14:textId="77777777" w:rsidTr="000C32C1">
        <w:trPr>
          <w:cantSplit/>
        </w:trPr>
        <w:tc>
          <w:tcPr>
            <w:tcW w:w="2405" w:type="dxa"/>
          </w:tcPr>
          <w:p w14:paraId="29164B69" w14:textId="77777777" w:rsidR="00172850" w:rsidRPr="0038416A" w:rsidRDefault="00172850" w:rsidP="000C32C1">
            <w:pPr>
              <w:spacing w:after="0"/>
            </w:pPr>
          </w:p>
        </w:tc>
        <w:tc>
          <w:tcPr>
            <w:tcW w:w="1418" w:type="dxa"/>
          </w:tcPr>
          <w:p w14:paraId="5757C3D3" w14:textId="77777777" w:rsidR="00172850" w:rsidRDefault="00172850" w:rsidP="000C32C1">
            <w:pPr>
              <w:spacing w:after="0"/>
            </w:pPr>
          </w:p>
        </w:tc>
        <w:tc>
          <w:tcPr>
            <w:tcW w:w="850" w:type="dxa"/>
          </w:tcPr>
          <w:p w14:paraId="5D0056D5" w14:textId="77777777" w:rsidR="00172850" w:rsidRDefault="00172850" w:rsidP="000C32C1">
            <w:pPr>
              <w:spacing w:after="0"/>
            </w:pPr>
          </w:p>
        </w:tc>
        <w:tc>
          <w:tcPr>
            <w:tcW w:w="4501" w:type="dxa"/>
          </w:tcPr>
          <w:p w14:paraId="711019C5" w14:textId="77777777" w:rsidR="00172850" w:rsidRDefault="00172850" w:rsidP="000C32C1">
            <w:pPr>
              <w:spacing w:after="0"/>
            </w:pPr>
          </w:p>
        </w:tc>
      </w:tr>
      <w:tr w:rsidR="00172850" w:rsidRPr="003D27CF" w14:paraId="431F9E93" w14:textId="77777777" w:rsidTr="000C32C1">
        <w:trPr>
          <w:cantSplit/>
        </w:trPr>
        <w:tc>
          <w:tcPr>
            <w:tcW w:w="2405" w:type="dxa"/>
          </w:tcPr>
          <w:p w14:paraId="1559ED03" w14:textId="77777777" w:rsidR="00172850" w:rsidRPr="0038416A" w:rsidRDefault="00172850" w:rsidP="000C32C1">
            <w:pPr>
              <w:spacing w:after="0"/>
            </w:pPr>
          </w:p>
        </w:tc>
        <w:tc>
          <w:tcPr>
            <w:tcW w:w="1418" w:type="dxa"/>
          </w:tcPr>
          <w:p w14:paraId="35E63899" w14:textId="77777777" w:rsidR="00172850" w:rsidRDefault="00172850" w:rsidP="000C32C1">
            <w:pPr>
              <w:spacing w:after="0"/>
            </w:pPr>
          </w:p>
        </w:tc>
        <w:tc>
          <w:tcPr>
            <w:tcW w:w="850" w:type="dxa"/>
          </w:tcPr>
          <w:p w14:paraId="5C161B60" w14:textId="77777777" w:rsidR="00172850" w:rsidRDefault="00172850" w:rsidP="000C32C1">
            <w:pPr>
              <w:spacing w:after="0"/>
            </w:pPr>
          </w:p>
        </w:tc>
        <w:tc>
          <w:tcPr>
            <w:tcW w:w="4501" w:type="dxa"/>
          </w:tcPr>
          <w:p w14:paraId="57250AE4" w14:textId="77777777" w:rsidR="00172850" w:rsidRPr="006E0369" w:rsidRDefault="00172850" w:rsidP="000C32C1">
            <w:pPr>
              <w:spacing w:after="0"/>
            </w:pPr>
          </w:p>
        </w:tc>
      </w:tr>
    </w:tbl>
    <w:p w14:paraId="2F134DC3" w14:textId="77777777" w:rsidR="008112F8" w:rsidRDefault="008112F8" w:rsidP="008112F8">
      <w:pPr>
        <w:pStyle w:val="Heading2"/>
        <w:numPr>
          <w:ilvl w:val="0"/>
          <w:numId w:val="0"/>
        </w:numPr>
        <w:ind w:left="851" w:hanging="851"/>
      </w:pPr>
      <w:r>
        <w:t>SYSTEM DESCRIPTION</w:t>
      </w:r>
    </w:p>
    <w:p w14:paraId="129AFBF2" w14:textId="77777777" w:rsidR="008112F8" w:rsidRDefault="008112F8" w:rsidP="008112F8"/>
    <w:p w14:paraId="5EC03F0A" w14:textId="77777777" w:rsidR="008112F8" w:rsidRDefault="008112F8" w:rsidP="008112F8"/>
    <w:p w14:paraId="103F5174" w14:textId="77777777" w:rsidR="008112F8" w:rsidRDefault="008112F8" w:rsidP="008112F8">
      <w:pPr>
        <w:pStyle w:val="Heading2"/>
        <w:numPr>
          <w:ilvl w:val="0"/>
          <w:numId w:val="0"/>
        </w:numPr>
        <w:ind w:left="851" w:hanging="851"/>
      </w:pPr>
      <w:r>
        <w:t>CONTROL REQUIREMENTS</w:t>
      </w:r>
    </w:p>
    <w:p w14:paraId="68249B6A" w14:textId="77777777" w:rsidR="008112F8" w:rsidRDefault="008112F8" w:rsidP="008112F8"/>
    <w:p w14:paraId="5F6B2E43" w14:textId="77777777" w:rsidR="008112F8" w:rsidRDefault="008112F8" w:rsidP="008112F8"/>
    <w:p w14:paraId="2DDAAABD" w14:textId="77777777" w:rsidR="008112F8" w:rsidRDefault="008112F8" w:rsidP="008112F8">
      <w:pPr>
        <w:pStyle w:val="Heading2"/>
        <w:numPr>
          <w:ilvl w:val="0"/>
          <w:numId w:val="0"/>
        </w:numPr>
        <w:ind w:left="851" w:hanging="851"/>
      </w:pPr>
      <w:r>
        <w:t>SYSTEM DRAWINGS / SCHEMATICS</w:t>
      </w:r>
    </w:p>
    <w:p w14:paraId="38D4EBCD" w14:textId="77777777" w:rsidR="008112F8" w:rsidRDefault="008112F8" w:rsidP="008112F8"/>
    <w:p w14:paraId="5B66FAD4" w14:textId="77777777" w:rsidR="008112F8" w:rsidRDefault="008112F8" w:rsidP="008112F8"/>
    <w:p w14:paraId="18B16B50" w14:textId="77777777" w:rsidR="008112F8" w:rsidRDefault="008112F8" w:rsidP="008112F8">
      <w:pPr>
        <w:pStyle w:val="Heading2"/>
        <w:numPr>
          <w:ilvl w:val="0"/>
          <w:numId w:val="0"/>
        </w:numPr>
        <w:ind w:left="357" w:hanging="357"/>
      </w:pPr>
      <w:r>
        <w:t>REFERENCE SPECIFICATION CLAUSES</w:t>
      </w:r>
    </w:p>
    <w:p w14:paraId="696E9CCC" w14:textId="77777777" w:rsidR="008112F8" w:rsidRDefault="008112F8" w:rsidP="008112F8">
      <w:r>
        <w:t>Also see the following Reference Specification SPEC-300 clauses for further details of Workmanship, materials standards, builders work standards, testing/ commissioning, and identification:</w:t>
      </w:r>
    </w:p>
    <w:p w14:paraId="53823BEA" w14:textId="77777777" w:rsidR="008112F8" w:rsidRDefault="00986F61" w:rsidP="008112F8">
      <w:pPr>
        <w:pStyle w:val="ListParagraph"/>
        <w:numPr>
          <w:ilvl w:val="0"/>
          <w:numId w:val="6"/>
        </w:numPr>
      </w:pPr>
      <w:r>
        <w:t>PR_65_70_11_00</w:t>
      </w:r>
      <w:r w:rsidR="008112F8">
        <w:t xml:space="preserve"> CONDUIT AND CABLE TRUNKING</w:t>
      </w:r>
    </w:p>
    <w:p w14:paraId="464158DF" w14:textId="77777777" w:rsidR="008112F8" w:rsidRDefault="00986F61" w:rsidP="008112F8">
      <w:pPr>
        <w:pStyle w:val="ListParagraph"/>
        <w:numPr>
          <w:ilvl w:val="0"/>
          <w:numId w:val="6"/>
        </w:numPr>
      </w:pPr>
      <w:r>
        <w:t>PR_65_70_36/48_00</w:t>
      </w:r>
      <w:r w:rsidR="008112F8">
        <w:t xml:space="preserve"> HV/LV CABLES AND WIRING</w:t>
      </w:r>
    </w:p>
    <w:p w14:paraId="53FB4D2F" w14:textId="77777777" w:rsidR="008112F8" w:rsidRDefault="00986F61" w:rsidP="008112F8">
      <w:pPr>
        <w:pStyle w:val="ListParagraph"/>
        <w:numPr>
          <w:ilvl w:val="0"/>
          <w:numId w:val="6"/>
        </w:numPr>
      </w:pPr>
      <w:r>
        <w:t>PR_60_70_48_06</w:t>
      </w:r>
      <w:r w:rsidR="008112F8">
        <w:t xml:space="preserve"> BUSBAR TRUNKING</w:t>
      </w:r>
    </w:p>
    <w:p w14:paraId="6ACCECAC" w14:textId="77777777" w:rsidR="008112F8" w:rsidRDefault="00986F61" w:rsidP="008112F8">
      <w:pPr>
        <w:pStyle w:val="ListParagraph"/>
        <w:numPr>
          <w:ilvl w:val="0"/>
          <w:numId w:val="6"/>
        </w:numPr>
      </w:pPr>
      <w:r>
        <w:t>PR_65_70_11_00</w:t>
      </w:r>
      <w:r w:rsidR="008112F8">
        <w:t xml:space="preserve"> SUPPORT COMPONENTS - CABLES</w:t>
      </w:r>
    </w:p>
    <w:p w14:paraId="52A07234" w14:textId="77777777" w:rsidR="008112F8" w:rsidRDefault="00986F61" w:rsidP="008112F8">
      <w:pPr>
        <w:pStyle w:val="ListParagraph"/>
        <w:numPr>
          <w:ilvl w:val="0"/>
          <w:numId w:val="6"/>
        </w:numPr>
      </w:pPr>
      <w:r>
        <w:t>PR_60_70_48_00</w:t>
      </w:r>
      <w:r w:rsidR="008112F8">
        <w:t xml:space="preserve"> LV SWITCHGEAR AND DISTRIBUTION BOARDS</w:t>
      </w:r>
    </w:p>
    <w:p w14:paraId="704A0822" w14:textId="77777777" w:rsidR="008112F8" w:rsidRDefault="00986F61" w:rsidP="008112F8">
      <w:pPr>
        <w:pStyle w:val="ListParagraph"/>
        <w:numPr>
          <w:ilvl w:val="0"/>
          <w:numId w:val="6"/>
        </w:numPr>
      </w:pPr>
      <w:r>
        <w:t>PR_75_51_52_00</w:t>
      </w:r>
      <w:r w:rsidR="008112F8">
        <w:t xml:space="preserve"> CONTACTORS AND STARTERS</w:t>
      </w:r>
    </w:p>
    <w:p w14:paraId="6326F8FC" w14:textId="77777777" w:rsidR="008112F8" w:rsidRDefault="003D44FA" w:rsidP="008112F8">
      <w:pPr>
        <w:pStyle w:val="ListParagraph"/>
        <w:numPr>
          <w:ilvl w:val="0"/>
          <w:numId w:val="6"/>
        </w:numPr>
      </w:pPr>
      <w:r>
        <w:t>PR_70_70_48_00</w:t>
      </w:r>
      <w:r w:rsidR="008112F8">
        <w:t xml:space="preserve"> LUMINAIRES AND LAMPS</w:t>
      </w:r>
    </w:p>
    <w:p w14:paraId="692AC678" w14:textId="77777777" w:rsidR="008112F8" w:rsidRDefault="003D44FA" w:rsidP="008112F8">
      <w:pPr>
        <w:pStyle w:val="ListParagraph"/>
        <w:numPr>
          <w:ilvl w:val="0"/>
          <w:numId w:val="6"/>
        </w:numPr>
      </w:pPr>
      <w:r>
        <w:t>PR_65_72_00_00</w:t>
      </w:r>
      <w:r w:rsidR="008112F8">
        <w:t xml:space="preserve"> ACCESSORIES FOR ELECTRICAL SERVICES</w:t>
      </w:r>
    </w:p>
    <w:p w14:paraId="290CCB27" w14:textId="77777777" w:rsidR="008112F8" w:rsidRDefault="003D44FA" w:rsidP="008112F8">
      <w:pPr>
        <w:pStyle w:val="ListParagraph"/>
        <w:numPr>
          <w:ilvl w:val="0"/>
          <w:numId w:val="6"/>
        </w:numPr>
      </w:pPr>
      <w:r>
        <w:t>PR_65_70_46_00</w:t>
      </w:r>
      <w:r w:rsidR="008112F8">
        <w:t xml:space="preserve"> EARTHING AND BONDING</w:t>
      </w:r>
    </w:p>
    <w:p w14:paraId="6ADA5DAC" w14:textId="77777777" w:rsidR="008112F8" w:rsidRDefault="003D44FA" w:rsidP="008112F8">
      <w:pPr>
        <w:pStyle w:val="ListParagraph"/>
        <w:numPr>
          <w:ilvl w:val="0"/>
          <w:numId w:val="6"/>
        </w:numPr>
      </w:pPr>
      <w:r>
        <w:t>AC_70_65_00_00</w:t>
      </w:r>
      <w:r w:rsidR="008112F8">
        <w:t xml:space="preserve"> TESTING AND COMMISSIONING OF ELECTRICAL SERVICES</w:t>
      </w:r>
    </w:p>
    <w:p w14:paraId="56488CC3" w14:textId="77777777" w:rsidR="008112F8" w:rsidRDefault="003D44FA" w:rsidP="008112F8">
      <w:pPr>
        <w:pStyle w:val="ListParagraph"/>
        <w:numPr>
          <w:ilvl w:val="0"/>
          <w:numId w:val="6"/>
        </w:numPr>
      </w:pPr>
      <w:r>
        <w:t>PR_40_10_57_24</w:t>
      </w:r>
      <w:r w:rsidR="008112F8">
        <w:t xml:space="preserve"> IDENTIFICATION - ELECTRICAL</w:t>
      </w:r>
    </w:p>
    <w:p w14:paraId="384D09A7" w14:textId="77777777" w:rsidR="008112F8" w:rsidRDefault="003D44FA" w:rsidP="008112F8">
      <w:pPr>
        <w:pStyle w:val="ListParagraph"/>
        <w:numPr>
          <w:ilvl w:val="0"/>
          <w:numId w:val="6"/>
        </w:numPr>
      </w:pPr>
      <w:r>
        <w:t>PR_20_29_00_00</w:t>
      </w:r>
      <w:r w:rsidR="008112F8">
        <w:t xml:space="preserve"> FIXING TO BUILDING FABRIC</w:t>
      </w:r>
    </w:p>
    <w:p w14:paraId="7E782C52" w14:textId="77777777" w:rsidR="008112F8" w:rsidRDefault="003D44FA" w:rsidP="008112F8">
      <w:pPr>
        <w:pStyle w:val="ListParagraph"/>
        <w:numPr>
          <w:ilvl w:val="0"/>
          <w:numId w:val="6"/>
        </w:numPr>
      </w:pPr>
      <w:r>
        <w:t>PR_35_31_68_72</w:t>
      </w:r>
      <w:r w:rsidR="008112F8">
        <w:t xml:space="preserve"> PAINTING AND ANTI-CORROSION TREATMENTS</w:t>
      </w:r>
    </w:p>
    <w:p w14:paraId="63495221" w14:textId="77777777" w:rsidR="008112F8" w:rsidRDefault="008112F8" w:rsidP="008112F8"/>
    <w:p w14:paraId="0EE09E13" w14:textId="77777777" w:rsidR="008112F8" w:rsidRDefault="008112F8" w:rsidP="008112F8">
      <w:pPr>
        <w:rPr>
          <w:rFonts w:asciiTheme="majorHAnsi" w:eastAsiaTheme="majorEastAsia" w:hAnsiTheme="majorHAnsi" w:cstheme="majorBidi"/>
          <w:b/>
          <w:bCs/>
          <w:caps/>
          <w:sz w:val="28"/>
          <w:szCs w:val="28"/>
        </w:rPr>
      </w:pPr>
      <w:r>
        <w:br w:type="page"/>
      </w:r>
    </w:p>
    <w:p w14:paraId="5A1CE976" w14:textId="77777777" w:rsidR="008112F8" w:rsidRPr="00B371FC" w:rsidRDefault="008112F8" w:rsidP="008112F8">
      <w:pPr>
        <w:pStyle w:val="Heading1"/>
        <w:numPr>
          <w:ilvl w:val="0"/>
          <w:numId w:val="0"/>
        </w:numPr>
        <w:ind w:left="851" w:hanging="851"/>
      </w:pPr>
      <w:bookmarkStart w:id="156" w:name="_Toc15913793"/>
      <w:r w:rsidRPr="00997014">
        <w:rPr>
          <w:noProof/>
          <w:color w:val="0070C0"/>
          <w:lang w:eastAsia="en-GB"/>
        </w:rPr>
        <mc:AlternateContent>
          <mc:Choice Requires="wps">
            <w:drawing>
              <wp:anchor distT="0" distB="36195" distL="114300" distR="114300" simplePos="0" relativeHeight="251812864" behindDoc="0" locked="1" layoutInCell="1" allowOverlap="1" wp14:anchorId="792D9145" wp14:editId="642AF462">
                <wp:simplePos x="0" y="0"/>
                <wp:positionH relativeFrom="column">
                  <wp:posOffset>3175</wp:posOffset>
                </wp:positionH>
                <wp:positionV relativeFrom="paragraph">
                  <wp:posOffset>215900</wp:posOffset>
                </wp:positionV>
                <wp:extent cx="2070000" cy="0"/>
                <wp:effectExtent l="0" t="19050" r="6985" b="19050"/>
                <wp:wrapNone/>
                <wp:docPr id="98" name="Straight Connector 98"/>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AEC950" id="Straight Connector 98" o:spid="_x0000_s1026" style="position:absolute;z-index:251812864;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KjY&#10;VzDeAQAAKAQAAA4AAAAAAAAAAAAAAAAALgIAAGRycy9lMm9Eb2MueG1sUEsBAi0AFAAGAAgAAAAh&#10;AAMpz1vZAAAABgEAAA8AAAAAAAAAAAAAAAAAOAQAAGRycy9kb3ducmV2LnhtbFBLBQYAAAAABAAE&#10;APMAAAA+BQAAAAA=&#10;" strokecolor="black [3213]" strokeweight="3pt">
                <w10:anchorlock/>
              </v:line>
            </w:pict>
          </mc:Fallback>
        </mc:AlternateContent>
      </w:r>
      <w:r w:rsidRPr="00997014">
        <w:rPr>
          <w:color w:val="0070C0"/>
          <w:lang w:eastAsia="en-GB"/>
        </w:rPr>
        <w:t>Ss_70_10_70_82</w:t>
      </w:r>
      <w:r w:rsidRPr="00B371FC">
        <w:tab/>
        <w:t xml:space="preserve">Electricity Generation </w:t>
      </w:r>
      <w:r>
        <w:t>–</w:t>
      </w:r>
      <w:r w:rsidRPr="00B371FC">
        <w:t xml:space="preserve"> </w:t>
      </w:r>
      <w:r>
        <w:t>Small-Scale Wind</w:t>
      </w:r>
      <w:bookmarkEnd w:id="156"/>
      <w:r w:rsidRPr="00B371FC">
        <w:t xml:space="preserve"> </w:t>
      </w:r>
    </w:p>
    <w:p w14:paraId="2235344D" w14:textId="77777777" w:rsidR="008112F8" w:rsidRDefault="008112F8" w:rsidP="008112F8">
      <w:pPr>
        <w:pStyle w:val="Heading2"/>
        <w:numPr>
          <w:ilvl w:val="0"/>
          <w:numId w:val="0"/>
        </w:numPr>
        <w:ind w:left="851" w:hanging="851"/>
      </w:pPr>
      <w:r>
        <w:t>PERFORMANCE OBJECTIVES</w:t>
      </w:r>
    </w:p>
    <w:p w14:paraId="6E243F0B" w14:textId="77777777" w:rsidR="008112F8" w:rsidRDefault="008112F8" w:rsidP="008112F8"/>
    <w:p w14:paraId="7F93775D" w14:textId="77777777" w:rsidR="008112F8" w:rsidRDefault="008112F8" w:rsidP="008112F8"/>
    <w:p w14:paraId="57571A0D" w14:textId="77777777" w:rsidR="008112F8" w:rsidRDefault="008112F8" w:rsidP="008112F8">
      <w:pPr>
        <w:pStyle w:val="Heading2"/>
        <w:numPr>
          <w:ilvl w:val="0"/>
          <w:numId w:val="0"/>
        </w:numPr>
        <w:ind w:left="851" w:hanging="851"/>
      </w:pPr>
      <w:r>
        <w:t>DESIGN PARAMETERS</w:t>
      </w:r>
    </w:p>
    <w:p w14:paraId="438F5AE2" w14:textId="77777777" w:rsidR="008112F8" w:rsidRDefault="008112F8" w:rsidP="008112F8">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8112F8" w:rsidRPr="003D27CF" w14:paraId="0612B4B8" w14:textId="77777777" w:rsidTr="0089241C">
        <w:trPr>
          <w:cnfStyle w:val="100000000000" w:firstRow="1" w:lastRow="0" w:firstColumn="0" w:lastColumn="0" w:oddVBand="0" w:evenVBand="0" w:oddHBand="0" w:evenHBand="0" w:firstRowFirstColumn="0" w:firstRowLastColumn="0" w:lastRowFirstColumn="0" w:lastRowLastColumn="0"/>
          <w:cantSplit/>
        </w:trPr>
        <w:tc>
          <w:tcPr>
            <w:tcW w:w="2405" w:type="dxa"/>
          </w:tcPr>
          <w:p w14:paraId="6D9E7B19" w14:textId="77777777" w:rsidR="008112F8" w:rsidRPr="003D27CF" w:rsidRDefault="008112F8" w:rsidP="0089241C">
            <w:pPr>
              <w:spacing w:before="0" w:beforeAutospacing="0" w:after="240" w:afterAutospacing="0" w:line="240" w:lineRule="atLeast"/>
              <w:rPr>
                <w:b w:val="0"/>
              </w:rPr>
            </w:pPr>
            <w:r w:rsidRPr="003D27CF">
              <w:rPr>
                <w:b w:val="0"/>
              </w:rPr>
              <w:t xml:space="preserve">Statutory Acts </w:t>
            </w:r>
          </w:p>
        </w:tc>
        <w:tc>
          <w:tcPr>
            <w:tcW w:w="6769" w:type="dxa"/>
            <w:gridSpan w:val="3"/>
          </w:tcPr>
          <w:p w14:paraId="73E5569B" w14:textId="77777777" w:rsidR="008112F8" w:rsidRDefault="008112F8"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40386122" w14:textId="77777777" w:rsidR="008112F8" w:rsidRDefault="00AC72C7" w:rsidP="0089241C">
            <w:pPr>
              <w:spacing w:before="0" w:beforeAutospacing="0" w:after="240" w:afterAutospacing="0" w:line="240" w:lineRule="atLeast"/>
              <w:rPr>
                <w:b w:val="0"/>
              </w:rPr>
            </w:pPr>
            <w:r>
              <w:rPr>
                <w:b w:val="0"/>
              </w:rPr>
              <w:t>The Electricity at Work Regulations 1989</w:t>
            </w:r>
          </w:p>
          <w:p w14:paraId="4DF333B0" w14:textId="77777777" w:rsidR="00AC72C7" w:rsidRPr="00050951" w:rsidRDefault="00AC72C7" w:rsidP="0089241C">
            <w:pPr>
              <w:spacing w:before="0" w:beforeAutospacing="0" w:after="240" w:afterAutospacing="0" w:line="240" w:lineRule="atLeast"/>
              <w:rPr>
                <w:b w:val="0"/>
              </w:rPr>
            </w:pPr>
            <w:r w:rsidRPr="008A08A9">
              <w:rPr>
                <w:rFonts w:cs="Times New Roman"/>
                <w:b w:val="0"/>
                <w:szCs w:val="24"/>
              </w:rPr>
              <w:t>The Electromagnetic Compatibility Regulations, 2015 , SI 2006/3418</w:t>
            </w:r>
          </w:p>
        </w:tc>
      </w:tr>
      <w:tr w:rsidR="008112F8" w:rsidRPr="003D27CF" w14:paraId="674E054D" w14:textId="77777777" w:rsidTr="0089241C">
        <w:trPr>
          <w:cantSplit/>
        </w:trPr>
        <w:tc>
          <w:tcPr>
            <w:tcW w:w="2405" w:type="dxa"/>
          </w:tcPr>
          <w:p w14:paraId="16AB98CA" w14:textId="77777777" w:rsidR="008112F8" w:rsidRPr="003D27CF" w:rsidRDefault="008112F8" w:rsidP="0089241C">
            <w:pPr>
              <w:spacing w:before="0" w:beforeAutospacing="0" w:after="240" w:afterAutospacing="0" w:line="240" w:lineRule="atLeast"/>
            </w:pPr>
            <w:r w:rsidRPr="003D27CF">
              <w:t xml:space="preserve">Building Control / Local Authority requirements </w:t>
            </w:r>
          </w:p>
        </w:tc>
        <w:tc>
          <w:tcPr>
            <w:tcW w:w="6769" w:type="dxa"/>
            <w:gridSpan w:val="3"/>
          </w:tcPr>
          <w:p w14:paraId="50113BB9" w14:textId="77777777" w:rsidR="008112F8" w:rsidRPr="0038416A" w:rsidRDefault="008112F8" w:rsidP="0089241C">
            <w:pPr>
              <w:spacing w:before="0" w:beforeAutospacing="0" w:after="240" w:afterAutospacing="0" w:line="240" w:lineRule="atLeast"/>
            </w:pPr>
            <w:r w:rsidRPr="0038416A">
              <w:t xml:space="preserve">The Building Regulations Approved Documents </w:t>
            </w:r>
          </w:p>
          <w:p w14:paraId="402D06D7" w14:textId="77777777" w:rsidR="008112F8" w:rsidRDefault="008112F8" w:rsidP="0089241C">
            <w:pPr>
              <w:numPr>
                <w:ilvl w:val="0"/>
                <w:numId w:val="7"/>
              </w:numPr>
              <w:spacing w:before="0" w:beforeAutospacing="0" w:after="240" w:afterAutospacing="0" w:line="240" w:lineRule="atLeast"/>
              <w:contextualSpacing/>
            </w:pPr>
            <w:r>
              <w:t>Part L1A 2013</w:t>
            </w:r>
            <w:r w:rsidRPr="0038416A">
              <w:t xml:space="preserve"> Conservation of fuel and power in new dwellings</w:t>
            </w:r>
          </w:p>
          <w:p w14:paraId="1A6C4FC2" w14:textId="77777777" w:rsidR="008112F8" w:rsidRPr="0038416A" w:rsidRDefault="008112F8" w:rsidP="0089241C">
            <w:pPr>
              <w:numPr>
                <w:ilvl w:val="0"/>
                <w:numId w:val="7"/>
              </w:numPr>
              <w:spacing w:before="0" w:beforeAutospacing="0" w:after="240" w:afterAutospacing="0" w:line="240" w:lineRule="atLeast"/>
              <w:contextualSpacing/>
            </w:pPr>
            <w:r>
              <w:t xml:space="preserve">Part L2A 2013 </w:t>
            </w:r>
            <w:r w:rsidRPr="0038416A">
              <w:t xml:space="preserve">Conservation of fuel and power in new </w:t>
            </w:r>
            <w:r>
              <w:t xml:space="preserve">buildings other than </w:t>
            </w:r>
            <w:r w:rsidRPr="0038416A">
              <w:t>dwellings</w:t>
            </w:r>
          </w:p>
          <w:p w14:paraId="483C7D4C" w14:textId="77777777" w:rsidR="008112F8" w:rsidRPr="00B86B25" w:rsidRDefault="008112F8" w:rsidP="0089241C">
            <w:pPr>
              <w:numPr>
                <w:ilvl w:val="0"/>
                <w:numId w:val="7"/>
              </w:numPr>
              <w:spacing w:before="0" w:beforeAutospacing="0" w:after="240" w:afterAutospacing="0" w:line="240" w:lineRule="atLeast"/>
              <w:contextualSpacing/>
            </w:pPr>
            <w:r w:rsidRPr="00B86B25">
              <w:t>Non-Domestic Building Services Compliance Guide</w:t>
            </w:r>
          </w:p>
          <w:p w14:paraId="539FB2D0" w14:textId="77777777" w:rsidR="008112F8" w:rsidRPr="00B86B25" w:rsidRDefault="008112F8" w:rsidP="0089241C">
            <w:pPr>
              <w:numPr>
                <w:ilvl w:val="0"/>
                <w:numId w:val="7"/>
              </w:numPr>
              <w:spacing w:before="0" w:beforeAutospacing="0" w:after="240" w:afterAutospacing="0" w:line="240" w:lineRule="atLeast"/>
              <w:contextualSpacing/>
            </w:pPr>
            <w:r w:rsidRPr="00B86B25">
              <w:t>Domestic Building Services Compliance Guide</w:t>
            </w:r>
          </w:p>
          <w:p w14:paraId="309BA61D" w14:textId="77777777" w:rsidR="008112F8" w:rsidRDefault="008112F8" w:rsidP="0089241C">
            <w:r>
              <w:t>The Scottish Building Standards 2015</w:t>
            </w:r>
          </w:p>
          <w:p w14:paraId="5E406420" w14:textId="77777777" w:rsidR="008112F8" w:rsidRPr="0038416A" w:rsidRDefault="008112F8" w:rsidP="0089241C">
            <w:pPr>
              <w:numPr>
                <w:ilvl w:val="0"/>
                <w:numId w:val="7"/>
              </w:numPr>
              <w:spacing w:before="0" w:beforeAutospacing="0" w:after="240" w:afterAutospacing="0" w:line="240" w:lineRule="atLeast"/>
              <w:contextualSpacing/>
            </w:pPr>
            <w:r w:rsidRPr="00187245">
              <w:t>Section 6 (Energy)</w:t>
            </w:r>
          </w:p>
        </w:tc>
      </w:tr>
      <w:tr w:rsidR="008112F8" w:rsidRPr="003D27CF" w14:paraId="62A31CBA" w14:textId="77777777" w:rsidTr="0089241C">
        <w:trPr>
          <w:cantSplit/>
          <w:trHeight w:val="1861"/>
        </w:trPr>
        <w:tc>
          <w:tcPr>
            <w:tcW w:w="2405" w:type="dxa"/>
            <w:vMerge w:val="restart"/>
          </w:tcPr>
          <w:p w14:paraId="372E4778" w14:textId="77777777" w:rsidR="008112F8" w:rsidRPr="003D27CF" w:rsidRDefault="008112F8" w:rsidP="0089241C">
            <w:pPr>
              <w:spacing w:before="0" w:beforeAutospacing="0" w:after="240" w:afterAutospacing="0" w:line="240" w:lineRule="atLeast"/>
            </w:pPr>
            <w:r w:rsidRPr="003D27CF">
              <w:t xml:space="preserve">Industry standards </w:t>
            </w:r>
          </w:p>
        </w:tc>
        <w:tc>
          <w:tcPr>
            <w:tcW w:w="6769" w:type="dxa"/>
            <w:gridSpan w:val="3"/>
          </w:tcPr>
          <w:p w14:paraId="0578A109" w14:textId="77777777" w:rsidR="008112F8" w:rsidRPr="0038416A" w:rsidRDefault="008112F8" w:rsidP="0089241C">
            <w:pPr>
              <w:spacing w:before="0" w:beforeAutospacing="0" w:after="240" w:afterAutospacing="0" w:line="240" w:lineRule="atLeast"/>
            </w:pPr>
            <w:r w:rsidRPr="0038416A">
              <w:t>Chartered Institute of Building Services Engineers (CIBSE)</w:t>
            </w:r>
          </w:p>
          <w:p w14:paraId="7FC692F5" w14:textId="77777777" w:rsidR="008112F8" w:rsidRDefault="008112F8" w:rsidP="0089241C">
            <w:pPr>
              <w:numPr>
                <w:ilvl w:val="0"/>
                <w:numId w:val="10"/>
              </w:numPr>
              <w:spacing w:before="0" w:beforeAutospacing="0" w:after="240" w:afterAutospacing="0" w:line="240" w:lineRule="atLeast"/>
              <w:contextualSpacing/>
            </w:pPr>
            <w:r w:rsidRPr="0038416A">
              <w:t>CIBSE </w:t>
            </w:r>
            <w:r>
              <w:t>F</w:t>
            </w:r>
            <w:r w:rsidRPr="0038416A">
              <w:t> guide</w:t>
            </w:r>
          </w:p>
          <w:p w14:paraId="0000C628" w14:textId="77777777" w:rsidR="008112F8" w:rsidRDefault="008112F8" w:rsidP="0089241C">
            <w:pPr>
              <w:numPr>
                <w:ilvl w:val="0"/>
                <w:numId w:val="10"/>
              </w:numPr>
              <w:spacing w:before="0" w:beforeAutospacing="0" w:after="240" w:afterAutospacing="0" w:line="240" w:lineRule="atLeast"/>
              <w:contextualSpacing/>
            </w:pPr>
            <w:r w:rsidRPr="0038416A">
              <w:t>C</w:t>
            </w:r>
            <w:r>
              <w:t>IBSE J</w:t>
            </w:r>
            <w:r w:rsidRPr="0038416A">
              <w:t> guide</w:t>
            </w:r>
          </w:p>
          <w:p w14:paraId="38BE9777" w14:textId="77777777" w:rsidR="008112F8" w:rsidRDefault="008112F8" w:rsidP="0089241C">
            <w:pPr>
              <w:numPr>
                <w:ilvl w:val="0"/>
                <w:numId w:val="10"/>
              </w:numPr>
              <w:spacing w:before="0" w:beforeAutospacing="0" w:after="240" w:afterAutospacing="0" w:line="240" w:lineRule="atLeast"/>
              <w:contextualSpacing/>
            </w:pPr>
            <w:r w:rsidRPr="0038416A">
              <w:t>C</w:t>
            </w:r>
            <w:r>
              <w:t>IBSE K</w:t>
            </w:r>
            <w:r w:rsidRPr="0038416A">
              <w:t> guide</w:t>
            </w:r>
          </w:p>
          <w:p w14:paraId="02C58D26" w14:textId="77777777" w:rsidR="008112F8" w:rsidRDefault="008112F8" w:rsidP="0089241C">
            <w:pPr>
              <w:numPr>
                <w:ilvl w:val="0"/>
                <w:numId w:val="10"/>
              </w:numPr>
              <w:spacing w:before="0" w:beforeAutospacing="0" w:after="240" w:afterAutospacing="0" w:line="240" w:lineRule="atLeast"/>
              <w:contextualSpacing/>
            </w:pPr>
            <w:r>
              <w:t>KS15 Capturing Solar Energy</w:t>
            </w:r>
          </w:p>
          <w:p w14:paraId="6FC48EB1" w14:textId="77777777" w:rsidR="008112F8" w:rsidRPr="0038416A" w:rsidRDefault="008112F8" w:rsidP="0089241C">
            <w:pPr>
              <w:numPr>
                <w:ilvl w:val="0"/>
                <w:numId w:val="10"/>
              </w:numPr>
              <w:spacing w:before="0" w:beforeAutospacing="0" w:after="240" w:afterAutospacing="0" w:line="240" w:lineRule="atLeast"/>
              <w:contextualSpacing/>
            </w:pPr>
            <w:r>
              <w:t>TM38</w:t>
            </w:r>
            <w:r w:rsidRPr="00B762F4">
              <w:t xml:space="preserve"> </w:t>
            </w:r>
            <w:r>
              <w:t>Renewable Energy Sources for Buildings</w:t>
            </w:r>
          </w:p>
        </w:tc>
      </w:tr>
      <w:tr w:rsidR="008112F8" w:rsidRPr="003D27CF" w14:paraId="6AAFFAF3" w14:textId="77777777" w:rsidTr="0089241C">
        <w:trPr>
          <w:cantSplit/>
          <w:trHeight w:val="768"/>
        </w:trPr>
        <w:tc>
          <w:tcPr>
            <w:tcW w:w="2405" w:type="dxa"/>
            <w:vMerge/>
          </w:tcPr>
          <w:p w14:paraId="2692093A" w14:textId="77777777" w:rsidR="008112F8" w:rsidRPr="003D27CF" w:rsidRDefault="008112F8" w:rsidP="0089241C"/>
        </w:tc>
        <w:tc>
          <w:tcPr>
            <w:tcW w:w="6769" w:type="dxa"/>
            <w:gridSpan w:val="3"/>
          </w:tcPr>
          <w:p w14:paraId="4B78C100" w14:textId="77777777" w:rsidR="008112F8" w:rsidRPr="0038416A" w:rsidRDefault="008112F8" w:rsidP="0089241C">
            <w:r w:rsidRPr="0038416A">
              <w:t>Building Services Research and Information Association (BSRIA)</w:t>
            </w:r>
          </w:p>
          <w:p w14:paraId="7290E90D" w14:textId="77777777" w:rsidR="008112F8" w:rsidRDefault="008112F8" w:rsidP="0089241C">
            <w:pPr>
              <w:numPr>
                <w:ilvl w:val="0"/>
                <w:numId w:val="10"/>
              </w:numPr>
              <w:spacing w:before="0" w:beforeAutospacing="0" w:after="240" w:afterAutospacing="0" w:line="240" w:lineRule="atLeast"/>
              <w:contextualSpacing/>
            </w:pPr>
            <w:r w:rsidRPr="00340987">
              <w:t>BSRIA Power quality guide (AG 2/2000)</w:t>
            </w:r>
          </w:p>
          <w:p w14:paraId="3C497F93" w14:textId="77777777" w:rsidR="008112F8" w:rsidRPr="0038416A" w:rsidRDefault="008112F8" w:rsidP="0089241C">
            <w:pPr>
              <w:numPr>
                <w:ilvl w:val="0"/>
                <w:numId w:val="10"/>
              </w:numPr>
              <w:spacing w:before="0" w:beforeAutospacing="0" w:after="240" w:afterAutospacing="0" w:line="240" w:lineRule="atLeast"/>
              <w:contextualSpacing/>
            </w:pPr>
            <w:r w:rsidRPr="00340987">
              <w:t>Design Checks for Electrical Services - A quality control framework for electrical engineers (BG 3/2006)</w:t>
            </w:r>
          </w:p>
        </w:tc>
      </w:tr>
      <w:tr w:rsidR="008112F8" w:rsidRPr="003D27CF" w14:paraId="624F82E5" w14:textId="77777777" w:rsidTr="0089241C">
        <w:trPr>
          <w:cantSplit/>
          <w:trHeight w:val="767"/>
        </w:trPr>
        <w:tc>
          <w:tcPr>
            <w:tcW w:w="2405" w:type="dxa"/>
            <w:vMerge/>
          </w:tcPr>
          <w:p w14:paraId="7C3B203A" w14:textId="77777777" w:rsidR="008112F8" w:rsidRPr="003D27CF" w:rsidRDefault="008112F8" w:rsidP="0089241C"/>
        </w:tc>
        <w:tc>
          <w:tcPr>
            <w:tcW w:w="6769" w:type="dxa"/>
            <w:gridSpan w:val="3"/>
          </w:tcPr>
          <w:p w14:paraId="03505D1E" w14:textId="77777777" w:rsidR="008112F8" w:rsidRDefault="008112F8" w:rsidP="0089241C">
            <w:r>
              <w:t>Energy Networks Association</w:t>
            </w:r>
          </w:p>
          <w:p w14:paraId="3D10E7BE" w14:textId="77777777" w:rsidR="008112F8" w:rsidRDefault="008112F8" w:rsidP="0089241C">
            <w:pPr>
              <w:pStyle w:val="ListParagraph"/>
              <w:numPr>
                <w:ilvl w:val="0"/>
                <w:numId w:val="20"/>
              </w:numPr>
            </w:pPr>
            <w:r>
              <w:t>C</w:t>
            </w:r>
            <w:r w:rsidRPr="00E37E0F">
              <w:t>onnection of Generation &lt; 3.68kW</w:t>
            </w:r>
            <w:r>
              <w:t xml:space="preserve"> (</w:t>
            </w:r>
            <w:r w:rsidR="008E5455">
              <w:t>G98</w:t>
            </w:r>
            <w:r>
              <w:t>)</w:t>
            </w:r>
          </w:p>
          <w:p w14:paraId="4C97456F" w14:textId="77777777" w:rsidR="008112F8" w:rsidRPr="0038416A" w:rsidRDefault="008112F8" w:rsidP="0089241C">
            <w:pPr>
              <w:pStyle w:val="ListParagraph"/>
              <w:numPr>
                <w:ilvl w:val="0"/>
                <w:numId w:val="20"/>
              </w:numPr>
            </w:pPr>
            <w:r w:rsidRPr="00E37E0F">
              <w:t>Connection of Generation &gt; 3.68kW (</w:t>
            </w:r>
            <w:r w:rsidR="008E5455">
              <w:t>G99</w:t>
            </w:r>
            <w:r w:rsidRPr="00E37E0F">
              <w:t>)</w:t>
            </w:r>
          </w:p>
        </w:tc>
      </w:tr>
      <w:tr w:rsidR="008112F8" w:rsidRPr="003D27CF" w14:paraId="2A7EAEDB" w14:textId="77777777" w:rsidTr="0089241C">
        <w:trPr>
          <w:cantSplit/>
        </w:trPr>
        <w:tc>
          <w:tcPr>
            <w:tcW w:w="2405" w:type="dxa"/>
          </w:tcPr>
          <w:p w14:paraId="1F5D87A6" w14:textId="77777777" w:rsidR="008112F8" w:rsidRPr="0038416A" w:rsidRDefault="008112F8" w:rsidP="0089241C">
            <w:pPr>
              <w:spacing w:before="0" w:beforeAutospacing="0" w:after="0" w:afterAutospacing="0" w:line="240" w:lineRule="atLeast"/>
            </w:pPr>
            <w:r w:rsidRPr="0038416A">
              <w:t xml:space="preserve">British Standards </w:t>
            </w:r>
          </w:p>
        </w:tc>
        <w:tc>
          <w:tcPr>
            <w:tcW w:w="1418" w:type="dxa"/>
          </w:tcPr>
          <w:p w14:paraId="6229B9D4" w14:textId="77777777" w:rsidR="008112F8" w:rsidRPr="0038416A" w:rsidRDefault="008112F8" w:rsidP="0089241C">
            <w:pPr>
              <w:spacing w:after="0" w:afterAutospacing="0"/>
            </w:pPr>
            <w:r>
              <w:t>BS 7430</w:t>
            </w:r>
          </w:p>
        </w:tc>
        <w:tc>
          <w:tcPr>
            <w:tcW w:w="850" w:type="dxa"/>
          </w:tcPr>
          <w:p w14:paraId="75CAE1A3" w14:textId="77777777" w:rsidR="008112F8" w:rsidRPr="0038416A" w:rsidRDefault="008112F8" w:rsidP="0089241C">
            <w:pPr>
              <w:spacing w:after="0" w:afterAutospacing="0"/>
            </w:pPr>
            <w:r>
              <w:t>2011</w:t>
            </w:r>
          </w:p>
        </w:tc>
        <w:tc>
          <w:tcPr>
            <w:tcW w:w="4501" w:type="dxa"/>
          </w:tcPr>
          <w:p w14:paraId="033F3270" w14:textId="77777777" w:rsidR="008112F8" w:rsidRPr="006265A2" w:rsidRDefault="008112F8" w:rsidP="0089241C">
            <w:pPr>
              <w:spacing w:after="0"/>
            </w:pPr>
            <w:r w:rsidRPr="006E0369">
              <w:t>Code of practice for protective earthing of electrical installations</w:t>
            </w:r>
          </w:p>
        </w:tc>
      </w:tr>
      <w:tr w:rsidR="008112F8" w:rsidRPr="003D27CF" w14:paraId="140C0128" w14:textId="77777777" w:rsidTr="0089241C">
        <w:trPr>
          <w:cantSplit/>
        </w:trPr>
        <w:tc>
          <w:tcPr>
            <w:tcW w:w="2405" w:type="dxa"/>
          </w:tcPr>
          <w:p w14:paraId="5906DBEE" w14:textId="77777777" w:rsidR="008112F8" w:rsidRPr="0038416A" w:rsidRDefault="008112F8" w:rsidP="0089241C">
            <w:pPr>
              <w:spacing w:after="0"/>
            </w:pPr>
          </w:p>
        </w:tc>
        <w:tc>
          <w:tcPr>
            <w:tcW w:w="1418" w:type="dxa"/>
          </w:tcPr>
          <w:p w14:paraId="7730182B" w14:textId="77777777" w:rsidR="008112F8" w:rsidRPr="0038416A" w:rsidRDefault="008112F8" w:rsidP="0089241C">
            <w:pPr>
              <w:spacing w:after="0" w:afterAutospacing="0"/>
            </w:pPr>
            <w:r>
              <w:t>BS 7671</w:t>
            </w:r>
          </w:p>
        </w:tc>
        <w:tc>
          <w:tcPr>
            <w:tcW w:w="850" w:type="dxa"/>
          </w:tcPr>
          <w:p w14:paraId="0B1C1A3E" w14:textId="77777777" w:rsidR="008112F8" w:rsidRPr="0038416A" w:rsidRDefault="008112F8" w:rsidP="0089241C">
            <w:pPr>
              <w:spacing w:after="0" w:afterAutospacing="0"/>
            </w:pPr>
            <w:r>
              <w:t>2008</w:t>
            </w:r>
          </w:p>
        </w:tc>
        <w:tc>
          <w:tcPr>
            <w:tcW w:w="4501" w:type="dxa"/>
          </w:tcPr>
          <w:p w14:paraId="5027704C" w14:textId="77777777" w:rsidR="008112F8" w:rsidRPr="006265A2" w:rsidRDefault="008112F8" w:rsidP="0089241C">
            <w:pPr>
              <w:spacing w:after="0"/>
            </w:pPr>
            <w:r>
              <w:t>Requirements for Electrical Installations. IET Wiring Regulations</w:t>
            </w:r>
          </w:p>
        </w:tc>
      </w:tr>
      <w:tr w:rsidR="008112F8" w:rsidRPr="003D27CF" w14:paraId="26FFF8DE" w14:textId="77777777" w:rsidTr="0089241C">
        <w:trPr>
          <w:cantSplit/>
        </w:trPr>
        <w:tc>
          <w:tcPr>
            <w:tcW w:w="2405" w:type="dxa"/>
          </w:tcPr>
          <w:p w14:paraId="2B952470" w14:textId="77777777" w:rsidR="008112F8" w:rsidRPr="0038416A" w:rsidRDefault="008112F8" w:rsidP="0089241C">
            <w:pPr>
              <w:spacing w:after="0"/>
            </w:pPr>
          </w:p>
        </w:tc>
        <w:tc>
          <w:tcPr>
            <w:tcW w:w="1418" w:type="dxa"/>
          </w:tcPr>
          <w:p w14:paraId="13A3AC6A" w14:textId="77777777" w:rsidR="008112F8" w:rsidRDefault="008112F8" w:rsidP="0089241C">
            <w:pPr>
              <w:spacing w:after="0"/>
            </w:pPr>
            <w:r>
              <w:t>BS EN 60947-6</w:t>
            </w:r>
          </w:p>
        </w:tc>
        <w:tc>
          <w:tcPr>
            <w:tcW w:w="850" w:type="dxa"/>
          </w:tcPr>
          <w:p w14:paraId="091A1C2D" w14:textId="77777777" w:rsidR="008112F8" w:rsidRDefault="008112F8" w:rsidP="0089241C">
            <w:pPr>
              <w:spacing w:after="0"/>
            </w:pPr>
            <w:r>
              <w:t>2005</w:t>
            </w:r>
          </w:p>
        </w:tc>
        <w:tc>
          <w:tcPr>
            <w:tcW w:w="4501" w:type="dxa"/>
          </w:tcPr>
          <w:p w14:paraId="49B7B0A1" w14:textId="77777777" w:rsidR="008112F8" w:rsidRDefault="008112F8" w:rsidP="0089241C">
            <w:pPr>
              <w:spacing w:after="0"/>
            </w:pPr>
            <w:r w:rsidRPr="006E0369">
              <w:t xml:space="preserve">Low-voltage switchgear and </w:t>
            </w:r>
            <w:r>
              <w:t>control</w:t>
            </w:r>
            <w:r w:rsidRPr="006E0369">
              <w:t>gear. Multiple function equipment. Transfer switching equipment</w:t>
            </w:r>
          </w:p>
        </w:tc>
      </w:tr>
      <w:tr w:rsidR="008112F8" w:rsidRPr="003D27CF" w14:paraId="5EFA085C" w14:textId="77777777" w:rsidTr="0089241C">
        <w:trPr>
          <w:cantSplit/>
        </w:trPr>
        <w:tc>
          <w:tcPr>
            <w:tcW w:w="2405" w:type="dxa"/>
          </w:tcPr>
          <w:p w14:paraId="44FB1119" w14:textId="77777777" w:rsidR="008112F8" w:rsidRPr="0038416A" w:rsidRDefault="008112F8" w:rsidP="0089241C">
            <w:pPr>
              <w:spacing w:after="0"/>
            </w:pPr>
          </w:p>
        </w:tc>
        <w:tc>
          <w:tcPr>
            <w:tcW w:w="1418" w:type="dxa"/>
          </w:tcPr>
          <w:p w14:paraId="6ECBCB9D" w14:textId="77777777" w:rsidR="008112F8" w:rsidRDefault="008112F8" w:rsidP="0089241C">
            <w:pPr>
              <w:spacing w:after="0"/>
            </w:pPr>
            <w:r>
              <w:t>BS IEC 62548</w:t>
            </w:r>
          </w:p>
        </w:tc>
        <w:tc>
          <w:tcPr>
            <w:tcW w:w="850" w:type="dxa"/>
          </w:tcPr>
          <w:p w14:paraId="1B4F3694" w14:textId="77777777" w:rsidR="008112F8" w:rsidRDefault="008112F8" w:rsidP="0089241C">
            <w:pPr>
              <w:spacing w:after="0"/>
            </w:pPr>
            <w:r>
              <w:t>2016</w:t>
            </w:r>
          </w:p>
        </w:tc>
        <w:tc>
          <w:tcPr>
            <w:tcW w:w="4501" w:type="dxa"/>
          </w:tcPr>
          <w:p w14:paraId="48ED9F03" w14:textId="77777777" w:rsidR="008112F8" w:rsidRPr="006E0369" w:rsidRDefault="008112F8" w:rsidP="0089241C">
            <w:pPr>
              <w:spacing w:after="0"/>
            </w:pPr>
            <w:r w:rsidRPr="00E37E0F">
              <w:t>Photovoltaic (PV) arrays - design requirements</w:t>
            </w:r>
          </w:p>
        </w:tc>
      </w:tr>
    </w:tbl>
    <w:p w14:paraId="391F9C32" w14:textId="77777777" w:rsidR="008112F8" w:rsidRDefault="008112F8" w:rsidP="008112F8">
      <w:pPr>
        <w:pStyle w:val="Heading2"/>
        <w:numPr>
          <w:ilvl w:val="0"/>
          <w:numId w:val="0"/>
        </w:numPr>
        <w:ind w:left="851" w:hanging="851"/>
      </w:pPr>
      <w:r>
        <w:t>SYSTEM DESCRIPTION</w:t>
      </w:r>
    </w:p>
    <w:p w14:paraId="0CB7FDCA" w14:textId="77777777" w:rsidR="008112F8" w:rsidRDefault="008112F8" w:rsidP="008112F8"/>
    <w:p w14:paraId="098FD6C6" w14:textId="77777777" w:rsidR="008112F8" w:rsidRDefault="008112F8" w:rsidP="008112F8"/>
    <w:p w14:paraId="6E2F19BB" w14:textId="77777777" w:rsidR="008112F8" w:rsidRDefault="008112F8" w:rsidP="008112F8">
      <w:pPr>
        <w:pStyle w:val="Heading2"/>
        <w:numPr>
          <w:ilvl w:val="0"/>
          <w:numId w:val="0"/>
        </w:numPr>
        <w:ind w:left="851" w:hanging="851"/>
      </w:pPr>
      <w:r>
        <w:t>CONTROL REQUIREMENTS</w:t>
      </w:r>
    </w:p>
    <w:p w14:paraId="1FFB16CB" w14:textId="77777777" w:rsidR="008112F8" w:rsidRDefault="008112F8" w:rsidP="008112F8"/>
    <w:p w14:paraId="7EA626F6" w14:textId="77777777" w:rsidR="008112F8" w:rsidRDefault="008112F8" w:rsidP="008112F8"/>
    <w:p w14:paraId="47319491" w14:textId="77777777" w:rsidR="008112F8" w:rsidRDefault="008112F8" w:rsidP="008112F8">
      <w:pPr>
        <w:pStyle w:val="Heading2"/>
        <w:numPr>
          <w:ilvl w:val="0"/>
          <w:numId w:val="0"/>
        </w:numPr>
        <w:ind w:left="851" w:hanging="851"/>
      </w:pPr>
      <w:r>
        <w:t>SYSTEM DRAWINGS / SCHEMATICS</w:t>
      </w:r>
    </w:p>
    <w:p w14:paraId="541D596A" w14:textId="77777777" w:rsidR="008112F8" w:rsidRDefault="008112F8" w:rsidP="008112F8"/>
    <w:p w14:paraId="04FC1014" w14:textId="77777777" w:rsidR="008112F8" w:rsidRDefault="008112F8" w:rsidP="008112F8"/>
    <w:p w14:paraId="55017734" w14:textId="77777777" w:rsidR="008112F8" w:rsidRDefault="008112F8" w:rsidP="008112F8">
      <w:pPr>
        <w:pStyle w:val="Heading2"/>
        <w:numPr>
          <w:ilvl w:val="0"/>
          <w:numId w:val="0"/>
        </w:numPr>
        <w:ind w:left="357" w:hanging="357"/>
      </w:pPr>
      <w:r>
        <w:t>REFERENCE SPECIFICATION CLAUSES</w:t>
      </w:r>
    </w:p>
    <w:p w14:paraId="3446D89D" w14:textId="77777777" w:rsidR="008112F8" w:rsidRDefault="008112F8" w:rsidP="008112F8">
      <w:r>
        <w:t>Also see the following Reference Specification SPEC-300 clauses for further details of Workmanship, materials standards, builders work standards, testing/ commissioning, and identification:</w:t>
      </w:r>
    </w:p>
    <w:p w14:paraId="1CF0C6E5" w14:textId="77777777" w:rsidR="008112F8" w:rsidRDefault="00986F61" w:rsidP="008112F8">
      <w:pPr>
        <w:pStyle w:val="ListParagraph"/>
        <w:numPr>
          <w:ilvl w:val="0"/>
          <w:numId w:val="6"/>
        </w:numPr>
      </w:pPr>
      <w:r>
        <w:t>PR_65_70_11_00</w:t>
      </w:r>
      <w:r w:rsidR="008112F8">
        <w:t xml:space="preserve"> CONDUIT AND CABLE TRUNKING</w:t>
      </w:r>
    </w:p>
    <w:p w14:paraId="5C0AFA15" w14:textId="77777777" w:rsidR="008112F8" w:rsidRDefault="00986F61" w:rsidP="008112F8">
      <w:pPr>
        <w:pStyle w:val="ListParagraph"/>
        <w:numPr>
          <w:ilvl w:val="0"/>
          <w:numId w:val="6"/>
        </w:numPr>
      </w:pPr>
      <w:r>
        <w:t>PR_65_70_36/48_00</w:t>
      </w:r>
      <w:r w:rsidR="008112F8">
        <w:t xml:space="preserve"> HV/LV CABLES AND WIRING</w:t>
      </w:r>
    </w:p>
    <w:p w14:paraId="2C28EEFE" w14:textId="77777777" w:rsidR="008112F8" w:rsidRDefault="00986F61" w:rsidP="008112F8">
      <w:pPr>
        <w:pStyle w:val="ListParagraph"/>
        <w:numPr>
          <w:ilvl w:val="0"/>
          <w:numId w:val="6"/>
        </w:numPr>
      </w:pPr>
      <w:r>
        <w:t>PR_60_70_48_06</w:t>
      </w:r>
      <w:r w:rsidR="008112F8">
        <w:t xml:space="preserve"> BUSBAR TRUNKING</w:t>
      </w:r>
    </w:p>
    <w:p w14:paraId="39654750" w14:textId="77777777" w:rsidR="008112F8" w:rsidRDefault="00986F61" w:rsidP="008112F8">
      <w:pPr>
        <w:pStyle w:val="ListParagraph"/>
        <w:numPr>
          <w:ilvl w:val="0"/>
          <w:numId w:val="6"/>
        </w:numPr>
      </w:pPr>
      <w:r>
        <w:t>PR_65_70_11_00</w:t>
      </w:r>
      <w:r w:rsidR="008112F8">
        <w:t xml:space="preserve"> SUPPORT COMPONENTS - CABLES</w:t>
      </w:r>
    </w:p>
    <w:p w14:paraId="7D6D9503" w14:textId="77777777" w:rsidR="008112F8" w:rsidRDefault="00986F61" w:rsidP="008112F8">
      <w:pPr>
        <w:pStyle w:val="ListParagraph"/>
        <w:numPr>
          <w:ilvl w:val="0"/>
          <w:numId w:val="6"/>
        </w:numPr>
      </w:pPr>
      <w:r>
        <w:t>PR_60_70_48_00</w:t>
      </w:r>
      <w:r w:rsidR="008112F8">
        <w:t xml:space="preserve"> LV SWITCHGEAR AND DISTRIBUTION BOARDS</w:t>
      </w:r>
    </w:p>
    <w:p w14:paraId="6FFA82D5" w14:textId="77777777" w:rsidR="008112F8" w:rsidRDefault="00986F61" w:rsidP="008112F8">
      <w:pPr>
        <w:pStyle w:val="ListParagraph"/>
        <w:numPr>
          <w:ilvl w:val="0"/>
          <w:numId w:val="6"/>
        </w:numPr>
      </w:pPr>
      <w:r>
        <w:t>PR_75_51_52_00</w:t>
      </w:r>
      <w:r w:rsidR="008112F8">
        <w:t xml:space="preserve"> CONTACTORS AND STARTERS</w:t>
      </w:r>
    </w:p>
    <w:p w14:paraId="787A1133" w14:textId="77777777" w:rsidR="008112F8" w:rsidRDefault="003D44FA" w:rsidP="008112F8">
      <w:pPr>
        <w:pStyle w:val="ListParagraph"/>
        <w:numPr>
          <w:ilvl w:val="0"/>
          <w:numId w:val="6"/>
        </w:numPr>
      </w:pPr>
      <w:r>
        <w:t>PR_70_70_48_00</w:t>
      </w:r>
      <w:r w:rsidR="008112F8">
        <w:t xml:space="preserve"> LUMINAIRES AND LAMPS</w:t>
      </w:r>
    </w:p>
    <w:p w14:paraId="7DF2BA0D" w14:textId="77777777" w:rsidR="008112F8" w:rsidRDefault="003D44FA" w:rsidP="008112F8">
      <w:pPr>
        <w:pStyle w:val="ListParagraph"/>
        <w:numPr>
          <w:ilvl w:val="0"/>
          <w:numId w:val="6"/>
        </w:numPr>
      </w:pPr>
      <w:r>
        <w:t>PR_65_72_00_00</w:t>
      </w:r>
      <w:r w:rsidR="008112F8">
        <w:t xml:space="preserve"> ACCESSORIES FOR ELECTRICAL SERVICES</w:t>
      </w:r>
    </w:p>
    <w:p w14:paraId="63D86D8C" w14:textId="77777777" w:rsidR="008112F8" w:rsidRDefault="003D44FA" w:rsidP="008112F8">
      <w:pPr>
        <w:pStyle w:val="ListParagraph"/>
        <w:numPr>
          <w:ilvl w:val="0"/>
          <w:numId w:val="6"/>
        </w:numPr>
      </w:pPr>
      <w:r>
        <w:t>PR_65_70_46_00</w:t>
      </w:r>
      <w:r w:rsidR="008112F8">
        <w:t xml:space="preserve"> EARTHING AND BONDING</w:t>
      </w:r>
    </w:p>
    <w:p w14:paraId="00EF7233" w14:textId="77777777" w:rsidR="008112F8" w:rsidRDefault="003D44FA" w:rsidP="008112F8">
      <w:pPr>
        <w:pStyle w:val="ListParagraph"/>
        <w:numPr>
          <w:ilvl w:val="0"/>
          <w:numId w:val="6"/>
        </w:numPr>
      </w:pPr>
      <w:r>
        <w:t>AC_70_65_00_00</w:t>
      </w:r>
      <w:r w:rsidR="008112F8">
        <w:t xml:space="preserve"> TESTING AND COMMISSIONING OF ELECTRICAL SERVICES</w:t>
      </w:r>
    </w:p>
    <w:p w14:paraId="7CFCB5F0" w14:textId="77777777" w:rsidR="008112F8" w:rsidRDefault="003D44FA" w:rsidP="008112F8">
      <w:pPr>
        <w:pStyle w:val="ListParagraph"/>
        <w:numPr>
          <w:ilvl w:val="0"/>
          <w:numId w:val="6"/>
        </w:numPr>
      </w:pPr>
      <w:r>
        <w:t>PR_40_10_57_24</w:t>
      </w:r>
      <w:r w:rsidR="008112F8">
        <w:t xml:space="preserve"> IDENTIFICATION - ELECTRICAL</w:t>
      </w:r>
    </w:p>
    <w:p w14:paraId="05DCA6DD" w14:textId="77777777" w:rsidR="008112F8" w:rsidRDefault="003D44FA" w:rsidP="008112F8">
      <w:pPr>
        <w:pStyle w:val="ListParagraph"/>
        <w:numPr>
          <w:ilvl w:val="0"/>
          <w:numId w:val="6"/>
        </w:numPr>
      </w:pPr>
      <w:r>
        <w:t>PR_20_29_00_00</w:t>
      </w:r>
      <w:r w:rsidR="008112F8">
        <w:t xml:space="preserve"> FIXING TO BUILDING FABRIC</w:t>
      </w:r>
    </w:p>
    <w:p w14:paraId="7CFA0FDF" w14:textId="77777777" w:rsidR="008112F8" w:rsidRDefault="003D44FA" w:rsidP="008112F8">
      <w:pPr>
        <w:pStyle w:val="ListParagraph"/>
        <w:numPr>
          <w:ilvl w:val="0"/>
          <w:numId w:val="6"/>
        </w:numPr>
      </w:pPr>
      <w:r>
        <w:t>PR_35_31_68_72</w:t>
      </w:r>
      <w:r w:rsidR="008112F8">
        <w:t xml:space="preserve"> PAINTING AND ANTI-CORROSION TREATMENTS</w:t>
      </w:r>
    </w:p>
    <w:p w14:paraId="203FE8EE" w14:textId="77777777" w:rsidR="008112F8" w:rsidRDefault="008112F8" w:rsidP="008112F8"/>
    <w:p w14:paraId="4ED7C34F" w14:textId="77777777" w:rsidR="008112F8" w:rsidRDefault="008112F8" w:rsidP="008112F8">
      <w:pPr>
        <w:rPr>
          <w:rFonts w:asciiTheme="majorHAnsi" w:eastAsiaTheme="majorEastAsia" w:hAnsiTheme="majorHAnsi" w:cstheme="majorBidi"/>
          <w:b/>
          <w:bCs/>
          <w:caps/>
          <w:sz w:val="28"/>
          <w:szCs w:val="28"/>
        </w:rPr>
      </w:pPr>
      <w:r>
        <w:br w:type="page"/>
      </w:r>
    </w:p>
    <w:p w14:paraId="466C872A" w14:textId="77777777" w:rsidR="004739AA" w:rsidRPr="00B371FC" w:rsidRDefault="004739AA" w:rsidP="004739AA">
      <w:pPr>
        <w:pStyle w:val="Heading1"/>
        <w:numPr>
          <w:ilvl w:val="0"/>
          <w:numId w:val="0"/>
        </w:numPr>
        <w:ind w:left="851" w:hanging="851"/>
      </w:pPr>
      <w:bookmarkStart w:id="157" w:name="_Toc15913794"/>
      <w:r w:rsidRPr="00997014">
        <w:rPr>
          <w:noProof/>
          <w:color w:val="0070C0"/>
          <w:lang w:eastAsia="en-GB"/>
        </w:rPr>
        <mc:AlternateContent>
          <mc:Choice Requires="wps">
            <w:drawing>
              <wp:anchor distT="0" distB="36195" distL="114300" distR="114300" simplePos="0" relativeHeight="251763712" behindDoc="0" locked="1" layoutInCell="1" allowOverlap="1" wp14:anchorId="5EEE383B" wp14:editId="73F00719">
                <wp:simplePos x="0" y="0"/>
                <wp:positionH relativeFrom="column">
                  <wp:posOffset>3175</wp:posOffset>
                </wp:positionH>
                <wp:positionV relativeFrom="paragraph">
                  <wp:posOffset>215900</wp:posOffset>
                </wp:positionV>
                <wp:extent cx="2070000" cy="0"/>
                <wp:effectExtent l="0" t="19050" r="6985" b="19050"/>
                <wp:wrapNone/>
                <wp:docPr id="81" name="Straight Connector 81"/>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4086C6" id="Straight Connector 81" o:spid="_x0000_s1026" style="position:absolute;z-index:251763712;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" strokecolor="black [3213]" strokeweight="3pt">
                <w10:anchorlock/>
              </v:line>
            </w:pict>
          </mc:Fallback>
        </mc:AlternateContent>
      </w:r>
      <w:r w:rsidR="008112F8" w:rsidRPr="00997014">
        <w:rPr>
          <w:color w:val="0070C0"/>
          <w:lang w:eastAsia="en-GB"/>
        </w:rPr>
        <w:t>Ss_70_30_35_00</w:t>
      </w:r>
      <w:r w:rsidRPr="00B371FC">
        <w:tab/>
      </w:r>
      <w:r>
        <w:t>HV Supply / Public Utility Supply</w:t>
      </w:r>
      <w:bookmarkEnd w:id="157"/>
    </w:p>
    <w:p w14:paraId="4C8A2B73" w14:textId="77777777" w:rsidR="004739AA" w:rsidRDefault="004739AA" w:rsidP="004739AA">
      <w:pPr>
        <w:pStyle w:val="Heading2"/>
        <w:numPr>
          <w:ilvl w:val="0"/>
          <w:numId w:val="0"/>
        </w:numPr>
        <w:ind w:left="851" w:hanging="851"/>
      </w:pPr>
      <w:r>
        <w:t>PERFORMANCE OBJECTIVES</w:t>
      </w:r>
    </w:p>
    <w:p w14:paraId="6BB1C8C5" w14:textId="77777777" w:rsidR="004739AA" w:rsidRDefault="004739AA" w:rsidP="004739AA"/>
    <w:p w14:paraId="1E702049" w14:textId="77777777" w:rsidR="004739AA" w:rsidRDefault="004739AA" w:rsidP="004739AA"/>
    <w:p w14:paraId="4E934797" w14:textId="77777777" w:rsidR="004739AA" w:rsidRDefault="004739AA" w:rsidP="004739AA">
      <w:pPr>
        <w:pStyle w:val="Heading2"/>
        <w:numPr>
          <w:ilvl w:val="0"/>
          <w:numId w:val="0"/>
        </w:numPr>
        <w:ind w:left="851" w:hanging="851"/>
      </w:pPr>
      <w:r>
        <w:t>DESIGN PARAMETERS</w:t>
      </w:r>
    </w:p>
    <w:p w14:paraId="032E591B" w14:textId="77777777" w:rsidR="00172850" w:rsidRDefault="00172850" w:rsidP="00172850">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172850" w:rsidRPr="003D27CF" w14:paraId="3A738349" w14:textId="77777777" w:rsidTr="000C32C1">
        <w:trPr>
          <w:cnfStyle w:val="100000000000" w:firstRow="1" w:lastRow="0" w:firstColumn="0" w:lastColumn="0" w:oddVBand="0" w:evenVBand="0" w:oddHBand="0" w:evenHBand="0" w:firstRowFirstColumn="0" w:firstRowLastColumn="0" w:lastRowFirstColumn="0" w:lastRowLastColumn="0"/>
          <w:cantSplit/>
        </w:trPr>
        <w:tc>
          <w:tcPr>
            <w:tcW w:w="2405" w:type="dxa"/>
          </w:tcPr>
          <w:p w14:paraId="241D0DD8" w14:textId="77777777" w:rsidR="00172850" w:rsidRPr="003D27CF" w:rsidRDefault="00172850" w:rsidP="000C32C1">
            <w:pPr>
              <w:spacing w:before="0" w:beforeAutospacing="0" w:after="240" w:afterAutospacing="0" w:line="240" w:lineRule="atLeast"/>
              <w:rPr>
                <w:b w:val="0"/>
              </w:rPr>
            </w:pPr>
            <w:r w:rsidRPr="003D27CF">
              <w:rPr>
                <w:b w:val="0"/>
              </w:rPr>
              <w:t xml:space="preserve">Statutory Acts </w:t>
            </w:r>
          </w:p>
        </w:tc>
        <w:tc>
          <w:tcPr>
            <w:tcW w:w="6769" w:type="dxa"/>
            <w:gridSpan w:val="3"/>
          </w:tcPr>
          <w:p w14:paraId="09A8D152" w14:textId="77777777" w:rsidR="00172850" w:rsidRDefault="00172850"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2C72E399" w14:textId="77777777" w:rsidR="00AC72C7" w:rsidRDefault="00AC72C7" w:rsidP="00AC72C7">
            <w:pPr>
              <w:spacing w:before="0" w:beforeAutospacing="0" w:after="240" w:afterAutospacing="0" w:line="240" w:lineRule="atLeast"/>
              <w:rPr>
                <w:b w:val="0"/>
              </w:rPr>
            </w:pPr>
            <w:r>
              <w:rPr>
                <w:b w:val="0"/>
              </w:rPr>
              <w:t>The Electricity at Work Regulations 1989</w:t>
            </w:r>
          </w:p>
          <w:p w14:paraId="4E922FE2" w14:textId="77777777" w:rsidR="00AC72C7" w:rsidRDefault="00AC72C7" w:rsidP="00AC72C7">
            <w:pPr>
              <w:spacing w:before="0" w:beforeAutospacing="0" w:after="240" w:afterAutospacing="0" w:line="240" w:lineRule="atLeast"/>
              <w:rPr>
                <w:rFonts w:cs="Times New Roman"/>
                <w:b w:val="0"/>
                <w:szCs w:val="24"/>
              </w:rPr>
            </w:pPr>
            <w:r w:rsidRPr="008A08A9">
              <w:rPr>
                <w:rFonts w:cs="Times New Roman"/>
                <w:b w:val="0"/>
                <w:szCs w:val="24"/>
              </w:rPr>
              <w:t>The Electromagnetic Compatibility Regulations, 2015 , SI 2006/3418</w:t>
            </w:r>
          </w:p>
          <w:p w14:paraId="5943DFFF" w14:textId="77777777" w:rsidR="00172850" w:rsidRDefault="00172850" w:rsidP="000C32C1">
            <w:pPr>
              <w:spacing w:before="0" w:beforeAutospacing="0" w:after="240" w:afterAutospacing="0" w:line="240" w:lineRule="atLeast"/>
              <w:rPr>
                <w:b w:val="0"/>
              </w:rPr>
            </w:pPr>
            <w:r>
              <w:rPr>
                <w:b w:val="0"/>
              </w:rPr>
              <w:t>Health and Safety at Work Act 1974</w:t>
            </w:r>
          </w:p>
          <w:p w14:paraId="1BF50CE2" w14:textId="77777777" w:rsidR="00172850" w:rsidRPr="003B7FAB" w:rsidRDefault="00172850" w:rsidP="000C32C1">
            <w:pPr>
              <w:rPr>
                <w:b w:val="0"/>
              </w:rPr>
            </w:pPr>
            <w:r w:rsidRPr="003B7FAB">
              <w:rPr>
                <w:b w:val="0"/>
              </w:rPr>
              <w:t>The Memorandum of guidance on the Electricity at Work Regulations 1989 (the Memorandum)</w:t>
            </w:r>
          </w:p>
          <w:p w14:paraId="22FC0C60" w14:textId="77777777" w:rsidR="00172850" w:rsidRPr="00050951" w:rsidRDefault="00172850" w:rsidP="000C32C1">
            <w:pPr>
              <w:spacing w:before="0" w:beforeAutospacing="0" w:after="240" w:afterAutospacing="0" w:line="240" w:lineRule="atLeast"/>
              <w:rPr>
                <w:b w:val="0"/>
              </w:rPr>
            </w:pPr>
            <w:commentRangeStart w:id="158"/>
            <w:r w:rsidRPr="003B7FAB">
              <w:rPr>
                <w:b w:val="0"/>
              </w:rPr>
              <w:t>IET Wiring Regulations 18th Edition, (BS7671:2018)</w:t>
            </w:r>
            <w:commentRangeEnd w:id="158"/>
            <w:r w:rsidRPr="003B7FAB">
              <w:rPr>
                <w:b w:val="0"/>
              </w:rPr>
              <w:commentReference w:id="158"/>
            </w:r>
          </w:p>
        </w:tc>
      </w:tr>
      <w:tr w:rsidR="00172850" w:rsidRPr="003D27CF" w14:paraId="7BA349F3" w14:textId="77777777" w:rsidTr="000C32C1">
        <w:trPr>
          <w:cantSplit/>
        </w:trPr>
        <w:tc>
          <w:tcPr>
            <w:tcW w:w="2405" w:type="dxa"/>
          </w:tcPr>
          <w:p w14:paraId="7C805B23" w14:textId="77777777" w:rsidR="00172850" w:rsidRPr="003D27CF" w:rsidRDefault="00172850" w:rsidP="000C32C1">
            <w:pPr>
              <w:spacing w:before="0" w:beforeAutospacing="0" w:after="240" w:afterAutospacing="0" w:line="240" w:lineRule="atLeast"/>
            </w:pPr>
            <w:r w:rsidRPr="003D27CF">
              <w:t xml:space="preserve">Building Control / Local Authority requirements </w:t>
            </w:r>
          </w:p>
        </w:tc>
        <w:tc>
          <w:tcPr>
            <w:tcW w:w="6769" w:type="dxa"/>
            <w:gridSpan w:val="3"/>
          </w:tcPr>
          <w:p w14:paraId="633542D3" w14:textId="77777777" w:rsidR="00172850" w:rsidRPr="0038416A" w:rsidRDefault="00172850" w:rsidP="000C32C1">
            <w:pPr>
              <w:spacing w:before="0" w:beforeAutospacing="0" w:after="240" w:afterAutospacing="0" w:line="240" w:lineRule="atLeast"/>
            </w:pPr>
            <w:commentRangeStart w:id="159"/>
            <w:r w:rsidRPr="0038416A">
              <w:t xml:space="preserve">The Building Regulations Approved Documents </w:t>
            </w:r>
            <w:r>
              <w:t>(latest version)</w:t>
            </w:r>
          </w:p>
          <w:p w14:paraId="0D519543" w14:textId="77777777" w:rsidR="00172850" w:rsidRDefault="00172850" w:rsidP="000C32C1">
            <w:pPr>
              <w:pStyle w:val="ListParagraph"/>
              <w:numPr>
                <w:ilvl w:val="0"/>
                <w:numId w:val="20"/>
              </w:numPr>
            </w:pPr>
            <w:r>
              <w:t>Part B Fire safety</w:t>
            </w:r>
          </w:p>
          <w:p w14:paraId="0DD7E171" w14:textId="77777777" w:rsidR="00172850" w:rsidRPr="0038416A" w:rsidRDefault="00172850" w:rsidP="000C32C1">
            <w:pPr>
              <w:pStyle w:val="ListParagraph"/>
              <w:numPr>
                <w:ilvl w:val="0"/>
                <w:numId w:val="20"/>
              </w:numPr>
            </w:pPr>
            <w:r>
              <w:t>Part P Electrical safety</w:t>
            </w:r>
          </w:p>
          <w:p w14:paraId="2DF06513" w14:textId="77777777" w:rsidR="00172850" w:rsidRPr="0038416A" w:rsidRDefault="00172850" w:rsidP="000C32C1">
            <w:pPr>
              <w:pStyle w:val="ListParagraph"/>
              <w:numPr>
                <w:ilvl w:val="0"/>
                <w:numId w:val="20"/>
              </w:numPr>
            </w:pPr>
            <w:r>
              <w:t>Domestic Building Services Compliance Guide</w:t>
            </w:r>
          </w:p>
          <w:p w14:paraId="7A624624" w14:textId="77777777" w:rsidR="00172850" w:rsidRDefault="00172850" w:rsidP="000C32C1">
            <w:pPr>
              <w:pStyle w:val="ListParagraph"/>
              <w:numPr>
                <w:ilvl w:val="0"/>
                <w:numId w:val="20"/>
              </w:numPr>
            </w:pPr>
            <w:r w:rsidRPr="0038416A">
              <w:t>Non-Domestic Building Services Compliance Guide</w:t>
            </w:r>
            <w:commentRangeEnd w:id="159"/>
            <w:r w:rsidRPr="003B7FAB">
              <w:commentReference w:id="159"/>
            </w:r>
          </w:p>
          <w:p w14:paraId="2729D4C8" w14:textId="77777777" w:rsidR="00172850" w:rsidRDefault="00172850" w:rsidP="000C32C1">
            <w:r>
              <w:t>The Scottish Building Standards 2015</w:t>
            </w:r>
          </w:p>
          <w:p w14:paraId="0AD4C052" w14:textId="77777777" w:rsidR="00172850" w:rsidRDefault="00172850" w:rsidP="000C32C1">
            <w:pPr>
              <w:pStyle w:val="ListParagraph"/>
              <w:numPr>
                <w:ilvl w:val="0"/>
                <w:numId w:val="7"/>
              </w:numPr>
            </w:pPr>
            <w:r>
              <w:t>Section 2 (Fire)</w:t>
            </w:r>
            <w:commentRangeStart w:id="160"/>
            <w:commentRangeEnd w:id="160"/>
            <w:r>
              <w:rPr>
                <w:rStyle w:val="CommentReference"/>
              </w:rPr>
              <w:commentReference w:id="160"/>
            </w:r>
          </w:p>
          <w:p w14:paraId="1EE2BE17" w14:textId="77777777" w:rsidR="00172850" w:rsidRPr="0038416A" w:rsidRDefault="00172850" w:rsidP="000C32C1">
            <w:pPr>
              <w:pStyle w:val="ListParagraph"/>
              <w:numPr>
                <w:ilvl w:val="0"/>
                <w:numId w:val="7"/>
              </w:numPr>
            </w:pPr>
            <w:r>
              <w:t>Section 4 (Safety)</w:t>
            </w:r>
          </w:p>
        </w:tc>
      </w:tr>
      <w:tr w:rsidR="00172850" w:rsidRPr="003D27CF" w14:paraId="37F70596" w14:textId="77777777" w:rsidTr="000C32C1">
        <w:trPr>
          <w:cantSplit/>
          <w:trHeight w:val="942"/>
        </w:trPr>
        <w:tc>
          <w:tcPr>
            <w:tcW w:w="2405" w:type="dxa"/>
            <w:vMerge w:val="restart"/>
          </w:tcPr>
          <w:p w14:paraId="4258E810" w14:textId="77777777" w:rsidR="00172850" w:rsidRPr="003D27CF" w:rsidRDefault="00172850" w:rsidP="000C32C1">
            <w:pPr>
              <w:spacing w:before="0" w:beforeAutospacing="0" w:after="240" w:afterAutospacing="0" w:line="240" w:lineRule="atLeast"/>
            </w:pPr>
            <w:r w:rsidRPr="003D27CF">
              <w:t xml:space="preserve">Industry standards </w:t>
            </w:r>
          </w:p>
        </w:tc>
        <w:tc>
          <w:tcPr>
            <w:tcW w:w="6769" w:type="dxa"/>
            <w:gridSpan w:val="3"/>
          </w:tcPr>
          <w:p w14:paraId="67CB8028" w14:textId="77777777" w:rsidR="00172850" w:rsidRPr="0038416A" w:rsidRDefault="00172850" w:rsidP="000C32C1">
            <w:pPr>
              <w:spacing w:before="0" w:beforeAutospacing="0" w:after="240" w:afterAutospacing="0" w:line="240" w:lineRule="atLeast"/>
            </w:pPr>
            <w:r w:rsidRPr="0038416A">
              <w:t>Chartered Institute of Building Services Engineers (CIBSE)</w:t>
            </w:r>
          </w:p>
          <w:p w14:paraId="05007047" w14:textId="77777777" w:rsidR="00172850" w:rsidRDefault="00172850" w:rsidP="000C32C1">
            <w:pPr>
              <w:numPr>
                <w:ilvl w:val="0"/>
                <w:numId w:val="10"/>
              </w:numPr>
              <w:spacing w:before="0" w:beforeAutospacing="0" w:after="240" w:afterAutospacing="0" w:line="240" w:lineRule="atLeast"/>
              <w:contextualSpacing/>
            </w:pPr>
            <w:r w:rsidRPr="0038416A">
              <w:t>CIBSE </w:t>
            </w:r>
            <w:r>
              <w:t>F</w:t>
            </w:r>
            <w:r w:rsidRPr="0038416A">
              <w:t> guide</w:t>
            </w:r>
          </w:p>
          <w:p w14:paraId="7CDFFCED" w14:textId="77777777" w:rsidR="00172850" w:rsidRPr="0038416A" w:rsidRDefault="00172850" w:rsidP="000C32C1">
            <w:pPr>
              <w:numPr>
                <w:ilvl w:val="0"/>
                <w:numId w:val="10"/>
              </w:numPr>
              <w:spacing w:before="0" w:beforeAutospacing="0" w:after="240" w:afterAutospacing="0" w:line="240" w:lineRule="atLeast"/>
              <w:contextualSpacing/>
            </w:pPr>
            <w:r w:rsidRPr="0038416A">
              <w:t>C</w:t>
            </w:r>
            <w:r>
              <w:t>IBSE K</w:t>
            </w:r>
            <w:r w:rsidRPr="0038416A">
              <w:t> guide</w:t>
            </w:r>
          </w:p>
        </w:tc>
      </w:tr>
      <w:tr w:rsidR="00172850" w:rsidRPr="003D27CF" w14:paraId="4D4538AB" w14:textId="77777777" w:rsidTr="000C32C1">
        <w:trPr>
          <w:cantSplit/>
          <w:trHeight w:val="1374"/>
        </w:trPr>
        <w:tc>
          <w:tcPr>
            <w:tcW w:w="2405" w:type="dxa"/>
            <w:vMerge/>
          </w:tcPr>
          <w:p w14:paraId="1A9E1E24" w14:textId="77777777" w:rsidR="00172850" w:rsidRPr="003D27CF" w:rsidRDefault="00172850" w:rsidP="000C32C1"/>
        </w:tc>
        <w:tc>
          <w:tcPr>
            <w:tcW w:w="6769" w:type="dxa"/>
            <w:gridSpan w:val="3"/>
          </w:tcPr>
          <w:p w14:paraId="3EF70BF7" w14:textId="77777777" w:rsidR="00172850" w:rsidRPr="0038416A" w:rsidRDefault="00172850" w:rsidP="000C32C1">
            <w:r w:rsidRPr="0038416A">
              <w:t>Building Services Research and Information Association (BSRIA)</w:t>
            </w:r>
          </w:p>
          <w:p w14:paraId="2692E81C" w14:textId="77777777" w:rsidR="00172850" w:rsidRDefault="00172850" w:rsidP="000C32C1">
            <w:pPr>
              <w:numPr>
                <w:ilvl w:val="0"/>
                <w:numId w:val="10"/>
              </w:numPr>
              <w:spacing w:before="0" w:beforeAutospacing="0" w:after="240" w:afterAutospacing="0" w:line="240" w:lineRule="atLeast"/>
              <w:contextualSpacing/>
            </w:pPr>
            <w:r w:rsidRPr="00340987">
              <w:t>BSRIA Power quality guide (AG 2/2000)</w:t>
            </w:r>
          </w:p>
          <w:p w14:paraId="6CDF4ACB" w14:textId="77777777" w:rsidR="00172850" w:rsidRPr="0038416A" w:rsidRDefault="00172850" w:rsidP="000C32C1">
            <w:pPr>
              <w:numPr>
                <w:ilvl w:val="0"/>
                <w:numId w:val="10"/>
              </w:numPr>
              <w:spacing w:before="0" w:beforeAutospacing="0" w:after="240" w:afterAutospacing="0" w:line="240" w:lineRule="atLeast"/>
              <w:contextualSpacing/>
            </w:pPr>
            <w:r w:rsidRPr="00340987">
              <w:t>Design Checks for Electrical Services - A quality control framework for electrical engineers (BG 3/2006)</w:t>
            </w:r>
          </w:p>
        </w:tc>
      </w:tr>
      <w:tr w:rsidR="00172850" w:rsidRPr="003D27CF" w14:paraId="4108DA3C" w14:textId="77777777" w:rsidTr="000C32C1">
        <w:trPr>
          <w:cantSplit/>
          <w:trHeight w:val="769"/>
        </w:trPr>
        <w:tc>
          <w:tcPr>
            <w:tcW w:w="2405" w:type="dxa"/>
          </w:tcPr>
          <w:p w14:paraId="739BD9C0" w14:textId="77777777" w:rsidR="00172850" w:rsidRPr="003D27CF" w:rsidRDefault="00172850" w:rsidP="000C32C1"/>
        </w:tc>
        <w:tc>
          <w:tcPr>
            <w:tcW w:w="6769" w:type="dxa"/>
            <w:gridSpan w:val="3"/>
          </w:tcPr>
          <w:p w14:paraId="3CFD8E97" w14:textId="77777777" w:rsidR="00172850" w:rsidRDefault="00172850" w:rsidP="000C32C1">
            <w:r>
              <w:t>NICEIC</w:t>
            </w:r>
          </w:p>
          <w:p w14:paraId="665409CD" w14:textId="77777777" w:rsidR="00172850" w:rsidRPr="0038416A" w:rsidRDefault="00172850" w:rsidP="000C32C1">
            <w:pPr>
              <w:numPr>
                <w:ilvl w:val="0"/>
                <w:numId w:val="10"/>
              </w:numPr>
              <w:spacing w:before="0" w:beforeAutospacing="0" w:after="240" w:afterAutospacing="0" w:line="240" w:lineRule="atLeast"/>
              <w:contextualSpacing/>
            </w:pPr>
            <w:r>
              <w:t>Technical Guidance</w:t>
            </w:r>
          </w:p>
        </w:tc>
      </w:tr>
      <w:tr w:rsidR="00172850" w:rsidRPr="003D27CF" w14:paraId="40A11B4A" w14:textId="77777777" w:rsidTr="000C32C1">
        <w:trPr>
          <w:cantSplit/>
        </w:trPr>
        <w:tc>
          <w:tcPr>
            <w:tcW w:w="2405" w:type="dxa"/>
          </w:tcPr>
          <w:p w14:paraId="0BA904B2" w14:textId="77777777" w:rsidR="00172850" w:rsidRPr="0038416A" w:rsidRDefault="00172850" w:rsidP="000C32C1">
            <w:pPr>
              <w:spacing w:after="0"/>
            </w:pPr>
            <w:r w:rsidRPr="0038416A">
              <w:t>British Standards</w:t>
            </w:r>
          </w:p>
        </w:tc>
        <w:tc>
          <w:tcPr>
            <w:tcW w:w="1418" w:type="dxa"/>
          </w:tcPr>
          <w:p w14:paraId="6E25CC6B" w14:textId="77777777" w:rsidR="00172850" w:rsidRDefault="00172850" w:rsidP="000C32C1">
            <w:pPr>
              <w:spacing w:after="0"/>
            </w:pPr>
            <w:r>
              <w:t>BS 6626</w:t>
            </w:r>
          </w:p>
        </w:tc>
        <w:tc>
          <w:tcPr>
            <w:tcW w:w="850" w:type="dxa"/>
          </w:tcPr>
          <w:p w14:paraId="3B202812" w14:textId="77777777" w:rsidR="00172850" w:rsidRDefault="00172850" w:rsidP="000C32C1">
            <w:pPr>
              <w:spacing w:after="0"/>
            </w:pPr>
            <w:r>
              <w:t>2010</w:t>
            </w:r>
          </w:p>
        </w:tc>
        <w:tc>
          <w:tcPr>
            <w:tcW w:w="4501" w:type="dxa"/>
          </w:tcPr>
          <w:p w14:paraId="5BAE167A" w14:textId="77777777" w:rsidR="00172850" w:rsidRPr="006E0369" w:rsidRDefault="00172850" w:rsidP="000C32C1">
            <w:pPr>
              <w:spacing w:after="0"/>
            </w:pPr>
            <w:r w:rsidRPr="00197B2C">
              <w:t>Maintenance of electrical switchgear and controlgear for voltages above 1 kV and up to and including 36 kV. Code of practice</w:t>
            </w:r>
          </w:p>
        </w:tc>
      </w:tr>
      <w:tr w:rsidR="00172850" w:rsidRPr="003D27CF" w14:paraId="690BDA0A" w14:textId="77777777" w:rsidTr="000C32C1">
        <w:trPr>
          <w:cantSplit/>
        </w:trPr>
        <w:tc>
          <w:tcPr>
            <w:tcW w:w="2405" w:type="dxa"/>
          </w:tcPr>
          <w:p w14:paraId="7FA0BEF8" w14:textId="77777777" w:rsidR="00172850" w:rsidRPr="0038416A" w:rsidRDefault="00172850" w:rsidP="000C32C1">
            <w:pPr>
              <w:spacing w:before="0" w:beforeAutospacing="0" w:after="0" w:afterAutospacing="0" w:line="240" w:lineRule="atLeast"/>
            </w:pPr>
          </w:p>
        </w:tc>
        <w:tc>
          <w:tcPr>
            <w:tcW w:w="1418" w:type="dxa"/>
          </w:tcPr>
          <w:p w14:paraId="54CB2F2C" w14:textId="77777777" w:rsidR="00172850" w:rsidRPr="0038416A" w:rsidRDefault="00172850" w:rsidP="000C32C1">
            <w:pPr>
              <w:spacing w:after="0" w:afterAutospacing="0"/>
            </w:pPr>
            <w:r>
              <w:t>BS 7430</w:t>
            </w:r>
          </w:p>
        </w:tc>
        <w:tc>
          <w:tcPr>
            <w:tcW w:w="850" w:type="dxa"/>
          </w:tcPr>
          <w:p w14:paraId="11DD8739" w14:textId="77777777" w:rsidR="00172850" w:rsidRPr="0038416A" w:rsidRDefault="00172850" w:rsidP="000C32C1">
            <w:pPr>
              <w:spacing w:after="0" w:afterAutospacing="0"/>
            </w:pPr>
            <w:r>
              <w:t>2011</w:t>
            </w:r>
          </w:p>
        </w:tc>
        <w:tc>
          <w:tcPr>
            <w:tcW w:w="4501" w:type="dxa"/>
          </w:tcPr>
          <w:p w14:paraId="7A99602F" w14:textId="77777777" w:rsidR="00172850" w:rsidRPr="006265A2" w:rsidRDefault="00172850" w:rsidP="000C32C1">
            <w:pPr>
              <w:spacing w:after="0"/>
            </w:pPr>
            <w:r w:rsidRPr="006E0369">
              <w:t>Code of practice for protective earthing of electrical installations</w:t>
            </w:r>
          </w:p>
        </w:tc>
      </w:tr>
      <w:tr w:rsidR="00172850" w:rsidRPr="003D27CF" w14:paraId="4A32847E" w14:textId="77777777" w:rsidTr="000C32C1">
        <w:trPr>
          <w:cantSplit/>
        </w:trPr>
        <w:tc>
          <w:tcPr>
            <w:tcW w:w="2405" w:type="dxa"/>
          </w:tcPr>
          <w:p w14:paraId="06B8B24A" w14:textId="77777777" w:rsidR="00172850" w:rsidRPr="0038416A" w:rsidRDefault="00172850" w:rsidP="000C32C1">
            <w:pPr>
              <w:spacing w:after="0"/>
            </w:pPr>
          </w:p>
        </w:tc>
        <w:tc>
          <w:tcPr>
            <w:tcW w:w="1418" w:type="dxa"/>
          </w:tcPr>
          <w:p w14:paraId="769C6FA3" w14:textId="77777777" w:rsidR="00172850" w:rsidRDefault="00172850" w:rsidP="000C32C1">
            <w:pPr>
              <w:spacing w:after="0"/>
            </w:pPr>
            <w:r>
              <w:t>BS EN 50522</w:t>
            </w:r>
          </w:p>
        </w:tc>
        <w:tc>
          <w:tcPr>
            <w:tcW w:w="850" w:type="dxa"/>
          </w:tcPr>
          <w:p w14:paraId="6A73A73D" w14:textId="77777777" w:rsidR="00172850" w:rsidRDefault="00172850" w:rsidP="000C32C1">
            <w:pPr>
              <w:spacing w:after="0"/>
            </w:pPr>
            <w:r>
              <w:t>2010</w:t>
            </w:r>
          </w:p>
        </w:tc>
        <w:tc>
          <w:tcPr>
            <w:tcW w:w="4501" w:type="dxa"/>
          </w:tcPr>
          <w:p w14:paraId="71E3C612" w14:textId="77777777" w:rsidR="00172850" w:rsidRDefault="00172850" w:rsidP="000C32C1">
            <w:pPr>
              <w:spacing w:after="0"/>
            </w:pPr>
            <w:r w:rsidRPr="00197B2C">
              <w:t>Earthing of power installations exceeding 1 kV a.c</w:t>
            </w:r>
          </w:p>
        </w:tc>
      </w:tr>
      <w:tr w:rsidR="00172850" w:rsidRPr="003D27CF" w14:paraId="2A1373EA" w14:textId="77777777" w:rsidTr="000C32C1">
        <w:trPr>
          <w:cantSplit/>
        </w:trPr>
        <w:tc>
          <w:tcPr>
            <w:tcW w:w="2405" w:type="dxa"/>
          </w:tcPr>
          <w:p w14:paraId="0F11BB9B" w14:textId="77777777" w:rsidR="00172850" w:rsidRPr="0038416A" w:rsidRDefault="00172850" w:rsidP="000C32C1">
            <w:pPr>
              <w:spacing w:after="0"/>
            </w:pPr>
          </w:p>
        </w:tc>
        <w:tc>
          <w:tcPr>
            <w:tcW w:w="1418" w:type="dxa"/>
          </w:tcPr>
          <w:p w14:paraId="3656D704" w14:textId="77777777" w:rsidR="00172850" w:rsidRDefault="00172850" w:rsidP="000C32C1">
            <w:pPr>
              <w:spacing w:after="0"/>
            </w:pPr>
            <w:r>
              <w:t>BS EN 61936-1</w:t>
            </w:r>
          </w:p>
        </w:tc>
        <w:tc>
          <w:tcPr>
            <w:tcW w:w="850" w:type="dxa"/>
          </w:tcPr>
          <w:p w14:paraId="3C8386A6" w14:textId="77777777" w:rsidR="00172850" w:rsidRDefault="00172850" w:rsidP="000C32C1">
            <w:pPr>
              <w:spacing w:after="0"/>
            </w:pPr>
            <w:r>
              <w:t>2010</w:t>
            </w:r>
          </w:p>
        </w:tc>
        <w:tc>
          <w:tcPr>
            <w:tcW w:w="4501" w:type="dxa"/>
          </w:tcPr>
          <w:p w14:paraId="1CD1721D" w14:textId="77777777" w:rsidR="00172850" w:rsidRPr="00197B2C" w:rsidRDefault="00172850" w:rsidP="000C32C1">
            <w:pPr>
              <w:spacing w:after="0"/>
            </w:pPr>
            <w:r w:rsidRPr="00197B2C">
              <w:t>Power installations exceeding 1 kV a.c. Common rules</w:t>
            </w:r>
          </w:p>
        </w:tc>
      </w:tr>
    </w:tbl>
    <w:p w14:paraId="4752A662" w14:textId="77777777" w:rsidR="004739AA" w:rsidRDefault="004739AA" w:rsidP="004739AA">
      <w:pPr>
        <w:pStyle w:val="Heading2"/>
        <w:numPr>
          <w:ilvl w:val="0"/>
          <w:numId w:val="0"/>
        </w:numPr>
        <w:ind w:left="851" w:hanging="851"/>
      </w:pPr>
      <w:r>
        <w:t>SYSTEM DESCRIPTION</w:t>
      </w:r>
    </w:p>
    <w:p w14:paraId="48C5D74A" w14:textId="77777777" w:rsidR="004739AA" w:rsidRDefault="004739AA" w:rsidP="004739AA"/>
    <w:p w14:paraId="68E11BFB" w14:textId="77777777" w:rsidR="004739AA" w:rsidRDefault="004739AA" w:rsidP="004739AA"/>
    <w:p w14:paraId="1EFB4DD1" w14:textId="77777777" w:rsidR="004739AA" w:rsidRDefault="004739AA" w:rsidP="004739AA">
      <w:pPr>
        <w:pStyle w:val="Heading2"/>
        <w:numPr>
          <w:ilvl w:val="0"/>
          <w:numId w:val="0"/>
        </w:numPr>
        <w:ind w:left="851" w:hanging="851"/>
      </w:pPr>
      <w:r>
        <w:t>CONTROL REQUIREMENTS</w:t>
      </w:r>
    </w:p>
    <w:p w14:paraId="29E51867" w14:textId="77777777" w:rsidR="004739AA" w:rsidRDefault="004739AA" w:rsidP="004739AA"/>
    <w:p w14:paraId="54E5FA36" w14:textId="77777777" w:rsidR="004739AA" w:rsidRDefault="004739AA" w:rsidP="004739AA"/>
    <w:p w14:paraId="15BCDECF" w14:textId="77777777" w:rsidR="004739AA" w:rsidRDefault="004739AA" w:rsidP="004739AA">
      <w:pPr>
        <w:pStyle w:val="Heading2"/>
        <w:numPr>
          <w:ilvl w:val="0"/>
          <w:numId w:val="0"/>
        </w:numPr>
        <w:ind w:left="851" w:hanging="851"/>
      </w:pPr>
      <w:r>
        <w:t>SYSTEM DRAWINGS / SCHEMATICS</w:t>
      </w:r>
    </w:p>
    <w:p w14:paraId="09BC61FA" w14:textId="77777777" w:rsidR="004739AA" w:rsidRDefault="004739AA" w:rsidP="004739AA"/>
    <w:p w14:paraId="1B075ED5" w14:textId="77777777" w:rsidR="004739AA" w:rsidRDefault="004739AA" w:rsidP="004739AA"/>
    <w:p w14:paraId="04CDCEE6" w14:textId="77777777" w:rsidR="004739AA" w:rsidRDefault="004739AA" w:rsidP="004739AA">
      <w:pPr>
        <w:pStyle w:val="Heading2"/>
        <w:numPr>
          <w:ilvl w:val="0"/>
          <w:numId w:val="0"/>
        </w:numPr>
        <w:ind w:left="357" w:hanging="357"/>
      </w:pPr>
      <w:r>
        <w:t>REFERENCE SPECIFICATION CLAUSES</w:t>
      </w:r>
    </w:p>
    <w:p w14:paraId="668705E6" w14:textId="77777777" w:rsidR="004739AA" w:rsidRDefault="004739AA" w:rsidP="004739AA">
      <w:r>
        <w:t>Also see the following Reference Specification SPEC-300 clauses for further details of Workmanship, materials standards, builders work standards, testing/ commissioning, and identification:</w:t>
      </w:r>
    </w:p>
    <w:p w14:paraId="64FA392C" w14:textId="77777777" w:rsidR="004739AA" w:rsidRDefault="00986F61" w:rsidP="00BC2102">
      <w:pPr>
        <w:pStyle w:val="ListParagraph"/>
        <w:numPr>
          <w:ilvl w:val="0"/>
          <w:numId w:val="6"/>
        </w:numPr>
      </w:pPr>
      <w:r>
        <w:t>PR_65_70_11_00</w:t>
      </w:r>
      <w:r w:rsidR="004739AA">
        <w:t xml:space="preserve"> CONDUIT AND CABLE TRUNKING</w:t>
      </w:r>
    </w:p>
    <w:p w14:paraId="6E70270C" w14:textId="77777777" w:rsidR="004739AA" w:rsidRDefault="00986F61" w:rsidP="00BC2102">
      <w:pPr>
        <w:pStyle w:val="ListParagraph"/>
        <w:numPr>
          <w:ilvl w:val="0"/>
          <w:numId w:val="6"/>
        </w:numPr>
      </w:pPr>
      <w:r>
        <w:t>PR_65_70_36/48_00</w:t>
      </w:r>
      <w:r w:rsidR="004739AA">
        <w:t xml:space="preserve"> HV/LV CABLES AND WIRING</w:t>
      </w:r>
    </w:p>
    <w:p w14:paraId="5F96DDEF" w14:textId="77777777" w:rsidR="004739AA" w:rsidRDefault="00986F61" w:rsidP="00BC2102">
      <w:pPr>
        <w:pStyle w:val="ListParagraph"/>
        <w:numPr>
          <w:ilvl w:val="0"/>
          <w:numId w:val="6"/>
        </w:numPr>
      </w:pPr>
      <w:r>
        <w:t>PR_60_70_48_06</w:t>
      </w:r>
      <w:r w:rsidR="004739AA">
        <w:t xml:space="preserve"> BUSBAR TRUNKING</w:t>
      </w:r>
    </w:p>
    <w:p w14:paraId="39CD0D4A" w14:textId="77777777" w:rsidR="004739AA" w:rsidRDefault="00986F61" w:rsidP="00BC2102">
      <w:pPr>
        <w:pStyle w:val="ListParagraph"/>
        <w:numPr>
          <w:ilvl w:val="0"/>
          <w:numId w:val="6"/>
        </w:numPr>
      </w:pPr>
      <w:r>
        <w:t>PR_65_70_11_00</w:t>
      </w:r>
      <w:r w:rsidR="004739AA">
        <w:t xml:space="preserve"> SUPPORT COMPONENTS - CABLES</w:t>
      </w:r>
    </w:p>
    <w:p w14:paraId="0A83A634" w14:textId="77777777" w:rsidR="004739AA" w:rsidRDefault="00986F61" w:rsidP="00BC2102">
      <w:pPr>
        <w:pStyle w:val="ListParagraph"/>
        <w:numPr>
          <w:ilvl w:val="0"/>
          <w:numId w:val="6"/>
        </w:numPr>
      </w:pPr>
      <w:r>
        <w:t>PR_60_70_48_00</w:t>
      </w:r>
      <w:r w:rsidR="004739AA">
        <w:t xml:space="preserve"> LV SWITCHGEAR AND DISTRIBUTION BOARDS</w:t>
      </w:r>
    </w:p>
    <w:p w14:paraId="778BD5F4" w14:textId="77777777" w:rsidR="004739AA" w:rsidRDefault="00986F61" w:rsidP="00BC2102">
      <w:pPr>
        <w:pStyle w:val="ListParagraph"/>
        <w:numPr>
          <w:ilvl w:val="0"/>
          <w:numId w:val="6"/>
        </w:numPr>
      </w:pPr>
      <w:r>
        <w:t>PR_75_51_52_00</w:t>
      </w:r>
      <w:r w:rsidR="004739AA">
        <w:t xml:space="preserve"> CONTACTORS AND STARTERS</w:t>
      </w:r>
    </w:p>
    <w:p w14:paraId="4A9BF344" w14:textId="77777777" w:rsidR="004739AA" w:rsidRDefault="003D44FA" w:rsidP="00BC2102">
      <w:pPr>
        <w:pStyle w:val="ListParagraph"/>
        <w:numPr>
          <w:ilvl w:val="0"/>
          <w:numId w:val="6"/>
        </w:numPr>
      </w:pPr>
      <w:r>
        <w:t>PR_70_70_48_00</w:t>
      </w:r>
      <w:r w:rsidR="004739AA">
        <w:t xml:space="preserve"> LUMINAIRES AND LAMPS</w:t>
      </w:r>
    </w:p>
    <w:p w14:paraId="5BD05AD5" w14:textId="77777777" w:rsidR="004739AA" w:rsidRDefault="003D44FA" w:rsidP="00BC2102">
      <w:pPr>
        <w:pStyle w:val="ListParagraph"/>
        <w:numPr>
          <w:ilvl w:val="0"/>
          <w:numId w:val="6"/>
        </w:numPr>
      </w:pPr>
      <w:r>
        <w:t>PR_65_72_00_00</w:t>
      </w:r>
      <w:r w:rsidR="004739AA">
        <w:t xml:space="preserve"> ACCESSORIES FOR ELECTRICAL SERVICES</w:t>
      </w:r>
    </w:p>
    <w:p w14:paraId="63398321" w14:textId="77777777" w:rsidR="004739AA" w:rsidRDefault="003D44FA" w:rsidP="00BC2102">
      <w:pPr>
        <w:pStyle w:val="ListParagraph"/>
        <w:numPr>
          <w:ilvl w:val="0"/>
          <w:numId w:val="6"/>
        </w:numPr>
      </w:pPr>
      <w:r>
        <w:t>PR_65_70_46_00</w:t>
      </w:r>
      <w:r w:rsidR="004739AA">
        <w:t xml:space="preserve"> EARTHING AND BONDING</w:t>
      </w:r>
    </w:p>
    <w:p w14:paraId="30687C74" w14:textId="77777777" w:rsidR="004739AA" w:rsidRDefault="003D44FA" w:rsidP="00BC2102">
      <w:pPr>
        <w:pStyle w:val="ListParagraph"/>
        <w:numPr>
          <w:ilvl w:val="0"/>
          <w:numId w:val="6"/>
        </w:numPr>
      </w:pPr>
      <w:r>
        <w:t>AC_70_65_00_00</w:t>
      </w:r>
      <w:r w:rsidR="004739AA">
        <w:t xml:space="preserve"> TESTING AND COMMISSIONING OF ELECTRICAL SERVICES</w:t>
      </w:r>
    </w:p>
    <w:p w14:paraId="337B4476" w14:textId="77777777" w:rsidR="004739AA" w:rsidRDefault="003D44FA" w:rsidP="00BC2102">
      <w:pPr>
        <w:pStyle w:val="ListParagraph"/>
        <w:numPr>
          <w:ilvl w:val="0"/>
          <w:numId w:val="6"/>
        </w:numPr>
      </w:pPr>
      <w:r>
        <w:t>PR_40_10_57_24</w:t>
      </w:r>
      <w:r w:rsidR="004739AA">
        <w:t xml:space="preserve"> IDENTIFICATION - ELECTRICAL</w:t>
      </w:r>
    </w:p>
    <w:p w14:paraId="1AFE1FF0" w14:textId="77777777" w:rsidR="004739AA" w:rsidRDefault="003D44FA" w:rsidP="00BC2102">
      <w:pPr>
        <w:pStyle w:val="ListParagraph"/>
        <w:numPr>
          <w:ilvl w:val="0"/>
          <w:numId w:val="6"/>
        </w:numPr>
      </w:pPr>
      <w:r>
        <w:t>PR_20_29_00_00</w:t>
      </w:r>
      <w:r w:rsidR="004739AA">
        <w:t xml:space="preserve"> FIXING TO BUILDING FABRIC</w:t>
      </w:r>
    </w:p>
    <w:p w14:paraId="221BEF17" w14:textId="77777777" w:rsidR="004739AA" w:rsidRDefault="003D44FA" w:rsidP="00BC2102">
      <w:pPr>
        <w:pStyle w:val="ListParagraph"/>
        <w:numPr>
          <w:ilvl w:val="0"/>
          <w:numId w:val="6"/>
        </w:numPr>
      </w:pPr>
      <w:r>
        <w:t>PR_35_31_68_72</w:t>
      </w:r>
      <w:r w:rsidR="004739AA">
        <w:t xml:space="preserve"> PAINTING AND ANTI-CORROSION TREATMENTS</w:t>
      </w:r>
    </w:p>
    <w:p w14:paraId="24B001F9" w14:textId="77777777" w:rsidR="004739AA" w:rsidRDefault="004739AA" w:rsidP="004739AA"/>
    <w:p w14:paraId="0F488547" w14:textId="77777777" w:rsidR="004739AA" w:rsidRDefault="004739AA" w:rsidP="004739AA">
      <w:pPr>
        <w:rPr>
          <w:rFonts w:asciiTheme="majorHAnsi" w:eastAsiaTheme="majorEastAsia" w:hAnsiTheme="majorHAnsi" w:cstheme="majorBidi"/>
          <w:b/>
          <w:bCs/>
          <w:caps/>
          <w:sz w:val="28"/>
          <w:szCs w:val="28"/>
        </w:rPr>
      </w:pPr>
      <w:r>
        <w:br w:type="page"/>
      </w:r>
    </w:p>
    <w:p w14:paraId="6C2DA3C5" w14:textId="77777777" w:rsidR="004739AA" w:rsidRPr="00B371FC" w:rsidRDefault="004739AA" w:rsidP="004739AA">
      <w:pPr>
        <w:pStyle w:val="Heading1"/>
        <w:numPr>
          <w:ilvl w:val="0"/>
          <w:numId w:val="0"/>
        </w:numPr>
        <w:ind w:left="851" w:hanging="851"/>
      </w:pPr>
      <w:bookmarkStart w:id="161" w:name="_Toc15913795"/>
      <w:r w:rsidRPr="00997014">
        <w:rPr>
          <w:noProof/>
          <w:color w:val="0070C0"/>
          <w:lang w:eastAsia="en-GB"/>
        </w:rPr>
        <mc:AlternateContent>
          <mc:Choice Requires="wps">
            <w:drawing>
              <wp:anchor distT="0" distB="36195" distL="114300" distR="114300" simplePos="0" relativeHeight="251765760" behindDoc="0" locked="1" layoutInCell="1" allowOverlap="1" wp14:anchorId="5A4D37DA" wp14:editId="5F648414">
                <wp:simplePos x="0" y="0"/>
                <wp:positionH relativeFrom="column">
                  <wp:posOffset>3175</wp:posOffset>
                </wp:positionH>
                <wp:positionV relativeFrom="paragraph">
                  <wp:posOffset>215900</wp:posOffset>
                </wp:positionV>
                <wp:extent cx="2070000" cy="0"/>
                <wp:effectExtent l="0" t="19050" r="6985" b="19050"/>
                <wp:wrapNone/>
                <wp:docPr id="82" name="Straight Connector 82"/>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9733B9" id="Straight Connector 82" o:spid="_x0000_s1026" style="position:absolute;z-index:251765760;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" strokecolor="black [3213]" strokeweight="3pt">
                <w10:anchorlock/>
              </v:line>
            </w:pict>
          </mc:Fallback>
        </mc:AlternateContent>
      </w:r>
      <w:r w:rsidR="008112F8" w:rsidRPr="00997014">
        <w:rPr>
          <w:color w:val="0070C0"/>
          <w:lang w:eastAsia="en-GB"/>
        </w:rPr>
        <w:t>Ss_70_30_45_00</w:t>
      </w:r>
      <w:r w:rsidRPr="00B371FC">
        <w:tab/>
      </w:r>
      <w:r>
        <w:t>LV Supply / Public Utility Supply</w:t>
      </w:r>
      <w:bookmarkEnd w:id="161"/>
    </w:p>
    <w:p w14:paraId="2DF0B880" w14:textId="77777777" w:rsidR="004739AA" w:rsidRDefault="004739AA" w:rsidP="004739AA">
      <w:pPr>
        <w:pStyle w:val="Heading2"/>
        <w:numPr>
          <w:ilvl w:val="0"/>
          <w:numId w:val="0"/>
        </w:numPr>
        <w:ind w:left="851" w:hanging="851"/>
      </w:pPr>
      <w:r>
        <w:t>PERFORMANCE OBJECTIVES</w:t>
      </w:r>
    </w:p>
    <w:p w14:paraId="06E2CAC3" w14:textId="77777777" w:rsidR="004739AA" w:rsidRDefault="004739AA" w:rsidP="004739AA"/>
    <w:p w14:paraId="45896086" w14:textId="77777777" w:rsidR="004739AA" w:rsidRDefault="004739AA" w:rsidP="004739AA"/>
    <w:p w14:paraId="4248CBAC" w14:textId="77777777" w:rsidR="004739AA" w:rsidRDefault="004739AA" w:rsidP="004739AA">
      <w:pPr>
        <w:pStyle w:val="Heading2"/>
        <w:numPr>
          <w:ilvl w:val="0"/>
          <w:numId w:val="0"/>
        </w:numPr>
        <w:ind w:left="851" w:hanging="851"/>
      </w:pPr>
      <w:r>
        <w:t>DESIGN PARAMETERS</w:t>
      </w:r>
    </w:p>
    <w:p w14:paraId="7DBA5AE6" w14:textId="77777777" w:rsidR="00B10F0A" w:rsidRDefault="00B10F0A" w:rsidP="00B10F0A">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B10F0A" w:rsidRPr="003D27CF" w14:paraId="1E3CA3FC" w14:textId="77777777" w:rsidTr="000C32C1">
        <w:trPr>
          <w:cnfStyle w:val="100000000000" w:firstRow="1" w:lastRow="0" w:firstColumn="0" w:lastColumn="0" w:oddVBand="0" w:evenVBand="0" w:oddHBand="0" w:evenHBand="0" w:firstRowFirstColumn="0" w:firstRowLastColumn="0" w:lastRowFirstColumn="0" w:lastRowLastColumn="0"/>
          <w:cantSplit/>
        </w:trPr>
        <w:tc>
          <w:tcPr>
            <w:tcW w:w="2405" w:type="dxa"/>
          </w:tcPr>
          <w:p w14:paraId="713E2C74" w14:textId="77777777" w:rsidR="00B10F0A" w:rsidRPr="003D27CF" w:rsidRDefault="00B10F0A" w:rsidP="000C32C1">
            <w:pPr>
              <w:spacing w:before="0" w:beforeAutospacing="0" w:after="240" w:afterAutospacing="0" w:line="240" w:lineRule="atLeast"/>
              <w:rPr>
                <w:b w:val="0"/>
              </w:rPr>
            </w:pPr>
            <w:r w:rsidRPr="003D27CF">
              <w:rPr>
                <w:b w:val="0"/>
              </w:rPr>
              <w:t xml:space="preserve">Statutory Acts </w:t>
            </w:r>
          </w:p>
        </w:tc>
        <w:tc>
          <w:tcPr>
            <w:tcW w:w="6769" w:type="dxa"/>
            <w:gridSpan w:val="3"/>
          </w:tcPr>
          <w:p w14:paraId="793C4490" w14:textId="77777777" w:rsidR="00B10F0A" w:rsidRDefault="00B10F0A"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 xml:space="preserve">Regulations </w:t>
            </w:r>
          </w:p>
          <w:p w14:paraId="181F5435" w14:textId="77777777" w:rsidR="00AC72C7" w:rsidRDefault="00AC72C7" w:rsidP="00AC72C7">
            <w:pPr>
              <w:spacing w:before="0" w:beforeAutospacing="0" w:after="240" w:afterAutospacing="0" w:line="240" w:lineRule="atLeast"/>
              <w:rPr>
                <w:b w:val="0"/>
              </w:rPr>
            </w:pPr>
            <w:r>
              <w:rPr>
                <w:b w:val="0"/>
              </w:rPr>
              <w:t>The Electricity at Work Regulations 1989</w:t>
            </w:r>
          </w:p>
          <w:p w14:paraId="04EE2D87" w14:textId="77777777" w:rsidR="00AC72C7" w:rsidRDefault="00AC72C7" w:rsidP="00AC72C7">
            <w:pPr>
              <w:spacing w:before="0" w:beforeAutospacing="0" w:after="240" w:afterAutospacing="0" w:line="240" w:lineRule="atLeast"/>
              <w:rPr>
                <w:rFonts w:cs="Times New Roman"/>
                <w:b w:val="0"/>
                <w:szCs w:val="24"/>
              </w:rPr>
            </w:pPr>
            <w:r w:rsidRPr="008A08A9">
              <w:rPr>
                <w:rFonts w:cs="Times New Roman"/>
                <w:b w:val="0"/>
                <w:szCs w:val="24"/>
              </w:rPr>
              <w:t>The Electromagnetic Compatibility Regulations, 2015 , SI 2006/3418</w:t>
            </w:r>
          </w:p>
          <w:p w14:paraId="40555754" w14:textId="77777777" w:rsidR="00B10F0A" w:rsidRDefault="00B10F0A" w:rsidP="000C32C1">
            <w:pPr>
              <w:spacing w:before="0" w:beforeAutospacing="0" w:after="240" w:afterAutospacing="0" w:line="240" w:lineRule="atLeast"/>
              <w:rPr>
                <w:b w:val="0"/>
              </w:rPr>
            </w:pPr>
            <w:r>
              <w:rPr>
                <w:b w:val="0"/>
              </w:rPr>
              <w:t>Health and Safety at Work Act 1974</w:t>
            </w:r>
          </w:p>
          <w:p w14:paraId="25040FB4" w14:textId="77777777" w:rsidR="00B10F0A" w:rsidRPr="003B7FAB" w:rsidRDefault="00B10F0A" w:rsidP="000C32C1">
            <w:pPr>
              <w:rPr>
                <w:b w:val="0"/>
              </w:rPr>
            </w:pPr>
            <w:r w:rsidRPr="003B7FAB">
              <w:rPr>
                <w:b w:val="0"/>
              </w:rPr>
              <w:t>The Memorandum of guidance on the Electricity at Work Regulations 1989 (the Memorandum)</w:t>
            </w:r>
          </w:p>
          <w:p w14:paraId="27DB2C3B" w14:textId="77777777" w:rsidR="00B10F0A" w:rsidRPr="00050951" w:rsidRDefault="00B10F0A" w:rsidP="000C32C1">
            <w:pPr>
              <w:spacing w:before="0" w:beforeAutospacing="0" w:after="240" w:afterAutospacing="0" w:line="240" w:lineRule="atLeast"/>
              <w:rPr>
                <w:b w:val="0"/>
              </w:rPr>
            </w:pPr>
            <w:commentRangeStart w:id="162"/>
            <w:r w:rsidRPr="003B7FAB">
              <w:rPr>
                <w:b w:val="0"/>
              </w:rPr>
              <w:t>IET Wiring Regulations 18th Edition, (BS7671:2018)</w:t>
            </w:r>
            <w:commentRangeEnd w:id="162"/>
            <w:r w:rsidRPr="003B7FAB">
              <w:rPr>
                <w:b w:val="0"/>
              </w:rPr>
              <w:commentReference w:id="162"/>
            </w:r>
          </w:p>
        </w:tc>
      </w:tr>
      <w:tr w:rsidR="00B10F0A" w:rsidRPr="003D27CF" w14:paraId="4AB0B1C9" w14:textId="77777777" w:rsidTr="000C32C1">
        <w:trPr>
          <w:cantSplit/>
        </w:trPr>
        <w:tc>
          <w:tcPr>
            <w:tcW w:w="2405" w:type="dxa"/>
          </w:tcPr>
          <w:p w14:paraId="176BB824" w14:textId="77777777" w:rsidR="00B10F0A" w:rsidRPr="003D27CF" w:rsidRDefault="00B10F0A" w:rsidP="000C32C1">
            <w:pPr>
              <w:spacing w:before="0" w:beforeAutospacing="0" w:after="240" w:afterAutospacing="0" w:line="240" w:lineRule="atLeast"/>
            </w:pPr>
            <w:r w:rsidRPr="003D27CF">
              <w:t xml:space="preserve">Building Control / Local Authority requirements </w:t>
            </w:r>
          </w:p>
        </w:tc>
        <w:tc>
          <w:tcPr>
            <w:tcW w:w="6769" w:type="dxa"/>
            <w:gridSpan w:val="3"/>
          </w:tcPr>
          <w:p w14:paraId="1A83FC65" w14:textId="77777777" w:rsidR="00B10F0A" w:rsidRPr="0038416A" w:rsidRDefault="00B10F0A" w:rsidP="000C32C1">
            <w:pPr>
              <w:spacing w:before="0" w:beforeAutospacing="0" w:after="240" w:afterAutospacing="0" w:line="240" w:lineRule="atLeast"/>
            </w:pPr>
            <w:commentRangeStart w:id="163"/>
            <w:r w:rsidRPr="0038416A">
              <w:t xml:space="preserve">The Building Regulations Approved Documents </w:t>
            </w:r>
            <w:r>
              <w:t>(latest version)</w:t>
            </w:r>
          </w:p>
          <w:p w14:paraId="547674D3" w14:textId="77777777" w:rsidR="00B10F0A" w:rsidRDefault="00B10F0A" w:rsidP="000C32C1">
            <w:pPr>
              <w:pStyle w:val="ListParagraph"/>
              <w:numPr>
                <w:ilvl w:val="0"/>
                <w:numId w:val="20"/>
              </w:numPr>
            </w:pPr>
            <w:r>
              <w:t>Part B Fire safety</w:t>
            </w:r>
          </w:p>
          <w:p w14:paraId="5F6C9D17" w14:textId="77777777" w:rsidR="00B10F0A" w:rsidRPr="0038416A" w:rsidRDefault="00B10F0A" w:rsidP="000C32C1">
            <w:pPr>
              <w:pStyle w:val="ListParagraph"/>
              <w:numPr>
                <w:ilvl w:val="0"/>
                <w:numId w:val="20"/>
              </w:numPr>
            </w:pPr>
            <w:r>
              <w:t>Part P Electrical safety</w:t>
            </w:r>
          </w:p>
          <w:p w14:paraId="64D35E69" w14:textId="77777777" w:rsidR="00B10F0A" w:rsidRPr="0038416A" w:rsidRDefault="00B10F0A" w:rsidP="000C32C1">
            <w:pPr>
              <w:pStyle w:val="ListParagraph"/>
              <w:numPr>
                <w:ilvl w:val="0"/>
                <w:numId w:val="20"/>
              </w:numPr>
            </w:pPr>
            <w:r>
              <w:t>Domestic Building Services Compliance Guide</w:t>
            </w:r>
          </w:p>
          <w:p w14:paraId="1BD9C0EE" w14:textId="77777777" w:rsidR="00B10F0A" w:rsidRDefault="00B10F0A" w:rsidP="000C32C1">
            <w:pPr>
              <w:pStyle w:val="ListParagraph"/>
              <w:numPr>
                <w:ilvl w:val="0"/>
                <w:numId w:val="20"/>
              </w:numPr>
            </w:pPr>
            <w:r w:rsidRPr="0038416A">
              <w:t>Non-Domestic Building Services Compliance Guide</w:t>
            </w:r>
            <w:commentRangeEnd w:id="163"/>
            <w:r w:rsidRPr="003B7FAB">
              <w:commentReference w:id="163"/>
            </w:r>
          </w:p>
          <w:p w14:paraId="0BCB3BB0" w14:textId="77777777" w:rsidR="00B10F0A" w:rsidRDefault="00B10F0A" w:rsidP="000C32C1">
            <w:r>
              <w:t>The Scottish Building Standards 2015</w:t>
            </w:r>
          </w:p>
          <w:p w14:paraId="0EBD7E85" w14:textId="77777777" w:rsidR="00B10F0A" w:rsidRDefault="00B10F0A" w:rsidP="000C32C1">
            <w:pPr>
              <w:pStyle w:val="ListParagraph"/>
              <w:numPr>
                <w:ilvl w:val="0"/>
                <w:numId w:val="7"/>
              </w:numPr>
            </w:pPr>
            <w:r>
              <w:t>Section 2 (Fire)</w:t>
            </w:r>
            <w:commentRangeStart w:id="164"/>
            <w:commentRangeEnd w:id="164"/>
            <w:r>
              <w:rPr>
                <w:rStyle w:val="CommentReference"/>
              </w:rPr>
              <w:commentReference w:id="164"/>
            </w:r>
          </w:p>
          <w:p w14:paraId="16AB74E8" w14:textId="77777777" w:rsidR="00B10F0A" w:rsidRPr="0038416A" w:rsidRDefault="00B10F0A" w:rsidP="000C32C1">
            <w:pPr>
              <w:numPr>
                <w:ilvl w:val="0"/>
                <w:numId w:val="7"/>
              </w:numPr>
              <w:spacing w:before="0" w:beforeAutospacing="0" w:after="240" w:afterAutospacing="0" w:line="240" w:lineRule="atLeast"/>
              <w:contextualSpacing/>
            </w:pPr>
            <w:r>
              <w:t>Section 4 (Safety)</w:t>
            </w:r>
          </w:p>
        </w:tc>
      </w:tr>
      <w:tr w:rsidR="00B10F0A" w:rsidRPr="003D27CF" w14:paraId="68D1F6FB" w14:textId="77777777" w:rsidTr="000C32C1">
        <w:trPr>
          <w:cantSplit/>
          <w:trHeight w:val="1052"/>
        </w:trPr>
        <w:tc>
          <w:tcPr>
            <w:tcW w:w="2405" w:type="dxa"/>
            <w:vMerge w:val="restart"/>
          </w:tcPr>
          <w:p w14:paraId="77A14D20" w14:textId="77777777" w:rsidR="00B10F0A" w:rsidRPr="003D27CF" w:rsidRDefault="00B10F0A" w:rsidP="000C32C1">
            <w:pPr>
              <w:spacing w:before="0" w:beforeAutospacing="0" w:after="240" w:afterAutospacing="0" w:line="240" w:lineRule="atLeast"/>
            </w:pPr>
            <w:r w:rsidRPr="003D27CF">
              <w:t xml:space="preserve">Industry standards </w:t>
            </w:r>
          </w:p>
        </w:tc>
        <w:tc>
          <w:tcPr>
            <w:tcW w:w="6769" w:type="dxa"/>
            <w:gridSpan w:val="3"/>
          </w:tcPr>
          <w:p w14:paraId="0218AE0E" w14:textId="77777777" w:rsidR="00B10F0A" w:rsidRPr="0038416A" w:rsidRDefault="00B10F0A" w:rsidP="000C32C1">
            <w:pPr>
              <w:spacing w:before="0" w:beforeAutospacing="0" w:after="240" w:afterAutospacing="0" w:line="240" w:lineRule="atLeast"/>
            </w:pPr>
            <w:r w:rsidRPr="0038416A">
              <w:t>Chartered Institute of Building Services Engineers (CIBSE)</w:t>
            </w:r>
          </w:p>
          <w:p w14:paraId="07D9F215" w14:textId="77777777" w:rsidR="00B10F0A" w:rsidRDefault="00B10F0A" w:rsidP="000C32C1">
            <w:pPr>
              <w:numPr>
                <w:ilvl w:val="0"/>
                <w:numId w:val="10"/>
              </w:numPr>
              <w:spacing w:before="0" w:beforeAutospacing="0" w:after="240" w:afterAutospacing="0" w:line="240" w:lineRule="atLeast"/>
              <w:contextualSpacing/>
            </w:pPr>
            <w:r w:rsidRPr="0038416A">
              <w:t>CIBSE </w:t>
            </w:r>
            <w:r>
              <w:t>F</w:t>
            </w:r>
            <w:r w:rsidRPr="0038416A">
              <w:t> guide</w:t>
            </w:r>
          </w:p>
          <w:p w14:paraId="4F28BC70" w14:textId="77777777" w:rsidR="00B10F0A" w:rsidRPr="0038416A" w:rsidRDefault="00B10F0A" w:rsidP="000C32C1">
            <w:pPr>
              <w:numPr>
                <w:ilvl w:val="0"/>
                <w:numId w:val="10"/>
              </w:numPr>
              <w:spacing w:before="0" w:beforeAutospacing="0" w:after="240" w:afterAutospacing="0" w:line="240" w:lineRule="atLeast"/>
              <w:contextualSpacing/>
            </w:pPr>
            <w:r w:rsidRPr="0038416A">
              <w:t>C</w:t>
            </w:r>
            <w:r>
              <w:t>IBSE K</w:t>
            </w:r>
            <w:r w:rsidRPr="0038416A">
              <w:t> guide</w:t>
            </w:r>
          </w:p>
        </w:tc>
      </w:tr>
      <w:tr w:rsidR="00B10F0A" w:rsidRPr="003D27CF" w14:paraId="233D5B4A" w14:textId="77777777" w:rsidTr="000C32C1">
        <w:trPr>
          <w:cantSplit/>
          <w:trHeight w:val="999"/>
        </w:trPr>
        <w:tc>
          <w:tcPr>
            <w:tcW w:w="2405" w:type="dxa"/>
            <w:vMerge/>
          </w:tcPr>
          <w:p w14:paraId="59FCF816" w14:textId="77777777" w:rsidR="00B10F0A" w:rsidRPr="003D27CF" w:rsidRDefault="00B10F0A" w:rsidP="000C32C1"/>
        </w:tc>
        <w:tc>
          <w:tcPr>
            <w:tcW w:w="6769" w:type="dxa"/>
            <w:gridSpan w:val="3"/>
          </w:tcPr>
          <w:p w14:paraId="58C65C53" w14:textId="77777777" w:rsidR="00B10F0A" w:rsidRPr="0038416A" w:rsidRDefault="00B10F0A" w:rsidP="000C32C1">
            <w:r w:rsidRPr="0038416A">
              <w:t>Building Services Research and Information Association (BSRIA)</w:t>
            </w:r>
          </w:p>
          <w:p w14:paraId="4CD0D16A" w14:textId="77777777" w:rsidR="00B10F0A" w:rsidRDefault="00B10F0A" w:rsidP="000C32C1">
            <w:pPr>
              <w:numPr>
                <w:ilvl w:val="0"/>
                <w:numId w:val="10"/>
              </w:numPr>
              <w:spacing w:before="0" w:beforeAutospacing="0" w:after="240" w:afterAutospacing="0" w:line="240" w:lineRule="atLeast"/>
              <w:contextualSpacing/>
            </w:pPr>
            <w:r w:rsidRPr="00340987">
              <w:t>BSRIA Power quality guide (AG 2/2000)</w:t>
            </w:r>
          </w:p>
          <w:p w14:paraId="01FEB39E" w14:textId="77777777" w:rsidR="00B10F0A" w:rsidRPr="0038416A" w:rsidRDefault="00B10F0A" w:rsidP="000C32C1">
            <w:pPr>
              <w:numPr>
                <w:ilvl w:val="0"/>
                <w:numId w:val="10"/>
              </w:numPr>
              <w:spacing w:before="0" w:beforeAutospacing="0" w:after="240" w:afterAutospacing="0" w:line="240" w:lineRule="atLeast"/>
              <w:contextualSpacing/>
            </w:pPr>
            <w:r w:rsidRPr="00340987">
              <w:t>Design Checks for Electrical Services - A quality control framework for electrical engineers (BG 3/2006)</w:t>
            </w:r>
          </w:p>
        </w:tc>
      </w:tr>
      <w:tr w:rsidR="00B10F0A" w:rsidRPr="003D27CF" w14:paraId="6B24E303" w14:textId="77777777" w:rsidTr="000C32C1">
        <w:trPr>
          <w:cantSplit/>
          <w:trHeight w:val="998"/>
        </w:trPr>
        <w:tc>
          <w:tcPr>
            <w:tcW w:w="2405" w:type="dxa"/>
            <w:vMerge/>
          </w:tcPr>
          <w:p w14:paraId="03E3E3C8" w14:textId="77777777" w:rsidR="00B10F0A" w:rsidRPr="003D27CF" w:rsidRDefault="00B10F0A" w:rsidP="000C32C1"/>
        </w:tc>
        <w:tc>
          <w:tcPr>
            <w:tcW w:w="6769" w:type="dxa"/>
            <w:gridSpan w:val="3"/>
          </w:tcPr>
          <w:p w14:paraId="58A6151F" w14:textId="77777777" w:rsidR="00B10F0A" w:rsidRDefault="00B10F0A" w:rsidP="000C32C1">
            <w:r>
              <w:t>European Commission</w:t>
            </w:r>
          </w:p>
          <w:p w14:paraId="76851934" w14:textId="77777777" w:rsidR="00B10F0A" w:rsidRPr="0038416A" w:rsidRDefault="00B10F0A" w:rsidP="000C32C1">
            <w:pPr>
              <w:pStyle w:val="ListParagraph"/>
              <w:numPr>
                <w:ilvl w:val="0"/>
                <w:numId w:val="10"/>
              </w:numPr>
            </w:pPr>
            <w:r w:rsidRPr="004743F7">
              <w:t>European Commission Directive 73/23/EEC</w:t>
            </w:r>
          </w:p>
        </w:tc>
      </w:tr>
      <w:tr w:rsidR="00B10F0A" w:rsidRPr="003D27CF" w14:paraId="35F8CF7B" w14:textId="77777777" w:rsidTr="000C32C1">
        <w:trPr>
          <w:cantSplit/>
          <w:trHeight w:val="618"/>
        </w:trPr>
        <w:tc>
          <w:tcPr>
            <w:tcW w:w="2405" w:type="dxa"/>
          </w:tcPr>
          <w:p w14:paraId="0125E580" w14:textId="77777777" w:rsidR="00B10F0A" w:rsidRPr="003D27CF" w:rsidRDefault="00B10F0A" w:rsidP="000C32C1"/>
        </w:tc>
        <w:tc>
          <w:tcPr>
            <w:tcW w:w="6769" w:type="dxa"/>
            <w:gridSpan w:val="3"/>
          </w:tcPr>
          <w:p w14:paraId="25E21946" w14:textId="77777777" w:rsidR="00B10F0A" w:rsidRDefault="00B10F0A" w:rsidP="000C32C1">
            <w:r>
              <w:t>NICEIC</w:t>
            </w:r>
          </w:p>
          <w:p w14:paraId="6DF047A1" w14:textId="77777777" w:rsidR="00B10F0A" w:rsidRDefault="00B10F0A" w:rsidP="000C32C1">
            <w:pPr>
              <w:pStyle w:val="ListParagraph"/>
              <w:numPr>
                <w:ilvl w:val="0"/>
                <w:numId w:val="10"/>
              </w:numPr>
            </w:pPr>
            <w:r>
              <w:t>Technical Guidance</w:t>
            </w:r>
          </w:p>
        </w:tc>
      </w:tr>
      <w:tr w:rsidR="00B10F0A" w:rsidRPr="003D27CF" w14:paraId="54BE00CC" w14:textId="77777777" w:rsidTr="000C32C1">
        <w:trPr>
          <w:cantSplit/>
        </w:trPr>
        <w:tc>
          <w:tcPr>
            <w:tcW w:w="2405" w:type="dxa"/>
          </w:tcPr>
          <w:p w14:paraId="253C77C7" w14:textId="77777777" w:rsidR="00B10F0A" w:rsidRPr="0038416A" w:rsidRDefault="00B10F0A" w:rsidP="000C32C1">
            <w:pPr>
              <w:spacing w:before="0" w:beforeAutospacing="0" w:after="0" w:afterAutospacing="0" w:line="240" w:lineRule="atLeast"/>
            </w:pPr>
            <w:r w:rsidRPr="0038416A">
              <w:t xml:space="preserve">British Standards </w:t>
            </w:r>
          </w:p>
        </w:tc>
        <w:tc>
          <w:tcPr>
            <w:tcW w:w="1418" w:type="dxa"/>
          </w:tcPr>
          <w:p w14:paraId="1BCBDBD2" w14:textId="77777777" w:rsidR="00B10F0A" w:rsidRPr="0038416A" w:rsidRDefault="00B10F0A" w:rsidP="000C32C1">
            <w:pPr>
              <w:spacing w:after="0" w:afterAutospacing="0"/>
            </w:pPr>
            <w:r>
              <w:t>BS 7430</w:t>
            </w:r>
          </w:p>
        </w:tc>
        <w:tc>
          <w:tcPr>
            <w:tcW w:w="850" w:type="dxa"/>
          </w:tcPr>
          <w:p w14:paraId="76BCC88C" w14:textId="77777777" w:rsidR="00B10F0A" w:rsidRPr="0038416A" w:rsidRDefault="00B10F0A" w:rsidP="000C32C1">
            <w:pPr>
              <w:spacing w:after="0" w:afterAutospacing="0"/>
            </w:pPr>
            <w:r>
              <w:t>2011</w:t>
            </w:r>
          </w:p>
        </w:tc>
        <w:tc>
          <w:tcPr>
            <w:tcW w:w="4501" w:type="dxa"/>
          </w:tcPr>
          <w:p w14:paraId="4366AB14" w14:textId="77777777" w:rsidR="00B10F0A" w:rsidRPr="006265A2" w:rsidRDefault="00B10F0A" w:rsidP="000C32C1">
            <w:pPr>
              <w:spacing w:after="0"/>
            </w:pPr>
            <w:r w:rsidRPr="006E0369">
              <w:t>Code of practice for protective earthing of electrical installations</w:t>
            </w:r>
          </w:p>
        </w:tc>
      </w:tr>
      <w:tr w:rsidR="00B10F0A" w:rsidRPr="003D27CF" w14:paraId="1F1ECB26" w14:textId="77777777" w:rsidTr="000C32C1">
        <w:trPr>
          <w:cantSplit/>
        </w:trPr>
        <w:tc>
          <w:tcPr>
            <w:tcW w:w="2405" w:type="dxa"/>
          </w:tcPr>
          <w:p w14:paraId="1831667B" w14:textId="77777777" w:rsidR="00B10F0A" w:rsidRPr="0038416A" w:rsidRDefault="00B10F0A" w:rsidP="000C32C1">
            <w:pPr>
              <w:spacing w:after="0"/>
            </w:pPr>
          </w:p>
        </w:tc>
        <w:tc>
          <w:tcPr>
            <w:tcW w:w="1418" w:type="dxa"/>
          </w:tcPr>
          <w:p w14:paraId="3A354464" w14:textId="77777777" w:rsidR="00B10F0A" w:rsidRDefault="00B10F0A" w:rsidP="000C32C1">
            <w:pPr>
              <w:spacing w:after="0"/>
            </w:pPr>
            <w:r>
              <w:t>BS EN 60947-6</w:t>
            </w:r>
          </w:p>
        </w:tc>
        <w:tc>
          <w:tcPr>
            <w:tcW w:w="850" w:type="dxa"/>
          </w:tcPr>
          <w:p w14:paraId="288D83A6" w14:textId="77777777" w:rsidR="00B10F0A" w:rsidRDefault="00B10F0A" w:rsidP="000C32C1">
            <w:pPr>
              <w:spacing w:after="0"/>
            </w:pPr>
            <w:r>
              <w:t>2005</w:t>
            </w:r>
          </w:p>
        </w:tc>
        <w:tc>
          <w:tcPr>
            <w:tcW w:w="4501" w:type="dxa"/>
          </w:tcPr>
          <w:p w14:paraId="5800508B" w14:textId="77777777" w:rsidR="00B10F0A" w:rsidRDefault="00B10F0A" w:rsidP="000C32C1">
            <w:pPr>
              <w:spacing w:after="0"/>
            </w:pPr>
            <w:r w:rsidRPr="006E0369">
              <w:t xml:space="preserve">Low-voltage switchgear and </w:t>
            </w:r>
            <w:r>
              <w:t>control</w:t>
            </w:r>
            <w:r w:rsidRPr="006E0369">
              <w:t>gear. Multiple function equipment. Transfer switching equipment</w:t>
            </w:r>
          </w:p>
        </w:tc>
      </w:tr>
    </w:tbl>
    <w:p w14:paraId="7B6444CC" w14:textId="77777777" w:rsidR="004739AA" w:rsidRDefault="004739AA" w:rsidP="004739AA">
      <w:pPr>
        <w:pStyle w:val="Heading2"/>
        <w:numPr>
          <w:ilvl w:val="0"/>
          <w:numId w:val="0"/>
        </w:numPr>
        <w:ind w:left="851" w:hanging="851"/>
      </w:pPr>
      <w:r>
        <w:t>SYSTEM DESCRIPTION</w:t>
      </w:r>
    </w:p>
    <w:p w14:paraId="50B037B3" w14:textId="77777777" w:rsidR="004739AA" w:rsidRDefault="004739AA" w:rsidP="004739AA"/>
    <w:p w14:paraId="1355B5F5" w14:textId="77777777" w:rsidR="004739AA" w:rsidRDefault="004739AA" w:rsidP="004739AA"/>
    <w:p w14:paraId="5A322901" w14:textId="77777777" w:rsidR="004739AA" w:rsidRDefault="004739AA" w:rsidP="004739AA">
      <w:pPr>
        <w:pStyle w:val="Heading2"/>
        <w:numPr>
          <w:ilvl w:val="0"/>
          <w:numId w:val="0"/>
        </w:numPr>
        <w:ind w:left="851" w:hanging="851"/>
      </w:pPr>
      <w:r>
        <w:t>CONTROL REQUIREMENTS</w:t>
      </w:r>
    </w:p>
    <w:p w14:paraId="515C039F" w14:textId="77777777" w:rsidR="004739AA" w:rsidRDefault="004739AA" w:rsidP="004739AA"/>
    <w:p w14:paraId="5203D90E" w14:textId="77777777" w:rsidR="004739AA" w:rsidRDefault="004739AA" w:rsidP="004739AA"/>
    <w:p w14:paraId="78AAD64F" w14:textId="77777777" w:rsidR="004739AA" w:rsidRDefault="004739AA" w:rsidP="004739AA">
      <w:pPr>
        <w:pStyle w:val="Heading2"/>
        <w:numPr>
          <w:ilvl w:val="0"/>
          <w:numId w:val="0"/>
        </w:numPr>
        <w:ind w:left="851" w:hanging="851"/>
      </w:pPr>
      <w:r>
        <w:t>SYSTEM DRAWINGS / SCHEMATICS</w:t>
      </w:r>
    </w:p>
    <w:p w14:paraId="4CEC87F0" w14:textId="77777777" w:rsidR="004739AA" w:rsidRDefault="004739AA" w:rsidP="004739AA"/>
    <w:p w14:paraId="2927EA1D" w14:textId="77777777" w:rsidR="004739AA" w:rsidRDefault="004739AA" w:rsidP="004739AA"/>
    <w:p w14:paraId="7B4D31E6" w14:textId="77777777" w:rsidR="004739AA" w:rsidRDefault="004739AA" w:rsidP="004739AA">
      <w:pPr>
        <w:pStyle w:val="Heading2"/>
        <w:numPr>
          <w:ilvl w:val="0"/>
          <w:numId w:val="0"/>
        </w:numPr>
        <w:ind w:left="357" w:hanging="357"/>
      </w:pPr>
      <w:r>
        <w:t>REFERENCE SPECIFICATION CLAUSES</w:t>
      </w:r>
    </w:p>
    <w:p w14:paraId="5B803CD0" w14:textId="77777777" w:rsidR="004739AA" w:rsidRDefault="004739AA" w:rsidP="004739AA">
      <w:r>
        <w:t>Also see the following Reference Specification SPEC-300 clauses for further details of Workmanship, materials standards, builders work standards, testing/ commissioning, and identification:</w:t>
      </w:r>
    </w:p>
    <w:p w14:paraId="61A9E5EE" w14:textId="77777777" w:rsidR="004739AA" w:rsidRDefault="00986F61" w:rsidP="00BC2102">
      <w:pPr>
        <w:pStyle w:val="ListParagraph"/>
        <w:numPr>
          <w:ilvl w:val="0"/>
          <w:numId w:val="6"/>
        </w:numPr>
      </w:pPr>
      <w:r>
        <w:t>PR_65_70_11_00</w:t>
      </w:r>
      <w:r w:rsidR="004739AA">
        <w:t xml:space="preserve"> CONDUIT AND CABLE TRUNKING</w:t>
      </w:r>
    </w:p>
    <w:p w14:paraId="4DE6CAA7" w14:textId="77777777" w:rsidR="004739AA" w:rsidRDefault="00986F61" w:rsidP="00BC2102">
      <w:pPr>
        <w:pStyle w:val="ListParagraph"/>
        <w:numPr>
          <w:ilvl w:val="0"/>
          <w:numId w:val="6"/>
        </w:numPr>
      </w:pPr>
      <w:r>
        <w:t>PR_65_70_36/48_00</w:t>
      </w:r>
      <w:r w:rsidR="004739AA">
        <w:t xml:space="preserve"> HV/LV CABLES AND WIRING</w:t>
      </w:r>
    </w:p>
    <w:p w14:paraId="29F957CA" w14:textId="77777777" w:rsidR="004739AA" w:rsidRDefault="00986F61" w:rsidP="00BC2102">
      <w:pPr>
        <w:pStyle w:val="ListParagraph"/>
        <w:numPr>
          <w:ilvl w:val="0"/>
          <w:numId w:val="6"/>
        </w:numPr>
      </w:pPr>
      <w:r>
        <w:t>PR_60_70_48_06</w:t>
      </w:r>
      <w:r w:rsidR="004739AA">
        <w:t xml:space="preserve"> BUSBAR TRUNKING</w:t>
      </w:r>
    </w:p>
    <w:p w14:paraId="5DA9A22B" w14:textId="77777777" w:rsidR="004739AA" w:rsidRDefault="00986F61" w:rsidP="00BC2102">
      <w:pPr>
        <w:pStyle w:val="ListParagraph"/>
        <w:numPr>
          <w:ilvl w:val="0"/>
          <w:numId w:val="6"/>
        </w:numPr>
      </w:pPr>
      <w:r>
        <w:t>PR_65_70_11_00</w:t>
      </w:r>
      <w:r w:rsidR="004739AA">
        <w:t xml:space="preserve"> SUPPORT COMPONENTS - CABLES</w:t>
      </w:r>
    </w:p>
    <w:p w14:paraId="4FBF37E4" w14:textId="77777777" w:rsidR="004739AA" w:rsidRDefault="00986F61" w:rsidP="00BC2102">
      <w:pPr>
        <w:pStyle w:val="ListParagraph"/>
        <w:numPr>
          <w:ilvl w:val="0"/>
          <w:numId w:val="6"/>
        </w:numPr>
      </w:pPr>
      <w:r>
        <w:t>PR_60_70_48_00</w:t>
      </w:r>
      <w:r w:rsidR="004739AA">
        <w:t xml:space="preserve"> LV SWITCHGEAR AND DISTRIBUTION BOARDS</w:t>
      </w:r>
    </w:p>
    <w:p w14:paraId="75D011B9" w14:textId="77777777" w:rsidR="004739AA" w:rsidRDefault="00986F61" w:rsidP="00BC2102">
      <w:pPr>
        <w:pStyle w:val="ListParagraph"/>
        <w:numPr>
          <w:ilvl w:val="0"/>
          <w:numId w:val="6"/>
        </w:numPr>
      </w:pPr>
      <w:r>
        <w:t>PR_75_51_52_00</w:t>
      </w:r>
      <w:r w:rsidR="004739AA">
        <w:t xml:space="preserve"> CONTACTORS AND STARTERS</w:t>
      </w:r>
    </w:p>
    <w:p w14:paraId="4A44D5A0" w14:textId="77777777" w:rsidR="004739AA" w:rsidRDefault="003D44FA" w:rsidP="00BC2102">
      <w:pPr>
        <w:pStyle w:val="ListParagraph"/>
        <w:numPr>
          <w:ilvl w:val="0"/>
          <w:numId w:val="6"/>
        </w:numPr>
      </w:pPr>
      <w:r>
        <w:t>PR_70_70_48_00</w:t>
      </w:r>
      <w:r w:rsidR="004739AA">
        <w:t xml:space="preserve"> LUMINAIRES AND LAMPS</w:t>
      </w:r>
    </w:p>
    <w:p w14:paraId="4DC438DC" w14:textId="77777777" w:rsidR="004739AA" w:rsidRDefault="003D44FA" w:rsidP="00BC2102">
      <w:pPr>
        <w:pStyle w:val="ListParagraph"/>
        <w:numPr>
          <w:ilvl w:val="0"/>
          <w:numId w:val="6"/>
        </w:numPr>
      </w:pPr>
      <w:r>
        <w:t>PR_65_72_00_00</w:t>
      </w:r>
      <w:r w:rsidR="004739AA">
        <w:t xml:space="preserve"> ACCESSORIES FOR ELECTRICAL SERVICES</w:t>
      </w:r>
    </w:p>
    <w:p w14:paraId="7BC632AD" w14:textId="77777777" w:rsidR="004739AA" w:rsidRDefault="003D44FA" w:rsidP="00BC2102">
      <w:pPr>
        <w:pStyle w:val="ListParagraph"/>
        <w:numPr>
          <w:ilvl w:val="0"/>
          <w:numId w:val="6"/>
        </w:numPr>
      </w:pPr>
      <w:r>
        <w:t>PR_65_70_46_00</w:t>
      </w:r>
      <w:r w:rsidR="004739AA">
        <w:t xml:space="preserve"> EARTHING AND BONDING</w:t>
      </w:r>
    </w:p>
    <w:p w14:paraId="7D93001E" w14:textId="77777777" w:rsidR="004739AA" w:rsidRDefault="003D44FA" w:rsidP="00BC2102">
      <w:pPr>
        <w:pStyle w:val="ListParagraph"/>
        <w:numPr>
          <w:ilvl w:val="0"/>
          <w:numId w:val="6"/>
        </w:numPr>
      </w:pPr>
      <w:r>
        <w:t>AC_70_65_00_00</w:t>
      </w:r>
      <w:r w:rsidR="004739AA">
        <w:t xml:space="preserve"> TESTING AND COMMISSIONING OF ELECTRICAL SERVICES</w:t>
      </w:r>
    </w:p>
    <w:p w14:paraId="0B78870C" w14:textId="77777777" w:rsidR="004739AA" w:rsidRDefault="003D44FA" w:rsidP="00BC2102">
      <w:pPr>
        <w:pStyle w:val="ListParagraph"/>
        <w:numPr>
          <w:ilvl w:val="0"/>
          <w:numId w:val="6"/>
        </w:numPr>
      </w:pPr>
      <w:r>
        <w:t>PR_40_10_57_24</w:t>
      </w:r>
      <w:r w:rsidR="004739AA">
        <w:t xml:space="preserve"> IDENTIFICATION - ELECTRICAL</w:t>
      </w:r>
    </w:p>
    <w:p w14:paraId="29E18C7C" w14:textId="77777777" w:rsidR="004739AA" w:rsidRDefault="003D44FA" w:rsidP="00BC2102">
      <w:pPr>
        <w:pStyle w:val="ListParagraph"/>
        <w:numPr>
          <w:ilvl w:val="0"/>
          <w:numId w:val="6"/>
        </w:numPr>
      </w:pPr>
      <w:r>
        <w:t>PR_20_29_00_00</w:t>
      </w:r>
      <w:r w:rsidR="004739AA">
        <w:t xml:space="preserve"> FIXING TO BUILDING FABRIC</w:t>
      </w:r>
    </w:p>
    <w:p w14:paraId="4CD74292" w14:textId="77777777" w:rsidR="004739AA" w:rsidRDefault="003D44FA" w:rsidP="00BC2102">
      <w:pPr>
        <w:pStyle w:val="ListParagraph"/>
        <w:numPr>
          <w:ilvl w:val="0"/>
          <w:numId w:val="6"/>
        </w:numPr>
      </w:pPr>
      <w:r>
        <w:t>PR_35_31_68_72</w:t>
      </w:r>
      <w:r w:rsidR="004739AA">
        <w:t xml:space="preserve"> PAINTING AND ANTI-CORROSION TREATMENTS</w:t>
      </w:r>
    </w:p>
    <w:p w14:paraId="7921A67D" w14:textId="77777777" w:rsidR="004739AA" w:rsidRDefault="004739AA" w:rsidP="004739AA"/>
    <w:p w14:paraId="1AFD063E" w14:textId="77777777" w:rsidR="004739AA" w:rsidRDefault="004739AA" w:rsidP="004739AA">
      <w:pPr>
        <w:rPr>
          <w:rFonts w:asciiTheme="majorHAnsi" w:eastAsiaTheme="majorEastAsia" w:hAnsiTheme="majorHAnsi" w:cstheme="majorBidi"/>
          <w:b/>
          <w:bCs/>
          <w:caps/>
          <w:sz w:val="28"/>
          <w:szCs w:val="28"/>
        </w:rPr>
      </w:pPr>
      <w:r>
        <w:br w:type="page"/>
      </w:r>
    </w:p>
    <w:p w14:paraId="77E543AC" w14:textId="77777777" w:rsidR="009022CE" w:rsidRPr="00625547" w:rsidRDefault="009022CE" w:rsidP="009022CE">
      <w:pPr>
        <w:pStyle w:val="Heading1"/>
        <w:numPr>
          <w:ilvl w:val="0"/>
          <w:numId w:val="0"/>
        </w:numPr>
        <w:ind w:left="851" w:hanging="851"/>
      </w:pPr>
      <w:bookmarkStart w:id="165" w:name="_Toc15913796"/>
      <w:r w:rsidRPr="00997014">
        <w:rPr>
          <w:noProof/>
          <w:color w:val="0070C0"/>
          <w:lang w:eastAsia="en-GB"/>
        </w:rPr>
        <mc:AlternateContent>
          <mc:Choice Requires="wps">
            <w:drawing>
              <wp:anchor distT="0" distB="36195" distL="114300" distR="114300" simplePos="0" relativeHeight="251699200" behindDoc="0" locked="1" layoutInCell="1" allowOverlap="1" wp14:anchorId="2E2BE3F6" wp14:editId="64D50F09">
                <wp:simplePos x="0" y="0"/>
                <wp:positionH relativeFrom="column">
                  <wp:posOffset>3175</wp:posOffset>
                </wp:positionH>
                <wp:positionV relativeFrom="paragraph">
                  <wp:posOffset>215900</wp:posOffset>
                </wp:positionV>
                <wp:extent cx="2070000" cy="0"/>
                <wp:effectExtent l="0" t="19050" r="6985" b="19050"/>
                <wp:wrapNone/>
                <wp:docPr id="30" name="Straight Connector 30"/>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B81787" id="Straight Connector 30" o:spid="_x0000_s1026" style="position:absolute;z-index:251699200;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" strokecolor="black [3213]" strokeweight="3pt">
                <w10:anchorlock/>
              </v:line>
            </w:pict>
          </mc:Fallback>
        </mc:AlternateContent>
      </w:r>
      <w:r w:rsidR="008112F8" w:rsidRPr="00997014">
        <w:rPr>
          <w:color w:val="0070C0"/>
          <w:lang w:eastAsia="en-GB"/>
        </w:rPr>
        <w:t>Ss_70_30_45_45</w:t>
      </w:r>
      <w:r w:rsidRPr="003E480E">
        <w:tab/>
        <w:t>LV Distribution</w:t>
      </w:r>
      <w:bookmarkEnd w:id="165"/>
      <w:r>
        <w:t xml:space="preserve"> </w:t>
      </w:r>
    </w:p>
    <w:p w14:paraId="316224CE" w14:textId="77777777" w:rsidR="009022CE" w:rsidRDefault="009022CE" w:rsidP="009022CE">
      <w:pPr>
        <w:pStyle w:val="Heading2"/>
        <w:numPr>
          <w:ilvl w:val="0"/>
          <w:numId w:val="0"/>
        </w:numPr>
        <w:ind w:left="851" w:hanging="851"/>
      </w:pPr>
      <w:r>
        <w:t>PERFORMANCE OBJECTIVES</w:t>
      </w:r>
    </w:p>
    <w:p w14:paraId="1D2ACE7A" w14:textId="77777777" w:rsidR="009022CE" w:rsidRDefault="009022CE" w:rsidP="009022CE"/>
    <w:p w14:paraId="0E3FD76B" w14:textId="77777777" w:rsidR="009022CE" w:rsidRDefault="009022CE" w:rsidP="009022CE"/>
    <w:p w14:paraId="4237E715" w14:textId="77777777" w:rsidR="009022CE" w:rsidRDefault="009022CE" w:rsidP="009022CE">
      <w:pPr>
        <w:pStyle w:val="Heading2"/>
        <w:numPr>
          <w:ilvl w:val="0"/>
          <w:numId w:val="0"/>
        </w:numPr>
        <w:ind w:left="851" w:hanging="851"/>
      </w:pPr>
      <w:r>
        <w:t>DESIGN PARAMETERS</w:t>
      </w:r>
    </w:p>
    <w:p w14:paraId="75A8E7D8" w14:textId="77777777" w:rsidR="00B10F0A" w:rsidRDefault="00B10F0A" w:rsidP="00B10F0A">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B10F0A" w:rsidRPr="003D27CF" w14:paraId="5BE17BEB" w14:textId="77777777" w:rsidTr="000C32C1">
        <w:trPr>
          <w:cnfStyle w:val="100000000000" w:firstRow="1" w:lastRow="0" w:firstColumn="0" w:lastColumn="0" w:oddVBand="0" w:evenVBand="0" w:oddHBand="0" w:evenHBand="0" w:firstRowFirstColumn="0" w:firstRowLastColumn="0" w:lastRowFirstColumn="0" w:lastRowLastColumn="0"/>
          <w:cantSplit/>
        </w:trPr>
        <w:tc>
          <w:tcPr>
            <w:tcW w:w="2405" w:type="dxa"/>
          </w:tcPr>
          <w:p w14:paraId="6BD333CA" w14:textId="77777777" w:rsidR="00B10F0A" w:rsidRPr="003D27CF" w:rsidRDefault="00B10F0A" w:rsidP="000C32C1">
            <w:pPr>
              <w:spacing w:before="0" w:beforeAutospacing="0" w:after="240" w:afterAutospacing="0" w:line="240" w:lineRule="atLeast"/>
              <w:rPr>
                <w:b w:val="0"/>
              </w:rPr>
            </w:pPr>
            <w:r w:rsidRPr="003D27CF">
              <w:rPr>
                <w:b w:val="0"/>
              </w:rPr>
              <w:t xml:space="preserve">Statutory Acts </w:t>
            </w:r>
          </w:p>
        </w:tc>
        <w:tc>
          <w:tcPr>
            <w:tcW w:w="6769" w:type="dxa"/>
            <w:gridSpan w:val="3"/>
          </w:tcPr>
          <w:p w14:paraId="2076C2FF" w14:textId="77777777" w:rsidR="00B10F0A" w:rsidRDefault="00B10F0A" w:rsidP="00814103">
            <w:pPr>
              <w:spacing w:before="0" w:beforeAutospacing="0" w:after="240" w:afterAutospacing="0" w:line="240" w:lineRule="atLeast"/>
              <w:rPr>
                <w:b w:val="0"/>
              </w:rPr>
            </w:pPr>
            <w:r w:rsidRPr="003D27CF">
              <w:rPr>
                <w:b w:val="0"/>
              </w:rPr>
              <w:t>T</w:t>
            </w:r>
            <w:r>
              <w:rPr>
                <w:b w:val="0"/>
              </w:rPr>
              <w:t xml:space="preserve">he Building </w:t>
            </w:r>
            <w:r w:rsidRPr="003D27CF">
              <w:rPr>
                <w:b w:val="0"/>
              </w:rPr>
              <w:t xml:space="preserve">Regulations </w:t>
            </w:r>
          </w:p>
          <w:p w14:paraId="072378CC" w14:textId="77777777" w:rsidR="00AC72C7" w:rsidRDefault="00AC72C7" w:rsidP="00AC72C7">
            <w:pPr>
              <w:spacing w:before="0" w:beforeAutospacing="0" w:after="240" w:afterAutospacing="0" w:line="240" w:lineRule="atLeast"/>
              <w:rPr>
                <w:b w:val="0"/>
              </w:rPr>
            </w:pPr>
            <w:r>
              <w:rPr>
                <w:b w:val="0"/>
              </w:rPr>
              <w:t>The Electricity at Work Regulations 1989</w:t>
            </w:r>
          </w:p>
          <w:p w14:paraId="76DDDA83" w14:textId="77777777" w:rsidR="00AC72C7" w:rsidRDefault="00AC72C7" w:rsidP="00AC72C7">
            <w:pPr>
              <w:spacing w:before="0" w:beforeAutospacing="0" w:after="240" w:afterAutospacing="0" w:line="240" w:lineRule="atLeast"/>
              <w:rPr>
                <w:rFonts w:cs="Times New Roman"/>
                <w:b w:val="0"/>
                <w:szCs w:val="24"/>
              </w:rPr>
            </w:pPr>
            <w:r w:rsidRPr="008A08A9">
              <w:rPr>
                <w:rFonts w:cs="Times New Roman"/>
                <w:b w:val="0"/>
                <w:szCs w:val="24"/>
              </w:rPr>
              <w:t>The Electromagnetic Compatibility Regulations, 2015 , SI 2006/3418</w:t>
            </w:r>
          </w:p>
          <w:p w14:paraId="3814BA78" w14:textId="77777777" w:rsidR="00B10F0A" w:rsidRDefault="00B10F0A" w:rsidP="000C32C1">
            <w:pPr>
              <w:spacing w:before="0" w:beforeAutospacing="0" w:after="240" w:afterAutospacing="0" w:line="240" w:lineRule="atLeast"/>
              <w:rPr>
                <w:b w:val="0"/>
              </w:rPr>
            </w:pPr>
            <w:r>
              <w:rPr>
                <w:b w:val="0"/>
              </w:rPr>
              <w:t>Health and Safety at Work Act 1974</w:t>
            </w:r>
          </w:p>
          <w:p w14:paraId="0E425035" w14:textId="77777777" w:rsidR="00B10F0A" w:rsidRPr="003B7FAB" w:rsidRDefault="00B10F0A" w:rsidP="000C32C1">
            <w:pPr>
              <w:rPr>
                <w:b w:val="0"/>
              </w:rPr>
            </w:pPr>
            <w:r w:rsidRPr="003B7FAB">
              <w:rPr>
                <w:b w:val="0"/>
              </w:rPr>
              <w:t>The Memorandum of guidance on the Electricity at Work Regulations 1989 (the Memorandum)</w:t>
            </w:r>
          </w:p>
          <w:p w14:paraId="210BC717" w14:textId="77777777" w:rsidR="00B10F0A" w:rsidRPr="00050951" w:rsidRDefault="00B10F0A" w:rsidP="000C32C1">
            <w:pPr>
              <w:spacing w:before="0" w:beforeAutospacing="0" w:after="240" w:afterAutospacing="0" w:line="240" w:lineRule="atLeast"/>
              <w:rPr>
                <w:b w:val="0"/>
              </w:rPr>
            </w:pPr>
            <w:commentRangeStart w:id="166"/>
            <w:r w:rsidRPr="003B7FAB">
              <w:rPr>
                <w:b w:val="0"/>
              </w:rPr>
              <w:t>IET Wiring Regulations 18th Edition, (BS7671:2018)</w:t>
            </w:r>
            <w:commentRangeEnd w:id="166"/>
            <w:r w:rsidRPr="003B7FAB">
              <w:rPr>
                <w:b w:val="0"/>
              </w:rPr>
              <w:commentReference w:id="166"/>
            </w:r>
          </w:p>
        </w:tc>
      </w:tr>
      <w:tr w:rsidR="00B10F0A" w:rsidRPr="003D27CF" w14:paraId="130E1F50" w14:textId="77777777" w:rsidTr="000C32C1">
        <w:trPr>
          <w:cantSplit/>
        </w:trPr>
        <w:tc>
          <w:tcPr>
            <w:tcW w:w="2405" w:type="dxa"/>
          </w:tcPr>
          <w:p w14:paraId="745BD9E8" w14:textId="77777777" w:rsidR="00B10F0A" w:rsidRPr="003D27CF" w:rsidRDefault="00B10F0A" w:rsidP="000C32C1">
            <w:pPr>
              <w:spacing w:before="0" w:beforeAutospacing="0" w:after="240" w:afterAutospacing="0" w:line="240" w:lineRule="atLeast"/>
            </w:pPr>
            <w:r w:rsidRPr="003D27CF">
              <w:t xml:space="preserve">Building Control / Local Authority requirements </w:t>
            </w:r>
          </w:p>
        </w:tc>
        <w:tc>
          <w:tcPr>
            <w:tcW w:w="6769" w:type="dxa"/>
            <w:gridSpan w:val="3"/>
          </w:tcPr>
          <w:p w14:paraId="02C39CEF" w14:textId="77777777" w:rsidR="00B10F0A" w:rsidRPr="0038416A" w:rsidRDefault="00B10F0A" w:rsidP="000C32C1">
            <w:pPr>
              <w:spacing w:before="0" w:beforeAutospacing="0" w:after="240" w:afterAutospacing="0" w:line="240" w:lineRule="atLeast"/>
            </w:pPr>
            <w:commentRangeStart w:id="167"/>
            <w:r w:rsidRPr="0038416A">
              <w:t xml:space="preserve">The Building Regulations Approved Documents </w:t>
            </w:r>
            <w:r>
              <w:t>(latest version)</w:t>
            </w:r>
          </w:p>
          <w:p w14:paraId="256835D9" w14:textId="77777777" w:rsidR="00B10F0A" w:rsidRDefault="00B10F0A" w:rsidP="000C32C1">
            <w:pPr>
              <w:pStyle w:val="ListParagraph"/>
              <w:numPr>
                <w:ilvl w:val="0"/>
                <w:numId w:val="20"/>
              </w:numPr>
            </w:pPr>
            <w:r>
              <w:t>Part B Fire safety</w:t>
            </w:r>
          </w:p>
          <w:p w14:paraId="29E68214" w14:textId="77777777" w:rsidR="00B10F0A" w:rsidRPr="0038416A" w:rsidRDefault="00B10F0A" w:rsidP="000C32C1">
            <w:pPr>
              <w:pStyle w:val="ListParagraph"/>
              <w:numPr>
                <w:ilvl w:val="0"/>
                <w:numId w:val="20"/>
              </w:numPr>
            </w:pPr>
            <w:r>
              <w:t>Part P Electrical safety</w:t>
            </w:r>
          </w:p>
          <w:p w14:paraId="0B19053F" w14:textId="77777777" w:rsidR="00B10F0A" w:rsidRPr="0038416A" w:rsidRDefault="00B10F0A" w:rsidP="000C32C1">
            <w:pPr>
              <w:pStyle w:val="ListParagraph"/>
              <w:numPr>
                <w:ilvl w:val="0"/>
                <w:numId w:val="20"/>
              </w:numPr>
            </w:pPr>
            <w:r>
              <w:t>Domestic Building Services Compliance Guide</w:t>
            </w:r>
          </w:p>
          <w:p w14:paraId="59EAFC68" w14:textId="77777777" w:rsidR="00B10F0A" w:rsidRDefault="00B10F0A" w:rsidP="000C32C1">
            <w:pPr>
              <w:pStyle w:val="ListParagraph"/>
              <w:numPr>
                <w:ilvl w:val="0"/>
                <w:numId w:val="20"/>
              </w:numPr>
            </w:pPr>
            <w:r w:rsidRPr="0038416A">
              <w:t>Non-Domestic Building Services Compliance Guide</w:t>
            </w:r>
            <w:commentRangeEnd w:id="167"/>
            <w:r w:rsidRPr="003B7FAB">
              <w:commentReference w:id="167"/>
            </w:r>
          </w:p>
          <w:p w14:paraId="26E1F64D" w14:textId="77777777" w:rsidR="00B10F0A" w:rsidRDefault="00B10F0A" w:rsidP="000C32C1">
            <w:r>
              <w:t>The Scottish Building Standards 2015</w:t>
            </w:r>
          </w:p>
          <w:p w14:paraId="45B2BD9E" w14:textId="77777777" w:rsidR="00B10F0A" w:rsidRDefault="00B10F0A" w:rsidP="000C32C1">
            <w:pPr>
              <w:pStyle w:val="ListParagraph"/>
              <w:numPr>
                <w:ilvl w:val="0"/>
                <w:numId w:val="7"/>
              </w:numPr>
            </w:pPr>
            <w:r>
              <w:t>Section 2 (Fire)</w:t>
            </w:r>
            <w:commentRangeStart w:id="168"/>
            <w:commentRangeEnd w:id="168"/>
            <w:r>
              <w:rPr>
                <w:rStyle w:val="CommentReference"/>
              </w:rPr>
              <w:commentReference w:id="168"/>
            </w:r>
          </w:p>
          <w:p w14:paraId="75212179" w14:textId="77777777" w:rsidR="00B10F0A" w:rsidRPr="0038416A" w:rsidRDefault="00B10F0A" w:rsidP="000C32C1">
            <w:pPr>
              <w:numPr>
                <w:ilvl w:val="0"/>
                <w:numId w:val="7"/>
              </w:numPr>
              <w:spacing w:before="0" w:beforeAutospacing="0" w:after="240" w:afterAutospacing="0" w:line="240" w:lineRule="atLeast"/>
              <w:contextualSpacing/>
            </w:pPr>
            <w:r>
              <w:t>Section 4 (Safety)</w:t>
            </w:r>
          </w:p>
        </w:tc>
      </w:tr>
      <w:tr w:rsidR="00B10F0A" w:rsidRPr="003D27CF" w14:paraId="0E9C4726" w14:textId="77777777" w:rsidTr="000C32C1">
        <w:trPr>
          <w:cantSplit/>
          <w:trHeight w:val="1186"/>
        </w:trPr>
        <w:tc>
          <w:tcPr>
            <w:tcW w:w="2405" w:type="dxa"/>
            <w:vMerge w:val="restart"/>
          </w:tcPr>
          <w:p w14:paraId="1FD3F963" w14:textId="77777777" w:rsidR="00B10F0A" w:rsidRPr="003D27CF" w:rsidRDefault="00B10F0A" w:rsidP="000C32C1">
            <w:pPr>
              <w:spacing w:before="0" w:beforeAutospacing="0" w:after="240" w:afterAutospacing="0" w:line="240" w:lineRule="atLeast"/>
            </w:pPr>
            <w:r w:rsidRPr="003D27CF">
              <w:t xml:space="preserve">Industry standards </w:t>
            </w:r>
          </w:p>
        </w:tc>
        <w:tc>
          <w:tcPr>
            <w:tcW w:w="6769" w:type="dxa"/>
            <w:gridSpan w:val="3"/>
          </w:tcPr>
          <w:p w14:paraId="2212FCB8" w14:textId="77777777" w:rsidR="00B10F0A" w:rsidRPr="0038416A" w:rsidRDefault="00B10F0A" w:rsidP="000C32C1">
            <w:pPr>
              <w:spacing w:before="0" w:beforeAutospacing="0" w:after="240" w:afterAutospacing="0" w:line="240" w:lineRule="atLeast"/>
            </w:pPr>
            <w:r w:rsidRPr="0038416A">
              <w:t>Chartered Institute of Building Services Engineers (CIBSE)</w:t>
            </w:r>
          </w:p>
          <w:p w14:paraId="4D75E9B2" w14:textId="77777777" w:rsidR="00B10F0A" w:rsidRDefault="00B10F0A" w:rsidP="000C32C1">
            <w:pPr>
              <w:numPr>
                <w:ilvl w:val="0"/>
                <w:numId w:val="10"/>
              </w:numPr>
              <w:spacing w:before="0" w:beforeAutospacing="0" w:after="240" w:afterAutospacing="0" w:line="240" w:lineRule="atLeast"/>
              <w:contextualSpacing/>
            </w:pPr>
            <w:r w:rsidRPr="0038416A">
              <w:t>C</w:t>
            </w:r>
            <w:r>
              <w:t>IBSE K</w:t>
            </w:r>
            <w:r w:rsidRPr="0038416A">
              <w:t> guide</w:t>
            </w:r>
          </w:p>
          <w:p w14:paraId="3F933D1D" w14:textId="77777777" w:rsidR="00B10F0A" w:rsidRPr="0038416A" w:rsidRDefault="00B10F0A" w:rsidP="000C32C1">
            <w:pPr>
              <w:numPr>
                <w:ilvl w:val="0"/>
                <w:numId w:val="10"/>
              </w:numPr>
              <w:spacing w:before="0" w:beforeAutospacing="0" w:after="240" w:afterAutospacing="0" w:line="240" w:lineRule="atLeast"/>
              <w:contextualSpacing/>
            </w:pPr>
            <w:r>
              <w:t xml:space="preserve">CIBSE TM39: </w:t>
            </w:r>
            <w:r w:rsidRPr="000478BA">
              <w:t>Building Energy Metering</w:t>
            </w:r>
          </w:p>
        </w:tc>
      </w:tr>
      <w:tr w:rsidR="00B10F0A" w:rsidRPr="003D27CF" w14:paraId="56A23BE2" w14:textId="77777777" w:rsidTr="000C32C1">
        <w:trPr>
          <w:cantSplit/>
          <w:trHeight w:val="999"/>
        </w:trPr>
        <w:tc>
          <w:tcPr>
            <w:tcW w:w="2405" w:type="dxa"/>
            <w:vMerge/>
          </w:tcPr>
          <w:p w14:paraId="1C622678" w14:textId="77777777" w:rsidR="00B10F0A" w:rsidRPr="003D27CF" w:rsidRDefault="00B10F0A" w:rsidP="000C32C1"/>
        </w:tc>
        <w:tc>
          <w:tcPr>
            <w:tcW w:w="6769" w:type="dxa"/>
            <w:gridSpan w:val="3"/>
          </w:tcPr>
          <w:p w14:paraId="7C6A7CC4" w14:textId="77777777" w:rsidR="00B10F0A" w:rsidRPr="0038416A" w:rsidRDefault="00B10F0A" w:rsidP="000C32C1">
            <w:r w:rsidRPr="0038416A">
              <w:t>Building Services Research and Information Association (BSRIA)</w:t>
            </w:r>
          </w:p>
          <w:p w14:paraId="1C416DBB" w14:textId="77777777" w:rsidR="00B10F0A" w:rsidRDefault="00B10F0A" w:rsidP="000C32C1">
            <w:pPr>
              <w:numPr>
                <w:ilvl w:val="0"/>
                <w:numId w:val="10"/>
              </w:numPr>
              <w:spacing w:before="0" w:beforeAutospacing="0" w:after="240" w:afterAutospacing="0" w:line="240" w:lineRule="atLeast"/>
              <w:contextualSpacing/>
            </w:pPr>
            <w:r w:rsidRPr="00340987">
              <w:t>BSRIA Power quality guide (AG 2/2000)</w:t>
            </w:r>
          </w:p>
          <w:p w14:paraId="151B6299" w14:textId="77777777" w:rsidR="00B10F0A" w:rsidRPr="0038416A" w:rsidRDefault="00B10F0A" w:rsidP="000C32C1">
            <w:pPr>
              <w:numPr>
                <w:ilvl w:val="0"/>
                <w:numId w:val="10"/>
              </w:numPr>
              <w:spacing w:before="0" w:beforeAutospacing="0" w:after="240" w:afterAutospacing="0" w:line="240" w:lineRule="atLeast"/>
              <w:contextualSpacing/>
            </w:pPr>
            <w:r w:rsidRPr="00340987">
              <w:t>Design Checks for Electrical Services - A quality control framework for electrical engineers (BG 3/2006)</w:t>
            </w:r>
          </w:p>
        </w:tc>
      </w:tr>
      <w:tr w:rsidR="00B10F0A" w:rsidRPr="003D27CF" w14:paraId="3AD2D001" w14:textId="77777777" w:rsidTr="000C32C1">
        <w:trPr>
          <w:cantSplit/>
          <w:trHeight w:val="313"/>
        </w:trPr>
        <w:tc>
          <w:tcPr>
            <w:tcW w:w="2405" w:type="dxa"/>
            <w:vMerge/>
          </w:tcPr>
          <w:p w14:paraId="28E01EB3" w14:textId="77777777" w:rsidR="00B10F0A" w:rsidRPr="003D27CF" w:rsidRDefault="00B10F0A" w:rsidP="000C32C1"/>
        </w:tc>
        <w:tc>
          <w:tcPr>
            <w:tcW w:w="6769" w:type="dxa"/>
            <w:gridSpan w:val="3"/>
          </w:tcPr>
          <w:p w14:paraId="39068B73" w14:textId="77777777" w:rsidR="00B10F0A" w:rsidRDefault="00B10F0A" w:rsidP="000C32C1">
            <w:r>
              <w:t>Health and Safety Executive</w:t>
            </w:r>
          </w:p>
          <w:p w14:paraId="4B208D20" w14:textId="77777777" w:rsidR="00B10F0A" w:rsidRPr="0038416A" w:rsidRDefault="00B10F0A" w:rsidP="000C32C1">
            <w:pPr>
              <w:pStyle w:val="ListParagraph"/>
              <w:numPr>
                <w:ilvl w:val="0"/>
                <w:numId w:val="21"/>
              </w:numPr>
            </w:pPr>
            <w:r>
              <w:t xml:space="preserve">HSG85 </w:t>
            </w:r>
            <w:r w:rsidRPr="00F255AF">
              <w:t>Electricity at work: Safe working practices</w:t>
            </w:r>
          </w:p>
        </w:tc>
      </w:tr>
      <w:tr w:rsidR="00B10F0A" w:rsidRPr="003D27CF" w14:paraId="311B70A3" w14:textId="77777777" w:rsidTr="000C32C1">
        <w:trPr>
          <w:cantSplit/>
          <w:trHeight w:val="312"/>
        </w:trPr>
        <w:tc>
          <w:tcPr>
            <w:tcW w:w="2405" w:type="dxa"/>
            <w:vMerge/>
          </w:tcPr>
          <w:p w14:paraId="448285DD" w14:textId="77777777" w:rsidR="00B10F0A" w:rsidRPr="003D27CF" w:rsidRDefault="00B10F0A" w:rsidP="000C32C1"/>
        </w:tc>
        <w:tc>
          <w:tcPr>
            <w:tcW w:w="6769" w:type="dxa"/>
            <w:gridSpan w:val="3"/>
          </w:tcPr>
          <w:p w14:paraId="5E563E68" w14:textId="77777777" w:rsidR="00B10F0A" w:rsidRDefault="00B10F0A" w:rsidP="000C32C1">
            <w:r>
              <w:t>NICEIC</w:t>
            </w:r>
          </w:p>
          <w:p w14:paraId="2DA514CB" w14:textId="77777777" w:rsidR="00B10F0A" w:rsidRDefault="00B10F0A" w:rsidP="000C32C1">
            <w:pPr>
              <w:pStyle w:val="ListParagraph"/>
              <w:numPr>
                <w:ilvl w:val="0"/>
                <w:numId w:val="21"/>
              </w:numPr>
            </w:pPr>
            <w:r>
              <w:t>Technical Guidance</w:t>
            </w:r>
          </w:p>
        </w:tc>
      </w:tr>
      <w:tr w:rsidR="00B10F0A" w:rsidRPr="003D27CF" w14:paraId="3AB2D649" w14:textId="77777777" w:rsidTr="000C32C1">
        <w:trPr>
          <w:cantSplit/>
          <w:trHeight w:val="312"/>
        </w:trPr>
        <w:tc>
          <w:tcPr>
            <w:tcW w:w="2405" w:type="dxa"/>
            <w:vMerge/>
          </w:tcPr>
          <w:p w14:paraId="04BCDC3C" w14:textId="77777777" w:rsidR="00B10F0A" w:rsidRPr="003D27CF" w:rsidRDefault="00B10F0A" w:rsidP="000C32C1"/>
        </w:tc>
        <w:tc>
          <w:tcPr>
            <w:tcW w:w="6769" w:type="dxa"/>
            <w:gridSpan w:val="3"/>
          </w:tcPr>
          <w:p w14:paraId="5C59940E" w14:textId="77777777" w:rsidR="00B10F0A" w:rsidRDefault="00B10F0A" w:rsidP="000C32C1">
            <w:r>
              <w:t>Energy Networks Association</w:t>
            </w:r>
          </w:p>
          <w:p w14:paraId="7391C801" w14:textId="77777777" w:rsidR="00B10F0A" w:rsidRDefault="00B10F0A" w:rsidP="000C32C1">
            <w:pPr>
              <w:pStyle w:val="ListParagraph"/>
              <w:numPr>
                <w:ilvl w:val="0"/>
                <w:numId w:val="21"/>
              </w:numPr>
            </w:pPr>
            <w:r>
              <w:t>Engineering Recommendation: Guidelines for the Provision of Low Voltage Connections to Multiple Occupancy Buildings (G87/2010)</w:t>
            </w:r>
          </w:p>
        </w:tc>
      </w:tr>
      <w:tr w:rsidR="00B10F0A" w:rsidRPr="003D27CF" w14:paraId="47191B46" w14:textId="77777777" w:rsidTr="000C32C1">
        <w:trPr>
          <w:cantSplit/>
        </w:trPr>
        <w:tc>
          <w:tcPr>
            <w:tcW w:w="2405" w:type="dxa"/>
          </w:tcPr>
          <w:p w14:paraId="79D3752C" w14:textId="77777777" w:rsidR="00B10F0A" w:rsidRPr="0038416A" w:rsidRDefault="00B10F0A" w:rsidP="000C32C1">
            <w:pPr>
              <w:spacing w:before="0" w:beforeAutospacing="0" w:after="0" w:afterAutospacing="0" w:line="240" w:lineRule="atLeast"/>
            </w:pPr>
            <w:r w:rsidRPr="0038416A">
              <w:t xml:space="preserve">British Standards </w:t>
            </w:r>
          </w:p>
        </w:tc>
        <w:tc>
          <w:tcPr>
            <w:tcW w:w="1418" w:type="dxa"/>
          </w:tcPr>
          <w:p w14:paraId="40432434" w14:textId="77777777" w:rsidR="00B10F0A" w:rsidRPr="0038416A" w:rsidRDefault="00B10F0A" w:rsidP="000C32C1">
            <w:pPr>
              <w:spacing w:after="0" w:afterAutospacing="0"/>
            </w:pPr>
            <w:r>
              <w:t>BS 7430</w:t>
            </w:r>
          </w:p>
        </w:tc>
        <w:tc>
          <w:tcPr>
            <w:tcW w:w="850" w:type="dxa"/>
          </w:tcPr>
          <w:p w14:paraId="6AD0A53F" w14:textId="77777777" w:rsidR="00B10F0A" w:rsidRPr="0038416A" w:rsidRDefault="00B10F0A" w:rsidP="000C32C1">
            <w:pPr>
              <w:spacing w:after="0" w:afterAutospacing="0"/>
            </w:pPr>
            <w:r>
              <w:t>2011</w:t>
            </w:r>
          </w:p>
        </w:tc>
        <w:tc>
          <w:tcPr>
            <w:tcW w:w="4501" w:type="dxa"/>
          </w:tcPr>
          <w:p w14:paraId="6160513A" w14:textId="77777777" w:rsidR="00B10F0A" w:rsidRPr="006265A2" w:rsidRDefault="00B10F0A" w:rsidP="000C32C1">
            <w:pPr>
              <w:spacing w:after="0"/>
            </w:pPr>
            <w:r w:rsidRPr="006E0369">
              <w:t>Code of practice for protective earthing of electrical installations</w:t>
            </w:r>
          </w:p>
        </w:tc>
      </w:tr>
      <w:tr w:rsidR="00B10F0A" w:rsidRPr="003D27CF" w14:paraId="2B71EF8E" w14:textId="77777777" w:rsidTr="000C32C1">
        <w:trPr>
          <w:cantSplit/>
        </w:trPr>
        <w:tc>
          <w:tcPr>
            <w:tcW w:w="2405" w:type="dxa"/>
          </w:tcPr>
          <w:p w14:paraId="29383A47" w14:textId="77777777" w:rsidR="00B10F0A" w:rsidRPr="0038416A" w:rsidRDefault="00B10F0A" w:rsidP="000C32C1">
            <w:pPr>
              <w:spacing w:after="0"/>
            </w:pPr>
          </w:p>
        </w:tc>
        <w:tc>
          <w:tcPr>
            <w:tcW w:w="1418" w:type="dxa"/>
          </w:tcPr>
          <w:p w14:paraId="6D207435" w14:textId="77777777" w:rsidR="00B10F0A" w:rsidRDefault="00B10F0A" w:rsidP="000C32C1">
            <w:r w:rsidRPr="003F0A47">
              <w:t>BS EN 50085-1</w:t>
            </w:r>
          </w:p>
        </w:tc>
        <w:tc>
          <w:tcPr>
            <w:tcW w:w="850" w:type="dxa"/>
          </w:tcPr>
          <w:p w14:paraId="1116FADC" w14:textId="77777777" w:rsidR="00B10F0A" w:rsidRDefault="00B10F0A" w:rsidP="000C32C1">
            <w:r w:rsidRPr="003F0A47">
              <w:t>2005</w:t>
            </w:r>
          </w:p>
        </w:tc>
        <w:tc>
          <w:tcPr>
            <w:tcW w:w="4501" w:type="dxa"/>
          </w:tcPr>
          <w:p w14:paraId="39A28916" w14:textId="77777777" w:rsidR="00B10F0A" w:rsidRPr="0090433E" w:rsidRDefault="00B10F0A" w:rsidP="000C32C1">
            <w:r w:rsidRPr="003F0A47">
              <w:t>Cable trunking systems and cable ducting systems for electrical installations. General requirements +A1:2013</w:t>
            </w:r>
          </w:p>
        </w:tc>
      </w:tr>
      <w:tr w:rsidR="00B10F0A" w:rsidRPr="003D27CF" w14:paraId="41373F4D" w14:textId="77777777" w:rsidTr="000C32C1">
        <w:trPr>
          <w:cantSplit/>
        </w:trPr>
        <w:tc>
          <w:tcPr>
            <w:tcW w:w="2405" w:type="dxa"/>
          </w:tcPr>
          <w:p w14:paraId="4CFFD6E7" w14:textId="77777777" w:rsidR="00B10F0A" w:rsidRPr="0038416A" w:rsidRDefault="00B10F0A" w:rsidP="000C32C1">
            <w:pPr>
              <w:spacing w:after="0"/>
            </w:pPr>
          </w:p>
        </w:tc>
        <w:tc>
          <w:tcPr>
            <w:tcW w:w="1418" w:type="dxa"/>
          </w:tcPr>
          <w:p w14:paraId="0DE43E3A" w14:textId="77777777" w:rsidR="00B10F0A" w:rsidRPr="008207D1" w:rsidRDefault="00B10F0A" w:rsidP="000C32C1">
            <w:r w:rsidRPr="003F0A47">
              <w:t>BS EN 50085-2-1</w:t>
            </w:r>
          </w:p>
        </w:tc>
        <w:tc>
          <w:tcPr>
            <w:tcW w:w="850" w:type="dxa"/>
          </w:tcPr>
          <w:p w14:paraId="0833F68A" w14:textId="77777777" w:rsidR="00B10F0A" w:rsidRPr="008207D1" w:rsidRDefault="00B10F0A" w:rsidP="000C32C1">
            <w:r w:rsidRPr="003F0A47">
              <w:t>2006</w:t>
            </w:r>
          </w:p>
        </w:tc>
        <w:tc>
          <w:tcPr>
            <w:tcW w:w="4501" w:type="dxa"/>
          </w:tcPr>
          <w:p w14:paraId="4C85B9D7" w14:textId="77777777" w:rsidR="00B10F0A" w:rsidRPr="008207D1" w:rsidRDefault="00B10F0A" w:rsidP="000C32C1">
            <w:r w:rsidRPr="003F0A47">
              <w:t>Cable trunking systems and cable ducting systems for electrical installations. Cable trunking systems and cable ducting systems intended for mounting on walls and ceilings+A1:2011</w:t>
            </w:r>
          </w:p>
        </w:tc>
      </w:tr>
      <w:tr w:rsidR="00B10F0A" w:rsidRPr="003D27CF" w14:paraId="15A61C7B" w14:textId="77777777" w:rsidTr="000C32C1">
        <w:trPr>
          <w:cantSplit/>
        </w:trPr>
        <w:tc>
          <w:tcPr>
            <w:tcW w:w="2405" w:type="dxa"/>
          </w:tcPr>
          <w:p w14:paraId="7F8450C6" w14:textId="77777777" w:rsidR="00B10F0A" w:rsidRPr="0038416A" w:rsidRDefault="00B10F0A" w:rsidP="000C32C1">
            <w:pPr>
              <w:spacing w:after="0"/>
            </w:pPr>
          </w:p>
        </w:tc>
        <w:tc>
          <w:tcPr>
            <w:tcW w:w="1418" w:type="dxa"/>
          </w:tcPr>
          <w:p w14:paraId="121BBA0A" w14:textId="77777777" w:rsidR="00B10F0A" w:rsidRPr="003F0A47" w:rsidRDefault="00B10F0A" w:rsidP="000C32C1">
            <w:r>
              <w:t>BS EN 50085-2-2</w:t>
            </w:r>
          </w:p>
        </w:tc>
        <w:tc>
          <w:tcPr>
            <w:tcW w:w="850" w:type="dxa"/>
          </w:tcPr>
          <w:p w14:paraId="4CBCB9B8" w14:textId="77777777" w:rsidR="00B10F0A" w:rsidRPr="003F0A47" w:rsidRDefault="00B10F0A" w:rsidP="000C32C1">
            <w:r>
              <w:t>2008</w:t>
            </w:r>
          </w:p>
        </w:tc>
        <w:tc>
          <w:tcPr>
            <w:tcW w:w="4501" w:type="dxa"/>
          </w:tcPr>
          <w:p w14:paraId="7F2DA87F" w14:textId="77777777" w:rsidR="00B10F0A" w:rsidRPr="003F0A47" w:rsidRDefault="00B10F0A" w:rsidP="000C32C1">
            <w:r w:rsidRPr="005E716B">
              <w:t>Cable trunking systems and cable ducting systems for electrical installations. Particular requirements for cable trunking systems and cable ducting systems intended for mounting underfloor, flushfloor, or onfloor</w:t>
            </w:r>
          </w:p>
        </w:tc>
      </w:tr>
      <w:tr w:rsidR="00B10F0A" w:rsidRPr="003D27CF" w14:paraId="659227C2" w14:textId="77777777" w:rsidTr="000C32C1">
        <w:trPr>
          <w:cantSplit/>
        </w:trPr>
        <w:tc>
          <w:tcPr>
            <w:tcW w:w="2405" w:type="dxa"/>
          </w:tcPr>
          <w:p w14:paraId="209F5667" w14:textId="77777777" w:rsidR="00B10F0A" w:rsidRPr="0038416A" w:rsidRDefault="00B10F0A" w:rsidP="000C32C1">
            <w:pPr>
              <w:spacing w:after="0"/>
            </w:pPr>
          </w:p>
        </w:tc>
        <w:tc>
          <w:tcPr>
            <w:tcW w:w="1418" w:type="dxa"/>
          </w:tcPr>
          <w:p w14:paraId="1BC27E58" w14:textId="77777777" w:rsidR="00B10F0A" w:rsidRDefault="00B10F0A" w:rsidP="000C32C1">
            <w:pPr>
              <w:spacing w:after="0"/>
            </w:pPr>
            <w:r>
              <w:t>BS EN 60947-6</w:t>
            </w:r>
          </w:p>
        </w:tc>
        <w:tc>
          <w:tcPr>
            <w:tcW w:w="850" w:type="dxa"/>
          </w:tcPr>
          <w:p w14:paraId="0F75B00B" w14:textId="77777777" w:rsidR="00B10F0A" w:rsidRDefault="00B10F0A" w:rsidP="000C32C1">
            <w:pPr>
              <w:spacing w:after="0"/>
            </w:pPr>
            <w:r>
              <w:t>2005</w:t>
            </w:r>
          </w:p>
        </w:tc>
        <w:tc>
          <w:tcPr>
            <w:tcW w:w="4501" w:type="dxa"/>
          </w:tcPr>
          <w:p w14:paraId="30EF40B5" w14:textId="77777777" w:rsidR="00B10F0A" w:rsidRDefault="00B10F0A" w:rsidP="000C32C1">
            <w:pPr>
              <w:spacing w:after="0"/>
            </w:pPr>
            <w:r w:rsidRPr="006E0369">
              <w:t xml:space="preserve">Low-voltage switchgear and </w:t>
            </w:r>
            <w:r>
              <w:t>control</w:t>
            </w:r>
            <w:r w:rsidRPr="006E0369">
              <w:t>gear. Multiple function equipment. Transfer switching equipment</w:t>
            </w:r>
          </w:p>
        </w:tc>
      </w:tr>
    </w:tbl>
    <w:p w14:paraId="330C2CAC" w14:textId="77777777" w:rsidR="009022CE" w:rsidRDefault="009022CE" w:rsidP="009022CE">
      <w:pPr>
        <w:pStyle w:val="Heading2"/>
        <w:numPr>
          <w:ilvl w:val="0"/>
          <w:numId w:val="0"/>
        </w:numPr>
        <w:ind w:left="851" w:hanging="851"/>
      </w:pPr>
      <w:r>
        <w:t>SYSTEM DESCRIPTION</w:t>
      </w:r>
    </w:p>
    <w:p w14:paraId="751A8B3D" w14:textId="77777777" w:rsidR="009022CE" w:rsidRDefault="007D674F" w:rsidP="00B226A1">
      <w:r w:rsidRPr="007D674F">
        <w:t>Power supplies to “Specialist Systems” (e.g. security, fire alarm, BMS etc.) are NOT necessarily shown and the Contractor shall liaise with the appointed Specialists to ensure all installations are provided with suitable power supplies, as required by SPEC-200, Design Responsibility. The tender price is deemed to have included these power supplies.</w:t>
      </w:r>
    </w:p>
    <w:p w14:paraId="165C8B50" w14:textId="77777777" w:rsidR="00B226A1" w:rsidRDefault="00B226A1" w:rsidP="00B226A1">
      <w:r w:rsidRPr="00B226A1">
        <w:t>The use of non-metallic fixings/support of the containment shall not be employed in any areas considered subject to premature collapse that could cause an entanglement. BS 7671:2018 (IET Wiring Regulations 18th Edition) includes a requirement that wiring systems that could collapse shall have fire-resisting supports. Cables on top of cable tray, ladder rack or similar, or cables installed within conduit and metallic trunking systems would need no special consideration. Cables clipped to walls and cables inside of plastic trunking with lids will require a fire-resisting fixing in such a way that they will not become an entanglement risk in an emergency. Wiring systems need to be secured to stop cables falling if their support failed when heated. Any wiring systems within the fabric of the building that are not liable to premature collapse would not need to comply with this requirement.</w:t>
      </w:r>
    </w:p>
    <w:p w14:paraId="7759421E" w14:textId="77777777" w:rsidR="009022CE" w:rsidRDefault="009022CE" w:rsidP="009022CE"/>
    <w:p w14:paraId="364A72BC" w14:textId="77777777" w:rsidR="009022CE" w:rsidRDefault="009022CE" w:rsidP="009022CE">
      <w:pPr>
        <w:pStyle w:val="Heading2"/>
        <w:numPr>
          <w:ilvl w:val="0"/>
          <w:numId w:val="0"/>
        </w:numPr>
        <w:ind w:left="851" w:hanging="851"/>
      </w:pPr>
      <w:r>
        <w:t>CONTROL REQUIREMENTS</w:t>
      </w:r>
    </w:p>
    <w:p w14:paraId="61205742" w14:textId="77777777" w:rsidR="009022CE" w:rsidRDefault="009022CE" w:rsidP="009022CE"/>
    <w:p w14:paraId="30C06B53" w14:textId="77777777" w:rsidR="009022CE" w:rsidRDefault="009022CE" w:rsidP="009022CE"/>
    <w:p w14:paraId="60E21BA7" w14:textId="77777777" w:rsidR="009022CE" w:rsidRDefault="009022CE" w:rsidP="009022CE">
      <w:pPr>
        <w:pStyle w:val="Heading2"/>
        <w:numPr>
          <w:ilvl w:val="0"/>
          <w:numId w:val="0"/>
        </w:numPr>
        <w:ind w:left="851" w:hanging="851"/>
      </w:pPr>
      <w:r>
        <w:t>SYSTEM DRAWINGS / SCHEMATICS</w:t>
      </w:r>
    </w:p>
    <w:p w14:paraId="5D4BC0F7" w14:textId="77777777" w:rsidR="009022CE" w:rsidRDefault="009022CE" w:rsidP="009022CE"/>
    <w:p w14:paraId="3E36A1C4" w14:textId="77777777" w:rsidR="009022CE" w:rsidRDefault="009022CE" w:rsidP="009022CE"/>
    <w:p w14:paraId="50E8B478" w14:textId="77777777" w:rsidR="009022CE" w:rsidRDefault="009022CE" w:rsidP="009022CE">
      <w:pPr>
        <w:pStyle w:val="Heading2"/>
        <w:numPr>
          <w:ilvl w:val="0"/>
          <w:numId w:val="0"/>
        </w:numPr>
        <w:ind w:left="357" w:hanging="357"/>
      </w:pPr>
      <w:r>
        <w:t>REFERENCE SPECIFICATION CLAUSES</w:t>
      </w:r>
    </w:p>
    <w:p w14:paraId="0A603863" w14:textId="77777777" w:rsidR="00187245" w:rsidRDefault="00187245" w:rsidP="00187245">
      <w:r>
        <w:t>Also see the following Reference Specification SPEC-300 clauses for further details of Workmanship, materials standards, builders work standards, testing/ commissioning, and identification:</w:t>
      </w:r>
    </w:p>
    <w:p w14:paraId="285FEACF" w14:textId="77777777" w:rsidR="009022CE" w:rsidRDefault="00986F61" w:rsidP="00BC2102">
      <w:pPr>
        <w:pStyle w:val="ListParagraph"/>
        <w:numPr>
          <w:ilvl w:val="0"/>
          <w:numId w:val="6"/>
        </w:numPr>
      </w:pPr>
      <w:r>
        <w:t>PR_65_70_11_00</w:t>
      </w:r>
      <w:r w:rsidR="009022CE">
        <w:t xml:space="preserve"> CONDUIT AND CABLE TRUNKING</w:t>
      </w:r>
    </w:p>
    <w:p w14:paraId="02BFCD90" w14:textId="77777777" w:rsidR="009022CE" w:rsidRDefault="00986F61" w:rsidP="00BC2102">
      <w:pPr>
        <w:pStyle w:val="ListParagraph"/>
        <w:numPr>
          <w:ilvl w:val="0"/>
          <w:numId w:val="6"/>
        </w:numPr>
      </w:pPr>
      <w:r>
        <w:t>PR_65_70_36/48_00</w:t>
      </w:r>
      <w:r w:rsidR="009022CE">
        <w:t xml:space="preserve"> HV/LV CABLES AND WIRING</w:t>
      </w:r>
    </w:p>
    <w:p w14:paraId="133DAFEF" w14:textId="77777777" w:rsidR="009022CE" w:rsidRDefault="00986F61" w:rsidP="00BC2102">
      <w:pPr>
        <w:pStyle w:val="ListParagraph"/>
        <w:numPr>
          <w:ilvl w:val="0"/>
          <w:numId w:val="6"/>
        </w:numPr>
      </w:pPr>
      <w:r>
        <w:t>PR_60_70_48_06</w:t>
      </w:r>
      <w:r w:rsidR="009022CE">
        <w:t xml:space="preserve"> BUSBAR TRUNKING</w:t>
      </w:r>
    </w:p>
    <w:p w14:paraId="40931428" w14:textId="77777777" w:rsidR="009022CE" w:rsidRDefault="00986F61" w:rsidP="00BC2102">
      <w:pPr>
        <w:pStyle w:val="ListParagraph"/>
        <w:numPr>
          <w:ilvl w:val="0"/>
          <w:numId w:val="6"/>
        </w:numPr>
      </w:pPr>
      <w:r>
        <w:t>PR_65_70_11_00</w:t>
      </w:r>
      <w:r w:rsidR="009022CE">
        <w:t xml:space="preserve"> SUPPORT COMPONENTS - CABLES</w:t>
      </w:r>
    </w:p>
    <w:p w14:paraId="65791314" w14:textId="77777777" w:rsidR="009022CE" w:rsidRDefault="00986F61" w:rsidP="00BC2102">
      <w:pPr>
        <w:pStyle w:val="ListParagraph"/>
        <w:numPr>
          <w:ilvl w:val="0"/>
          <w:numId w:val="6"/>
        </w:numPr>
      </w:pPr>
      <w:r>
        <w:t>PR_60_70_48_00</w:t>
      </w:r>
      <w:r w:rsidR="009022CE">
        <w:t xml:space="preserve"> LV SWITCHGEAR AND DISTRIBUTION BOARDS</w:t>
      </w:r>
    </w:p>
    <w:p w14:paraId="70DDCA38" w14:textId="77777777" w:rsidR="009022CE" w:rsidRDefault="00986F61" w:rsidP="00BC2102">
      <w:pPr>
        <w:pStyle w:val="ListParagraph"/>
        <w:numPr>
          <w:ilvl w:val="0"/>
          <w:numId w:val="6"/>
        </w:numPr>
      </w:pPr>
      <w:r>
        <w:t>PR_75_51_52_00</w:t>
      </w:r>
      <w:r w:rsidR="009022CE">
        <w:t xml:space="preserve"> CONTACTORS AND STARTERS</w:t>
      </w:r>
    </w:p>
    <w:p w14:paraId="07A3AC06" w14:textId="77777777" w:rsidR="009022CE" w:rsidRDefault="003D44FA" w:rsidP="00BC2102">
      <w:pPr>
        <w:pStyle w:val="ListParagraph"/>
        <w:numPr>
          <w:ilvl w:val="0"/>
          <w:numId w:val="6"/>
        </w:numPr>
      </w:pPr>
      <w:r>
        <w:t>PR_70_70_48_00</w:t>
      </w:r>
      <w:r w:rsidR="009022CE">
        <w:t xml:space="preserve"> LUMINAIRES AND LAMPS</w:t>
      </w:r>
    </w:p>
    <w:p w14:paraId="2D0B2864" w14:textId="77777777" w:rsidR="009022CE" w:rsidRDefault="003D44FA" w:rsidP="00BC2102">
      <w:pPr>
        <w:pStyle w:val="ListParagraph"/>
        <w:numPr>
          <w:ilvl w:val="0"/>
          <w:numId w:val="6"/>
        </w:numPr>
      </w:pPr>
      <w:r>
        <w:t>PR_65_72_00_00</w:t>
      </w:r>
      <w:r w:rsidR="009022CE">
        <w:t xml:space="preserve"> ACCESSORIES FOR ELECTRICAL SERVICES</w:t>
      </w:r>
    </w:p>
    <w:p w14:paraId="20193F60" w14:textId="77777777" w:rsidR="009022CE" w:rsidRDefault="003D44FA" w:rsidP="00BC2102">
      <w:pPr>
        <w:pStyle w:val="ListParagraph"/>
        <w:numPr>
          <w:ilvl w:val="0"/>
          <w:numId w:val="6"/>
        </w:numPr>
      </w:pPr>
      <w:r>
        <w:t>PR_65_70_46_00</w:t>
      </w:r>
      <w:r w:rsidR="009022CE">
        <w:t xml:space="preserve"> EARTHING AND BONDING</w:t>
      </w:r>
    </w:p>
    <w:p w14:paraId="03A0FE73" w14:textId="77777777" w:rsidR="009022CE" w:rsidRDefault="003D44FA" w:rsidP="00BC2102">
      <w:pPr>
        <w:pStyle w:val="ListParagraph"/>
        <w:numPr>
          <w:ilvl w:val="0"/>
          <w:numId w:val="6"/>
        </w:numPr>
      </w:pPr>
      <w:r>
        <w:t>AC_70_65_00_00</w:t>
      </w:r>
      <w:r w:rsidR="009022CE">
        <w:t xml:space="preserve"> TESTING AND COMMISSIONING OF ELECTRICAL SERVICES</w:t>
      </w:r>
    </w:p>
    <w:p w14:paraId="524E3A92" w14:textId="77777777" w:rsidR="009022CE" w:rsidRDefault="003D44FA" w:rsidP="00BC2102">
      <w:pPr>
        <w:pStyle w:val="ListParagraph"/>
        <w:numPr>
          <w:ilvl w:val="0"/>
          <w:numId w:val="6"/>
        </w:numPr>
      </w:pPr>
      <w:r>
        <w:t>PR_40_10_57_24</w:t>
      </w:r>
      <w:r w:rsidR="009022CE">
        <w:t xml:space="preserve"> IDENTIFICATION - ELECTRICAL</w:t>
      </w:r>
    </w:p>
    <w:p w14:paraId="1E29E71B" w14:textId="77777777" w:rsidR="009022CE" w:rsidRDefault="003D44FA" w:rsidP="00BC2102">
      <w:pPr>
        <w:pStyle w:val="ListParagraph"/>
        <w:numPr>
          <w:ilvl w:val="0"/>
          <w:numId w:val="6"/>
        </w:numPr>
      </w:pPr>
      <w:r>
        <w:t>PR_20_29_00_00</w:t>
      </w:r>
      <w:r w:rsidR="009022CE">
        <w:t xml:space="preserve"> FIXING TO BUILDING FABRIC</w:t>
      </w:r>
    </w:p>
    <w:p w14:paraId="4893B825" w14:textId="77777777" w:rsidR="009022CE" w:rsidRDefault="003D44FA" w:rsidP="00BC2102">
      <w:pPr>
        <w:pStyle w:val="ListParagraph"/>
        <w:numPr>
          <w:ilvl w:val="0"/>
          <w:numId w:val="6"/>
        </w:numPr>
      </w:pPr>
      <w:r>
        <w:t>PR_35_31_68_72</w:t>
      </w:r>
      <w:r w:rsidR="009022CE">
        <w:t xml:space="preserve"> PAINTING AND ANTI-CORROSION TREATMENTS</w:t>
      </w:r>
    </w:p>
    <w:p w14:paraId="660C4C44" w14:textId="77777777" w:rsidR="009022CE" w:rsidRDefault="009022CE" w:rsidP="009022CE">
      <w:pPr>
        <w:rPr>
          <w:rFonts w:asciiTheme="majorHAnsi" w:eastAsiaTheme="majorEastAsia" w:hAnsiTheme="majorHAnsi" w:cstheme="majorBidi"/>
          <w:b/>
          <w:bCs/>
          <w:caps/>
          <w:sz w:val="28"/>
          <w:szCs w:val="28"/>
        </w:rPr>
      </w:pPr>
      <w:r>
        <w:br w:type="page"/>
      </w:r>
    </w:p>
    <w:p w14:paraId="00D6AAF8" w14:textId="77777777" w:rsidR="009022CE" w:rsidRPr="00625547" w:rsidRDefault="009022CE" w:rsidP="009022CE">
      <w:pPr>
        <w:pStyle w:val="Heading1"/>
        <w:numPr>
          <w:ilvl w:val="0"/>
          <w:numId w:val="0"/>
        </w:numPr>
        <w:ind w:left="851" w:hanging="851"/>
      </w:pPr>
      <w:bookmarkStart w:id="169" w:name="_Toc15913797"/>
      <w:r w:rsidRPr="00997014">
        <w:rPr>
          <w:noProof/>
          <w:color w:val="0070C0"/>
          <w:lang w:eastAsia="en-GB"/>
        </w:rPr>
        <mc:AlternateContent>
          <mc:Choice Requires="wps">
            <w:drawing>
              <wp:anchor distT="0" distB="36195" distL="114300" distR="114300" simplePos="0" relativeHeight="251701248" behindDoc="0" locked="1" layoutInCell="1" allowOverlap="1" wp14:anchorId="5CAEAEB9" wp14:editId="3471E2F9">
                <wp:simplePos x="0" y="0"/>
                <wp:positionH relativeFrom="column">
                  <wp:posOffset>3175</wp:posOffset>
                </wp:positionH>
                <wp:positionV relativeFrom="paragraph">
                  <wp:posOffset>215900</wp:posOffset>
                </wp:positionV>
                <wp:extent cx="2070000" cy="0"/>
                <wp:effectExtent l="0" t="19050" r="6985" b="19050"/>
                <wp:wrapNone/>
                <wp:docPr id="32" name="Straight Connector 32"/>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C510C6" id="Straight Connector 32" o:spid="_x0000_s1026" style="position:absolute;z-index:251701248;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Kos&#10;uPTeAQAAKAQAAA4AAAAAAAAAAAAAAAAALgIAAGRycy9lMm9Eb2MueG1sUEsBAi0AFAAGAAgAAAAh&#10;AAMpz1vZAAAABgEAAA8AAAAAAAAAAAAAAAAAOAQAAGRycy9kb3ducmV2LnhtbFBLBQYAAAAABAAE&#10;APMAAAA+BQAAAAA=&#10;" strokecolor="black [3213]" strokeweight="3pt">
                <w10:anchorlock/>
              </v:line>
            </w:pict>
          </mc:Fallback>
        </mc:AlternateContent>
      </w:r>
      <w:r w:rsidR="00EF1DDD" w:rsidRPr="00997014">
        <w:rPr>
          <w:color w:val="0070C0"/>
          <w:lang w:eastAsia="en-GB"/>
        </w:rPr>
        <w:t>Ss_70_30_80_00</w:t>
      </w:r>
      <w:r w:rsidRPr="003E480E">
        <w:tab/>
      </w:r>
      <w:r w:rsidR="00A10FB7">
        <w:t>Small Power Systems</w:t>
      </w:r>
      <w:bookmarkEnd w:id="169"/>
    </w:p>
    <w:p w14:paraId="46698C8A" w14:textId="77777777" w:rsidR="009022CE" w:rsidRDefault="009022CE" w:rsidP="009022CE">
      <w:pPr>
        <w:pStyle w:val="Heading2"/>
        <w:numPr>
          <w:ilvl w:val="0"/>
          <w:numId w:val="0"/>
        </w:numPr>
        <w:ind w:left="851" w:hanging="851"/>
      </w:pPr>
      <w:bookmarkStart w:id="170" w:name="_Toc363736640"/>
      <w:r>
        <w:t>PERFORMANCE OBJECTIVES</w:t>
      </w:r>
      <w:bookmarkEnd w:id="170"/>
    </w:p>
    <w:p w14:paraId="5A41568F" w14:textId="77777777" w:rsidR="009022CE" w:rsidRDefault="009022CE" w:rsidP="009022CE"/>
    <w:p w14:paraId="17A29BBF" w14:textId="77777777" w:rsidR="009022CE" w:rsidRDefault="009022CE" w:rsidP="009022CE"/>
    <w:p w14:paraId="543DA229" w14:textId="77777777" w:rsidR="009022CE" w:rsidRDefault="009022CE" w:rsidP="009022CE">
      <w:pPr>
        <w:pStyle w:val="Heading2"/>
        <w:numPr>
          <w:ilvl w:val="0"/>
          <w:numId w:val="0"/>
        </w:numPr>
        <w:ind w:left="851" w:hanging="851"/>
      </w:pPr>
      <w:bookmarkStart w:id="171" w:name="_Toc363736641"/>
      <w:r>
        <w:t>DESIGN PARAMETERS</w:t>
      </w:r>
      <w:bookmarkEnd w:id="171"/>
    </w:p>
    <w:p w14:paraId="5B82EC70" w14:textId="77777777" w:rsidR="00255F2C" w:rsidRDefault="00255F2C" w:rsidP="00255F2C">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255F2C" w:rsidRPr="003D27CF" w14:paraId="19824752" w14:textId="77777777" w:rsidTr="00C64935">
        <w:trPr>
          <w:cnfStyle w:val="100000000000" w:firstRow="1" w:lastRow="0" w:firstColumn="0" w:lastColumn="0" w:oddVBand="0" w:evenVBand="0" w:oddHBand="0" w:evenHBand="0" w:firstRowFirstColumn="0" w:firstRowLastColumn="0" w:lastRowFirstColumn="0" w:lastRowLastColumn="0"/>
          <w:cantSplit/>
        </w:trPr>
        <w:tc>
          <w:tcPr>
            <w:tcW w:w="2405" w:type="dxa"/>
          </w:tcPr>
          <w:p w14:paraId="48B573F5" w14:textId="77777777" w:rsidR="00255F2C" w:rsidRPr="003D27CF" w:rsidRDefault="00255F2C" w:rsidP="00C64935">
            <w:pPr>
              <w:spacing w:before="0" w:beforeAutospacing="0" w:after="240" w:afterAutospacing="0" w:line="240" w:lineRule="atLeast"/>
              <w:rPr>
                <w:b w:val="0"/>
              </w:rPr>
            </w:pPr>
            <w:r w:rsidRPr="003D27CF">
              <w:rPr>
                <w:b w:val="0"/>
              </w:rPr>
              <w:t xml:space="preserve">Statutory Acts </w:t>
            </w:r>
          </w:p>
        </w:tc>
        <w:tc>
          <w:tcPr>
            <w:tcW w:w="6769" w:type="dxa"/>
            <w:gridSpan w:val="3"/>
          </w:tcPr>
          <w:p w14:paraId="742E4DBA" w14:textId="77777777" w:rsidR="00255F2C" w:rsidRDefault="00255F2C"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2F68BC9A" w14:textId="77777777" w:rsidR="00AC72C7" w:rsidRDefault="00AC72C7" w:rsidP="00AC72C7">
            <w:pPr>
              <w:spacing w:before="0" w:beforeAutospacing="0" w:after="240" w:afterAutospacing="0" w:line="240" w:lineRule="atLeast"/>
              <w:rPr>
                <w:b w:val="0"/>
              </w:rPr>
            </w:pPr>
            <w:r>
              <w:rPr>
                <w:b w:val="0"/>
              </w:rPr>
              <w:t>The Electricity at Work Regulations 1989</w:t>
            </w:r>
          </w:p>
          <w:p w14:paraId="6018264D" w14:textId="77777777" w:rsidR="00255F2C" w:rsidRPr="00AC72C7" w:rsidRDefault="00AC72C7" w:rsidP="00C64935">
            <w:pPr>
              <w:spacing w:before="0" w:beforeAutospacing="0" w:after="240" w:afterAutospacing="0" w:line="240" w:lineRule="atLeast"/>
              <w:rPr>
                <w:rFonts w:cs="Times New Roman"/>
                <w:b w:val="0"/>
                <w:szCs w:val="24"/>
              </w:rPr>
            </w:pPr>
            <w:r w:rsidRPr="008A08A9">
              <w:rPr>
                <w:rFonts w:cs="Times New Roman"/>
                <w:b w:val="0"/>
                <w:szCs w:val="24"/>
              </w:rPr>
              <w:t>The Electromagnetic Compatibility Regulations, 2015 , SI 2006/3418</w:t>
            </w:r>
          </w:p>
        </w:tc>
      </w:tr>
      <w:tr w:rsidR="00255F2C" w:rsidRPr="003D27CF" w14:paraId="520B1A00" w14:textId="77777777" w:rsidTr="00C64935">
        <w:trPr>
          <w:cantSplit/>
        </w:trPr>
        <w:tc>
          <w:tcPr>
            <w:tcW w:w="2405" w:type="dxa"/>
          </w:tcPr>
          <w:p w14:paraId="35F6C51E" w14:textId="77777777" w:rsidR="00255F2C" w:rsidRPr="003D27CF" w:rsidRDefault="00255F2C" w:rsidP="00C64935">
            <w:pPr>
              <w:spacing w:before="0" w:beforeAutospacing="0" w:after="240" w:afterAutospacing="0" w:line="240" w:lineRule="atLeast"/>
            </w:pPr>
            <w:r w:rsidRPr="003D27CF">
              <w:t xml:space="preserve">Building Control / Local Authority requirements </w:t>
            </w:r>
          </w:p>
        </w:tc>
        <w:tc>
          <w:tcPr>
            <w:tcW w:w="6769" w:type="dxa"/>
            <w:gridSpan w:val="3"/>
          </w:tcPr>
          <w:p w14:paraId="56F4EFCE" w14:textId="77777777" w:rsidR="00255F2C" w:rsidRPr="0038416A" w:rsidRDefault="00255F2C" w:rsidP="00C64935">
            <w:pPr>
              <w:spacing w:before="0" w:beforeAutospacing="0" w:after="240" w:afterAutospacing="0" w:line="240" w:lineRule="atLeast"/>
            </w:pPr>
            <w:r w:rsidRPr="0038416A">
              <w:t xml:space="preserve">The Building Regulations Approved Documents </w:t>
            </w:r>
          </w:p>
          <w:p w14:paraId="0DA09EDC" w14:textId="77777777" w:rsidR="00255F2C" w:rsidRDefault="00255F2C" w:rsidP="00BC2102">
            <w:pPr>
              <w:numPr>
                <w:ilvl w:val="0"/>
                <w:numId w:val="7"/>
              </w:numPr>
              <w:spacing w:before="0" w:beforeAutospacing="0" w:after="240" w:afterAutospacing="0" w:line="240" w:lineRule="atLeast"/>
              <w:contextualSpacing/>
            </w:pPr>
            <w:r w:rsidRPr="007F47D3">
              <w:t>Part P 2013 (Electrical safety - Dwellings)</w:t>
            </w:r>
          </w:p>
          <w:p w14:paraId="65FB1C69" w14:textId="77777777" w:rsidR="00255F2C" w:rsidRDefault="00255F2C" w:rsidP="00BC2102">
            <w:pPr>
              <w:numPr>
                <w:ilvl w:val="0"/>
                <w:numId w:val="7"/>
              </w:numPr>
            </w:pPr>
            <w:r>
              <w:t>Part M 2015 (Access to and use of buildings: Volume 1 Dwellings)</w:t>
            </w:r>
          </w:p>
          <w:p w14:paraId="6D7DD4B7" w14:textId="77777777" w:rsidR="00255F2C" w:rsidRDefault="00255F2C" w:rsidP="00BC2102">
            <w:pPr>
              <w:numPr>
                <w:ilvl w:val="0"/>
                <w:numId w:val="7"/>
              </w:numPr>
              <w:spacing w:before="0" w:beforeAutospacing="0" w:after="240" w:afterAutospacing="0" w:line="240" w:lineRule="atLeast"/>
              <w:contextualSpacing/>
            </w:pPr>
            <w:r w:rsidRPr="007F47D3">
              <w:t>Domestic Building Services Compliance Guide</w:t>
            </w:r>
          </w:p>
          <w:p w14:paraId="0F5651E4" w14:textId="77777777" w:rsidR="00255F2C" w:rsidRDefault="00255F2C" w:rsidP="00BC2102">
            <w:pPr>
              <w:numPr>
                <w:ilvl w:val="0"/>
                <w:numId w:val="7"/>
              </w:numPr>
              <w:spacing w:before="0" w:beforeAutospacing="0" w:after="240" w:afterAutospacing="0" w:line="240" w:lineRule="atLeast"/>
              <w:contextualSpacing/>
            </w:pPr>
            <w:r w:rsidRPr="003F71FC">
              <w:t>Non-Domestic Building Services Compliance Guide</w:t>
            </w:r>
          </w:p>
          <w:p w14:paraId="7D905065" w14:textId="77777777" w:rsidR="00255F2C" w:rsidRDefault="00255F2C" w:rsidP="00BC2102">
            <w:pPr>
              <w:numPr>
                <w:ilvl w:val="0"/>
                <w:numId w:val="7"/>
              </w:numPr>
              <w:contextualSpacing/>
            </w:pPr>
            <w:r>
              <w:t>The Memorandum of guidance on the Electricity at Work Regulations 1989 (the Memorandum)</w:t>
            </w:r>
          </w:p>
          <w:p w14:paraId="24693837" w14:textId="77777777" w:rsidR="00255F2C" w:rsidRDefault="00A60150" w:rsidP="00BC2102">
            <w:pPr>
              <w:numPr>
                <w:ilvl w:val="0"/>
                <w:numId w:val="7"/>
              </w:numPr>
              <w:contextualSpacing/>
            </w:pPr>
            <w:r>
              <w:t>BS 7671 - IET Wiring Regulations 18th Edition</w:t>
            </w:r>
          </w:p>
          <w:p w14:paraId="739E63D4" w14:textId="77777777" w:rsidR="00255F2C" w:rsidRDefault="00255F2C" w:rsidP="00C64935"/>
          <w:p w14:paraId="1E68B1A8" w14:textId="77777777" w:rsidR="00255F2C" w:rsidRDefault="00255F2C" w:rsidP="00C64935">
            <w:r>
              <w:t>The Scottish Building Standards 2015</w:t>
            </w:r>
          </w:p>
          <w:p w14:paraId="31743467" w14:textId="77777777" w:rsidR="00255F2C" w:rsidRPr="0038416A" w:rsidRDefault="00255F2C" w:rsidP="00BC2102">
            <w:pPr>
              <w:numPr>
                <w:ilvl w:val="0"/>
                <w:numId w:val="7"/>
              </w:numPr>
              <w:spacing w:before="0" w:beforeAutospacing="0" w:after="240" w:afterAutospacing="0" w:line="240" w:lineRule="atLeast"/>
              <w:contextualSpacing/>
            </w:pPr>
            <w:r w:rsidRPr="00187245">
              <w:t>Section 6 (Energy)</w:t>
            </w:r>
          </w:p>
        </w:tc>
      </w:tr>
      <w:tr w:rsidR="00255F2C" w:rsidRPr="003D27CF" w14:paraId="5D242826" w14:textId="77777777" w:rsidTr="00C64935">
        <w:trPr>
          <w:cantSplit/>
          <w:trHeight w:val="1186"/>
        </w:trPr>
        <w:tc>
          <w:tcPr>
            <w:tcW w:w="2405" w:type="dxa"/>
            <w:vMerge w:val="restart"/>
          </w:tcPr>
          <w:p w14:paraId="0EF14FE3" w14:textId="77777777" w:rsidR="00255F2C" w:rsidRPr="003D27CF" w:rsidRDefault="00255F2C" w:rsidP="00C64935">
            <w:pPr>
              <w:spacing w:before="0" w:beforeAutospacing="0" w:after="240" w:afterAutospacing="0" w:line="240" w:lineRule="atLeast"/>
            </w:pPr>
            <w:r w:rsidRPr="003D27CF">
              <w:t xml:space="preserve">Industry standards </w:t>
            </w:r>
          </w:p>
        </w:tc>
        <w:tc>
          <w:tcPr>
            <w:tcW w:w="6769" w:type="dxa"/>
            <w:gridSpan w:val="3"/>
          </w:tcPr>
          <w:p w14:paraId="5A9281CB" w14:textId="77777777" w:rsidR="00255F2C" w:rsidRPr="0038416A" w:rsidRDefault="00255F2C" w:rsidP="00C64935">
            <w:pPr>
              <w:spacing w:before="0" w:beforeAutospacing="0" w:after="240" w:afterAutospacing="0" w:line="240" w:lineRule="atLeast"/>
            </w:pPr>
            <w:r w:rsidRPr="0038416A">
              <w:t>Chartered Institute of Building Services Engineers (CIBSE)</w:t>
            </w:r>
          </w:p>
          <w:p w14:paraId="418A29C7" w14:textId="77777777" w:rsidR="00255F2C" w:rsidRDefault="00255F2C" w:rsidP="00BC2102">
            <w:pPr>
              <w:numPr>
                <w:ilvl w:val="0"/>
                <w:numId w:val="10"/>
              </w:numPr>
              <w:spacing w:before="0" w:beforeAutospacing="0" w:after="240" w:afterAutospacing="0" w:line="240" w:lineRule="atLeast"/>
              <w:contextualSpacing/>
            </w:pPr>
            <w:r w:rsidRPr="0038416A">
              <w:t>C</w:t>
            </w:r>
            <w:r>
              <w:t>IBSE K</w:t>
            </w:r>
            <w:r w:rsidRPr="0038416A">
              <w:t> guide</w:t>
            </w:r>
          </w:p>
          <w:p w14:paraId="6C7199BF" w14:textId="77777777" w:rsidR="00255F2C" w:rsidRPr="0038416A" w:rsidRDefault="00255F2C" w:rsidP="00BC2102">
            <w:pPr>
              <w:numPr>
                <w:ilvl w:val="0"/>
                <w:numId w:val="10"/>
              </w:numPr>
              <w:spacing w:before="0" w:beforeAutospacing="0" w:after="240" w:afterAutospacing="0" w:line="240" w:lineRule="atLeast"/>
              <w:contextualSpacing/>
            </w:pPr>
            <w:r>
              <w:t xml:space="preserve">CIBSE TM39: </w:t>
            </w:r>
            <w:r w:rsidRPr="000478BA">
              <w:t>Building Energy Metering</w:t>
            </w:r>
          </w:p>
        </w:tc>
      </w:tr>
      <w:tr w:rsidR="00255F2C" w:rsidRPr="003D27CF" w14:paraId="5872FDB2" w14:textId="77777777" w:rsidTr="00C64935">
        <w:trPr>
          <w:cantSplit/>
          <w:trHeight w:val="999"/>
        </w:trPr>
        <w:tc>
          <w:tcPr>
            <w:tcW w:w="2405" w:type="dxa"/>
            <w:vMerge/>
          </w:tcPr>
          <w:p w14:paraId="4F252C12" w14:textId="77777777" w:rsidR="00255F2C" w:rsidRPr="003D27CF" w:rsidRDefault="00255F2C" w:rsidP="00C64935"/>
        </w:tc>
        <w:tc>
          <w:tcPr>
            <w:tcW w:w="6769" w:type="dxa"/>
            <w:gridSpan w:val="3"/>
          </w:tcPr>
          <w:p w14:paraId="60188874" w14:textId="77777777" w:rsidR="00255F2C" w:rsidRPr="0038416A" w:rsidRDefault="00255F2C" w:rsidP="00C64935">
            <w:r w:rsidRPr="0038416A">
              <w:t>Building Services Research and Information Association (BSRIA)</w:t>
            </w:r>
          </w:p>
          <w:p w14:paraId="2837A2C8" w14:textId="77777777" w:rsidR="00255F2C" w:rsidRDefault="00255F2C" w:rsidP="00BC2102">
            <w:pPr>
              <w:numPr>
                <w:ilvl w:val="0"/>
                <w:numId w:val="10"/>
              </w:numPr>
              <w:spacing w:before="0" w:beforeAutospacing="0" w:after="240" w:afterAutospacing="0" w:line="240" w:lineRule="atLeast"/>
              <w:contextualSpacing/>
            </w:pPr>
            <w:r w:rsidRPr="00340987">
              <w:t>BSRIA Power quality guide (AG 2/2000)</w:t>
            </w:r>
          </w:p>
          <w:p w14:paraId="796CA7EC" w14:textId="77777777" w:rsidR="00255F2C" w:rsidRPr="0038416A" w:rsidRDefault="00255F2C" w:rsidP="00BC2102">
            <w:pPr>
              <w:numPr>
                <w:ilvl w:val="0"/>
                <w:numId w:val="10"/>
              </w:numPr>
              <w:spacing w:before="0" w:beforeAutospacing="0" w:after="240" w:afterAutospacing="0" w:line="240" w:lineRule="atLeast"/>
              <w:contextualSpacing/>
            </w:pPr>
            <w:r w:rsidRPr="00340987">
              <w:t>Design Checks for Electrical Services - A quality control framework for electrical engineers (BG 3/2006)</w:t>
            </w:r>
          </w:p>
        </w:tc>
      </w:tr>
      <w:tr w:rsidR="00255F2C" w:rsidRPr="003D27CF" w14:paraId="55E54990" w14:textId="77777777" w:rsidTr="00C64935">
        <w:trPr>
          <w:cantSplit/>
          <w:trHeight w:val="313"/>
        </w:trPr>
        <w:tc>
          <w:tcPr>
            <w:tcW w:w="2405" w:type="dxa"/>
            <w:vMerge/>
          </w:tcPr>
          <w:p w14:paraId="4E7B8455" w14:textId="77777777" w:rsidR="00255F2C" w:rsidRPr="003D27CF" w:rsidRDefault="00255F2C" w:rsidP="00C64935"/>
        </w:tc>
        <w:tc>
          <w:tcPr>
            <w:tcW w:w="6769" w:type="dxa"/>
            <w:gridSpan w:val="3"/>
          </w:tcPr>
          <w:p w14:paraId="73909594" w14:textId="77777777" w:rsidR="00255F2C" w:rsidRDefault="00255F2C" w:rsidP="00C64935">
            <w:r>
              <w:t>Health and Safety Executive</w:t>
            </w:r>
          </w:p>
          <w:p w14:paraId="0CC753C4" w14:textId="77777777" w:rsidR="00255F2C" w:rsidRPr="0038416A" w:rsidRDefault="00255F2C" w:rsidP="00BC2102">
            <w:pPr>
              <w:pStyle w:val="ListParagraph"/>
              <w:numPr>
                <w:ilvl w:val="0"/>
                <w:numId w:val="21"/>
              </w:numPr>
            </w:pPr>
            <w:r>
              <w:t xml:space="preserve">HSG85 </w:t>
            </w:r>
            <w:r w:rsidRPr="00F255AF">
              <w:t>Electricity at work: Safe working practices</w:t>
            </w:r>
          </w:p>
        </w:tc>
      </w:tr>
      <w:tr w:rsidR="00255F2C" w:rsidRPr="003D27CF" w14:paraId="549FC1FB" w14:textId="77777777" w:rsidTr="00C64935">
        <w:trPr>
          <w:cantSplit/>
          <w:trHeight w:val="312"/>
        </w:trPr>
        <w:tc>
          <w:tcPr>
            <w:tcW w:w="2405" w:type="dxa"/>
            <w:vMerge/>
          </w:tcPr>
          <w:p w14:paraId="5843FE77" w14:textId="77777777" w:rsidR="00255F2C" w:rsidRPr="003D27CF" w:rsidRDefault="00255F2C" w:rsidP="00C64935"/>
        </w:tc>
        <w:tc>
          <w:tcPr>
            <w:tcW w:w="6769" w:type="dxa"/>
            <w:gridSpan w:val="3"/>
          </w:tcPr>
          <w:p w14:paraId="4385FD50" w14:textId="77777777" w:rsidR="00255F2C" w:rsidRDefault="00255F2C" w:rsidP="00C64935">
            <w:r>
              <w:t>NICEIC</w:t>
            </w:r>
          </w:p>
          <w:p w14:paraId="0653B6FD" w14:textId="77777777" w:rsidR="00255F2C" w:rsidRDefault="00255F2C" w:rsidP="00BC2102">
            <w:pPr>
              <w:pStyle w:val="ListParagraph"/>
              <w:numPr>
                <w:ilvl w:val="0"/>
                <w:numId w:val="21"/>
              </w:numPr>
            </w:pPr>
            <w:r>
              <w:t>Technical Guidance</w:t>
            </w:r>
          </w:p>
        </w:tc>
      </w:tr>
      <w:tr w:rsidR="00255F2C" w:rsidRPr="003D27CF" w14:paraId="284B27FF" w14:textId="77777777" w:rsidTr="00C64935">
        <w:trPr>
          <w:cantSplit/>
          <w:trHeight w:val="312"/>
        </w:trPr>
        <w:tc>
          <w:tcPr>
            <w:tcW w:w="2405" w:type="dxa"/>
            <w:vMerge/>
          </w:tcPr>
          <w:p w14:paraId="0FE18B42" w14:textId="77777777" w:rsidR="00255F2C" w:rsidRPr="003D27CF" w:rsidRDefault="00255F2C" w:rsidP="00C64935"/>
        </w:tc>
        <w:tc>
          <w:tcPr>
            <w:tcW w:w="6769" w:type="dxa"/>
            <w:gridSpan w:val="3"/>
          </w:tcPr>
          <w:p w14:paraId="5AA82AFB" w14:textId="77777777" w:rsidR="00255F2C" w:rsidRDefault="00255F2C" w:rsidP="00C64935">
            <w:r>
              <w:t>Energy Networks Association</w:t>
            </w:r>
          </w:p>
          <w:p w14:paraId="0085CE62" w14:textId="77777777" w:rsidR="00255F2C" w:rsidRDefault="00255F2C" w:rsidP="00BC2102">
            <w:pPr>
              <w:pStyle w:val="ListParagraph"/>
              <w:numPr>
                <w:ilvl w:val="0"/>
                <w:numId w:val="21"/>
              </w:numPr>
            </w:pPr>
            <w:r>
              <w:t>Engineering Recommendation: Guidelines for the Provision of Low Voltage Connections to Multiple Occupancy Buildings (G87/2010)</w:t>
            </w:r>
          </w:p>
        </w:tc>
      </w:tr>
      <w:tr w:rsidR="00255F2C" w:rsidRPr="003D27CF" w14:paraId="3ED431FF" w14:textId="77777777" w:rsidTr="00C64935">
        <w:trPr>
          <w:cantSplit/>
        </w:trPr>
        <w:tc>
          <w:tcPr>
            <w:tcW w:w="2405" w:type="dxa"/>
          </w:tcPr>
          <w:p w14:paraId="664A236C" w14:textId="77777777" w:rsidR="00255F2C" w:rsidRPr="0038416A" w:rsidRDefault="00255F2C" w:rsidP="00C64935">
            <w:pPr>
              <w:spacing w:before="0" w:beforeAutospacing="0" w:after="0" w:afterAutospacing="0" w:line="240" w:lineRule="atLeast"/>
            </w:pPr>
            <w:r w:rsidRPr="0038416A">
              <w:t xml:space="preserve">British Standards </w:t>
            </w:r>
          </w:p>
        </w:tc>
        <w:tc>
          <w:tcPr>
            <w:tcW w:w="1418" w:type="dxa"/>
          </w:tcPr>
          <w:p w14:paraId="453DDE02" w14:textId="77777777" w:rsidR="00255F2C" w:rsidRPr="0038416A" w:rsidRDefault="00255F2C" w:rsidP="00C64935">
            <w:pPr>
              <w:spacing w:after="0" w:afterAutospacing="0"/>
            </w:pPr>
            <w:r>
              <w:t>BS 7430</w:t>
            </w:r>
          </w:p>
        </w:tc>
        <w:tc>
          <w:tcPr>
            <w:tcW w:w="850" w:type="dxa"/>
          </w:tcPr>
          <w:p w14:paraId="717AC6F1" w14:textId="77777777" w:rsidR="00255F2C" w:rsidRPr="0038416A" w:rsidRDefault="00255F2C" w:rsidP="00C64935">
            <w:pPr>
              <w:spacing w:after="0" w:afterAutospacing="0"/>
            </w:pPr>
            <w:r>
              <w:t>2011</w:t>
            </w:r>
          </w:p>
        </w:tc>
        <w:tc>
          <w:tcPr>
            <w:tcW w:w="4501" w:type="dxa"/>
          </w:tcPr>
          <w:p w14:paraId="0E2F120D" w14:textId="77777777" w:rsidR="00255F2C" w:rsidRPr="006265A2" w:rsidRDefault="00255F2C" w:rsidP="00C64935">
            <w:pPr>
              <w:spacing w:after="0"/>
            </w:pPr>
            <w:r w:rsidRPr="006E0369">
              <w:t>Code of practice for protective earthing of electrical installations</w:t>
            </w:r>
          </w:p>
        </w:tc>
      </w:tr>
      <w:tr w:rsidR="00255F2C" w:rsidRPr="003D27CF" w14:paraId="48B8B7DD" w14:textId="77777777" w:rsidTr="00C64935">
        <w:trPr>
          <w:cantSplit/>
        </w:trPr>
        <w:tc>
          <w:tcPr>
            <w:tcW w:w="2405" w:type="dxa"/>
          </w:tcPr>
          <w:p w14:paraId="6D8EE318" w14:textId="77777777" w:rsidR="00255F2C" w:rsidRPr="0038416A" w:rsidRDefault="00255F2C" w:rsidP="00C64935">
            <w:pPr>
              <w:spacing w:after="0"/>
            </w:pPr>
          </w:p>
        </w:tc>
        <w:tc>
          <w:tcPr>
            <w:tcW w:w="1418" w:type="dxa"/>
          </w:tcPr>
          <w:p w14:paraId="1DAAF94C" w14:textId="77777777" w:rsidR="00255F2C" w:rsidRPr="0038416A" w:rsidRDefault="00255F2C" w:rsidP="00C64935">
            <w:pPr>
              <w:spacing w:after="0" w:afterAutospacing="0"/>
            </w:pPr>
            <w:r>
              <w:t>BS 7671</w:t>
            </w:r>
          </w:p>
        </w:tc>
        <w:tc>
          <w:tcPr>
            <w:tcW w:w="850" w:type="dxa"/>
          </w:tcPr>
          <w:p w14:paraId="432A898A" w14:textId="77777777" w:rsidR="00255F2C" w:rsidRPr="0038416A" w:rsidRDefault="00255F2C" w:rsidP="00C64935">
            <w:pPr>
              <w:spacing w:after="0" w:afterAutospacing="0"/>
            </w:pPr>
            <w:r>
              <w:t>2008</w:t>
            </w:r>
          </w:p>
        </w:tc>
        <w:tc>
          <w:tcPr>
            <w:tcW w:w="4501" w:type="dxa"/>
          </w:tcPr>
          <w:p w14:paraId="51EB3E0F" w14:textId="77777777" w:rsidR="00255F2C" w:rsidRPr="006265A2" w:rsidRDefault="00255F2C" w:rsidP="00C64935">
            <w:pPr>
              <w:spacing w:after="0"/>
            </w:pPr>
            <w:r>
              <w:t>Requirements for Electrical Installations. IET Wiring Regulations</w:t>
            </w:r>
          </w:p>
        </w:tc>
      </w:tr>
      <w:tr w:rsidR="00255F2C" w:rsidRPr="003D27CF" w14:paraId="04D9E7B8" w14:textId="77777777" w:rsidTr="00C64935">
        <w:trPr>
          <w:cantSplit/>
        </w:trPr>
        <w:tc>
          <w:tcPr>
            <w:tcW w:w="2405" w:type="dxa"/>
          </w:tcPr>
          <w:p w14:paraId="71728122" w14:textId="77777777" w:rsidR="00255F2C" w:rsidRPr="0038416A" w:rsidRDefault="00255F2C" w:rsidP="00C64935">
            <w:pPr>
              <w:spacing w:after="0"/>
            </w:pPr>
          </w:p>
        </w:tc>
        <w:tc>
          <w:tcPr>
            <w:tcW w:w="1418" w:type="dxa"/>
          </w:tcPr>
          <w:p w14:paraId="50D0EC1D" w14:textId="77777777" w:rsidR="00255F2C" w:rsidRDefault="00255F2C" w:rsidP="00C64935">
            <w:r w:rsidRPr="003F0A47">
              <w:t>BS EN 50085-1</w:t>
            </w:r>
          </w:p>
        </w:tc>
        <w:tc>
          <w:tcPr>
            <w:tcW w:w="850" w:type="dxa"/>
          </w:tcPr>
          <w:p w14:paraId="79FEEAA0" w14:textId="77777777" w:rsidR="00255F2C" w:rsidRDefault="00255F2C" w:rsidP="00C64935">
            <w:r w:rsidRPr="003F0A47">
              <w:t>2005</w:t>
            </w:r>
          </w:p>
        </w:tc>
        <w:tc>
          <w:tcPr>
            <w:tcW w:w="4501" w:type="dxa"/>
          </w:tcPr>
          <w:p w14:paraId="437BF103" w14:textId="77777777" w:rsidR="00255F2C" w:rsidRPr="0090433E" w:rsidRDefault="00255F2C" w:rsidP="00C64935">
            <w:r w:rsidRPr="003F0A47">
              <w:t>Cable trunking systems and cable ducting systems for electrical installations. General requirements +A1:2013</w:t>
            </w:r>
          </w:p>
        </w:tc>
      </w:tr>
      <w:tr w:rsidR="00255F2C" w:rsidRPr="003D27CF" w14:paraId="6E599520" w14:textId="77777777" w:rsidTr="00C64935">
        <w:trPr>
          <w:cantSplit/>
        </w:trPr>
        <w:tc>
          <w:tcPr>
            <w:tcW w:w="2405" w:type="dxa"/>
          </w:tcPr>
          <w:p w14:paraId="369B3956" w14:textId="77777777" w:rsidR="00255F2C" w:rsidRPr="0038416A" w:rsidRDefault="00255F2C" w:rsidP="00C64935">
            <w:pPr>
              <w:spacing w:after="0"/>
            </w:pPr>
          </w:p>
        </w:tc>
        <w:tc>
          <w:tcPr>
            <w:tcW w:w="1418" w:type="dxa"/>
          </w:tcPr>
          <w:p w14:paraId="7BF37A9F" w14:textId="77777777" w:rsidR="00255F2C" w:rsidRPr="008207D1" w:rsidRDefault="00255F2C" w:rsidP="00C64935">
            <w:r w:rsidRPr="003F0A47">
              <w:t>BS EN 50085-2-1</w:t>
            </w:r>
          </w:p>
        </w:tc>
        <w:tc>
          <w:tcPr>
            <w:tcW w:w="850" w:type="dxa"/>
          </w:tcPr>
          <w:p w14:paraId="46B4128F" w14:textId="77777777" w:rsidR="00255F2C" w:rsidRPr="008207D1" w:rsidRDefault="00255F2C" w:rsidP="00C64935">
            <w:r w:rsidRPr="003F0A47">
              <w:t>2006</w:t>
            </w:r>
          </w:p>
        </w:tc>
        <w:tc>
          <w:tcPr>
            <w:tcW w:w="4501" w:type="dxa"/>
          </w:tcPr>
          <w:p w14:paraId="0538C7E7" w14:textId="77777777" w:rsidR="00255F2C" w:rsidRPr="008207D1" w:rsidRDefault="00255F2C" w:rsidP="00C64935">
            <w:r w:rsidRPr="003F0A47">
              <w:t>Cable trunking systems and cable ducting systems for electrical installations. Cable trunking systems and cable ducting systems intended for mounting on walls and ceilings+A1:2011</w:t>
            </w:r>
          </w:p>
        </w:tc>
      </w:tr>
      <w:tr w:rsidR="00255F2C" w:rsidRPr="003D27CF" w14:paraId="49A561AE" w14:textId="77777777" w:rsidTr="00C64935">
        <w:trPr>
          <w:cantSplit/>
        </w:trPr>
        <w:tc>
          <w:tcPr>
            <w:tcW w:w="2405" w:type="dxa"/>
          </w:tcPr>
          <w:p w14:paraId="7DBACCE8" w14:textId="77777777" w:rsidR="00255F2C" w:rsidRPr="0038416A" w:rsidRDefault="00255F2C" w:rsidP="00C64935">
            <w:pPr>
              <w:spacing w:after="0"/>
            </w:pPr>
          </w:p>
        </w:tc>
        <w:tc>
          <w:tcPr>
            <w:tcW w:w="1418" w:type="dxa"/>
          </w:tcPr>
          <w:p w14:paraId="0253C9DC" w14:textId="77777777" w:rsidR="00255F2C" w:rsidRPr="003F0A47" w:rsidRDefault="00255F2C" w:rsidP="00C64935">
            <w:r>
              <w:t>BS EN 50085-2-2</w:t>
            </w:r>
          </w:p>
        </w:tc>
        <w:tc>
          <w:tcPr>
            <w:tcW w:w="850" w:type="dxa"/>
          </w:tcPr>
          <w:p w14:paraId="6373ADD9" w14:textId="77777777" w:rsidR="00255F2C" w:rsidRPr="003F0A47" w:rsidRDefault="00255F2C" w:rsidP="00C64935">
            <w:r>
              <w:t>2008</w:t>
            </w:r>
          </w:p>
        </w:tc>
        <w:tc>
          <w:tcPr>
            <w:tcW w:w="4501" w:type="dxa"/>
          </w:tcPr>
          <w:p w14:paraId="67E14F20" w14:textId="77777777" w:rsidR="00255F2C" w:rsidRPr="003F0A47" w:rsidRDefault="00255F2C" w:rsidP="00C64935">
            <w:r w:rsidRPr="005E716B">
              <w:t>Cable trunking systems and cable ducting systems for electrical installations. Particular requirements for cable trunking systems and cable ducting systems intended for mounting underfloor, flushfloor, or onfloor</w:t>
            </w:r>
          </w:p>
        </w:tc>
      </w:tr>
      <w:tr w:rsidR="00255F2C" w:rsidRPr="003D27CF" w14:paraId="196A64AB" w14:textId="77777777" w:rsidTr="00C64935">
        <w:trPr>
          <w:cantSplit/>
        </w:trPr>
        <w:tc>
          <w:tcPr>
            <w:tcW w:w="2405" w:type="dxa"/>
          </w:tcPr>
          <w:p w14:paraId="68A12EFE" w14:textId="77777777" w:rsidR="00255F2C" w:rsidRPr="0038416A" w:rsidRDefault="00255F2C" w:rsidP="00C64935">
            <w:pPr>
              <w:spacing w:after="0"/>
            </w:pPr>
          </w:p>
        </w:tc>
        <w:tc>
          <w:tcPr>
            <w:tcW w:w="1418" w:type="dxa"/>
          </w:tcPr>
          <w:p w14:paraId="0A94BDDD" w14:textId="77777777" w:rsidR="00255F2C" w:rsidRDefault="00255F2C" w:rsidP="00C64935">
            <w:pPr>
              <w:spacing w:after="0"/>
            </w:pPr>
            <w:r>
              <w:t>BS EN 60947-6</w:t>
            </w:r>
          </w:p>
        </w:tc>
        <w:tc>
          <w:tcPr>
            <w:tcW w:w="850" w:type="dxa"/>
          </w:tcPr>
          <w:p w14:paraId="074476DE" w14:textId="77777777" w:rsidR="00255F2C" w:rsidRDefault="00255F2C" w:rsidP="00C64935">
            <w:pPr>
              <w:spacing w:after="0"/>
            </w:pPr>
            <w:r>
              <w:t>2005</w:t>
            </w:r>
          </w:p>
        </w:tc>
        <w:tc>
          <w:tcPr>
            <w:tcW w:w="4501" w:type="dxa"/>
          </w:tcPr>
          <w:p w14:paraId="6890E33C" w14:textId="77777777" w:rsidR="00255F2C" w:rsidRDefault="00255F2C" w:rsidP="00C64935">
            <w:pPr>
              <w:spacing w:after="0"/>
            </w:pPr>
            <w:r w:rsidRPr="006E0369">
              <w:t xml:space="preserve">Low-voltage switchgear and </w:t>
            </w:r>
            <w:r>
              <w:t>control</w:t>
            </w:r>
            <w:r w:rsidRPr="006E0369">
              <w:t>gear. Multiple function equipment. Transfer switching equipment</w:t>
            </w:r>
          </w:p>
        </w:tc>
      </w:tr>
    </w:tbl>
    <w:p w14:paraId="21A4AEDE" w14:textId="77777777" w:rsidR="009022CE" w:rsidRDefault="009022CE" w:rsidP="009022CE">
      <w:pPr>
        <w:pStyle w:val="Heading2"/>
        <w:numPr>
          <w:ilvl w:val="0"/>
          <w:numId w:val="0"/>
        </w:numPr>
        <w:ind w:left="851" w:hanging="851"/>
      </w:pPr>
      <w:bookmarkStart w:id="172" w:name="_Toc363736642"/>
      <w:r>
        <w:t>SYSTEM DESCRIPTION</w:t>
      </w:r>
      <w:bookmarkEnd w:id="172"/>
    </w:p>
    <w:p w14:paraId="45D53DB6" w14:textId="77777777" w:rsidR="009022CE" w:rsidRDefault="00403F3D" w:rsidP="00403F3D">
      <w:pPr>
        <w:pStyle w:val="ListParagraph"/>
        <w:numPr>
          <w:ilvl w:val="0"/>
          <w:numId w:val="21"/>
        </w:numPr>
      </w:pPr>
      <w:r w:rsidRPr="00403F3D">
        <w:t>Power supplies to “Specialist Systems” (e.g. security, fire alarm, BMS etc.) are NOT necessarily shown and the Contractor shall liaise with the appointed Specialists to ensure all installations are provided with suitable power supplies, as required by SPEC-200, Design Responsibility. The tender price is deemed to have included these power supplies.</w:t>
      </w:r>
    </w:p>
    <w:p w14:paraId="20AD3866" w14:textId="77777777" w:rsidR="007D674F" w:rsidRDefault="007D674F" w:rsidP="007D674F">
      <w:pPr>
        <w:pStyle w:val="ListParagraph"/>
        <w:numPr>
          <w:ilvl w:val="0"/>
          <w:numId w:val="21"/>
        </w:numPr>
      </w:pPr>
      <w:r w:rsidRPr="007D674F">
        <w:t>Provide final circuit power distribution to power all sensors for sanitaryware (taps, WCs, urinals, etc).</w:t>
      </w:r>
    </w:p>
    <w:p w14:paraId="30596D42" w14:textId="77777777" w:rsidR="009022CE" w:rsidRDefault="009022CE" w:rsidP="009022CE"/>
    <w:p w14:paraId="71C14C66" w14:textId="77777777" w:rsidR="009022CE" w:rsidRDefault="009022CE" w:rsidP="009022CE">
      <w:pPr>
        <w:pStyle w:val="Heading2"/>
        <w:numPr>
          <w:ilvl w:val="0"/>
          <w:numId w:val="0"/>
        </w:numPr>
        <w:ind w:left="851" w:hanging="851"/>
      </w:pPr>
      <w:bookmarkStart w:id="173" w:name="_Toc363736643"/>
      <w:r>
        <w:t>CONTROL REQUIREMENTS</w:t>
      </w:r>
      <w:bookmarkEnd w:id="173"/>
    </w:p>
    <w:p w14:paraId="1F9CD394" w14:textId="77777777" w:rsidR="009022CE" w:rsidRDefault="009022CE" w:rsidP="009022CE"/>
    <w:p w14:paraId="5E6D853E" w14:textId="77777777" w:rsidR="009022CE" w:rsidRDefault="009022CE" w:rsidP="009022CE"/>
    <w:p w14:paraId="2A9D895F" w14:textId="77777777" w:rsidR="009022CE" w:rsidRDefault="009022CE" w:rsidP="009022CE">
      <w:pPr>
        <w:pStyle w:val="Heading2"/>
        <w:numPr>
          <w:ilvl w:val="0"/>
          <w:numId w:val="0"/>
        </w:numPr>
        <w:ind w:left="851" w:hanging="851"/>
      </w:pPr>
      <w:bookmarkStart w:id="174" w:name="_Toc363736644"/>
      <w:r>
        <w:t>SYSTEM DRAWINGS / SCHEMATICS</w:t>
      </w:r>
      <w:bookmarkEnd w:id="174"/>
    </w:p>
    <w:p w14:paraId="78ABBFED" w14:textId="77777777" w:rsidR="009022CE" w:rsidRDefault="009022CE" w:rsidP="009022CE"/>
    <w:p w14:paraId="6FEECCB3" w14:textId="77777777" w:rsidR="009022CE" w:rsidRDefault="009022CE" w:rsidP="009022CE"/>
    <w:p w14:paraId="372FD48E" w14:textId="77777777" w:rsidR="009022CE" w:rsidRDefault="009022CE" w:rsidP="009022CE"/>
    <w:p w14:paraId="40FA2A38" w14:textId="77777777" w:rsidR="009022CE" w:rsidRDefault="009022CE" w:rsidP="009022CE">
      <w:pPr>
        <w:pStyle w:val="Heading2"/>
        <w:numPr>
          <w:ilvl w:val="0"/>
          <w:numId w:val="0"/>
        </w:numPr>
        <w:ind w:left="357" w:hanging="357"/>
      </w:pPr>
      <w:r>
        <w:t>REFERENCE SPECIFICATION CLAUSES</w:t>
      </w:r>
    </w:p>
    <w:p w14:paraId="58328FFE" w14:textId="77777777" w:rsidR="00187245" w:rsidRDefault="00187245" w:rsidP="00187245">
      <w:r>
        <w:t>Also see the following Reference Specification SPEC-300 clauses for further details of Workmanship, materials standards, builders work standards, testing/ commissioning, and identification:</w:t>
      </w:r>
    </w:p>
    <w:p w14:paraId="26CAE176" w14:textId="77777777" w:rsidR="009022CE" w:rsidRDefault="00986F61" w:rsidP="00BC2102">
      <w:pPr>
        <w:pStyle w:val="ListParagraph"/>
        <w:numPr>
          <w:ilvl w:val="0"/>
          <w:numId w:val="6"/>
        </w:numPr>
      </w:pPr>
      <w:r>
        <w:t>PR_65_70_11_00</w:t>
      </w:r>
      <w:r w:rsidR="009022CE">
        <w:t xml:space="preserve"> CONDUIT AND CABLE TRUNKING</w:t>
      </w:r>
    </w:p>
    <w:p w14:paraId="50382BB5" w14:textId="77777777" w:rsidR="009022CE" w:rsidRDefault="00986F61" w:rsidP="00BC2102">
      <w:pPr>
        <w:pStyle w:val="ListParagraph"/>
        <w:numPr>
          <w:ilvl w:val="0"/>
          <w:numId w:val="6"/>
        </w:numPr>
      </w:pPr>
      <w:r>
        <w:t>PR_65_70_36/48_00</w:t>
      </w:r>
      <w:r w:rsidR="009022CE">
        <w:t xml:space="preserve"> HV/LV CABLES AND WIRING</w:t>
      </w:r>
    </w:p>
    <w:p w14:paraId="15F18F4E" w14:textId="77777777" w:rsidR="009022CE" w:rsidRDefault="00986F61" w:rsidP="00BC2102">
      <w:pPr>
        <w:pStyle w:val="ListParagraph"/>
        <w:numPr>
          <w:ilvl w:val="0"/>
          <w:numId w:val="6"/>
        </w:numPr>
      </w:pPr>
      <w:r>
        <w:t>PR_60_70_48_06</w:t>
      </w:r>
      <w:r w:rsidR="009022CE">
        <w:t xml:space="preserve"> BUSBAR TRUNKING</w:t>
      </w:r>
    </w:p>
    <w:p w14:paraId="6F1360ED" w14:textId="77777777" w:rsidR="009022CE" w:rsidRDefault="00986F61" w:rsidP="00BC2102">
      <w:pPr>
        <w:pStyle w:val="ListParagraph"/>
        <w:numPr>
          <w:ilvl w:val="0"/>
          <w:numId w:val="6"/>
        </w:numPr>
      </w:pPr>
      <w:r>
        <w:t>PR_65_70_11_00</w:t>
      </w:r>
      <w:r w:rsidR="009022CE">
        <w:t xml:space="preserve"> SUPPORT COMPONENTS - CABLES</w:t>
      </w:r>
    </w:p>
    <w:p w14:paraId="557A49C6" w14:textId="77777777" w:rsidR="009022CE" w:rsidRDefault="00986F61" w:rsidP="00BC2102">
      <w:pPr>
        <w:pStyle w:val="ListParagraph"/>
        <w:numPr>
          <w:ilvl w:val="0"/>
          <w:numId w:val="6"/>
        </w:numPr>
      </w:pPr>
      <w:r>
        <w:t>PR_60_70_48_00</w:t>
      </w:r>
      <w:r w:rsidR="009022CE">
        <w:t xml:space="preserve"> LV SWITCHGEAR AND DISTRIBUTION BOARDS</w:t>
      </w:r>
    </w:p>
    <w:p w14:paraId="4F6D1D80" w14:textId="77777777" w:rsidR="009022CE" w:rsidRDefault="00986F61" w:rsidP="00BC2102">
      <w:pPr>
        <w:pStyle w:val="ListParagraph"/>
        <w:numPr>
          <w:ilvl w:val="0"/>
          <w:numId w:val="6"/>
        </w:numPr>
      </w:pPr>
      <w:r>
        <w:t>PR_75_51_52_00</w:t>
      </w:r>
      <w:r w:rsidR="009022CE">
        <w:t xml:space="preserve"> CONTACTORS AND STARTERS</w:t>
      </w:r>
    </w:p>
    <w:p w14:paraId="281198E9" w14:textId="77777777" w:rsidR="009022CE" w:rsidRDefault="003D44FA" w:rsidP="00BC2102">
      <w:pPr>
        <w:pStyle w:val="ListParagraph"/>
        <w:numPr>
          <w:ilvl w:val="0"/>
          <w:numId w:val="6"/>
        </w:numPr>
      </w:pPr>
      <w:r>
        <w:t>PR_70_70_48_00</w:t>
      </w:r>
      <w:r w:rsidR="009022CE">
        <w:t xml:space="preserve"> LUMINAIRES AND LAMPS</w:t>
      </w:r>
    </w:p>
    <w:p w14:paraId="4623DB37" w14:textId="77777777" w:rsidR="009022CE" w:rsidRDefault="003D44FA" w:rsidP="00BC2102">
      <w:pPr>
        <w:pStyle w:val="ListParagraph"/>
        <w:numPr>
          <w:ilvl w:val="0"/>
          <w:numId w:val="6"/>
        </w:numPr>
      </w:pPr>
      <w:r>
        <w:t>PR_65_72_00_00</w:t>
      </w:r>
      <w:r w:rsidR="009022CE">
        <w:t xml:space="preserve"> ACCESSORIES FOR ELECTRICAL SERVICES</w:t>
      </w:r>
    </w:p>
    <w:p w14:paraId="689DAC23" w14:textId="77777777" w:rsidR="009022CE" w:rsidRDefault="003D44FA" w:rsidP="00BC2102">
      <w:pPr>
        <w:pStyle w:val="ListParagraph"/>
        <w:numPr>
          <w:ilvl w:val="0"/>
          <w:numId w:val="6"/>
        </w:numPr>
      </w:pPr>
      <w:r>
        <w:t>PR_65_70_46_00</w:t>
      </w:r>
      <w:r w:rsidR="009022CE">
        <w:t xml:space="preserve"> EARTHING AND BONDING</w:t>
      </w:r>
    </w:p>
    <w:p w14:paraId="03E1AEC8" w14:textId="77777777" w:rsidR="009022CE" w:rsidRDefault="003D44FA" w:rsidP="00BC2102">
      <w:pPr>
        <w:pStyle w:val="ListParagraph"/>
        <w:numPr>
          <w:ilvl w:val="0"/>
          <w:numId w:val="6"/>
        </w:numPr>
      </w:pPr>
      <w:r>
        <w:t>AC_70_65_00_00</w:t>
      </w:r>
      <w:r w:rsidR="009022CE">
        <w:t xml:space="preserve"> TESTING AND COMMISSIONING OF ELECTRICAL SERVICES</w:t>
      </w:r>
    </w:p>
    <w:p w14:paraId="03FAEFFF" w14:textId="77777777" w:rsidR="009022CE" w:rsidRDefault="003D44FA" w:rsidP="00BC2102">
      <w:pPr>
        <w:pStyle w:val="ListParagraph"/>
        <w:numPr>
          <w:ilvl w:val="0"/>
          <w:numId w:val="6"/>
        </w:numPr>
      </w:pPr>
      <w:r>
        <w:t>PR_40_10_57_24</w:t>
      </w:r>
      <w:r w:rsidR="009022CE">
        <w:t xml:space="preserve"> IDENTIFICATION - ELECTRICAL</w:t>
      </w:r>
    </w:p>
    <w:p w14:paraId="4CD5CC19" w14:textId="77777777" w:rsidR="009022CE" w:rsidRDefault="003D44FA" w:rsidP="00BC2102">
      <w:pPr>
        <w:pStyle w:val="ListParagraph"/>
        <w:numPr>
          <w:ilvl w:val="0"/>
          <w:numId w:val="6"/>
        </w:numPr>
      </w:pPr>
      <w:r>
        <w:t>PR_20_29_00_00</w:t>
      </w:r>
      <w:r w:rsidR="009022CE">
        <w:t xml:space="preserve"> FIXING TO BUILDING FABRIC</w:t>
      </w:r>
    </w:p>
    <w:p w14:paraId="4103B958" w14:textId="77777777" w:rsidR="009022CE" w:rsidRDefault="003D44FA" w:rsidP="00BC2102">
      <w:pPr>
        <w:pStyle w:val="ListParagraph"/>
        <w:numPr>
          <w:ilvl w:val="0"/>
          <w:numId w:val="6"/>
        </w:numPr>
      </w:pPr>
      <w:r>
        <w:t>PR_35_31_68_72</w:t>
      </w:r>
      <w:r w:rsidR="009022CE">
        <w:t xml:space="preserve"> PAINTING AND ANTI-CORROSION TREATMENTS</w:t>
      </w:r>
    </w:p>
    <w:p w14:paraId="46EA2BC7" w14:textId="77777777" w:rsidR="009022CE" w:rsidRDefault="009022CE" w:rsidP="009022CE">
      <w:pPr>
        <w:rPr>
          <w:rFonts w:asciiTheme="majorHAnsi" w:eastAsiaTheme="majorEastAsia" w:hAnsiTheme="majorHAnsi" w:cstheme="majorBidi"/>
          <w:b/>
          <w:bCs/>
          <w:caps/>
          <w:sz w:val="28"/>
          <w:szCs w:val="28"/>
        </w:rPr>
      </w:pPr>
      <w:r>
        <w:br w:type="page"/>
      </w:r>
    </w:p>
    <w:p w14:paraId="209E3DB9" w14:textId="77777777" w:rsidR="00EF1DDD" w:rsidRPr="00625547" w:rsidRDefault="00EF1DDD" w:rsidP="00EF1DDD">
      <w:pPr>
        <w:pStyle w:val="Heading1"/>
        <w:numPr>
          <w:ilvl w:val="0"/>
          <w:numId w:val="0"/>
        </w:numPr>
        <w:ind w:left="851" w:hanging="851"/>
      </w:pPr>
      <w:bookmarkStart w:id="175" w:name="_Toc363736651"/>
      <w:bookmarkStart w:id="176" w:name="_Toc15913798"/>
      <w:bookmarkStart w:id="177" w:name="_Toc363736645"/>
      <w:r w:rsidRPr="00997014">
        <w:rPr>
          <w:color w:val="0070C0"/>
          <w:lang w:eastAsia="en-GB"/>
        </w:rPr>
        <w:t>Ss_70_80_25_00</w:t>
      </w:r>
      <w:r w:rsidRPr="003E480E">
        <w:tab/>
        <w:t>Street/Area/Flood Lighting</w:t>
      </w:r>
      <w:r w:rsidRPr="00415BF6">
        <w:rPr>
          <w:noProof/>
          <w:lang w:eastAsia="en-GB"/>
        </w:rPr>
        <mc:AlternateContent>
          <mc:Choice Requires="wps">
            <w:drawing>
              <wp:anchor distT="0" distB="36195" distL="114300" distR="114300" simplePos="0" relativeHeight="251819008" behindDoc="0" locked="1" layoutInCell="1" allowOverlap="1" wp14:anchorId="101D364A" wp14:editId="4BB86177">
                <wp:simplePos x="0" y="0"/>
                <wp:positionH relativeFrom="column">
                  <wp:posOffset>3175</wp:posOffset>
                </wp:positionH>
                <wp:positionV relativeFrom="paragraph">
                  <wp:posOffset>215900</wp:posOffset>
                </wp:positionV>
                <wp:extent cx="2070000" cy="0"/>
                <wp:effectExtent l="0" t="19050" r="6985" b="19050"/>
                <wp:wrapNone/>
                <wp:docPr id="40" name="Straight Connector 40"/>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3CC63B" id="Straight Connector 40" o:spid="_x0000_s1026" style="position:absolute;z-index:251819008;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LaB&#10;Fp/eAQAAKAQAAA4AAAAAAAAAAAAAAAAALgIAAGRycy9lMm9Eb2MueG1sUEsBAi0AFAAGAAgAAAAh&#10;AAMpz1vZAAAABgEAAA8AAAAAAAAAAAAAAAAAOAQAAGRycy9kb3ducmV2LnhtbFBLBQYAAAAABAAE&#10;APMAAAA+BQAAAAA=&#10;" strokecolor="black [3213]" strokeweight="3pt">
                <w10:anchorlock/>
              </v:line>
            </w:pict>
          </mc:Fallback>
        </mc:AlternateContent>
      </w:r>
      <w:bookmarkEnd w:id="175"/>
      <w:bookmarkEnd w:id="176"/>
      <w:r>
        <w:t xml:space="preserve"> </w:t>
      </w:r>
    </w:p>
    <w:p w14:paraId="71B2A02C" w14:textId="77777777" w:rsidR="00EF1DDD" w:rsidRDefault="00EF1DDD" w:rsidP="00EF1DDD">
      <w:pPr>
        <w:pStyle w:val="Heading2"/>
        <w:numPr>
          <w:ilvl w:val="0"/>
          <w:numId w:val="0"/>
        </w:numPr>
        <w:ind w:left="851" w:hanging="851"/>
      </w:pPr>
      <w:bookmarkStart w:id="178" w:name="_Toc363736652"/>
      <w:r>
        <w:t>PERFORMANCE OBJECTIVES</w:t>
      </w:r>
      <w:bookmarkEnd w:id="178"/>
    </w:p>
    <w:p w14:paraId="6CB79A23" w14:textId="77777777" w:rsidR="00EF1DDD" w:rsidRDefault="00EF1DDD" w:rsidP="00EF1DDD"/>
    <w:p w14:paraId="5AA12F1E" w14:textId="77777777" w:rsidR="00EF1DDD" w:rsidRDefault="00EF1DDD" w:rsidP="00EF1DDD"/>
    <w:p w14:paraId="74997C38" w14:textId="77777777" w:rsidR="00EF1DDD" w:rsidRDefault="00EF1DDD" w:rsidP="00EF1DDD">
      <w:pPr>
        <w:pStyle w:val="Heading2"/>
        <w:numPr>
          <w:ilvl w:val="0"/>
          <w:numId w:val="0"/>
        </w:numPr>
        <w:ind w:left="851" w:hanging="851"/>
      </w:pPr>
      <w:bookmarkStart w:id="179" w:name="_Toc363736653"/>
      <w:r>
        <w:t>DESIGN PARAMETERS</w:t>
      </w:r>
      <w:bookmarkEnd w:id="179"/>
    </w:p>
    <w:p w14:paraId="3F3F66E1" w14:textId="77777777" w:rsidR="00EF1DDD" w:rsidRDefault="00EF1DDD" w:rsidP="00EF1DDD">
      <w:pPr>
        <w:pStyle w:val="Heading3"/>
      </w:pPr>
      <w:r>
        <w:t>Industry Standards</w:t>
      </w:r>
    </w:p>
    <w:tbl>
      <w:tblPr>
        <w:tblStyle w:val="Schedule33"/>
        <w:tblW w:w="9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47"/>
        <w:gridCol w:w="1276"/>
        <w:gridCol w:w="850"/>
        <w:gridCol w:w="4501"/>
      </w:tblGrid>
      <w:tr w:rsidR="00EF1DDD" w:rsidRPr="00B86B25" w14:paraId="6D698240" w14:textId="77777777" w:rsidTr="0089241C">
        <w:trPr>
          <w:cnfStyle w:val="100000000000" w:firstRow="1" w:lastRow="0" w:firstColumn="0" w:lastColumn="0" w:oddVBand="0" w:evenVBand="0" w:oddHBand="0" w:evenHBand="0" w:firstRowFirstColumn="0" w:firstRowLastColumn="0" w:lastRowFirstColumn="0" w:lastRowLastColumn="0"/>
        </w:trPr>
        <w:tc>
          <w:tcPr>
            <w:tcW w:w="2547" w:type="dxa"/>
          </w:tcPr>
          <w:p w14:paraId="7E5AAD5C" w14:textId="77777777" w:rsidR="00EF1DDD" w:rsidRPr="003F71FC" w:rsidRDefault="00EF1DDD" w:rsidP="0089241C">
            <w:pPr>
              <w:spacing w:before="0" w:beforeAutospacing="0" w:after="240" w:afterAutospacing="0" w:line="240" w:lineRule="atLeast"/>
              <w:rPr>
                <w:b w:val="0"/>
              </w:rPr>
            </w:pPr>
            <w:r w:rsidRPr="003F71FC">
              <w:rPr>
                <w:b w:val="0"/>
              </w:rPr>
              <w:t xml:space="preserve">Statutory Acts </w:t>
            </w:r>
          </w:p>
        </w:tc>
        <w:tc>
          <w:tcPr>
            <w:tcW w:w="6627" w:type="dxa"/>
            <w:gridSpan w:val="3"/>
          </w:tcPr>
          <w:p w14:paraId="77B9AAA3" w14:textId="77777777" w:rsidR="00EF1DDD" w:rsidRDefault="00EF1DDD" w:rsidP="00814103">
            <w:pPr>
              <w:spacing w:before="0" w:beforeAutospacing="0" w:after="240" w:afterAutospacing="0" w:line="240" w:lineRule="atLeast"/>
              <w:rPr>
                <w:b w:val="0"/>
              </w:rPr>
            </w:pPr>
            <w:r w:rsidRPr="003D27CF">
              <w:rPr>
                <w:b w:val="0"/>
              </w:rPr>
              <w:t>T</w:t>
            </w:r>
            <w:r>
              <w:rPr>
                <w:b w:val="0"/>
              </w:rPr>
              <w:t xml:space="preserve">he Building </w:t>
            </w:r>
            <w:r w:rsidRPr="003D27CF">
              <w:rPr>
                <w:b w:val="0"/>
              </w:rPr>
              <w:t>Regulations</w:t>
            </w:r>
          </w:p>
          <w:p w14:paraId="28D4381C" w14:textId="77777777" w:rsidR="00EF1DDD" w:rsidRDefault="00EF1DDD" w:rsidP="0089241C">
            <w:pPr>
              <w:spacing w:before="0" w:beforeAutospacing="0" w:after="240" w:afterAutospacing="0" w:line="240" w:lineRule="atLeast"/>
              <w:rPr>
                <w:b w:val="0"/>
              </w:rPr>
            </w:pPr>
            <w:r w:rsidRPr="00876666">
              <w:rPr>
                <w:b w:val="0"/>
              </w:rPr>
              <w:t>The Electricity at Work Regulations 1989 (EAW Regulations)</w:t>
            </w:r>
          </w:p>
          <w:p w14:paraId="70795E9D" w14:textId="77777777" w:rsidR="00AC72C7" w:rsidRDefault="00AC72C7" w:rsidP="00AC72C7">
            <w:pPr>
              <w:spacing w:before="0" w:beforeAutospacing="0" w:after="240" w:afterAutospacing="0" w:line="240" w:lineRule="atLeast"/>
              <w:rPr>
                <w:b w:val="0"/>
              </w:rPr>
            </w:pPr>
            <w:r>
              <w:rPr>
                <w:b w:val="0"/>
              </w:rPr>
              <w:t>The Electricity at Work Regulations 1989</w:t>
            </w:r>
          </w:p>
          <w:p w14:paraId="7B2FA212" w14:textId="77777777" w:rsidR="00AC72C7" w:rsidRPr="00AC72C7" w:rsidRDefault="00AC72C7" w:rsidP="0089241C">
            <w:pPr>
              <w:spacing w:before="0" w:beforeAutospacing="0" w:after="240" w:afterAutospacing="0" w:line="240" w:lineRule="atLeast"/>
              <w:rPr>
                <w:rFonts w:cs="Times New Roman"/>
                <w:b w:val="0"/>
                <w:szCs w:val="24"/>
              </w:rPr>
            </w:pPr>
            <w:r w:rsidRPr="008A08A9">
              <w:rPr>
                <w:rFonts w:cs="Times New Roman"/>
                <w:b w:val="0"/>
                <w:szCs w:val="24"/>
              </w:rPr>
              <w:t>The Electromagnetic Compatibility Regulations, 2015 , SI 2006/3418</w:t>
            </w:r>
          </w:p>
        </w:tc>
      </w:tr>
      <w:tr w:rsidR="00EF1DDD" w:rsidRPr="00B86B25" w14:paraId="689D635C" w14:textId="77777777" w:rsidTr="0089241C">
        <w:tc>
          <w:tcPr>
            <w:tcW w:w="2547" w:type="dxa"/>
          </w:tcPr>
          <w:p w14:paraId="03B6B8E1" w14:textId="77777777" w:rsidR="00EF1DDD" w:rsidRPr="003F71FC" w:rsidRDefault="00EF1DDD" w:rsidP="0089241C">
            <w:pPr>
              <w:spacing w:before="0" w:beforeAutospacing="0" w:after="240" w:afterAutospacing="0" w:line="240" w:lineRule="atLeast"/>
            </w:pPr>
            <w:r w:rsidRPr="003F71FC">
              <w:t xml:space="preserve">Building Control / Local Authority requirements </w:t>
            </w:r>
          </w:p>
        </w:tc>
        <w:tc>
          <w:tcPr>
            <w:tcW w:w="6627" w:type="dxa"/>
            <w:gridSpan w:val="3"/>
          </w:tcPr>
          <w:p w14:paraId="13DF4B4F" w14:textId="77777777" w:rsidR="00EF1DDD" w:rsidRPr="003F71FC" w:rsidRDefault="00EF1DDD" w:rsidP="0089241C">
            <w:pPr>
              <w:spacing w:before="0" w:beforeAutospacing="0" w:after="240" w:afterAutospacing="0" w:line="240" w:lineRule="atLeast"/>
            </w:pPr>
            <w:r w:rsidRPr="003F71FC">
              <w:t xml:space="preserve">The Building Regulations Approved Documents </w:t>
            </w:r>
          </w:p>
          <w:p w14:paraId="7858D8AF" w14:textId="77777777" w:rsidR="00EF1DDD" w:rsidRDefault="00EF1DDD" w:rsidP="0089241C">
            <w:pPr>
              <w:numPr>
                <w:ilvl w:val="0"/>
                <w:numId w:val="7"/>
              </w:numPr>
              <w:contextualSpacing/>
            </w:pPr>
            <w:r>
              <w:t>Part L 2013 (Conservation of Fuel and Power)</w:t>
            </w:r>
          </w:p>
          <w:p w14:paraId="037D9A41" w14:textId="77777777" w:rsidR="00EF1DDD" w:rsidRDefault="00EF1DDD" w:rsidP="0089241C">
            <w:pPr>
              <w:numPr>
                <w:ilvl w:val="0"/>
                <w:numId w:val="7"/>
              </w:numPr>
              <w:contextualSpacing/>
            </w:pPr>
            <w:r w:rsidRPr="007F47D3">
              <w:t>Part P 2013 (Electrical safety - Dwellings)</w:t>
            </w:r>
          </w:p>
          <w:p w14:paraId="049359A7" w14:textId="77777777" w:rsidR="00EF1DDD" w:rsidRDefault="00EF1DDD" w:rsidP="0089241C">
            <w:pPr>
              <w:numPr>
                <w:ilvl w:val="0"/>
                <w:numId w:val="7"/>
              </w:numPr>
            </w:pPr>
            <w:r>
              <w:t>Part M 2015 (Access to and use of buildings: Volume 1 Dwellings)</w:t>
            </w:r>
          </w:p>
          <w:p w14:paraId="23E30B53" w14:textId="77777777" w:rsidR="00EF1DDD" w:rsidRDefault="00EF1DDD" w:rsidP="0089241C">
            <w:pPr>
              <w:numPr>
                <w:ilvl w:val="0"/>
                <w:numId w:val="7"/>
              </w:numPr>
              <w:contextualSpacing/>
            </w:pPr>
            <w:r w:rsidRPr="007F47D3">
              <w:t>Domestic Building Services Compliance Guide</w:t>
            </w:r>
          </w:p>
          <w:p w14:paraId="583636B5" w14:textId="77777777" w:rsidR="00EF1DDD" w:rsidRDefault="00EF1DDD" w:rsidP="0089241C">
            <w:pPr>
              <w:numPr>
                <w:ilvl w:val="0"/>
                <w:numId w:val="7"/>
              </w:numPr>
              <w:contextualSpacing/>
            </w:pPr>
            <w:r>
              <w:t>Non-Domestic Building Services Compliance Guide</w:t>
            </w:r>
          </w:p>
          <w:p w14:paraId="32DDA980" w14:textId="77777777" w:rsidR="00EF1DDD" w:rsidRDefault="00EF1DDD" w:rsidP="0089241C">
            <w:pPr>
              <w:numPr>
                <w:ilvl w:val="0"/>
                <w:numId w:val="7"/>
              </w:numPr>
              <w:contextualSpacing/>
            </w:pPr>
            <w:r>
              <w:t>The Memorandum of guidance on the Electricity at Work Regulations 1989 (the Memorandum)</w:t>
            </w:r>
          </w:p>
          <w:p w14:paraId="7CBC74FA" w14:textId="77777777" w:rsidR="00EF1DDD" w:rsidRDefault="00A60150" w:rsidP="0089241C">
            <w:pPr>
              <w:numPr>
                <w:ilvl w:val="0"/>
                <w:numId w:val="7"/>
              </w:numPr>
              <w:contextualSpacing/>
            </w:pPr>
            <w:r>
              <w:t>BS 7671 - IET Wiring Regulations 18th Edition</w:t>
            </w:r>
          </w:p>
          <w:p w14:paraId="64E0A716" w14:textId="77777777" w:rsidR="00EF1DDD" w:rsidRDefault="00EF1DDD" w:rsidP="0089241C"/>
          <w:p w14:paraId="1976D208" w14:textId="77777777" w:rsidR="00EF1DDD" w:rsidRDefault="00EF1DDD" w:rsidP="0089241C">
            <w:r>
              <w:t>The Scottish Building Standards 2015</w:t>
            </w:r>
          </w:p>
          <w:p w14:paraId="7E644AFA" w14:textId="77777777" w:rsidR="00EF1DDD" w:rsidRPr="003F71FC" w:rsidRDefault="00EF1DDD" w:rsidP="0089241C">
            <w:pPr>
              <w:ind w:left="360"/>
              <w:contextualSpacing/>
            </w:pPr>
            <w:r w:rsidRPr="00187245">
              <w:t>Section 6 (Energy)</w:t>
            </w:r>
          </w:p>
        </w:tc>
      </w:tr>
      <w:tr w:rsidR="00EF1DDD" w:rsidRPr="00B86B25" w14:paraId="0A697C03" w14:textId="77777777" w:rsidTr="0089241C">
        <w:trPr>
          <w:trHeight w:val="1019"/>
        </w:trPr>
        <w:tc>
          <w:tcPr>
            <w:tcW w:w="2547" w:type="dxa"/>
            <w:vMerge w:val="restart"/>
          </w:tcPr>
          <w:p w14:paraId="78F9BB14" w14:textId="77777777" w:rsidR="00EF1DDD" w:rsidRPr="008D6EC3" w:rsidRDefault="00EF1DDD" w:rsidP="0089241C">
            <w:r w:rsidRPr="003F71FC">
              <w:t>Industry standards</w:t>
            </w:r>
          </w:p>
        </w:tc>
        <w:tc>
          <w:tcPr>
            <w:tcW w:w="6627" w:type="dxa"/>
            <w:gridSpan w:val="3"/>
          </w:tcPr>
          <w:p w14:paraId="1F8AD55F" w14:textId="77777777" w:rsidR="00EF1DDD" w:rsidRPr="003F71FC" w:rsidRDefault="00EF1DDD" w:rsidP="0089241C">
            <w:pPr>
              <w:spacing w:before="0" w:beforeAutospacing="0" w:after="240" w:afterAutospacing="0" w:line="240" w:lineRule="atLeast"/>
            </w:pPr>
            <w:r w:rsidRPr="003F71FC">
              <w:t>Chartered Institute of Building Services Engineers (CIBSE)</w:t>
            </w:r>
          </w:p>
          <w:p w14:paraId="2C284E97" w14:textId="77777777" w:rsidR="00EF1DDD" w:rsidRDefault="00EF1DDD" w:rsidP="0089241C">
            <w:pPr>
              <w:pStyle w:val="ListParagraph"/>
              <w:numPr>
                <w:ilvl w:val="0"/>
                <w:numId w:val="10"/>
              </w:numPr>
            </w:pPr>
            <w:r w:rsidRPr="0073329C">
              <w:t xml:space="preserve">CIBSE </w:t>
            </w:r>
            <w:r>
              <w:t>Guide F</w:t>
            </w:r>
            <w:r w:rsidRPr="0073329C">
              <w:t xml:space="preserve">: </w:t>
            </w:r>
            <w:r>
              <w:t xml:space="preserve">Energy Efficiency in </w:t>
            </w:r>
            <w:r w:rsidRPr="0073329C">
              <w:t>Buildings</w:t>
            </w:r>
          </w:p>
          <w:p w14:paraId="215BCFB9" w14:textId="77777777" w:rsidR="00EF1DDD" w:rsidRDefault="00EF1DDD" w:rsidP="0089241C">
            <w:pPr>
              <w:pStyle w:val="ListParagraph"/>
              <w:numPr>
                <w:ilvl w:val="0"/>
                <w:numId w:val="10"/>
              </w:numPr>
            </w:pPr>
            <w:r w:rsidRPr="0073329C">
              <w:t xml:space="preserve">CIBSE </w:t>
            </w:r>
            <w:r>
              <w:t>Guide K</w:t>
            </w:r>
            <w:r w:rsidRPr="0073329C">
              <w:t>: Electricity in Buildings</w:t>
            </w:r>
          </w:p>
          <w:p w14:paraId="5A3CB004" w14:textId="77777777" w:rsidR="00EF1DDD" w:rsidRDefault="00EF1DDD" w:rsidP="0089241C">
            <w:pPr>
              <w:pStyle w:val="ListParagraph"/>
              <w:numPr>
                <w:ilvl w:val="0"/>
                <w:numId w:val="10"/>
              </w:numPr>
            </w:pPr>
            <w:r w:rsidRPr="0073329C">
              <w:t>CIBSE Commissioning Code L: Lighting</w:t>
            </w:r>
          </w:p>
          <w:p w14:paraId="6539720D" w14:textId="77777777" w:rsidR="00EF1DDD" w:rsidRDefault="00EF1DDD" w:rsidP="0089241C">
            <w:pPr>
              <w:pStyle w:val="ListParagraph"/>
              <w:numPr>
                <w:ilvl w:val="0"/>
                <w:numId w:val="10"/>
              </w:numPr>
            </w:pPr>
            <w:commentRangeStart w:id="180"/>
            <w:r>
              <w:t>SLL Lighting Guides</w:t>
            </w:r>
            <w:commentRangeEnd w:id="180"/>
            <w:r>
              <w:rPr>
                <w:rStyle w:val="CommentReference"/>
              </w:rPr>
              <w:commentReference w:id="180"/>
            </w:r>
          </w:p>
          <w:p w14:paraId="67D94C70" w14:textId="77777777" w:rsidR="00EF1DDD" w:rsidRDefault="00EF1DDD" w:rsidP="0089241C">
            <w:pPr>
              <w:pStyle w:val="ListParagraph"/>
              <w:numPr>
                <w:ilvl w:val="0"/>
                <w:numId w:val="10"/>
              </w:numPr>
            </w:pPr>
            <w:r>
              <w:t>SLL Code for Lighting 2012</w:t>
            </w:r>
          </w:p>
          <w:p w14:paraId="16565E39" w14:textId="77777777" w:rsidR="00EF1DDD" w:rsidRPr="008D6EC3" w:rsidRDefault="00EF1DDD" w:rsidP="0089241C">
            <w:pPr>
              <w:pStyle w:val="ListParagraph"/>
              <w:numPr>
                <w:ilvl w:val="0"/>
                <w:numId w:val="10"/>
              </w:numPr>
            </w:pPr>
            <w:r>
              <w:t>TM39 Building Energy Metering 2009</w:t>
            </w:r>
          </w:p>
        </w:tc>
      </w:tr>
      <w:tr w:rsidR="00EF1DDD" w:rsidRPr="00B86B25" w14:paraId="48D9898F" w14:textId="77777777" w:rsidTr="0089241C">
        <w:trPr>
          <w:trHeight w:val="1019"/>
        </w:trPr>
        <w:tc>
          <w:tcPr>
            <w:tcW w:w="2547" w:type="dxa"/>
            <w:vMerge/>
          </w:tcPr>
          <w:p w14:paraId="0BC747A0" w14:textId="77777777" w:rsidR="00EF1DDD" w:rsidRPr="003F71FC" w:rsidRDefault="00EF1DDD" w:rsidP="0089241C"/>
        </w:tc>
        <w:tc>
          <w:tcPr>
            <w:tcW w:w="6627" w:type="dxa"/>
            <w:gridSpan w:val="3"/>
          </w:tcPr>
          <w:p w14:paraId="77137201" w14:textId="77777777" w:rsidR="00EF1DDD" w:rsidRDefault="00EF1DDD" w:rsidP="0089241C">
            <w:r>
              <w:t>The Institution of Lighting Professionals</w:t>
            </w:r>
          </w:p>
          <w:p w14:paraId="40098900" w14:textId="77777777" w:rsidR="00EF1DDD" w:rsidRPr="003F71FC" w:rsidRDefault="00EF1DDD" w:rsidP="0089241C">
            <w:pPr>
              <w:pStyle w:val="ListParagraph"/>
              <w:numPr>
                <w:ilvl w:val="0"/>
                <w:numId w:val="24"/>
              </w:numPr>
            </w:pPr>
            <w:r w:rsidRPr="00A84557">
              <w:t>GN 01 Guidance notes for the reduction of obtrusive light</w:t>
            </w:r>
            <w:r>
              <w:t>, 2011</w:t>
            </w:r>
          </w:p>
        </w:tc>
      </w:tr>
      <w:tr w:rsidR="00EF1DDD" w:rsidRPr="00B86B25" w14:paraId="68D00F60" w14:textId="77777777" w:rsidTr="0089241C">
        <w:trPr>
          <w:trHeight w:val="1404"/>
        </w:trPr>
        <w:tc>
          <w:tcPr>
            <w:tcW w:w="2547" w:type="dxa"/>
            <w:vMerge/>
          </w:tcPr>
          <w:p w14:paraId="5C7F1481" w14:textId="77777777" w:rsidR="00EF1DDD" w:rsidRPr="003F71FC" w:rsidRDefault="00EF1DDD" w:rsidP="0089241C"/>
        </w:tc>
        <w:tc>
          <w:tcPr>
            <w:tcW w:w="6627" w:type="dxa"/>
            <w:gridSpan w:val="3"/>
          </w:tcPr>
          <w:p w14:paraId="124285BD" w14:textId="77777777" w:rsidR="00EF1DDD" w:rsidRPr="003F71FC" w:rsidRDefault="00EF1DDD" w:rsidP="0089241C">
            <w:r w:rsidRPr="003F71FC">
              <w:t>Building Services Research and Information Association (BSRIA)</w:t>
            </w:r>
          </w:p>
          <w:p w14:paraId="1D115437" w14:textId="77777777" w:rsidR="00EF1DDD" w:rsidRDefault="00EF1DDD" w:rsidP="0089241C">
            <w:pPr>
              <w:pStyle w:val="ListParagraph"/>
              <w:numPr>
                <w:ilvl w:val="0"/>
                <w:numId w:val="10"/>
              </w:numPr>
            </w:pPr>
            <w:r>
              <w:t>Design Checks for Electrical Services (BG3/2006)</w:t>
            </w:r>
          </w:p>
          <w:p w14:paraId="3CD8906E" w14:textId="77777777" w:rsidR="00EF1DDD" w:rsidRDefault="00EF1DDD" w:rsidP="0089241C">
            <w:pPr>
              <w:pStyle w:val="ListParagraph"/>
              <w:numPr>
                <w:ilvl w:val="0"/>
                <w:numId w:val="10"/>
              </w:numPr>
            </w:pPr>
            <w:r w:rsidRPr="000A6F03">
              <w:t>BSRIA Power Quality Guide</w:t>
            </w:r>
            <w:r>
              <w:t xml:space="preserve"> (AG2/2000)</w:t>
            </w:r>
          </w:p>
          <w:p w14:paraId="5B29AC9E" w14:textId="77777777" w:rsidR="00EF1DDD" w:rsidRPr="003F71FC" w:rsidRDefault="00EF1DDD" w:rsidP="0089241C"/>
        </w:tc>
      </w:tr>
      <w:tr w:rsidR="00EF1DDD" w:rsidRPr="00B86B25" w14:paraId="535CC846" w14:textId="77777777" w:rsidTr="0089241C">
        <w:trPr>
          <w:trHeight w:val="557"/>
        </w:trPr>
        <w:tc>
          <w:tcPr>
            <w:tcW w:w="2547" w:type="dxa"/>
            <w:vMerge/>
          </w:tcPr>
          <w:p w14:paraId="10EAB7E2" w14:textId="77777777" w:rsidR="00EF1DDD" w:rsidRPr="003F71FC" w:rsidRDefault="00EF1DDD" w:rsidP="0089241C"/>
        </w:tc>
        <w:tc>
          <w:tcPr>
            <w:tcW w:w="6627" w:type="dxa"/>
            <w:gridSpan w:val="3"/>
          </w:tcPr>
          <w:p w14:paraId="179D230F" w14:textId="77777777" w:rsidR="00EF1DDD" w:rsidRDefault="00EF1DDD" w:rsidP="0089241C">
            <w:r w:rsidRPr="00DD202D">
              <w:t xml:space="preserve">NIC/EIC </w:t>
            </w:r>
          </w:p>
          <w:p w14:paraId="0256B4A5" w14:textId="77777777" w:rsidR="00EF1DDD" w:rsidRPr="003F71FC" w:rsidRDefault="00EF1DDD" w:rsidP="0089241C">
            <w:pPr>
              <w:pStyle w:val="ListParagraph"/>
              <w:numPr>
                <w:ilvl w:val="0"/>
                <w:numId w:val="22"/>
              </w:numPr>
            </w:pPr>
            <w:r>
              <w:t>T</w:t>
            </w:r>
            <w:r w:rsidRPr="00DD202D">
              <w:t xml:space="preserve">echnical </w:t>
            </w:r>
            <w:r>
              <w:t>G</w:t>
            </w:r>
            <w:r w:rsidRPr="00DD202D">
              <w:t>uidance</w:t>
            </w:r>
          </w:p>
        </w:tc>
      </w:tr>
      <w:tr w:rsidR="00EF1DDD" w:rsidRPr="00B86B25" w14:paraId="0807AD79" w14:textId="77777777" w:rsidTr="0089241C">
        <w:trPr>
          <w:trHeight w:val="557"/>
        </w:trPr>
        <w:tc>
          <w:tcPr>
            <w:tcW w:w="2547" w:type="dxa"/>
            <w:vMerge/>
          </w:tcPr>
          <w:p w14:paraId="297C1753" w14:textId="77777777" w:rsidR="00EF1DDD" w:rsidRPr="003F71FC" w:rsidRDefault="00EF1DDD" w:rsidP="0089241C"/>
        </w:tc>
        <w:tc>
          <w:tcPr>
            <w:tcW w:w="6627" w:type="dxa"/>
            <w:gridSpan w:val="3"/>
          </w:tcPr>
          <w:p w14:paraId="1897993B" w14:textId="77777777" w:rsidR="00EF1DDD" w:rsidRDefault="00EF1DDD" w:rsidP="0089241C">
            <w:r>
              <w:t>Health and Safety Executive</w:t>
            </w:r>
          </w:p>
          <w:p w14:paraId="0ADE2A41" w14:textId="77777777" w:rsidR="00EF1DDD" w:rsidRPr="0038416A" w:rsidRDefault="00EF1DDD" w:rsidP="0089241C">
            <w:pPr>
              <w:pStyle w:val="ListParagraph"/>
              <w:numPr>
                <w:ilvl w:val="0"/>
                <w:numId w:val="21"/>
              </w:numPr>
            </w:pPr>
            <w:r>
              <w:t>HSG38 Lighting at Work</w:t>
            </w:r>
          </w:p>
        </w:tc>
      </w:tr>
      <w:tr w:rsidR="00EF1DDD" w:rsidRPr="00B86B25" w14:paraId="4EAE0B50" w14:textId="77777777" w:rsidTr="0089241C">
        <w:tc>
          <w:tcPr>
            <w:tcW w:w="2547" w:type="dxa"/>
          </w:tcPr>
          <w:p w14:paraId="2996B4BA" w14:textId="77777777" w:rsidR="00EF1DDD" w:rsidRPr="003F71FC" w:rsidRDefault="00EF1DDD" w:rsidP="0089241C">
            <w:r w:rsidRPr="003F71FC">
              <w:t>British Standards</w:t>
            </w:r>
          </w:p>
        </w:tc>
        <w:tc>
          <w:tcPr>
            <w:tcW w:w="1276" w:type="dxa"/>
          </w:tcPr>
          <w:p w14:paraId="15A01F23" w14:textId="77777777" w:rsidR="00EF1DDD" w:rsidRDefault="00EF1DDD" w:rsidP="0089241C">
            <w:r>
              <w:t>BS 5489-1</w:t>
            </w:r>
          </w:p>
        </w:tc>
        <w:tc>
          <w:tcPr>
            <w:tcW w:w="850" w:type="dxa"/>
          </w:tcPr>
          <w:p w14:paraId="3AD733D8" w14:textId="77777777" w:rsidR="00EF1DDD" w:rsidRDefault="00EF1DDD" w:rsidP="0089241C">
            <w:r>
              <w:t>2003</w:t>
            </w:r>
          </w:p>
        </w:tc>
        <w:tc>
          <w:tcPr>
            <w:tcW w:w="4501" w:type="dxa"/>
          </w:tcPr>
          <w:p w14:paraId="6CECACCC" w14:textId="77777777" w:rsidR="00EF1DDD" w:rsidRDefault="00EF1DDD" w:rsidP="0089241C">
            <w:r w:rsidRPr="003F0A47">
              <w:t>Code of Practice for the Design of Road Lighting- Part 1: Lighting of Roads and Public Amenity Area</w:t>
            </w:r>
          </w:p>
        </w:tc>
      </w:tr>
      <w:tr w:rsidR="00EF1DDD" w:rsidRPr="00B86B25" w14:paraId="4808582E" w14:textId="77777777" w:rsidTr="0089241C">
        <w:tc>
          <w:tcPr>
            <w:tcW w:w="2547" w:type="dxa"/>
          </w:tcPr>
          <w:p w14:paraId="05F4E9FC" w14:textId="77777777" w:rsidR="00EF1DDD" w:rsidRPr="003F71FC" w:rsidRDefault="00EF1DDD" w:rsidP="0089241C">
            <w:pPr>
              <w:spacing w:before="0" w:beforeAutospacing="0" w:after="240" w:afterAutospacing="0" w:line="240" w:lineRule="atLeast"/>
            </w:pPr>
          </w:p>
        </w:tc>
        <w:tc>
          <w:tcPr>
            <w:tcW w:w="1276" w:type="dxa"/>
          </w:tcPr>
          <w:p w14:paraId="1FC12DEF" w14:textId="77777777" w:rsidR="00EF1DDD" w:rsidRPr="003F71FC" w:rsidRDefault="00EF1DDD" w:rsidP="0089241C">
            <w:r w:rsidRPr="00AA69E4">
              <w:t>BS</w:t>
            </w:r>
            <w:r>
              <w:t xml:space="preserve"> </w:t>
            </w:r>
            <w:r w:rsidRPr="00AA69E4">
              <w:t>7671</w:t>
            </w:r>
          </w:p>
        </w:tc>
        <w:tc>
          <w:tcPr>
            <w:tcW w:w="850" w:type="dxa"/>
          </w:tcPr>
          <w:p w14:paraId="510BE4F1" w14:textId="77777777" w:rsidR="00EF1DDD" w:rsidRPr="003F71FC" w:rsidRDefault="00EF1DDD" w:rsidP="0089241C">
            <w:r w:rsidRPr="00AA69E4">
              <w:t>2008</w:t>
            </w:r>
          </w:p>
        </w:tc>
        <w:tc>
          <w:tcPr>
            <w:tcW w:w="4501" w:type="dxa"/>
          </w:tcPr>
          <w:p w14:paraId="505AD774" w14:textId="77777777" w:rsidR="00EF1DDD" w:rsidRPr="003F71FC" w:rsidRDefault="00EF1DDD" w:rsidP="0089241C">
            <w:r w:rsidRPr="00246E9D">
              <w:t>Requirements for Electrical Installations. IET Wiring Regulations</w:t>
            </w:r>
          </w:p>
        </w:tc>
      </w:tr>
      <w:tr w:rsidR="00EF1DDD" w:rsidRPr="00B86B25" w14:paraId="10657654" w14:textId="77777777" w:rsidTr="0089241C">
        <w:tc>
          <w:tcPr>
            <w:tcW w:w="2547" w:type="dxa"/>
          </w:tcPr>
          <w:p w14:paraId="032BAACA" w14:textId="77777777" w:rsidR="00EF1DDD" w:rsidRPr="003F71FC" w:rsidRDefault="00EF1DDD" w:rsidP="0089241C"/>
        </w:tc>
        <w:tc>
          <w:tcPr>
            <w:tcW w:w="1276" w:type="dxa"/>
          </w:tcPr>
          <w:p w14:paraId="3D43C533" w14:textId="77777777" w:rsidR="00EF1DDD" w:rsidRDefault="00EF1DDD" w:rsidP="0089241C">
            <w:r>
              <w:t>BS EN 12464-2</w:t>
            </w:r>
          </w:p>
        </w:tc>
        <w:tc>
          <w:tcPr>
            <w:tcW w:w="850" w:type="dxa"/>
          </w:tcPr>
          <w:p w14:paraId="6BF109BF" w14:textId="77777777" w:rsidR="00EF1DDD" w:rsidRDefault="00EF1DDD" w:rsidP="0089241C">
            <w:r>
              <w:t>2014</w:t>
            </w:r>
          </w:p>
        </w:tc>
        <w:tc>
          <w:tcPr>
            <w:tcW w:w="4501" w:type="dxa"/>
          </w:tcPr>
          <w:p w14:paraId="190FDB87" w14:textId="77777777" w:rsidR="00EF1DDD" w:rsidRDefault="00EF1DDD" w:rsidP="0089241C">
            <w:r w:rsidRPr="0038416A">
              <w:t>Light and Lighting - Lighting of Work Places - Part 2: Outdoor Work Places</w:t>
            </w:r>
          </w:p>
        </w:tc>
      </w:tr>
      <w:tr w:rsidR="00EF1DDD" w:rsidRPr="00B86B25" w14:paraId="028BBE1F" w14:textId="77777777" w:rsidTr="0089241C">
        <w:tc>
          <w:tcPr>
            <w:tcW w:w="2547" w:type="dxa"/>
          </w:tcPr>
          <w:p w14:paraId="1F793568" w14:textId="77777777" w:rsidR="00EF1DDD" w:rsidRPr="003F71FC" w:rsidRDefault="00EF1DDD" w:rsidP="0089241C"/>
        </w:tc>
        <w:tc>
          <w:tcPr>
            <w:tcW w:w="1276" w:type="dxa"/>
          </w:tcPr>
          <w:p w14:paraId="080295CD" w14:textId="77777777" w:rsidR="00EF1DDD" w:rsidRDefault="00EF1DDD" w:rsidP="0089241C">
            <w:r w:rsidRPr="00407514">
              <w:t>PD CEN/TR 13201-1</w:t>
            </w:r>
          </w:p>
        </w:tc>
        <w:tc>
          <w:tcPr>
            <w:tcW w:w="850" w:type="dxa"/>
          </w:tcPr>
          <w:p w14:paraId="663983BB" w14:textId="77777777" w:rsidR="00EF1DDD" w:rsidRDefault="00EF1DDD" w:rsidP="0089241C">
            <w:r>
              <w:t>2014</w:t>
            </w:r>
          </w:p>
        </w:tc>
        <w:tc>
          <w:tcPr>
            <w:tcW w:w="4501" w:type="dxa"/>
          </w:tcPr>
          <w:p w14:paraId="477F87DB" w14:textId="77777777" w:rsidR="00EF1DDD" w:rsidRDefault="00EF1DDD" w:rsidP="0089241C">
            <w:r w:rsidRPr="00407514">
              <w:t>Road lighting. Guidelines on selection of lighting classes</w:t>
            </w:r>
          </w:p>
        </w:tc>
      </w:tr>
      <w:tr w:rsidR="00EF1DDD" w:rsidRPr="00B86B25" w14:paraId="1196610D" w14:textId="77777777" w:rsidTr="0089241C">
        <w:tc>
          <w:tcPr>
            <w:tcW w:w="2547" w:type="dxa"/>
          </w:tcPr>
          <w:p w14:paraId="46094B68" w14:textId="77777777" w:rsidR="00EF1DDD" w:rsidRPr="003F71FC" w:rsidRDefault="00EF1DDD" w:rsidP="0089241C"/>
        </w:tc>
        <w:tc>
          <w:tcPr>
            <w:tcW w:w="1276" w:type="dxa"/>
          </w:tcPr>
          <w:p w14:paraId="6D9EABB3" w14:textId="77777777" w:rsidR="00EF1DDD" w:rsidRDefault="00EF1DDD" w:rsidP="0089241C">
            <w:r>
              <w:t>BS EN 13201-2</w:t>
            </w:r>
          </w:p>
        </w:tc>
        <w:tc>
          <w:tcPr>
            <w:tcW w:w="850" w:type="dxa"/>
          </w:tcPr>
          <w:p w14:paraId="7B2DD77A" w14:textId="77777777" w:rsidR="00EF1DDD" w:rsidRDefault="00EF1DDD" w:rsidP="0089241C">
            <w:r>
              <w:t>2003</w:t>
            </w:r>
          </w:p>
        </w:tc>
        <w:tc>
          <w:tcPr>
            <w:tcW w:w="4501" w:type="dxa"/>
          </w:tcPr>
          <w:p w14:paraId="28B0616D" w14:textId="77777777" w:rsidR="00EF1DDD" w:rsidRDefault="00EF1DDD" w:rsidP="0089241C">
            <w:r>
              <w:t>Road lighting. Performance requirements</w:t>
            </w:r>
          </w:p>
        </w:tc>
      </w:tr>
      <w:tr w:rsidR="00EF1DDD" w:rsidRPr="00B86B25" w14:paraId="44A8DEEA" w14:textId="77777777" w:rsidTr="0089241C">
        <w:tc>
          <w:tcPr>
            <w:tcW w:w="2547" w:type="dxa"/>
          </w:tcPr>
          <w:p w14:paraId="5115EA04" w14:textId="77777777" w:rsidR="00EF1DDD" w:rsidRPr="003F71FC" w:rsidRDefault="00EF1DDD" w:rsidP="0089241C"/>
        </w:tc>
        <w:tc>
          <w:tcPr>
            <w:tcW w:w="1276" w:type="dxa"/>
          </w:tcPr>
          <w:p w14:paraId="50BF816E" w14:textId="77777777" w:rsidR="00EF1DDD" w:rsidRDefault="00EF1DDD" w:rsidP="0089241C">
            <w:r w:rsidRPr="003F0A47">
              <w:t>BS EN 50085-1</w:t>
            </w:r>
          </w:p>
        </w:tc>
        <w:tc>
          <w:tcPr>
            <w:tcW w:w="850" w:type="dxa"/>
          </w:tcPr>
          <w:p w14:paraId="5DD53AF7" w14:textId="77777777" w:rsidR="00EF1DDD" w:rsidRDefault="00EF1DDD" w:rsidP="0089241C">
            <w:r w:rsidRPr="003F0A47">
              <w:t>2005</w:t>
            </w:r>
          </w:p>
        </w:tc>
        <w:tc>
          <w:tcPr>
            <w:tcW w:w="4501" w:type="dxa"/>
          </w:tcPr>
          <w:p w14:paraId="5844060C" w14:textId="77777777" w:rsidR="00EF1DDD" w:rsidRPr="0090433E" w:rsidRDefault="00EF1DDD" w:rsidP="0089241C">
            <w:r w:rsidRPr="003F0A47">
              <w:t>Cable trunking systems and cable ducting systems for electrical installations. General requirements +A1:2013</w:t>
            </w:r>
          </w:p>
        </w:tc>
      </w:tr>
      <w:tr w:rsidR="00EF1DDD" w:rsidRPr="00B86B25" w14:paraId="08473BD8" w14:textId="77777777" w:rsidTr="0089241C">
        <w:tc>
          <w:tcPr>
            <w:tcW w:w="2547" w:type="dxa"/>
          </w:tcPr>
          <w:p w14:paraId="1D7C87B5" w14:textId="77777777" w:rsidR="00EF1DDD" w:rsidRPr="003F71FC" w:rsidRDefault="00EF1DDD" w:rsidP="0089241C"/>
        </w:tc>
        <w:tc>
          <w:tcPr>
            <w:tcW w:w="1276" w:type="dxa"/>
          </w:tcPr>
          <w:p w14:paraId="4D6EF648" w14:textId="77777777" w:rsidR="00EF1DDD" w:rsidRDefault="00EF1DDD" w:rsidP="0089241C">
            <w:r>
              <w:t>BS EN 60598-1</w:t>
            </w:r>
          </w:p>
        </w:tc>
        <w:tc>
          <w:tcPr>
            <w:tcW w:w="850" w:type="dxa"/>
          </w:tcPr>
          <w:p w14:paraId="34EB0598" w14:textId="77777777" w:rsidR="00EF1DDD" w:rsidRDefault="00EF1DDD" w:rsidP="0089241C">
            <w:r>
              <w:t>2015</w:t>
            </w:r>
          </w:p>
        </w:tc>
        <w:tc>
          <w:tcPr>
            <w:tcW w:w="4501" w:type="dxa"/>
          </w:tcPr>
          <w:p w14:paraId="37425F1A" w14:textId="77777777" w:rsidR="00EF1DDD" w:rsidRDefault="00EF1DDD" w:rsidP="0089241C">
            <w:r>
              <w:t>Luminaires. General requirements and tests</w:t>
            </w:r>
          </w:p>
        </w:tc>
      </w:tr>
    </w:tbl>
    <w:p w14:paraId="2FCF8751" w14:textId="77777777" w:rsidR="00EF1DDD" w:rsidRDefault="00EF1DDD" w:rsidP="00EF1DDD">
      <w:pPr>
        <w:pStyle w:val="Heading2"/>
        <w:numPr>
          <w:ilvl w:val="0"/>
          <w:numId w:val="0"/>
        </w:numPr>
        <w:ind w:left="851" w:hanging="851"/>
      </w:pPr>
      <w:bookmarkStart w:id="181" w:name="_Toc363736654"/>
      <w:r>
        <w:t>SYSTEM DESCRIPTION</w:t>
      </w:r>
      <w:bookmarkEnd w:id="181"/>
    </w:p>
    <w:p w14:paraId="4786EA98" w14:textId="77777777" w:rsidR="00EF1DDD" w:rsidRDefault="00EF1DDD" w:rsidP="00EF1DDD"/>
    <w:p w14:paraId="1DE29D97" w14:textId="77777777" w:rsidR="00EF1DDD" w:rsidRDefault="00EF1DDD" w:rsidP="00EF1DDD"/>
    <w:p w14:paraId="19C47191" w14:textId="77777777" w:rsidR="00EF1DDD" w:rsidRDefault="00EF1DDD" w:rsidP="00EF1DDD">
      <w:pPr>
        <w:pStyle w:val="Heading2"/>
        <w:numPr>
          <w:ilvl w:val="0"/>
          <w:numId w:val="0"/>
        </w:numPr>
        <w:ind w:left="851" w:hanging="851"/>
      </w:pPr>
      <w:bookmarkStart w:id="182" w:name="_Toc363736655"/>
      <w:r>
        <w:t>CONTROL REQUIREMENTS</w:t>
      </w:r>
      <w:bookmarkEnd w:id="182"/>
    </w:p>
    <w:p w14:paraId="204574A3" w14:textId="77777777" w:rsidR="00EF1DDD" w:rsidRDefault="00EF1DDD" w:rsidP="00EF1DDD"/>
    <w:p w14:paraId="23984418" w14:textId="77777777" w:rsidR="00EF1DDD" w:rsidRDefault="00EF1DDD" w:rsidP="00EF1DDD"/>
    <w:p w14:paraId="23790D02" w14:textId="77777777" w:rsidR="00EF1DDD" w:rsidRDefault="00EF1DDD" w:rsidP="00EF1DDD">
      <w:pPr>
        <w:pStyle w:val="Heading2"/>
        <w:numPr>
          <w:ilvl w:val="0"/>
          <w:numId w:val="0"/>
        </w:numPr>
        <w:ind w:left="851" w:hanging="851"/>
      </w:pPr>
      <w:bookmarkStart w:id="183" w:name="_Toc363736656"/>
      <w:r>
        <w:t>SYSTEM DRAWINGS / SCHEMATICS</w:t>
      </w:r>
      <w:bookmarkEnd w:id="183"/>
    </w:p>
    <w:p w14:paraId="75F4D9B8" w14:textId="77777777" w:rsidR="00EF1DDD" w:rsidRDefault="00EF1DDD" w:rsidP="00EF1DDD"/>
    <w:p w14:paraId="4D51596F" w14:textId="77777777" w:rsidR="00EF1DDD" w:rsidRDefault="00EF1DDD" w:rsidP="00EF1DDD"/>
    <w:p w14:paraId="44E0DF40" w14:textId="77777777" w:rsidR="00EF1DDD" w:rsidRDefault="00EF1DDD" w:rsidP="00EF1DDD"/>
    <w:p w14:paraId="01E1719F" w14:textId="77777777" w:rsidR="00EF1DDD" w:rsidRDefault="00EF1DDD" w:rsidP="00EF1DDD">
      <w:pPr>
        <w:pStyle w:val="Heading2"/>
        <w:numPr>
          <w:ilvl w:val="0"/>
          <w:numId w:val="0"/>
        </w:numPr>
        <w:ind w:left="357" w:hanging="357"/>
      </w:pPr>
      <w:r>
        <w:t>REFERENCE SPECIFICATION CLAUSES</w:t>
      </w:r>
    </w:p>
    <w:p w14:paraId="40D08C4C" w14:textId="77777777" w:rsidR="00EF1DDD" w:rsidRDefault="00EF1DDD" w:rsidP="00EF1DDD">
      <w:r>
        <w:t>Also see the following Reference Specification SPEC-300 clauses for further details of Workmanship, materials standards, builders work standards, testing/ commissioning, and identification:</w:t>
      </w:r>
    </w:p>
    <w:p w14:paraId="1BA3078C" w14:textId="77777777" w:rsidR="00EF1DDD" w:rsidRDefault="00986F61" w:rsidP="00EF1DDD">
      <w:pPr>
        <w:pStyle w:val="ListParagraph"/>
        <w:numPr>
          <w:ilvl w:val="0"/>
          <w:numId w:val="6"/>
        </w:numPr>
      </w:pPr>
      <w:r>
        <w:t>PR_65_70_11_00</w:t>
      </w:r>
      <w:r w:rsidR="00EF1DDD">
        <w:t xml:space="preserve"> CONDUIT AND CABLE TRUNKING</w:t>
      </w:r>
    </w:p>
    <w:p w14:paraId="5865385C" w14:textId="77777777" w:rsidR="00EF1DDD" w:rsidRDefault="00986F61" w:rsidP="00EF1DDD">
      <w:pPr>
        <w:pStyle w:val="ListParagraph"/>
        <w:numPr>
          <w:ilvl w:val="0"/>
          <w:numId w:val="6"/>
        </w:numPr>
      </w:pPr>
      <w:r>
        <w:t>PR_65_70_36/48_00</w:t>
      </w:r>
      <w:r w:rsidR="00EF1DDD">
        <w:t xml:space="preserve"> HV/LV CABLES AND WIRING</w:t>
      </w:r>
    </w:p>
    <w:p w14:paraId="3E300B98" w14:textId="77777777" w:rsidR="00EF1DDD" w:rsidRDefault="00986F61" w:rsidP="00EF1DDD">
      <w:pPr>
        <w:pStyle w:val="ListParagraph"/>
        <w:numPr>
          <w:ilvl w:val="0"/>
          <w:numId w:val="6"/>
        </w:numPr>
      </w:pPr>
      <w:r>
        <w:t>PR_60_70_48_06</w:t>
      </w:r>
      <w:r w:rsidR="00EF1DDD">
        <w:t xml:space="preserve"> BUSBAR TRUNKING</w:t>
      </w:r>
    </w:p>
    <w:p w14:paraId="5439AED1" w14:textId="77777777" w:rsidR="00EF1DDD" w:rsidRDefault="00986F61" w:rsidP="00EF1DDD">
      <w:pPr>
        <w:pStyle w:val="ListParagraph"/>
        <w:numPr>
          <w:ilvl w:val="0"/>
          <w:numId w:val="6"/>
        </w:numPr>
      </w:pPr>
      <w:r>
        <w:t>PR_65_70_11_00</w:t>
      </w:r>
      <w:r w:rsidR="00EF1DDD">
        <w:t xml:space="preserve"> SUPPORT COMPONENTS - CABLES</w:t>
      </w:r>
    </w:p>
    <w:p w14:paraId="43F477A5" w14:textId="77777777" w:rsidR="00EF1DDD" w:rsidRDefault="00986F61" w:rsidP="00EF1DDD">
      <w:pPr>
        <w:pStyle w:val="ListParagraph"/>
        <w:numPr>
          <w:ilvl w:val="0"/>
          <w:numId w:val="6"/>
        </w:numPr>
      </w:pPr>
      <w:r>
        <w:t>PR_60_70_48_00</w:t>
      </w:r>
      <w:r w:rsidR="00EF1DDD">
        <w:t xml:space="preserve"> LV SWITCHGEAR AND DISTRIBUTION BOARDS</w:t>
      </w:r>
    </w:p>
    <w:p w14:paraId="149EC81D" w14:textId="77777777" w:rsidR="00EF1DDD" w:rsidRDefault="00986F61" w:rsidP="00EF1DDD">
      <w:pPr>
        <w:pStyle w:val="ListParagraph"/>
        <w:numPr>
          <w:ilvl w:val="0"/>
          <w:numId w:val="6"/>
        </w:numPr>
      </w:pPr>
      <w:r>
        <w:t>PR_75_51_52_00</w:t>
      </w:r>
      <w:r w:rsidR="00EF1DDD">
        <w:t xml:space="preserve"> CONTACTORS AND STARTERS</w:t>
      </w:r>
    </w:p>
    <w:p w14:paraId="2A6FCBD7" w14:textId="77777777" w:rsidR="00EF1DDD" w:rsidRDefault="003D44FA" w:rsidP="00EF1DDD">
      <w:pPr>
        <w:pStyle w:val="ListParagraph"/>
        <w:numPr>
          <w:ilvl w:val="0"/>
          <w:numId w:val="6"/>
        </w:numPr>
      </w:pPr>
      <w:r>
        <w:t>PR_70_70_48_00</w:t>
      </w:r>
      <w:r w:rsidR="00EF1DDD">
        <w:t xml:space="preserve"> LUMINAIRES AND LAMPS</w:t>
      </w:r>
    </w:p>
    <w:p w14:paraId="1DEBBFA3" w14:textId="77777777" w:rsidR="00EF1DDD" w:rsidRDefault="003D44FA" w:rsidP="00EF1DDD">
      <w:pPr>
        <w:pStyle w:val="ListParagraph"/>
        <w:numPr>
          <w:ilvl w:val="0"/>
          <w:numId w:val="6"/>
        </w:numPr>
      </w:pPr>
      <w:r>
        <w:t>PR_65_72_00_00</w:t>
      </w:r>
      <w:r w:rsidR="00EF1DDD">
        <w:t xml:space="preserve"> ACCESSORIES FOR ELECTRICAL SERVICES</w:t>
      </w:r>
    </w:p>
    <w:p w14:paraId="7823A375" w14:textId="77777777" w:rsidR="00EF1DDD" w:rsidRDefault="003D44FA" w:rsidP="00EF1DDD">
      <w:pPr>
        <w:pStyle w:val="ListParagraph"/>
        <w:numPr>
          <w:ilvl w:val="0"/>
          <w:numId w:val="6"/>
        </w:numPr>
      </w:pPr>
      <w:r>
        <w:t>PR_65_70_46_00</w:t>
      </w:r>
      <w:r w:rsidR="00EF1DDD">
        <w:t xml:space="preserve"> EARTHING AND BONDING</w:t>
      </w:r>
    </w:p>
    <w:p w14:paraId="0A42B824" w14:textId="77777777" w:rsidR="00EF1DDD" w:rsidRDefault="003D44FA" w:rsidP="00EF1DDD">
      <w:pPr>
        <w:pStyle w:val="ListParagraph"/>
        <w:numPr>
          <w:ilvl w:val="0"/>
          <w:numId w:val="6"/>
        </w:numPr>
      </w:pPr>
      <w:r>
        <w:t>AC_70_65_00_00</w:t>
      </w:r>
      <w:r w:rsidR="00EF1DDD">
        <w:t xml:space="preserve"> TESTING AND COMMISSIONING OF ELECTRICAL SERVICES</w:t>
      </w:r>
    </w:p>
    <w:p w14:paraId="3C9F01A3" w14:textId="77777777" w:rsidR="00EF1DDD" w:rsidRDefault="003D44FA" w:rsidP="00EF1DDD">
      <w:pPr>
        <w:pStyle w:val="ListParagraph"/>
        <w:numPr>
          <w:ilvl w:val="0"/>
          <w:numId w:val="6"/>
        </w:numPr>
      </w:pPr>
      <w:r>
        <w:t>PR_40_10_57_24</w:t>
      </w:r>
      <w:r w:rsidR="00EF1DDD">
        <w:t xml:space="preserve"> IDENTIFICATION - ELECTRICAL</w:t>
      </w:r>
    </w:p>
    <w:p w14:paraId="3B0EABC6" w14:textId="77777777" w:rsidR="00EF1DDD" w:rsidRDefault="003D44FA" w:rsidP="00EF1DDD">
      <w:pPr>
        <w:pStyle w:val="ListParagraph"/>
        <w:numPr>
          <w:ilvl w:val="0"/>
          <w:numId w:val="6"/>
        </w:numPr>
      </w:pPr>
      <w:r>
        <w:t>PR_20_29_00_00</w:t>
      </w:r>
      <w:r w:rsidR="00EF1DDD">
        <w:t xml:space="preserve"> FIXING TO BUILDING FABRIC</w:t>
      </w:r>
    </w:p>
    <w:p w14:paraId="3CE09170" w14:textId="77777777" w:rsidR="00EF1DDD" w:rsidRDefault="003D44FA" w:rsidP="00EF1DDD">
      <w:pPr>
        <w:pStyle w:val="ListParagraph"/>
        <w:numPr>
          <w:ilvl w:val="0"/>
          <w:numId w:val="6"/>
        </w:numPr>
      </w:pPr>
      <w:r>
        <w:t>PR_35_31_68_72</w:t>
      </w:r>
      <w:r w:rsidR="00EF1DDD">
        <w:t xml:space="preserve"> PAINTING AND ANTI-CORROSION TREATMENTS</w:t>
      </w:r>
    </w:p>
    <w:p w14:paraId="0E384C9C" w14:textId="77777777" w:rsidR="00EF1DDD" w:rsidRDefault="00EF1DDD" w:rsidP="00EF1DDD">
      <w:pPr>
        <w:rPr>
          <w:rFonts w:asciiTheme="majorHAnsi" w:eastAsiaTheme="majorEastAsia" w:hAnsiTheme="majorHAnsi" w:cstheme="majorBidi"/>
          <w:b/>
          <w:bCs/>
          <w:caps/>
          <w:sz w:val="28"/>
          <w:szCs w:val="28"/>
        </w:rPr>
      </w:pPr>
      <w:r>
        <w:br w:type="page"/>
      </w:r>
    </w:p>
    <w:p w14:paraId="20DFA4C3" w14:textId="77777777" w:rsidR="00EF1DDD" w:rsidRPr="00625547" w:rsidRDefault="00EF1DDD" w:rsidP="00EF1DDD">
      <w:pPr>
        <w:pStyle w:val="Heading1"/>
        <w:numPr>
          <w:ilvl w:val="0"/>
          <w:numId w:val="0"/>
        </w:numPr>
        <w:ind w:left="851" w:hanging="851"/>
      </w:pPr>
      <w:bookmarkStart w:id="184" w:name="_Toc15913799"/>
      <w:r w:rsidRPr="00997014">
        <w:rPr>
          <w:noProof/>
          <w:color w:val="0070C0"/>
          <w:lang w:eastAsia="en-GB"/>
        </w:rPr>
        <mc:AlternateContent>
          <mc:Choice Requires="wps">
            <w:drawing>
              <wp:anchor distT="0" distB="36195" distL="114300" distR="114300" simplePos="0" relativeHeight="251816960" behindDoc="0" locked="1" layoutInCell="1" allowOverlap="1" wp14:anchorId="7B7FEEFD" wp14:editId="76005B2A">
                <wp:simplePos x="0" y="0"/>
                <wp:positionH relativeFrom="column">
                  <wp:posOffset>3175</wp:posOffset>
                </wp:positionH>
                <wp:positionV relativeFrom="paragraph">
                  <wp:posOffset>215900</wp:posOffset>
                </wp:positionV>
                <wp:extent cx="2070000" cy="0"/>
                <wp:effectExtent l="0" t="19050" r="6985" b="19050"/>
                <wp:wrapNone/>
                <wp:docPr id="31" name="Straight Connector 31"/>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326EC4" id="Straight Connector 31" o:spid="_x0000_s1026" style="position:absolute;z-index:251816960;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" strokecolor="black [3213]" strokeweight="3pt">
                <w10:anchorlock/>
              </v:line>
            </w:pict>
          </mc:Fallback>
        </mc:AlternateContent>
      </w:r>
      <w:r w:rsidRPr="00997014">
        <w:rPr>
          <w:color w:val="0070C0"/>
          <w:lang w:eastAsia="en-GB"/>
        </w:rPr>
        <w:t>Ss_70_80_33_00</w:t>
      </w:r>
      <w:r w:rsidRPr="003E480E">
        <w:tab/>
        <w:t>General Lighting</w:t>
      </w:r>
      <w:bookmarkEnd w:id="184"/>
      <w:r>
        <w:t xml:space="preserve"> </w:t>
      </w:r>
    </w:p>
    <w:p w14:paraId="3EC08722" w14:textId="77777777" w:rsidR="00EF1DDD" w:rsidRDefault="00EF1DDD" w:rsidP="00EF1DDD">
      <w:pPr>
        <w:pStyle w:val="Heading2"/>
        <w:numPr>
          <w:ilvl w:val="0"/>
          <w:numId w:val="0"/>
        </w:numPr>
        <w:ind w:left="851" w:hanging="851"/>
      </w:pPr>
      <w:r>
        <w:t>PERFORMANCE OBJECTIVES</w:t>
      </w:r>
    </w:p>
    <w:p w14:paraId="7B0D0953" w14:textId="77777777" w:rsidR="00EF1DDD" w:rsidRDefault="00EF1DDD" w:rsidP="00EF1DDD"/>
    <w:p w14:paraId="3E2BBD86" w14:textId="77777777" w:rsidR="00EF1DDD" w:rsidRDefault="00EF1DDD" w:rsidP="00EF1DDD"/>
    <w:p w14:paraId="2F1287A3" w14:textId="77777777" w:rsidR="00EF1DDD" w:rsidRDefault="00EF1DDD" w:rsidP="00EF1DDD">
      <w:pPr>
        <w:pStyle w:val="Heading2"/>
        <w:numPr>
          <w:ilvl w:val="0"/>
          <w:numId w:val="0"/>
        </w:numPr>
        <w:ind w:left="851" w:hanging="851"/>
      </w:pPr>
      <w:r>
        <w:t>DESIGN PARAMETERS</w:t>
      </w:r>
    </w:p>
    <w:p w14:paraId="74EA3667" w14:textId="77777777" w:rsidR="00EF1DDD" w:rsidRDefault="00EF1DDD" w:rsidP="00EF1DDD">
      <w:pPr>
        <w:pStyle w:val="Heading3"/>
      </w:pPr>
      <w:r>
        <w:t>Industry Standards</w:t>
      </w:r>
    </w:p>
    <w:tbl>
      <w:tblPr>
        <w:tblStyle w:val="Schedule33"/>
        <w:tblW w:w="9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47"/>
        <w:gridCol w:w="1276"/>
        <w:gridCol w:w="850"/>
        <w:gridCol w:w="4501"/>
      </w:tblGrid>
      <w:tr w:rsidR="00EF1DDD" w:rsidRPr="00B86B25" w14:paraId="605E49FC" w14:textId="77777777" w:rsidTr="0089241C">
        <w:trPr>
          <w:cnfStyle w:val="100000000000" w:firstRow="1" w:lastRow="0" w:firstColumn="0" w:lastColumn="0" w:oddVBand="0" w:evenVBand="0" w:oddHBand="0" w:evenHBand="0" w:firstRowFirstColumn="0" w:firstRowLastColumn="0" w:lastRowFirstColumn="0" w:lastRowLastColumn="0"/>
        </w:trPr>
        <w:tc>
          <w:tcPr>
            <w:tcW w:w="2547" w:type="dxa"/>
          </w:tcPr>
          <w:p w14:paraId="5836047A" w14:textId="77777777" w:rsidR="00EF1DDD" w:rsidRPr="003F71FC" w:rsidRDefault="00EF1DDD" w:rsidP="0089241C">
            <w:pPr>
              <w:spacing w:before="0" w:beforeAutospacing="0" w:after="240" w:afterAutospacing="0" w:line="240" w:lineRule="atLeast"/>
              <w:rPr>
                <w:b w:val="0"/>
              </w:rPr>
            </w:pPr>
            <w:r w:rsidRPr="003F71FC">
              <w:rPr>
                <w:b w:val="0"/>
              </w:rPr>
              <w:t xml:space="preserve">Statutory Acts </w:t>
            </w:r>
          </w:p>
        </w:tc>
        <w:tc>
          <w:tcPr>
            <w:tcW w:w="6627" w:type="dxa"/>
            <w:gridSpan w:val="3"/>
          </w:tcPr>
          <w:p w14:paraId="2B56AE4A" w14:textId="77777777" w:rsidR="00EF1DDD" w:rsidRDefault="00EF1DDD"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37690AED" w14:textId="77777777" w:rsidR="00EF1DDD" w:rsidRDefault="00EF1DDD" w:rsidP="0089241C">
            <w:pPr>
              <w:spacing w:before="0" w:beforeAutospacing="0" w:after="240" w:afterAutospacing="0" w:line="240" w:lineRule="atLeast"/>
              <w:rPr>
                <w:b w:val="0"/>
              </w:rPr>
            </w:pPr>
            <w:r w:rsidRPr="00876666">
              <w:rPr>
                <w:b w:val="0"/>
              </w:rPr>
              <w:t>The Electricity at Work Regulations 1989 (EAW Regulations)</w:t>
            </w:r>
          </w:p>
          <w:p w14:paraId="53D4E8DC" w14:textId="77777777" w:rsidR="00AC72C7" w:rsidRDefault="00AC72C7" w:rsidP="00AC72C7">
            <w:pPr>
              <w:spacing w:before="0" w:beforeAutospacing="0" w:after="240" w:afterAutospacing="0" w:line="240" w:lineRule="atLeast"/>
              <w:rPr>
                <w:b w:val="0"/>
              </w:rPr>
            </w:pPr>
            <w:r>
              <w:rPr>
                <w:b w:val="0"/>
              </w:rPr>
              <w:t>The Electricity at Work Regulations 1989</w:t>
            </w:r>
          </w:p>
          <w:p w14:paraId="29F613B2" w14:textId="77777777" w:rsidR="00AC72C7" w:rsidRPr="00AC72C7" w:rsidRDefault="00AC72C7" w:rsidP="0089241C">
            <w:pPr>
              <w:spacing w:before="0" w:beforeAutospacing="0" w:after="240" w:afterAutospacing="0" w:line="240" w:lineRule="atLeast"/>
              <w:rPr>
                <w:rFonts w:cs="Times New Roman"/>
                <w:b w:val="0"/>
                <w:szCs w:val="24"/>
              </w:rPr>
            </w:pPr>
            <w:r w:rsidRPr="008A08A9">
              <w:rPr>
                <w:rFonts w:cs="Times New Roman"/>
                <w:b w:val="0"/>
                <w:szCs w:val="24"/>
              </w:rPr>
              <w:t>The Electromagnetic Compatibility Regulations, 2015 , SI 2006/3418</w:t>
            </w:r>
          </w:p>
        </w:tc>
      </w:tr>
      <w:tr w:rsidR="00EF1DDD" w:rsidRPr="00B86B25" w14:paraId="3D5D2CD0" w14:textId="77777777" w:rsidTr="0089241C">
        <w:tc>
          <w:tcPr>
            <w:tcW w:w="2547" w:type="dxa"/>
          </w:tcPr>
          <w:p w14:paraId="1C493CD7" w14:textId="77777777" w:rsidR="00EF1DDD" w:rsidRPr="003F71FC" w:rsidRDefault="00EF1DDD" w:rsidP="0089241C">
            <w:pPr>
              <w:spacing w:before="0" w:beforeAutospacing="0" w:after="240" w:afterAutospacing="0" w:line="240" w:lineRule="atLeast"/>
            </w:pPr>
            <w:r w:rsidRPr="003F71FC">
              <w:t xml:space="preserve">Building Control / Local Authority requirements </w:t>
            </w:r>
          </w:p>
        </w:tc>
        <w:tc>
          <w:tcPr>
            <w:tcW w:w="6627" w:type="dxa"/>
            <w:gridSpan w:val="3"/>
          </w:tcPr>
          <w:p w14:paraId="40AFB3FC" w14:textId="77777777" w:rsidR="00EF1DDD" w:rsidRPr="003F71FC" w:rsidRDefault="00EF1DDD" w:rsidP="0089241C">
            <w:pPr>
              <w:spacing w:before="0" w:beforeAutospacing="0" w:after="240" w:afterAutospacing="0" w:line="240" w:lineRule="atLeast"/>
            </w:pPr>
            <w:r w:rsidRPr="003F71FC">
              <w:t xml:space="preserve">The Building Regulations Approved Documents </w:t>
            </w:r>
          </w:p>
          <w:p w14:paraId="2F98A702" w14:textId="77777777" w:rsidR="00EF1DDD" w:rsidRDefault="00EF1DDD" w:rsidP="0089241C">
            <w:pPr>
              <w:numPr>
                <w:ilvl w:val="0"/>
                <w:numId w:val="7"/>
              </w:numPr>
              <w:contextualSpacing/>
            </w:pPr>
            <w:commentRangeStart w:id="185"/>
            <w:r w:rsidRPr="007F47D3">
              <w:t>Part P 2013 (Electrical safety - Dwellings)</w:t>
            </w:r>
          </w:p>
          <w:p w14:paraId="0E4BD71D" w14:textId="77777777" w:rsidR="00EF1DDD" w:rsidRDefault="00EF1DDD" w:rsidP="0089241C">
            <w:pPr>
              <w:numPr>
                <w:ilvl w:val="0"/>
                <w:numId w:val="7"/>
              </w:numPr>
            </w:pPr>
            <w:r>
              <w:t>Part M 2015 (Access to and use of buildings: Volume 1 Dwellings)</w:t>
            </w:r>
          </w:p>
          <w:p w14:paraId="0E882FC8" w14:textId="77777777" w:rsidR="00EF1DDD" w:rsidRDefault="00EF1DDD" w:rsidP="0089241C">
            <w:pPr>
              <w:numPr>
                <w:ilvl w:val="0"/>
                <w:numId w:val="7"/>
              </w:numPr>
            </w:pPr>
            <w:r>
              <w:t>Part M 2015 (Access to and use of buildings: Volume 2 Buildings other than dwellings)</w:t>
            </w:r>
          </w:p>
          <w:p w14:paraId="199DC0A2" w14:textId="77777777" w:rsidR="000C32C1" w:rsidRDefault="000C32C1" w:rsidP="000C32C1">
            <w:pPr>
              <w:numPr>
                <w:ilvl w:val="0"/>
                <w:numId w:val="7"/>
              </w:numPr>
              <w:spacing w:before="0" w:beforeAutospacing="0" w:after="240" w:afterAutospacing="0" w:line="240" w:lineRule="atLeast"/>
              <w:contextualSpacing/>
            </w:pPr>
            <w:r>
              <w:t xml:space="preserve">Part L1a </w:t>
            </w:r>
            <w:r w:rsidRPr="0038416A">
              <w:t>Conservation of fuel and power in new dwellings</w:t>
            </w:r>
          </w:p>
          <w:p w14:paraId="53F3CA70" w14:textId="77777777" w:rsidR="000C32C1" w:rsidRDefault="000C32C1" w:rsidP="000C32C1">
            <w:pPr>
              <w:numPr>
                <w:ilvl w:val="0"/>
                <w:numId w:val="7"/>
              </w:numPr>
              <w:spacing w:before="0" w:beforeAutospacing="0" w:after="240" w:afterAutospacing="0" w:line="240" w:lineRule="atLeast"/>
              <w:contextualSpacing/>
            </w:pPr>
            <w:r>
              <w:t xml:space="preserve">Part L1b </w:t>
            </w:r>
            <w:r w:rsidRPr="0038416A">
              <w:t xml:space="preserve">Conservation of fuel and power in </w:t>
            </w:r>
            <w:r>
              <w:t>existing</w:t>
            </w:r>
            <w:r w:rsidRPr="0038416A">
              <w:t xml:space="preserve"> dwellings</w:t>
            </w:r>
          </w:p>
          <w:p w14:paraId="4AA9FE62" w14:textId="77777777" w:rsidR="000C32C1" w:rsidRDefault="000C32C1" w:rsidP="000C32C1">
            <w:pPr>
              <w:numPr>
                <w:ilvl w:val="0"/>
                <w:numId w:val="7"/>
              </w:numPr>
              <w:spacing w:before="0" w:beforeAutospacing="0" w:after="240" w:afterAutospacing="0" w:line="240" w:lineRule="atLeast"/>
              <w:contextualSpacing/>
            </w:pPr>
            <w:r>
              <w:t xml:space="preserve">Part L2a </w:t>
            </w:r>
            <w:r w:rsidRPr="0038416A">
              <w:t xml:space="preserve">Conservation of fuel and power in new </w:t>
            </w:r>
            <w:r>
              <w:t xml:space="preserve">buildings other than </w:t>
            </w:r>
            <w:r w:rsidRPr="0038416A">
              <w:t>dwellings</w:t>
            </w:r>
          </w:p>
          <w:p w14:paraId="7690CB51" w14:textId="77777777" w:rsidR="000C32C1" w:rsidRDefault="000C32C1" w:rsidP="000C32C1">
            <w:pPr>
              <w:numPr>
                <w:ilvl w:val="0"/>
                <w:numId w:val="7"/>
              </w:numPr>
              <w:spacing w:before="0" w:beforeAutospacing="0" w:after="240" w:afterAutospacing="0" w:line="240" w:lineRule="atLeast"/>
              <w:contextualSpacing/>
            </w:pPr>
            <w:r>
              <w:t xml:space="preserve">Part L2b </w:t>
            </w:r>
            <w:r w:rsidRPr="0038416A">
              <w:t xml:space="preserve">Conservation of fuel and power in </w:t>
            </w:r>
            <w:r>
              <w:t>existing</w:t>
            </w:r>
            <w:r w:rsidRPr="0038416A">
              <w:t xml:space="preserve"> </w:t>
            </w:r>
            <w:r>
              <w:t xml:space="preserve">buildings other than </w:t>
            </w:r>
            <w:r w:rsidRPr="0038416A">
              <w:t>dwellings</w:t>
            </w:r>
          </w:p>
          <w:p w14:paraId="2BD4DAD6" w14:textId="77777777" w:rsidR="00EF1DDD" w:rsidRDefault="00EF1DDD" w:rsidP="0089241C">
            <w:pPr>
              <w:numPr>
                <w:ilvl w:val="0"/>
                <w:numId w:val="7"/>
              </w:numPr>
              <w:contextualSpacing/>
            </w:pPr>
            <w:r w:rsidRPr="007F47D3">
              <w:t>Domestic Building Services Compliance Guide</w:t>
            </w:r>
          </w:p>
          <w:p w14:paraId="1FDC19B0" w14:textId="77777777" w:rsidR="00EF1DDD" w:rsidRDefault="00EF1DDD" w:rsidP="0089241C">
            <w:pPr>
              <w:numPr>
                <w:ilvl w:val="0"/>
                <w:numId w:val="7"/>
              </w:numPr>
              <w:contextualSpacing/>
            </w:pPr>
            <w:r>
              <w:t>Non-Domestic Building Services Compliance Guide</w:t>
            </w:r>
            <w:commentRangeEnd w:id="185"/>
            <w:r>
              <w:rPr>
                <w:rStyle w:val="CommentReference"/>
              </w:rPr>
              <w:commentReference w:id="185"/>
            </w:r>
          </w:p>
          <w:p w14:paraId="59D23586" w14:textId="77777777" w:rsidR="00EF1DDD" w:rsidRDefault="00EF1DDD" w:rsidP="0089241C">
            <w:r>
              <w:t>The Memorandum of guidance on the Electricity at Work Regulations 1989 (the Memorandum)</w:t>
            </w:r>
          </w:p>
          <w:p w14:paraId="705C458C" w14:textId="77777777" w:rsidR="00EF1DDD" w:rsidRDefault="00A60150" w:rsidP="0089241C">
            <w:r>
              <w:t>BS 7671 - IET Wiring Regulations 18th Edition</w:t>
            </w:r>
          </w:p>
          <w:p w14:paraId="1EE4ECF8" w14:textId="77777777" w:rsidR="00EF1DDD" w:rsidRDefault="00EF1DDD" w:rsidP="0089241C">
            <w:commentRangeStart w:id="186"/>
            <w:r>
              <w:t>The Scottish Building Standards 2015</w:t>
            </w:r>
          </w:p>
          <w:p w14:paraId="4F63A927" w14:textId="77777777" w:rsidR="00EF1DDD" w:rsidRPr="003F71FC" w:rsidRDefault="00EF1DDD" w:rsidP="0089241C">
            <w:pPr>
              <w:numPr>
                <w:ilvl w:val="0"/>
                <w:numId w:val="7"/>
              </w:numPr>
              <w:contextualSpacing/>
            </w:pPr>
            <w:r w:rsidRPr="00187245">
              <w:t>Section 6 (Energy)</w:t>
            </w:r>
            <w:commentRangeEnd w:id="186"/>
            <w:r>
              <w:rPr>
                <w:rStyle w:val="CommentReference"/>
              </w:rPr>
              <w:commentReference w:id="186"/>
            </w:r>
          </w:p>
        </w:tc>
      </w:tr>
      <w:tr w:rsidR="00EF1DDD" w:rsidRPr="00B86B25" w14:paraId="5DAB2EFF" w14:textId="77777777" w:rsidTr="0089241C">
        <w:trPr>
          <w:trHeight w:val="1233"/>
        </w:trPr>
        <w:tc>
          <w:tcPr>
            <w:tcW w:w="2547" w:type="dxa"/>
            <w:vMerge w:val="restart"/>
          </w:tcPr>
          <w:p w14:paraId="3A8CF3C4" w14:textId="77777777" w:rsidR="00EF1DDD" w:rsidRPr="008D6EC3" w:rsidRDefault="00EF1DDD" w:rsidP="0089241C">
            <w:r w:rsidRPr="003F71FC">
              <w:t>Industry standards</w:t>
            </w:r>
          </w:p>
        </w:tc>
        <w:tc>
          <w:tcPr>
            <w:tcW w:w="6627" w:type="dxa"/>
            <w:gridSpan w:val="3"/>
          </w:tcPr>
          <w:p w14:paraId="4C7075A0" w14:textId="77777777" w:rsidR="00EF1DDD" w:rsidRPr="003F71FC" w:rsidRDefault="00EF1DDD" w:rsidP="0089241C">
            <w:pPr>
              <w:spacing w:before="0" w:beforeAutospacing="0" w:after="240" w:afterAutospacing="0" w:line="240" w:lineRule="atLeast"/>
            </w:pPr>
            <w:r w:rsidRPr="003F71FC">
              <w:t>Chartered Institute of Building Services Engineers (CIBSE)</w:t>
            </w:r>
          </w:p>
          <w:p w14:paraId="115D69A6" w14:textId="77777777" w:rsidR="00EF1DDD" w:rsidRDefault="00EF1DDD" w:rsidP="0089241C">
            <w:pPr>
              <w:pStyle w:val="ListParagraph"/>
              <w:numPr>
                <w:ilvl w:val="0"/>
                <w:numId w:val="10"/>
              </w:numPr>
            </w:pPr>
            <w:r w:rsidRPr="0073329C">
              <w:t xml:space="preserve">CIBSE </w:t>
            </w:r>
            <w:r>
              <w:t>Guide F</w:t>
            </w:r>
            <w:r w:rsidRPr="0073329C">
              <w:t xml:space="preserve">: </w:t>
            </w:r>
            <w:r>
              <w:t xml:space="preserve">Energy Efficiency in </w:t>
            </w:r>
            <w:r w:rsidRPr="0073329C">
              <w:t>Buildings</w:t>
            </w:r>
          </w:p>
          <w:p w14:paraId="47AAB5B5" w14:textId="77777777" w:rsidR="00EF1DDD" w:rsidRDefault="00EF1DDD" w:rsidP="0089241C">
            <w:pPr>
              <w:pStyle w:val="ListParagraph"/>
              <w:numPr>
                <w:ilvl w:val="0"/>
                <w:numId w:val="10"/>
              </w:numPr>
            </w:pPr>
            <w:r w:rsidRPr="0073329C">
              <w:t xml:space="preserve">CIBSE </w:t>
            </w:r>
            <w:r>
              <w:t>Guide K</w:t>
            </w:r>
            <w:r w:rsidRPr="0073329C">
              <w:t>: Electricity in Buildings</w:t>
            </w:r>
          </w:p>
          <w:p w14:paraId="7B09C7A1" w14:textId="77777777" w:rsidR="00EF1DDD" w:rsidRDefault="00EF1DDD" w:rsidP="0089241C">
            <w:pPr>
              <w:pStyle w:val="ListParagraph"/>
              <w:numPr>
                <w:ilvl w:val="0"/>
                <w:numId w:val="10"/>
              </w:numPr>
            </w:pPr>
            <w:r w:rsidRPr="0073329C">
              <w:t>CIBSE Commissioning Code L: Lighting</w:t>
            </w:r>
          </w:p>
          <w:p w14:paraId="413C5463" w14:textId="77777777" w:rsidR="00EF1DDD" w:rsidRDefault="00EF1DDD" w:rsidP="0089241C">
            <w:pPr>
              <w:pStyle w:val="ListParagraph"/>
              <w:numPr>
                <w:ilvl w:val="0"/>
                <w:numId w:val="10"/>
              </w:numPr>
            </w:pPr>
            <w:r>
              <w:t>SLL Lighting Guides</w:t>
            </w:r>
          </w:p>
          <w:p w14:paraId="427E3F31" w14:textId="77777777" w:rsidR="00EF1DDD" w:rsidRDefault="00EF1DDD" w:rsidP="0089241C">
            <w:pPr>
              <w:pStyle w:val="ListParagraph"/>
              <w:numPr>
                <w:ilvl w:val="0"/>
                <w:numId w:val="10"/>
              </w:numPr>
            </w:pPr>
            <w:r>
              <w:t>SLL Code for Lighting 2012</w:t>
            </w:r>
          </w:p>
          <w:p w14:paraId="004B23DB" w14:textId="77777777" w:rsidR="00EF1DDD" w:rsidRPr="008D6EC3" w:rsidRDefault="00EF1DDD" w:rsidP="0089241C">
            <w:pPr>
              <w:pStyle w:val="ListParagraph"/>
              <w:numPr>
                <w:ilvl w:val="0"/>
                <w:numId w:val="10"/>
              </w:numPr>
            </w:pPr>
            <w:r>
              <w:t>TM39 Building Energy Metering 2009</w:t>
            </w:r>
          </w:p>
        </w:tc>
      </w:tr>
      <w:tr w:rsidR="00EF1DDD" w:rsidRPr="00B86B25" w14:paraId="1F872119" w14:textId="77777777" w:rsidTr="0089241C">
        <w:trPr>
          <w:trHeight w:val="1404"/>
        </w:trPr>
        <w:tc>
          <w:tcPr>
            <w:tcW w:w="2547" w:type="dxa"/>
            <w:vMerge/>
          </w:tcPr>
          <w:p w14:paraId="0B36CD73" w14:textId="77777777" w:rsidR="00EF1DDD" w:rsidRPr="003F71FC" w:rsidRDefault="00EF1DDD" w:rsidP="0089241C"/>
        </w:tc>
        <w:tc>
          <w:tcPr>
            <w:tcW w:w="6627" w:type="dxa"/>
            <w:gridSpan w:val="3"/>
          </w:tcPr>
          <w:p w14:paraId="50746A5A" w14:textId="77777777" w:rsidR="00EF1DDD" w:rsidRPr="003F71FC" w:rsidRDefault="00EF1DDD" w:rsidP="0089241C">
            <w:r w:rsidRPr="003F71FC">
              <w:t>Building Services Research and Information Association (BSRIA)</w:t>
            </w:r>
          </w:p>
          <w:p w14:paraId="1D20D3AB" w14:textId="77777777" w:rsidR="00EF1DDD" w:rsidRDefault="00EF1DDD" w:rsidP="0089241C">
            <w:pPr>
              <w:pStyle w:val="ListParagraph"/>
              <w:numPr>
                <w:ilvl w:val="0"/>
                <w:numId w:val="10"/>
              </w:numPr>
            </w:pPr>
            <w:r>
              <w:t>Design Checks for Electrical Services (BG3/2006)</w:t>
            </w:r>
          </w:p>
          <w:p w14:paraId="0F64F9DA" w14:textId="77777777" w:rsidR="00EF1DDD" w:rsidRDefault="00EF1DDD" w:rsidP="0089241C">
            <w:pPr>
              <w:pStyle w:val="ListParagraph"/>
              <w:numPr>
                <w:ilvl w:val="0"/>
                <w:numId w:val="10"/>
              </w:numPr>
            </w:pPr>
            <w:r w:rsidRPr="000A6F03">
              <w:t>BSRIA Power Quality Guide</w:t>
            </w:r>
            <w:r>
              <w:t xml:space="preserve"> (AG2/2000)</w:t>
            </w:r>
          </w:p>
          <w:p w14:paraId="2FD1D28C" w14:textId="77777777" w:rsidR="00EF1DDD" w:rsidRPr="003F71FC" w:rsidRDefault="00EF1DDD" w:rsidP="0089241C"/>
        </w:tc>
      </w:tr>
      <w:tr w:rsidR="00EF1DDD" w:rsidRPr="00B86B25" w14:paraId="06F94FA5" w14:textId="77777777" w:rsidTr="0089241C">
        <w:trPr>
          <w:trHeight w:val="1231"/>
        </w:trPr>
        <w:tc>
          <w:tcPr>
            <w:tcW w:w="2547" w:type="dxa"/>
            <w:vMerge/>
          </w:tcPr>
          <w:p w14:paraId="1E0D8690" w14:textId="77777777" w:rsidR="00EF1DDD" w:rsidRPr="003F71FC" w:rsidRDefault="00EF1DDD" w:rsidP="0089241C"/>
        </w:tc>
        <w:tc>
          <w:tcPr>
            <w:tcW w:w="6627" w:type="dxa"/>
            <w:gridSpan w:val="3"/>
          </w:tcPr>
          <w:p w14:paraId="07F00AEC" w14:textId="77777777" w:rsidR="00EF1DDD" w:rsidRDefault="00EF1DDD" w:rsidP="0089241C">
            <w:r w:rsidRPr="00DD202D">
              <w:t xml:space="preserve">NIC/EIC </w:t>
            </w:r>
          </w:p>
          <w:p w14:paraId="1EDFB396" w14:textId="77777777" w:rsidR="00EF1DDD" w:rsidRPr="003F71FC" w:rsidRDefault="00EF1DDD" w:rsidP="0089241C">
            <w:pPr>
              <w:pStyle w:val="ListParagraph"/>
              <w:numPr>
                <w:ilvl w:val="0"/>
                <w:numId w:val="22"/>
              </w:numPr>
            </w:pPr>
            <w:r>
              <w:t>T</w:t>
            </w:r>
            <w:r w:rsidRPr="00DD202D">
              <w:t xml:space="preserve">echnical </w:t>
            </w:r>
            <w:r>
              <w:t>G</w:t>
            </w:r>
            <w:r w:rsidRPr="00DD202D">
              <w:t>uidance</w:t>
            </w:r>
          </w:p>
        </w:tc>
      </w:tr>
      <w:tr w:rsidR="00EF1DDD" w:rsidRPr="00B86B25" w14:paraId="7BBD4048" w14:textId="77777777" w:rsidTr="0089241C">
        <w:tc>
          <w:tcPr>
            <w:tcW w:w="2547" w:type="dxa"/>
          </w:tcPr>
          <w:p w14:paraId="257131BA" w14:textId="77777777" w:rsidR="00EF1DDD" w:rsidRPr="003F71FC" w:rsidRDefault="00EF1DDD" w:rsidP="0089241C">
            <w:pPr>
              <w:spacing w:before="0" w:beforeAutospacing="0" w:after="240" w:afterAutospacing="0" w:line="240" w:lineRule="atLeast"/>
            </w:pPr>
            <w:r w:rsidRPr="003F71FC">
              <w:t xml:space="preserve">British Standards </w:t>
            </w:r>
          </w:p>
        </w:tc>
        <w:tc>
          <w:tcPr>
            <w:tcW w:w="1276" w:type="dxa"/>
          </w:tcPr>
          <w:p w14:paraId="028D7CAC" w14:textId="77777777" w:rsidR="00EF1DDD" w:rsidRPr="003F71FC" w:rsidRDefault="00EF1DDD" w:rsidP="0089241C">
            <w:r w:rsidRPr="00AA69E4">
              <w:t>BS</w:t>
            </w:r>
            <w:r>
              <w:t xml:space="preserve"> </w:t>
            </w:r>
            <w:r w:rsidRPr="00AA69E4">
              <w:t>7671</w:t>
            </w:r>
          </w:p>
        </w:tc>
        <w:tc>
          <w:tcPr>
            <w:tcW w:w="850" w:type="dxa"/>
          </w:tcPr>
          <w:p w14:paraId="08F48CA2" w14:textId="77777777" w:rsidR="00EF1DDD" w:rsidRPr="003F71FC" w:rsidRDefault="00EF1DDD" w:rsidP="0089241C">
            <w:r w:rsidRPr="00AA69E4">
              <w:t>2008</w:t>
            </w:r>
          </w:p>
        </w:tc>
        <w:tc>
          <w:tcPr>
            <w:tcW w:w="4501" w:type="dxa"/>
          </w:tcPr>
          <w:p w14:paraId="28C3D488" w14:textId="77777777" w:rsidR="00EF1DDD" w:rsidRPr="003F71FC" w:rsidRDefault="00EF1DDD" w:rsidP="0089241C">
            <w:r w:rsidRPr="00246E9D">
              <w:t>Requirements for Electrical Installations. IET Wiring Regulations</w:t>
            </w:r>
          </w:p>
        </w:tc>
      </w:tr>
      <w:tr w:rsidR="00EF1DDD" w:rsidRPr="00B86B25" w14:paraId="542539E1" w14:textId="77777777" w:rsidTr="0089241C">
        <w:tc>
          <w:tcPr>
            <w:tcW w:w="2547" w:type="dxa"/>
          </w:tcPr>
          <w:p w14:paraId="265807C7" w14:textId="77777777" w:rsidR="00EF1DDD" w:rsidRPr="003F71FC" w:rsidRDefault="00EF1DDD" w:rsidP="0089241C"/>
        </w:tc>
        <w:tc>
          <w:tcPr>
            <w:tcW w:w="1276" w:type="dxa"/>
          </w:tcPr>
          <w:p w14:paraId="1A2F11AC" w14:textId="77777777" w:rsidR="00EF1DDD" w:rsidRDefault="00EF1DDD" w:rsidP="0089241C">
            <w:r w:rsidRPr="003F0A47">
              <w:t>BS EN 50085-1</w:t>
            </w:r>
          </w:p>
        </w:tc>
        <w:tc>
          <w:tcPr>
            <w:tcW w:w="850" w:type="dxa"/>
          </w:tcPr>
          <w:p w14:paraId="1AC5A5B0" w14:textId="77777777" w:rsidR="00EF1DDD" w:rsidRDefault="00EF1DDD" w:rsidP="0089241C">
            <w:r w:rsidRPr="003F0A47">
              <w:t>2005</w:t>
            </w:r>
          </w:p>
        </w:tc>
        <w:tc>
          <w:tcPr>
            <w:tcW w:w="4501" w:type="dxa"/>
          </w:tcPr>
          <w:p w14:paraId="2B721F3D" w14:textId="77777777" w:rsidR="00EF1DDD" w:rsidRPr="0090433E" w:rsidRDefault="00EF1DDD" w:rsidP="0089241C">
            <w:r w:rsidRPr="003F0A47">
              <w:t>Cable trunking systems and cable ducting systems for electrical installations. General requirements +A1:2013</w:t>
            </w:r>
          </w:p>
        </w:tc>
      </w:tr>
      <w:tr w:rsidR="00EF1DDD" w:rsidRPr="00B86B25" w14:paraId="6FA52DD6" w14:textId="77777777" w:rsidTr="0089241C">
        <w:tc>
          <w:tcPr>
            <w:tcW w:w="2547" w:type="dxa"/>
          </w:tcPr>
          <w:p w14:paraId="332A5AF5" w14:textId="77777777" w:rsidR="00EF1DDD" w:rsidRPr="003F71FC" w:rsidRDefault="00EF1DDD" w:rsidP="0089241C"/>
        </w:tc>
        <w:tc>
          <w:tcPr>
            <w:tcW w:w="1276" w:type="dxa"/>
          </w:tcPr>
          <w:p w14:paraId="7AF04A42" w14:textId="77777777" w:rsidR="00EF1DDD" w:rsidRPr="008207D1" w:rsidRDefault="00EF1DDD" w:rsidP="0089241C">
            <w:r w:rsidRPr="003F0A47">
              <w:t>BS EN 50085-2-1</w:t>
            </w:r>
          </w:p>
        </w:tc>
        <w:tc>
          <w:tcPr>
            <w:tcW w:w="850" w:type="dxa"/>
          </w:tcPr>
          <w:p w14:paraId="6F5DBD56" w14:textId="77777777" w:rsidR="00EF1DDD" w:rsidRPr="008207D1" w:rsidRDefault="00EF1DDD" w:rsidP="0089241C">
            <w:r w:rsidRPr="003F0A47">
              <w:t>2006</w:t>
            </w:r>
          </w:p>
        </w:tc>
        <w:tc>
          <w:tcPr>
            <w:tcW w:w="4501" w:type="dxa"/>
          </w:tcPr>
          <w:p w14:paraId="7A3573B7" w14:textId="77777777" w:rsidR="00EF1DDD" w:rsidRPr="008207D1" w:rsidRDefault="00EF1DDD" w:rsidP="0089241C">
            <w:r w:rsidRPr="003F0A47">
              <w:t>Cable trunking systems and cable ducting systems for electrical installations. Cable trunking systems and cable ducting systems intended for mounting on walls and ceilings+A1:2011</w:t>
            </w:r>
          </w:p>
        </w:tc>
      </w:tr>
      <w:tr w:rsidR="00EF1DDD" w:rsidRPr="00B86B25" w14:paraId="15F816E3" w14:textId="77777777" w:rsidTr="0089241C">
        <w:tc>
          <w:tcPr>
            <w:tcW w:w="2547" w:type="dxa"/>
          </w:tcPr>
          <w:p w14:paraId="2EDC5C69" w14:textId="77777777" w:rsidR="00EF1DDD" w:rsidRPr="003F71FC" w:rsidRDefault="00EF1DDD" w:rsidP="0089241C"/>
        </w:tc>
        <w:tc>
          <w:tcPr>
            <w:tcW w:w="1276" w:type="dxa"/>
          </w:tcPr>
          <w:p w14:paraId="56D1F0C0" w14:textId="77777777" w:rsidR="00EF1DDD" w:rsidRPr="003F0A47" w:rsidRDefault="00EF1DDD" w:rsidP="0089241C">
            <w:r>
              <w:t>BS EN 50085-2-2</w:t>
            </w:r>
          </w:p>
        </w:tc>
        <w:tc>
          <w:tcPr>
            <w:tcW w:w="850" w:type="dxa"/>
          </w:tcPr>
          <w:p w14:paraId="4F0DCFF7" w14:textId="77777777" w:rsidR="00EF1DDD" w:rsidRPr="003F0A47" w:rsidRDefault="00EF1DDD" w:rsidP="0089241C">
            <w:r>
              <w:t>2008</w:t>
            </w:r>
          </w:p>
        </w:tc>
        <w:tc>
          <w:tcPr>
            <w:tcW w:w="4501" w:type="dxa"/>
          </w:tcPr>
          <w:p w14:paraId="5FF004E1" w14:textId="77777777" w:rsidR="00EF1DDD" w:rsidRPr="003F0A47" w:rsidRDefault="00EF1DDD" w:rsidP="0089241C">
            <w:r w:rsidRPr="005E716B">
              <w:t>Cable trunking systems and cable ducting systems for electrical installations. Particular requirements for cable trunking systems and cable ducting systems intended for mounting underfloor, flushfloor, or onfloor</w:t>
            </w:r>
          </w:p>
        </w:tc>
      </w:tr>
      <w:tr w:rsidR="00EF1DDD" w:rsidRPr="00B86B25" w14:paraId="0AF02E69" w14:textId="77777777" w:rsidTr="0089241C">
        <w:tc>
          <w:tcPr>
            <w:tcW w:w="2547" w:type="dxa"/>
          </w:tcPr>
          <w:p w14:paraId="6992D290" w14:textId="77777777" w:rsidR="00EF1DDD" w:rsidRPr="003F71FC" w:rsidRDefault="00EF1DDD" w:rsidP="0089241C"/>
        </w:tc>
        <w:tc>
          <w:tcPr>
            <w:tcW w:w="1276" w:type="dxa"/>
          </w:tcPr>
          <w:p w14:paraId="40A4BED2" w14:textId="77777777" w:rsidR="00EF1DDD" w:rsidRDefault="00EF1DDD" w:rsidP="0089241C">
            <w:r>
              <w:t>BS EN 60598-1</w:t>
            </w:r>
          </w:p>
        </w:tc>
        <w:tc>
          <w:tcPr>
            <w:tcW w:w="850" w:type="dxa"/>
          </w:tcPr>
          <w:p w14:paraId="0B395655" w14:textId="77777777" w:rsidR="00EF1DDD" w:rsidRDefault="00EF1DDD" w:rsidP="0089241C">
            <w:r>
              <w:t>2015</w:t>
            </w:r>
          </w:p>
        </w:tc>
        <w:tc>
          <w:tcPr>
            <w:tcW w:w="4501" w:type="dxa"/>
          </w:tcPr>
          <w:p w14:paraId="31B1BEC4" w14:textId="77777777" w:rsidR="00EF1DDD" w:rsidRDefault="00EF1DDD" w:rsidP="0089241C">
            <w:r>
              <w:t>Luminaires. General requirements and tests</w:t>
            </w:r>
          </w:p>
        </w:tc>
      </w:tr>
    </w:tbl>
    <w:p w14:paraId="3B313761" w14:textId="77777777" w:rsidR="00EF1DDD" w:rsidRDefault="00EF1DDD" w:rsidP="00EF1DDD">
      <w:pPr>
        <w:pStyle w:val="Heading2"/>
        <w:numPr>
          <w:ilvl w:val="0"/>
          <w:numId w:val="0"/>
        </w:numPr>
        <w:ind w:left="851" w:hanging="851"/>
      </w:pPr>
      <w:r>
        <w:t>SYSTEM DESCRIPTION</w:t>
      </w:r>
    </w:p>
    <w:p w14:paraId="6A2657C8" w14:textId="77777777" w:rsidR="00EF1DDD" w:rsidRDefault="00EF1DDD" w:rsidP="00EF1DDD"/>
    <w:p w14:paraId="5C0281CD" w14:textId="77777777" w:rsidR="00EF1DDD" w:rsidRDefault="00EF1DDD" w:rsidP="00EF1DDD"/>
    <w:p w14:paraId="673A6FC2" w14:textId="77777777" w:rsidR="00EF1DDD" w:rsidRDefault="00EF1DDD" w:rsidP="00EF1DDD">
      <w:pPr>
        <w:pStyle w:val="Heading2"/>
        <w:numPr>
          <w:ilvl w:val="0"/>
          <w:numId w:val="0"/>
        </w:numPr>
        <w:ind w:left="851" w:hanging="851"/>
      </w:pPr>
      <w:r>
        <w:t>CONTROL REQUIREMENTS</w:t>
      </w:r>
    </w:p>
    <w:p w14:paraId="47DE60F5" w14:textId="77777777" w:rsidR="00EF1DDD" w:rsidRDefault="00EF1DDD" w:rsidP="00EF1DDD"/>
    <w:p w14:paraId="393A7E08" w14:textId="77777777" w:rsidR="00EF1DDD" w:rsidRDefault="00EF1DDD" w:rsidP="00EF1DDD"/>
    <w:p w14:paraId="1401C962" w14:textId="77777777" w:rsidR="00EF1DDD" w:rsidRDefault="00EF1DDD" w:rsidP="00EF1DDD">
      <w:pPr>
        <w:pStyle w:val="Heading2"/>
        <w:numPr>
          <w:ilvl w:val="0"/>
          <w:numId w:val="0"/>
        </w:numPr>
        <w:ind w:left="851" w:hanging="851"/>
      </w:pPr>
      <w:r>
        <w:t>SYSTEM DRAWINGS / SCHEMATICS</w:t>
      </w:r>
    </w:p>
    <w:p w14:paraId="23976B3A" w14:textId="77777777" w:rsidR="00EF1DDD" w:rsidRDefault="00EF1DDD" w:rsidP="00EF1DDD"/>
    <w:p w14:paraId="02F95383" w14:textId="77777777" w:rsidR="00EF1DDD" w:rsidRDefault="00EF1DDD" w:rsidP="00EF1DDD"/>
    <w:p w14:paraId="320567FC" w14:textId="77777777" w:rsidR="00EF1DDD" w:rsidRDefault="00EF1DDD" w:rsidP="00EF1DDD"/>
    <w:p w14:paraId="14730C83" w14:textId="77777777" w:rsidR="00EF1DDD" w:rsidRDefault="00EF1DDD" w:rsidP="00EF1DDD">
      <w:pPr>
        <w:pStyle w:val="Heading2"/>
        <w:numPr>
          <w:ilvl w:val="0"/>
          <w:numId w:val="0"/>
        </w:numPr>
        <w:ind w:left="357" w:hanging="357"/>
      </w:pPr>
      <w:r>
        <w:t>REFERENCE SPECIFICATION CLAUSES</w:t>
      </w:r>
    </w:p>
    <w:p w14:paraId="1CB3BF87" w14:textId="77777777" w:rsidR="00EF1DDD" w:rsidRDefault="00EF1DDD" w:rsidP="00EF1DDD">
      <w:r>
        <w:t>Also see the following Reference Specification SPEC-300 clauses for further details of Workmanship, materials standards, builders work standards, testing/ commissioning, and identification:</w:t>
      </w:r>
    </w:p>
    <w:p w14:paraId="36C771E3" w14:textId="77777777" w:rsidR="00EF1DDD" w:rsidRDefault="00986F61" w:rsidP="00EF1DDD">
      <w:pPr>
        <w:pStyle w:val="ListParagraph"/>
        <w:numPr>
          <w:ilvl w:val="0"/>
          <w:numId w:val="6"/>
        </w:numPr>
      </w:pPr>
      <w:r>
        <w:t>PR_65_70_11_00</w:t>
      </w:r>
      <w:r w:rsidR="00EF1DDD">
        <w:t xml:space="preserve"> CONDUIT AND CABLE TRUNKING</w:t>
      </w:r>
    </w:p>
    <w:p w14:paraId="1C68F51F" w14:textId="77777777" w:rsidR="00EF1DDD" w:rsidRDefault="00986F61" w:rsidP="00EF1DDD">
      <w:pPr>
        <w:pStyle w:val="ListParagraph"/>
        <w:numPr>
          <w:ilvl w:val="0"/>
          <w:numId w:val="6"/>
        </w:numPr>
      </w:pPr>
      <w:r>
        <w:t>PR_65_70_36/48_00</w:t>
      </w:r>
      <w:r w:rsidR="00EF1DDD">
        <w:t xml:space="preserve"> HV/LV CABLES AND WIRING</w:t>
      </w:r>
    </w:p>
    <w:p w14:paraId="01907012" w14:textId="77777777" w:rsidR="00EF1DDD" w:rsidRDefault="00986F61" w:rsidP="00EF1DDD">
      <w:pPr>
        <w:pStyle w:val="ListParagraph"/>
        <w:numPr>
          <w:ilvl w:val="0"/>
          <w:numId w:val="6"/>
        </w:numPr>
      </w:pPr>
      <w:r>
        <w:t>PR_60_70_48_06</w:t>
      </w:r>
      <w:r w:rsidR="00EF1DDD">
        <w:t xml:space="preserve"> BUSBAR TRUNKING</w:t>
      </w:r>
    </w:p>
    <w:p w14:paraId="1D2812CC" w14:textId="77777777" w:rsidR="00EF1DDD" w:rsidRDefault="00986F61" w:rsidP="00EF1DDD">
      <w:pPr>
        <w:pStyle w:val="ListParagraph"/>
        <w:numPr>
          <w:ilvl w:val="0"/>
          <w:numId w:val="6"/>
        </w:numPr>
      </w:pPr>
      <w:r>
        <w:t>PR_65_70_11_00</w:t>
      </w:r>
      <w:r w:rsidR="00EF1DDD">
        <w:t xml:space="preserve"> SUPPORT COMPONENTS - CABLES</w:t>
      </w:r>
    </w:p>
    <w:p w14:paraId="2565CEB0" w14:textId="77777777" w:rsidR="00EF1DDD" w:rsidRDefault="00986F61" w:rsidP="00EF1DDD">
      <w:pPr>
        <w:pStyle w:val="ListParagraph"/>
        <w:numPr>
          <w:ilvl w:val="0"/>
          <w:numId w:val="6"/>
        </w:numPr>
      </w:pPr>
      <w:r>
        <w:t>PR_60_70_48_00</w:t>
      </w:r>
      <w:r w:rsidR="00EF1DDD">
        <w:t xml:space="preserve"> LV SWITCHGEAR AND DISTRIBUTION BOARDS</w:t>
      </w:r>
    </w:p>
    <w:p w14:paraId="4DB70C38" w14:textId="77777777" w:rsidR="00EF1DDD" w:rsidRDefault="00986F61" w:rsidP="00EF1DDD">
      <w:pPr>
        <w:pStyle w:val="ListParagraph"/>
        <w:numPr>
          <w:ilvl w:val="0"/>
          <w:numId w:val="6"/>
        </w:numPr>
      </w:pPr>
      <w:r>
        <w:t>PR_75_51_52_00</w:t>
      </w:r>
      <w:r w:rsidR="00EF1DDD">
        <w:t xml:space="preserve"> CONTACTORS AND STARTERS</w:t>
      </w:r>
    </w:p>
    <w:p w14:paraId="025C8D1D" w14:textId="77777777" w:rsidR="00EF1DDD" w:rsidRDefault="003D44FA" w:rsidP="00EF1DDD">
      <w:pPr>
        <w:pStyle w:val="ListParagraph"/>
        <w:numPr>
          <w:ilvl w:val="0"/>
          <w:numId w:val="6"/>
        </w:numPr>
      </w:pPr>
      <w:r>
        <w:t>PR_70_70_48_00</w:t>
      </w:r>
      <w:r w:rsidR="00EF1DDD">
        <w:t xml:space="preserve"> LUMINAIRES AND LAMPS</w:t>
      </w:r>
    </w:p>
    <w:p w14:paraId="339E355A" w14:textId="77777777" w:rsidR="00EF1DDD" w:rsidRDefault="003D44FA" w:rsidP="00EF1DDD">
      <w:pPr>
        <w:pStyle w:val="ListParagraph"/>
        <w:numPr>
          <w:ilvl w:val="0"/>
          <w:numId w:val="6"/>
        </w:numPr>
      </w:pPr>
      <w:r>
        <w:t>PR_65_72_00_00</w:t>
      </w:r>
      <w:r w:rsidR="00EF1DDD">
        <w:t xml:space="preserve"> ACCESSORIES FOR ELECTRICAL SERVICES</w:t>
      </w:r>
    </w:p>
    <w:p w14:paraId="577190CB" w14:textId="77777777" w:rsidR="00EF1DDD" w:rsidRDefault="003D44FA" w:rsidP="00EF1DDD">
      <w:pPr>
        <w:pStyle w:val="ListParagraph"/>
        <w:numPr>
          <w:ilvl w:val="0"/>
          <w:numId w:val="6"/>
        </w:numPr>
      </w:pPr>
      <w:r>
        <w:t>PR_65_70_46_00</w:t>
      </w:r>
      <w:r w:rsidR="00EF1DDD">
        <w:t xml:space="preserve"> EARTHING AND BONDING</w:t>
      </w:r>
    </w:p>
    <w:p w14:paraId="3ACC9716" w14:textId="77777777" w:rsidR="00EF1DDD" w:rsidRDefault="003D44FA" w:rsidP="00EF1DDD">
      <w:pPr>
        <w:pStyle w:val="ListParagraph"/>
        <w:numPr>
          <w:ilvl w:val="0"/>
          <w:numId w:val="6"/>
        </w:numPr>
      </w:pPr>
      <w:r>
        <w:t>AC_70_65_00_00</w:t>
      </w:r>
      <w:r w:rsidR="00EF1DDD">
        <w:t xml:space="preserve"> TESTING AND COMMISSIONING OF ELECTRICAL SERVICES</w:t>
      </w:r>
    </w:p>
    <w:p w14:paraId="55CCEA94" w14:textId="77777777" w:rsidR="00EF1DDD" w:rsidRDefault="003D44FA" w:rsidP="00EF1DDD">
      <w:pPr>
        <w:pStyle w:val="ListParagraph"/>
        <w:numPr>
          <w:ilvl w:val="0"/>
          <w:numId w:val="6"/>
        </w:numPr>
      </w:pPr>
      <w:r>
        <w:t>PR_40_10_57_24</w:t>
      </w:r>
      <w:r w:rsidR="00EF1DDD">
        <w:t xml:space="preserve"> IDENTIFICATION - ELECTRICAL</w:t>
      </w:r>
    </w:p>
    <w:p w14:paraId="31500376" w14:textId="77777777" w:rsidR="00EF1DDD" w:rsidRDefault="003D44FA" w:rsidP="00EF1DDD">
      <w:pPr>
        <w:pStyle w:val="ListParagraph"/>
        <w:numPr>
          <w:ilvl w:val="0"/>
          <w:numId w:val="6"/>
        </w:numPr>
      </w:pPr>
      <w:r>
        <w:t>PR_20_29_00_00</w:t>
      </w:r>
      <w:r w:rsidR="00EF1DDD">
        <w:t xml:space="preserve"> FIXING TO BUILDING FABRIC</w:t>
      </w:r>
    </w:p>
    <w:p w14:paraId="65A19B95" w14:textId="77777777" w:rsidR="00EF1DDD" w:rsidRDefault="003D44FA" w:rsidP="00EF1DDD">
      <w:pPr>
        <w:pStyle w:val="ListParagraph"/>
        <w:numPr>
          <w:ilvl w:val="0"/>
          <w:numId w:val="6"/>
        </w:numPr>
      </w:pPr>
      <w:r>
        <w:t>PR_35_31_68_72</w:t>
      </w:r>
      <w:r w:rsidR="00EF1DDD">
        <w:t xml:space="preserve"> PAINTING AND ANTI-CORROSION TREATMENTS</w:t>
      </w:r>
    </w:p>
    <w:p w14:paraId="03DA9B8B" w14:textId="77777777" w:rsidR="00EF1DDD" w:rsidRDefault="00EF1DDD" w:rsidP="00EF1DDD">
      <w:pPr>
        <w:rPr>
          <w:rFonts w:asciiTheme="majorHAnsi" w:eastAsiaTheme="majorEastAsia" w:hAnsiTheme="majorHAnsi" w:cstheme="majorBidi"/>
          <w:b/>
          <w:bCs/>
          <w:caps/>
          <w:sz w:val="28"/>
          <w:szCs w:val="28"/>
        </w:rPr>
      </w:pPr>
      <w:r>
        <w:br w:type="page"/>
      </w:r>
    </w:p>
    <w:p w14:paraId="748DD2FF" w14:textId="77777777" w:rsidR="009022CE" w:rsidRPr="00625547" w:rsidRDefault="009022CE" w:rsidP="009022CE">
      <w:pPr>
        <w:pStyle w:val="Heading1"/>
        <w:numPr>
          <w:ilvl w:val="0"/>
          <w:numId w:val="0"/>
        </w:numPr>
        <w:ind w:left="851" w:hanging="851"/>
      </w:pPr>
      <w:bookmarkStart w:id="187" w:name="_Toc15913800"/>
      <w:r w:rsidRPr="00997014">
        <w:rPr>
          <w:noProof/>
          <w:color w:val="0070C0"/>
          <w:lang w:eastAsia="en-GB"/>
        </w:rPr>
        <mc:AlternateContent>
          <mc:Choice Requires="wps">
            <w:drawing>
              <wp:anchor distT="0" distB="36195" distL="114300" distR="114300" simplePos="0" relativeHeight="251702272" behindDoc="0" locked="1" layoutInCell="1" allowOverlap="1" wp14:anchorId="06B652D2" wp14:editId="1B93FFCF">
                <wp:simplePos x="0" y="0"/>
                <wp:positionH relativeFrom="column">
                  <wp:posOffset>3175</wp:posOffset>
                </wp:positionH>
                <wp:positionV relativeFrom="paragraph">
                  <wp:posOffset>215900</wp:posOffset>
                </wp:positionV>
                <wp:extent cx="2070000" cy="0"/>
                <wp:effectExtent l="0" t="19050" r="6985" b="19050"/>
                <wp:wrapNone/>
                <wp:docPr id="34" name="Straight Connector 34"/>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6377DB" id="Straight Connector 34" o:spid="_x0000_s1026" style="position:absolute;z-index:251702272;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HDC&#10;PtHeAQAAKAQAAA4AAAAAAAAAAAAAAAAALgIAAGRycy9lMm9Eb2MueG1sUEsBAi0AFAAGAAgAAAAh&#10;AAMpz1vZAAAABgEAAA8AAAAAAAAAAAAAAAAAOAQAAGRycy9kb3ducmV2LnhtbFBLBQYAAAAABAAE&#10;APMAAAA+BQAAAAA=&#10;" strokecolor="black [3213]" strokeweight="3pt">
                <w10:anchorlock/>
              </v:line>
            </w:pict>
          </mc:Fallback>
        </mc:AlternateContent>
      </w:r>
      <w:r w:rsidR="00EF1DDD" w:rsidRPr="00997014">
        <w:rPr>
          <w:color w:val="0070C0"/>
          <w:lang w:eastAsia="en-GB"/>
        </w:rPr>
        <w:t>Ss_70_80_33_12</w:t>
      </w:r>
      <w:r w:rsidRPr="003E480E">
        <w:tab/>
        <w:t>Emergency Lighting</w:t>
      </w:r>
      <w:bookmarkEnd w:id="177"/>
      <w:bookmarkEnd w:id="187"/>
    </w:p>
    <w:p w14:paraId="7FE486FB" w14:textId="77777777" w:rsidR="009022CE" w:rsidRDefault="009022CE" w:rsidP="009022CE">
      <w:pPr>
        <w:pStyle w:val="Heading2"/>
        <w:numPr>
          <w:ilvl w:val="0"/>
          <w:numId w:val="0"/>
        </w:numPr>
        <w:ind w:left="851" w:hanging="851"/>
      </w:pPr>
      <w:bookmarkStart w:id="188" w:name="_Toc363736646"/>
      <w:r>
        <w:t>PERFORMANCE OBJECTIVES</w:t>
      </w:r>
      <w:bookmarkEnd w:id="188"/>
    </w:p>
    <w:p w14:paraId="7D1B3F3E" w14:textId="77777777" w:rsidR="009022CE" w:rsidRDefault="009022CE" w:rsidP="009022CE"/>
    <w:p w14:paraId="19563BAA" w14:textId="77777777" w:rsidR="009022CE" w:rsidRDefault="009022CE" w:rsidP="009022CE"/>
    <w:p w14:paraId="1C3BB244" w14:textId="77777777" w:rsidR="009022CE" w:rsidRDefault="009022CE" w:rsidP="009022CE">
      <w:pPr>
        <w:pStyle w:val="Heading2"/>
        <w:numPr>
          <w:ilvl w:val="0"/>
          <w:numId w:val="0"/>
        </w:numPr>
        <w:ind w:left="851" w:hanging="851"/>
      </w:pPr>
      <w:bookmarkStart w:id="189" w:name="_Toc363736647"/>
      <w:r>
        <w:t>DESIGN PARAMETERS</w:t>
      </w:r>
      <w:bookmarkEnd w:id="189"/>
    </w:p>
    <w:p w14:paraId="39329573" w14:textId="77777777" w:rsidR="002A7353" w:rsidRDefault="002A7353" w:rsidP="002A7353">
      <w:pPr>
        <w:pStyle w:val="Heading3"/>
      </w:pPr>
      <w:r>
        <w:t>Industry Standards</w:t>
      </w:r>
    </w:p>
    <w:tbl>
      <w:tblPr>
        <w:tblStyle w:val="Schedule33"/>
        <w:tblW w:w="9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47"/>
        <w:gridCol w:w="1276"/>
        <w:gridCol w:w="850"/>
        <w:gridCol w:w="4501"/>
      </w:tblGrid>
      <w:tr w:rsidR="002A7353" w:rsidRPr="00B86B25" w14:paraId="7E0B19B7" w14:textId="77777777" w:rsidTr="00F67EE3">
        <w:trPr>
          <w:cnfStyle w:val="100000000000" w:firstRow="1" w:lastRow="0" w:firstColumn="0" w:lastColumn="0" w:oddVBand="0" w:evenVBand="0" w:oddHBand="0" w:evenHBand="0" w:firstRowFirstColumn="0" w:firstRowLastColumn="0" w:lastRowFirstColumn="0" w:lastRowLastColumn="0"/>
        </w:trPr>
        <w:tc>
          <w:tcPr>
            <w:tcW w:w="2547" w:type="dxa"/>
          </w:tcPr>
          <w:p w14:paraId="649C1FD6" w14:textId="77777777" w:rsidR="002A7353" w:rsidRPr="003F71FC" w:rsidRDefault="002A7353" w:rsidP="00F67EE3">
            <w:pPr>
              <w:spacing w:before="0" w:beforeAutospacing="0" w:after="240" w:afterAutospacing="0" w:line="240" w:lineRule="atLeast"/>
              <w:rPr>
                <w:b w:val="0"/>
              </w:rPr>
            </w:pPr>
            <w:r w:rsidRPr="003F71FC">
              <w:rPr>
                <w:b w:val="0"/>
              </w:rPr>
              <w:t xml:space="preserve">Statutory Acts </w:t>
            </w:r>
          </w:p>
        </w:tc>
        <w:tc>
          <w:tcPr>
            <w:tcW w:w="6627" w:type="dxa"/>
            <w:gridSpan w:val="3"/>
          </w:tcPr>
          <w:p w14:paraId="547E4462" w14:textId="77777777" w:rsidR="002A7353" w:rsidRDefault="002A7353"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0B12562C" w14:textId="77777777" w:rsidR="002A7353" w:rsidRDefault="002A7353" w:rsidP="00F67EE3">
            <w:pPr>
              <w:spacing w:before="0" w:beforeAutospacing="0" w:after="240" w:afterAutospacing="0" w:line="240" w:lineRule="atLeast"/>
              <w:rPr>
                <w:b w:val="0"/>
              </w:rPr>
            </w:pPr>
            <w:r w:rsidRPr="00876666">
              <w:rPr>
                <w:b w:val="0"/>
              </w:rPr>
              <w:t>The Electricity at Work Regulations 1989 (EAW Regulations)</w:t>
            </w:r>
          </w:p>
          <w:p w14:paraId="59807F0B" w14:textId="77777777" w:rsidR="00AC72C7" w:rsidRDefault="00AC72C7" w:rsidP="00AC72C7">
            <w:pPr>
              <w:spacing w:before="0" w:beforeAutospacing="0" w:after="240" w:afterAutospacing="0" w:line="240" w:lineRule="atLeast"/>
              <w:rPr>
                <w:b w:val="0"/>
              </w:rPr>
            </w:pPr>
            <w:r>
              <w:rPr>
                <w:b w:val="0"/>
              </w:rPr>
              <w:t>The Electricity at Work Regulations 1989</w:t>
            </w:r>
          </w:p>
          <w:p w14:paraId="3196B784" w14:textId="77777777" w:rsidR="00AC72C7" w:rsidRPr="00AC72C7" w:rsidRDefault="00AC72C7" w:rsidP="00F67EE3">
            <w:pPr>
              <w:spacing w:before="0" w:beforeAutospacing="0" w:after="240" w:afterAutospacing="0" w:line="240" w:lineRule="atLeast"/>
              <w:rPr>
                <w:rFonts w:cs="Times New Roman"/>
                <w:b w:val="0"/>
                <w:szCs w:val="24"/>
              </w:rPr>
            </w:pPr>
            <w:r w:rsidRPr="008A08A9">
              <w:rPr>
                <w:rFonts w:cs="Times New Roman"/>
                <w:b w:val="0"/>
                <w:szCs w:val="24"/>
              </w:rPr>
              <w:t>The Electromagnetic Compatibility Regulations, 2015 , SI 2006/3418</w:t>
            </w:r>
          </w:p>
        </w:tc>
      </w:tr>
      <w:tr w:rsidR="002A7353" w:rsidRPr="00B86B25" w14:paraId="71CABCDA" w14:textId="77777777" w:rsidTr="00F67EE3">
        <w:tc>
          <w:tcPr>
            <w:tcW w:w="2547" w:type="dxa"/>
          </w:tcPr>
          <w:p w14:paraId="0AE68EB9" w14:textId="77777777" w:rsidR="002A7353" w:rsidRPr="003F71FC" w:rsidRDefault="002A7353" w:rsidP="00F67EE3">
            <w:pPr>
              <w:spacing w:before="0" w:beforeAutospacing="0" w:after="240" w:afterAutospacing="0" w:line="240" w:lineRule="atLeast"/>
            </w:pPr>
            <w:r w:rsidRPr="003F71FC">
              <w:t xml:space="preserve">Building Control / Local Authority requirements </w:t>
            </w:r>
          </w:p>
        </w:tc>
        <w:tc>
          <w:tcPr>
            <w:tcW w:w="6627" w:type="dxa"/>
            <w:gridSpan w:val="3"/>
          </w:tcPr>
          <w:p w14:paraId="49FE11D1" w14:textId="77777777" w:rsidR="002A7353" w:rsidRPr="003F71FC" w:rsidRDefault="002A7353" w:rsidP="00F67EE3">
            <w:pPr>
              <w:spacing w:before="0" w:beforeAutospacing="0" w:after="240" w:afterAutospacing="0" w:line="240" w:lineRule="atLeast"/>
            </w:pPr>
            <w:r w:rsidRPr="003F71FC">
              <w:t xml:space="preserve">The Building Regulations Approved Documents </w:t>
            </w:r>
          </w:p>
          <w:p w14:paraId="32FE6B20" w14:textId="77777777" w:rsidR="002A7353" w:rsidRDefault="002A7353" w:rsidP="00BC2102">
            <w:pPr>
              <w:numPr>
                <w:ilvl w:val="0"/>
                <w:numId w:val="7"/>
              </w:numPr>
              <w:contextualSpacing/>
            </w:pPr>
            <w:r w:rsidRPr="007F47D3">
              <w:t>Part P 2013 (Electrical safety - Dwellings)</w:t>
            </w:r>
          </w:p>
          <w:p w14:paraId="65606930" w14:textId="77777777" w:rsidR="002A7353" w:rsidRDefault="002A7353" w:rsidP="00BC2102">
            <w:pPr>
              <w:numPr>
                <w:ilvl w:val="0"/>
                <w:numId w:val="7"/>
              </w:numPr>
            </w:pPr>
            <w:r>
              <w:t>Part M 2015 (Access to and use of buildings: Volume 1 Dwellings)</w:t>
            </w:r>
          </w:p>
          <w:p w14:paraId="3EB049FA" w14:textId="77777777" w:rsidR="002A7353" w:rsidRDefault="002A7353" w:rsidP="00BC2102">
            <w:pPr>
              <w:numPr>
                <w:ilvl w:val="0"/>
                <w:numId w:val="7"/>
              </w:numPr>
              <w:contextualSpacing/>
            </w:pPr>
            <w:r w:rsidRPr="007F47D3">
              <w:t>Domestic Building Services Compliance Guide</w:t>
            </w:r>
          </w:p>
          <w:p w14:paraId="0C12D91C" w14:textId="77777777" w:rsidR="002A7353" w:rsidRDefault="002A7353" w:rsidP="00BC2102">
            <w:pPr>
              <w:numPr>
                <w:ilvl w:val="0"/>
                <w:numId w:val="7"/>
              </w:numPr>
              <w:contextualSpacing/>
            </w:pPr>
            <w:r>
              <w:t>Non-Domestic Building Services Compliance Guide</w:t>
            </w:r>
          </w:p>
          <w:p w14:paraId="4A1FC01E" w14:textId="77777777" w:rsidR="002A7353" w:rsidRDefault="002A7353" w:rsidP="00BC2102">
            <w:pPr>
              <w:numPr>
                <w:ilvl w:val="0"/>
                <w:numId w:val="7"/>
              </w:numPr>
              <w:contextualSpacing/>
            </w:pPr>
            <w:r>
              <w:t>The Memorandum of guidance on the Electricity at Work Regulations 1989 (the Memorandum)</w:t>
            </w:r>
          </w:p>
          <w:p w14:paraId="3F1A1A89" w14:textId="77777777" w:rsidR="002A7353" w:rsidRDefault="00A60150" w:rsidP="00BC2102">
            <w:pPr>
              <w:numPr>
                <w:ilvl w:val="0"/>
                <w:numId w:val="7"/>
              </w:numPr>
              <w:contextualSpacing/>
            </w:pPr>
            <w:r>
              <w:t>BS 7671 - IET Wiring Regulations 18th Edition</w:t>
            </w:r>
          </w:p>
          <w:p w14:paraId="6778D93A" w14:textId="77777777" w:rsidR="002A7353" w:rsidRDefault="002A7353" w:rsidP="00F67EE3"/>
          <w:p w14:paraId="22326FA5" w14:textId="77777777" w:rsidR="00133054" w:rsidRDefault="002A7353" w:rsidP="00133054">
            <w:r>
              <w:t>The Scotti</w:t>
            </w:r>
            <w:r w:rsidR="00133054">
              <w:t>sh Building Standards 2015</w:t>
            </w:r>
          </w:p>
          <w:p w14:paraId="03F1E429" w14:textId="77777777" w:rsidR="002A7353" w:rsidRPr="003F71FC" w:rsidRDefault="002A7353" w:rsidP="00BC2102">
            <w:pPr>
              <w:pStyle w:val="ListParagraph"/>
              <w:numPr>
                <w:ilvl w:val="0"/>
                <w:numId w:val="23"/>
              </w:numPr>
            </w:pPr>
            <w:r w:rsidRPr="00187245">
              <w:t>Section 6 (Energy)</w:t>
            </w:r>
          </w:p>
        </w:tc>
      </w:tr>
      <w:tr w:rsidR="001A3D50" w:rsidRPr="00B86B25" w14:paraId="53F75000" w14:textId="77777777" w:rsidTr="001A3D50">
        <w:trPr>
          <w:trHeight w:val="910"/>
        </w:trPr>
        <w:tc>
          <w:tcPr>
            <w:tcW w:w="2547" w:type="dxa"/>
            <w:vMerge w:val="restart"/>
          </w:tcPr>
          <w:p w14:paraId="09BBEDBC" w14:textId="77777777" w:rsidR="001A3D50" w:rsidRPr="008D6EC3" w:rsidRDefault="001A3D50" w:rsidP="00F67EE3">
            <w:r w:rsidRPr="003F71FC">
              <w:t>Industry standards</w:t>
            </w:r>
          </w:p>
        </w:tc>
        <w:tc>
          <w:tcPr>
            <w:tcW w:w="6627" w:type="dxa"/>
            <w:gridSpan w:val="3"/>
          </w:tcPr>
          <w:p w14:paraId="099C0690" w14:textId="77777777" w:rsidR="001A3D50" w:rsidRPr="003F71FC" w:rsidRDefault="001A3D50" w:rsidP="001A3D50">
            <w:r w:rsidRPr="003F71FC">
              <w:t>Chartered Institute of Building Services Engineers (CIBSE)</w:t>
            </w:r>
          </w:p>
          <w:p w14:paraId="41B47DCE" w14:textId="77777777" w:rsidR="001A3D50" w:rsidRDefault="001A3D50" w:rsidP="00BC2102">
            <w:pPr>
              <w:pStyle w:val="ListParagraph"/>
              <w:numPr>
                <w:ilvl w:val="0"/>
                <w:numId w:val="10"/>
              </w:numPr>
            </w:pPr>
            <w:r w:rsidRPr="0073329C">
              <w:t xml:space="preserve">CIBSE </w:t>
            </w:r>
            <w:r>
              <w:t>Guide F</w:t>
            </w:r>
            <w:r w:rsidRPr="0073329C">
              <w:t xml:space="preserve">: </w:t>
            </w:r>
            <w:r>
              <w:t xml:space="preserve">Energy Efficiency in </w:t>
            </w:r>
            <w:r w:rsidRPr="0073329C">
              <w:t>Buildings</w:t>
            </w:r>
          </w:p>
          <w:p w14:paraId="444B2A38" w14:textId="77777777" w:rsidR="001A3D50" w:rsidRDefault="001A3D50" w:rsidP="00BC2102">
            <w:pPr>
              <w:pStyle w:val="ListParagraph"/>
              <w:numPr>
                <w:ilvl w:val="0"/>
                <w:numId w:val="10"/>
              </w:numPr>
            </w:pPr>
            <w:r w:rsidRPr="0073329C">
              <w:t xml:space="preserve">CIBSE </w:t>
            </w:r>
            <w:r>
              <w:t>Guide K</w:t>
            </w:r>
            <w:r w:rsidRPr="0073329C">
              <w:t>: Electricity in Buildings</w:t>
            </w:r>
          </w:p>
          <w:p w14:paraId="129F6CC8" w14:textId="77777777" w:rsidR="001A3D50" w:rsidRDefault="001A3D50" w:rsidP="00BC2102">
            <w:pPr>
              <w:pStyle w:val="ListParagraph"/>
              <w:numPr>
                <w:ilvl w:val="0"/>
                <w:numId w:val="10"/>
              </w:numPr>
            </w:pPr>
            <w:r w:rsidRPr="0073329C">
              <w:t>CIBSE Commissioning Code L: Lighting</w:t>
            </w:r>
          </w:p>
          <w:p w14:paraId="091CDE3F" w14:textId="77777777" w:rsidR="001A3D50" w:rsidRDefault="001A3D50" w:rsidP="00BC2102">
            <w:pPr>
              <w:pStyle w:val="ListParagraph"/>
              <w:numPr>
                <w:ilvl w:val="0"/>
                <w:numId w:val="10"/>
              </w:numPr>
            </w:pPr>
            <w:r>
              <w:t>SLL Lighting Guides</w:t>
            </w:r>
          </w:p>
          <w:p w14:paraId="3386C318" w14:textId="77777777" w:rsidR="001A3D50" w:rsidRPr="008D6EC3" w:rsidRDefault="001A3D50" w:rsidP="00BC2102">
            <w:pPr>
              <w:pStyle w:val="ListParagraph"/>
              <w:numPr>
                <w:ilvl w:val="0"/>
                <w:numId w:val="10"/>
              </w:numPr>
            </w:pPr>
            <w:r>
              <w:t>SLL Code for Lighting 2012</w:t>
            </w:r>
          </w:p>
        </w:tc>
      </w:tr>
      <w:tr w:rsidR="001A3D50" w:rsidRPr="00B86B25" w14:paraId="4F00F47E" w14:textId="77777777" w:rsidTr="00F67EE3">
        <w:trPr>
          <w:trHeight w:val="910"/>
        </w:trPr>
        <w:tc>
          <w:tcPr>
            <w:tcW w:w="2547" w:type="dxa"/>
            <w:vMerge/>
          </w:tcPr>
          <w:p w14:paraId="51C4F980" w14:textId="77777777" w:rsidR="001A3D50" w:rsidRPr="003F71FC" w:rsidRDefault="001A3D50" w:rsidP="00F67EE3"/>
        </w:tc>
        <w:tc>
          <w:tcPr>
            <w:tcW w:w="6627" w:type="dxa"/>
            <w:gridSpan w:val="3"/>
          </w:tcPr>
          <w:p w14:paraId="0CA473C0" w14:textId="77777777" w:rsidR="001A3D50" w:rsidRDefault="001A3D50" w:rsidP="001A3D50">
            <w:r>
              <w:t>Industry Committee for Emergency Lighting (ICEL)</w:t>
            </w:r>
          </w:p>
          <w:p w14:paraId="1BF954D5" w14:textId="77777777" w:rsidR="001A3D50" w:rsidRDefault="001A3D50" w:rsidP="00BC2102">
            <w:pPr>
              <w:pStyle w:val="ListParagraph"/>
              <w:numPr>
                <w:ilvl w:val="0"/>
                <w:numId w:val="10"/>
              </w:numPr>
            </w:pPr>
            <w:r>
              <w:t>ICEL 1001:1999: Scheme of Product and Authenticated Photometric data Registration for Emergency Luminaires and Conversion Modules.</w:t>
            </w:r>
          </w:p>
          <w:p w14:paraId="47383F2D" w14:textId="77777777" w:rsidR="001A3D50" w:rsidRDefault="001A3D50" w:rsidP="00BC2102">
            <w:pPr>
              <w:pStyle w:val="ListParagraph"/>
              <w:numPr>
                <w:ilvl w:val="0"/>
                <w:numId w:val="10"/>
              </w:numPr>
            </w:pPr>
            <w:r>
              <w:t>ICEL 1004:2003: The use of Emergency Lighting Modification Units</w:t>
            </w:r>
          </w:p>
          <w:p w14:paraId="53DC8C58" w14:textId="77777777" w:rsidR="001A3D50" w:rsidRPr="003F71FC" w:rsidRDefault="001A3D50" w:rsidP="00BC2102">
            <w:pPr>
              <w:pStyle w:val="ListParagraph"/>
              <w:numPr>
                <w:ilvl w:val="0"/>
                <w:numId w:val="10"/>
              </w:numPr>
            </w:pPr>
            <w:r>
              <w:t>ICEL 1006:1999: Emergency Lighting Guide</w:t>
            </w:r>
          </w:p>
        </w:tc>
      </w:tr>
      <w:tr w:rsidR="001A3D50" w:rsidRPr="00B86B25" w14:paraId="23A281D4" w14:textId="77777777" w:rsidTr="00F67EE3">
        <w:trPr>
          <w:trHeight w:val="1404"/>
        </w:trPr>
        <w:tc>
          <w:tcPr>
            <w:tcW w:w="2547" w:type="dxa"/>
            <w:vMerge/>
          </w:tcPr>
          <w:p w14:paraId="72B06E85" w14:textId="77777777" w:rsidR="001A3D50" w:rsidRPr="003F71FC" w:rsidRDefault="001A3D50" w:rsidP="00F67EE3"/>
        </w:tc>
        <w:tc>
          <w:tcPr>
            <w:tcW w:w="6627" w:type="dxa"/>
            <w:gridSpan w:val="3"/>
          </w:tcPr>
          <w:p w14:paraId="758CE1F8" w14:textId="77777777" w:rsidR="001A3D50" w:rsidRPr="003F71FC" w:rsidRDefault="001A3D50" w:rsidP="00F67EE3">
            <w:r w:rsidRPr="003F71FC">
              <w:t>Building Services Research and Information Association (BSRIA)</w:t>
            </w:r>
          </w:p>
          <w:p w14:paraId="38C5D876" w14:textId="77777777" w:rsidR="001A3D50" w:rsidRDefault="001A3D50" w:rsidP="00BC2102">
            <w:pPr>
              <w:pStyle w:val="ListParagraph"/>
              <w:numPr>
                <w:ilvl w:val="0"/>
                <w:numId w:val="10"/>
              </w:numPr>
            </w:pPr>
            <w:r>
              <w:t>Design Checks for Electrical Services (BG3/2006)</w:t>
            </w:r>
          </w:p>
          <w:p w14:paraId="190DF9F7" w14:textId="77777777" w:rsidR="001A3D50" w:rsidRDefault="001A3D50" w:rsidP="00BC2102">
            <w:pPr>
              <w:pStyle w:val="ListParagraph"/>
              <w:numPr>
                <w:ilvl w:val="0"/>
                <w:numId w:val="10"/>
              </w:numPr>
            </w:pPr>
            <w:r w:rsidRPr="000A6F03">
              <w:t>BSRIA Power Quality Guide</w:t>
            </w:r>
            <w:r>
              <w:t xml:space="preserve"> (AG2/2000)</w:t>
            </w:r>
          </w:p>
          <w:p w14:paraId="483B3D11" w14:textId="77777777" w:rsidR="001A3D50" w:rsidRPr="003F71FC" w:rsidRDefault="001A3D50" w:rsidP="00F67EE3"/>
        </w:tc>
      </w:tr>
      <w:tr w:rsidR="001A3D50" w:rsidRPr="00B86B25" w14:paraId="53819C05" w14:textId="77777777" w:rsidTr="00F67EE3">
        <w:trPr>
          <w:trHeight w:val="1231"/>
        </w:trPr>
        <w:tc>
          <w:tcPr>
            <w:tcW w:w="2547" w:type="dxa"/>
            <w:vMerge/>
          </w:tcPr>
          <w:p w14:paraId="2C5B74E3" w14:textId="77777777" w:rsidR="001A3D50" w:rsidRPr="003F71FC" w:rsidRDefault="001A3D50" w:rsidP="00F67EE3"/>
        </w:tc>
        <w:tc>
          <w:tcPr>
            <w:tcW w:w="6627" w:type="dxa"/>
            <w:gridSpan w:val="3"/>
          </w:tcPr>
          <w:p w14:paraId="4B9FFE42" w14:textId="77777777" w:rsidR="001A3D50" w:rsidRDefault="001A3D50" w:rsidP="00F67EE3">
            <w:r w:rsidRPr="00DD202D">
              <w:t xml:space="preserve">NIC/EIC </w:t>
            </w:r>
          </w:p>
          <w:p w14:paraId="53EA02FE" w14:textId="77777777" w:rsidR="001A3D50" w:rsidRPr="003F71FC" w:rsidRDefault="001A3D50" w:rsidP="00BC2102">
            <w:pPr>
              <w:pStyle w:val="ListParagraph"/>
              <w:numPr>
                <w:ilvl w:val="0"/>
                <w:numId w:val="22"/>
              </w:numPr>
            </w:pPr>
            <w:r>
              <w:t>T</w:t>
            </w:r>
            <w:r w:rsidRPr="00DD202D">
              <w:t xml:space="preserve">echnical </w:t>
            </w:r>
            <w:r>
              <w:t>G</w:t>
            </w:r>
            <w:r w:rsidRPr="00DD202D">
              <w:t>uidance</w:t>
            </w:r>
          </w:p>
        </w:tc>
      </w:tr>
      <w:tr w:rsidR="0090524A" w:rsidRPr="00B86B25" w14:paraId="3E77F608" w14:textId="77777777" w:rsidTr="00F67EE3">
        <w:tc>
          <w:tcPr>
            <w:tcW w:w="2547" w:type="dxa"/>
          </w:tcPr>
          <w:p w14:paraId="2E4B4C2D" w14:textId="77777777" w:rsidR="0090524A" w:rsidRPr="003F71FC" w:rsidRDefault="0090524A" w:rsidP="00F67EE3">
            <w:r w:rsidRPr="003F71FC">
              <w:t>British Standards</w:t>
            </w:r>
          </w:p>
        </w:tc>
        <w:tc>
          <w:tcPr>
            <w:tcW w:w="1276" w:type="dxa"/>
          </w:tcPr>
          <w:p w14:paraId="19B62474" w14:textId="77777777" w:rsidR="0090524A" w:rsidRPr="00AA69E4" w:rsidRDefault="0090524A" w:rsidP="00F67EE3">
            <w:r>
              <w:t>BS 5266-1</w:t>
            </w:r>
          </w:p>
        </w:tc>
        <w:tc>
          <w:tcPr>
            <w:tcW w:w="850" w:type="dxa"/>
          </w:tcPr>
          <w:p w14:paraId="7BA14244" w14:textId="77777777" w:rsidR="0090524A" w:rsidRPr="00AA69E4" w:rsidRDefault="0090524A" w:rsidP="00F67EE3">
            <w:r>
              <w:t>2016</w:t>
            </w:r>
          </w:p>
        </w:tc>
        <w:tc>
          <w:tcPr>
            <w:tcW w:w="4501" w:type="dxa"/>
          </w:tcPr>
          <w:p w14:paraId="74781985" w14:textId="77777777" w:rsidR="0090524A" w:rsidRPr="00246E9D" w:rsidRDefault="0090524A" w:rsidP="00F67EE3">
            <w:r w:rsidRPr="0090524A">
              <w:t>Emergency lighting. Code of practice for the emergency lighting of premises</w:t>
            </w:r>
          </w:p>
        </w:tc>
      </w:tr>
      <w:tr w:rsidR="009F77F9" w:rsidRPr="00B86B25" w14:paraId="1D2CAF58" w14:textId="77777777" w:rsidTr="00F67EE3">
        <w:tc>
          <w:tcPr>
            <w:tcW w:w="2547" w:type="dxa"/>
          </w:tcPr>
          <w:p w14:paraId="1B266E58" w14:textId="77777777" w:rsidR="009F77F9" w:rsidRPr="003F71FC" w:rsidRDefault="009F77F9" w:rsidP="00F67EE3"/>
        </w:tc>
        <w:tc>
          <w:tcPr>
            <w:tcW w:w="1276" w:type="dxa"/>
          </w:tcPr>
          <w:p w14:paraId="2C63ECDA" w14:textId="77777777" w:rsidR="009F77F9" w:rsidRPr="00AA69E4" w:rsidRDefault="009F77F9" w:rsidP="00F67EE3">
            <w:r>
              <w:t>BS 5499-4</w:t>
            </w:r>
          </w:p>
        </w:tc>
        <w:tc>
          <w:tcPr>
            <w:tcW w:w="850" w:type="dxa"/>
          </w:tcPr>
          <w:p w14:paraId="10823A98" w14:textId="77777777" w:rsidR="009F77F9" w:rsidRPr="00AA69E4" w:rsidRDefault="009F77F9" w:rsidP="00F67EE3">
            <w:r>
              <w:t>2013</w:t>
            </w:r>
          </w:p>
        </w:tc>
        <w:tc>
          <w:tcPr>
            <w:tcW w:w="4501" w:type="dxa"/>
          </w:tcPr>
          <w:p w14:paraId="6F0E9310" w14:textId="77777777" w:rsidR="009F77F9" w:rsidRPr="00246E9D" w:rsidRDefault="009F77F9" w:rsidP="00F67EE3">
            <w:r w:rsidRPr="009F77F9">
              <w:t>Safety signs. Code of practice for escape route signing</w:t>
            </w:r>
          </w:p>
        </w:tc>
      </w:tr>
      <w:tr w:rsidR="002A7353" w:rsidRPr="00B86B25" w14:paraId="2B8E0A21" w14:textId="77777777" w:rsidTr="00F67EE3">
        <w:tc>
          <w:tcPr>
            <w:tcW w:w="2547" w:type="dxa"/>
          </w:tcPr>
          <w:p w14:paraId="564F9769" w14:textId="77777777" w:rsidR="002A7353" w:rsidRPr="003F71FC" w:rsidRDefault="002A7353" w:rsidP="00F67EE3">
            <w:pPr>
              <w:spacing w:before="0" w:beforeAutospacing="0" w:after="240" w:afterAutospacing="0" w:line="240" w:lineRule="atLeast"/>
            </w:pPr>
          </w:p>
        </w:tc>
        <w:tc>
          <w:tcPr>
            <w:tcW w:w="1276" w:type="dxa"/>
          </w:tcPr>
          <w:p w14:paraId="46708C2F" w14:textId="77777777" w:rsidR="002A7353" w:rsidRPr="003F71FC" w:rsidRDefault="002A7353" w:rsidP="00F67EE3">
            <w:r w:rsidRPr="00AA69E4">
              <w:t>BS</w:t>
            </w:r>
            <w:r>
              <w:t xml:space="preserve"> </w:t>
            </w:r>
            <w:r w:rsidRPr="00AA69E4">
              <w:t>7671</w:t>
            </w:r>
          </w:p>
        </w:tc>
        <w:tc>
          <w:tcPr>
            <w:tcW w:w="850" w:type="dxa"/>
          </w:tcPr>
          <w:p w14:paraId="66BEB645" w14:textId="77777777" w:rsidR="002A7353" w:rsidRPr="003F71FC" w:rsidRDefault="002A7353" w:rsidP="00F67EE3">
            <w:r w:rsidRPr="00AA69E4">
              <w:t>2008</w:t>
            </w:r>
          </w:p>
        </w:tc>
        <w:tc>
          <w:tcPr>
            <w:tcW w:w="4501" w:type="dxa"/>
          </w:tcPr>
          <w:p w14:paraId="3D63750B" w14:textId="77777777" w:rsidR="002A7353" w:rsidRPr="003F71FC" w:rsidRDefault="002A7353" w:rsidP="00F67EE3">
            <w:r w:rsidRPr="00246E9D">
              <w:t>Requirements for Electrical Installations. IET Wiring Regulations</w:t>
            </w:r>
          </w:p>
        </w:tc>
      </w:tr>
      <w:tr w:rsidR="002A7353" w:rsidRPr="00B86B25" w14:paraId="74DEC3F7" w14:textId="77777777" w:rsidTr="00F67EE3">
        <w:tc>
          <w:tcPr>
            <w:tcW w:w="2547" w:type="dxa"/>
          </w:tcPr>
          <w:p w14:paraId="03275362" w14:textId="77777777" w:rsidR="002A7353" w:rsidRPr="003F71FC" w:rsidRDefault="002A7353" w:rsidP="00F67EE3"/>
        </w:tc>
        <w:tc>
          <w:tcPr>
            <w:tcW w:w="1276" w:type="dxa"/>
          </w:tcPr>
          <w:p w14:paraId="16B67D58" w14:textId="77777777" w:rsidR="002A7353" w:rsidRDefault="0090524A" w:rsidP="00F67EE3">
            <w:r>
              <w:t>BS 9991</w:t>
            </w:r>
          </w:p>
        </w:tc>
        <w:tc>
          <w:tcPr>
            <w:tcW w:w="850" w:type="dxa"/>
          </w:tcPr>
          <w:p w14:paraId="71F348EC" w14:textId="77777777" w:rsidR="002A7353" w:rsidRDefault="0090524A" w:rsidP="00F67EE3">
            <w:r>
              <w:t>2015</w:t>
            </w:r>
          </w:p>
        </w:tc>
        <w:tc>
          <w:tcPr>
            <w:tcW w:w="4501" w:type="dxa"/>
          </w:tcPr>
          <w:p w14:paraId="1D41802B" w14:textId="77777777" w:rsidR="002A7353" w:rsidRPr="0090433E" w:rsidRDefault="0090524A" w:rsidP="00F67EE3">
            <w:r w:rsidRPr="0090524A">
              <w:t>Fire safety in the design, management and use of residential buildings. Code of practice</w:t>
            </w:r>
          </w:p>
        </w:tc>
      </w:tr>
      <w:tr w:rsidR="002A7353" w:rsidRPr="00B86B25" w14:paraId="2BE37703" w14:textId="77777777" w:rsidTr="00F67EE3">
        <w:tc>
          <w:tcPr>
            <w:tcW w:w="2547" w:type="dxa"/>
          </w:tcPr>
          <w:p w14:paraId="2110CC79" w14:textId="77777777" w:rsidR="002A7353" w:rsidRPr="003F71FC" w:rsidRDefault="002A7353" w:rsidP="00F67EE3"/>
        </w:tc>
        <w:tc>
          <w:tcPr>
            <w:tcW w:w="1276" w:type="dxa"/>
          </w:tcPr>
          <w:p w14:paraId="1C810D9C" w14:textId="77777777" w:rsidR="002A7353" w:rsidRPr="008207D1" w:rsidRDefault="009F77F9" w:rsidP="00F67EE3">
            <w:r>
              <w:t>BS 9999</w:t>
            </w:r>
          </w:p>
        </w:tc>
        <w:tc>
          <w:tcPr>
            <w:tcW w:w="850" w:type="dxa"/>
          </w:tcPr>
          <w:p w14:paraId="1DF3D05F" w14:textId="77777777" w:rsidR="002A7353" w:rsidRPr="008207D1" w:rsidRDefault="009F77F9" w:rsidP="00F67EE3">
            <w:r>
              <w:t>2008</w:t>
            </w:r>
          </w:p>
        </w:tc>
        <w:tc>
          <w:tcPr>
            <w:tcW w:w="4501" w:type="dxa"/>
          </w:tcPr>
          <w:p w14:paraId="2D8D96EB" w14:textId="77777777" w:rsidR="002A7353" w:rsidRPr="008207D1" w:rsidRDefault="009F77F9" w:rsidP="00F67EE3">
            <w:r w:rsidRPr="009F77F9">
              <w:t>Code of practice for fire safety in the design, management and use of buildings</w:t>
            </w:r>
          </w:p>
        </w:tc>
      </w:tr>
      <w:tr w:rsidR="002A7353" w:rsidRPr="00B86B25" w14:paraId="4FE0C737" w14:textId="77777777" w:rsidTr="00F67EE3">
        <w:tc>
          <w:tcPr>
            <w:tcW w:w="2547" w:type="dxa"/>
          </w:tcPr>
          <w:p w14:paraId="50596610" w14:textId="77777777" w:rsidR="002A7353" w:rsidRPr="003F71FC" w:rsidRDefault="002A7353" w:rsidP="00F67EE3"/>
        </w:tc>
        <w:tc>
          <w:tcPr>
            <w:tcW w:w="1276" w:type="dxa"/>
          </w:tcPr>
          <w:p w14:paraId="10AD4197" w14:textId="77777777" w:rsidR="002A7353" w:rsidRPr="003F0A47" w:rsidRDefault="009F77F9" w:rsidP="00F67EE3">
            <w:r>
              <w:t>BS EN 1838</w:t>
            </w:r>
          </w:p>
        </w:tc>
        <w:tc>
          <w:tcPr>
            <w:tcW w:w="850" w:type="dxa"/>
          </w:tcPr>
          <w:p w14:paraId="61BA0629" w14:textId="77777777" w:rsidR="002A7353" w:rsidRPr="003F0A47" w:rsidRDefault="009F77F9" w:rsidP="00F67EE3">
            <w:r>
              <w:t>2013</w:t>
            </w:r>
          </w:p>
        </w:tc>
        <w:tc>
          <w:tcPr>
            <w:tcW w:w="4501" w:type="dxa"/>
          </w:tcPr>
          <w:p w14:paraId="388B3799" w14:textId="77777777" w:rsidR="002A7353" w:rsidRPr="003F0A47" w:rsidRDefault="009F77F9" w:rsidP="00F67EE3">
            <w:r w:rsidRPr="009F77F9">
              <w:t>Lighting applications. Emergency lighting</w:t>
            </w:r>
          </w:p>
        </w:tc>
      </w:tr>
      <w:tr w:rsidR="009F77F9" w:rsidRPr="00B86B25" w14:paraId="787666E4" w14:textId="77777777" w:rsidTr="00F67EE3">
        <w:tc>
          <w:tcPr>
            <w:tcW w:w="2547" w:type="dxa"/>
          </w:tcPr>
          <w:p w14:paraId="7D4772A0" w14:textId="77777777" w:rsidR="009F77F9" w:rsidRPr="003F71FC" w:rsidRDefault="009F77F9" w:rsidP="00F67EE3"/>
        </w:tc>
        <w:tc>
          <w:tcPr>
            <w:tcW w:w="1276" w:type="dxa"/>
          </w:tcPr>
          <w:p w14:paraId="390568AD" w14:textId="77777777" w:rsidR="009F77F9" w:rsidRDefault="009F77F9" w:rsidP="00F67EE3">
            <w:r>
              <w:t>BS EN 50172</w:t>
            </w:r>
          </w:p>
        </w:tc>
        <w:tc>
          <w:tcPr>
            <w:tcW w:w="850" w:type="dxa"/>
          </w:tcPr>
          <w:p w14:paraId="1F8D74C4" w14:textId="77777777" w:rsidR="009F77F9" w:rsidRDefault="009F77F9" w:rsidP="00F67EE3">
            <w:r>
              <w:t>2004</w:t>
            </w:r>
          </w:p>
        </w:tc>
        <w:tc>
          <w:tcPr>
            <w:tcW w:w="4501" w:type="dxa"/>
          </w:tcPr>
          <w:p w14:paraId="10C5345C" w14:textId="77777777" w:rsidR="009F77F9" w:rsidRDefault="009F77F9" w:rsidP="00F67EE3">
            <w:r w:rsidRPr="009F77F9">
              <w:t>Emergency escape lighting systems</w:t>
            </w:r>
          </w:p>
        </w:tc>
      </w:tr>
      <w:tr w:rsidR="002A7353" w:rsidRPr="00B86B25" w14:paraId="294484BF" w14:textId="77777777" w:rsidTr="00F67EE3">
        <w:tc>
          <w:tcPr>
            <w:tcW w:w="2547" w:type="dxa"/>
          </w:tcPr>
          <w:p w14:paraId="71561EE1" w14:textId="77777777" w:rsidR="002A7353" w:rsidRPr="003F71FC" w:rsidRDefault="002A7353" w:rsidP="00F67EE3"/>
        </w:tc>
        <w:tc>
          <w:tcPr>
            <w:tcW w:w="1276" w:type="dxa"/>
          </w:tcPr>
          <w:p w14:paraId="0FEB86DE" w14:textId="77777777" w:rsidR="002A7353" w:rsidRDefault="002A7353" w:rsidP="00F67EE3">
            <w:r>
              <w:t>BS EN 60598-1</w:t>
            </w:r>
          </w:p>
        </w:tc>
        <w:tc>
          <w:tcPr>
            <w:tcW w:w="850" w:type="dxa"/>
          </w:tcPr>
          <w:p w14:paraId="59A1A021" w14:textId="77777777" w:rsidR="002A7353" w:rsidRDefault="002A7353" w:rsidP="00F67EE3">
            <w:r>
              <w:t>2008</w:t>
            </w:r>
          </w:p>
        </w:tc>
        <w:tc>
          <w:tcPr>
            <w:tcW w:w="4501" w:type="dxa"/>
          </w:tcPr>
          <w:p w14:paraId="2888F5A5" w14:textId="77777777" w:rsidR="002A7353" w:rsidRDefault="00A913C6" w:rsidP="00F67EE3">
            <w:r>
              <w:t>Luminaires</w:t>
            </w:r>
            <w:r w:rsidR="002A7353">
              <w:t>. General requirements and tests</w:t>
            </w:r>
          </w:p>
        </w:tc>
      </w:tr>
      <w:tr w:rsidR="009F77F9" w:rsidRPr="00B86B25" w14:paraId="5190A442" w14:textId="77777777" w:rsidTr="00F67EE3">
        <w:tc>
          <w:tcPr>
            <w:tcW w:w="2547" w:type="dxa"/>
          </w:tcPr>
          <w:p w14:paraId="44A56A01" w14:textId="77777777" w:rsidR="009F77F9" w:rsidRPr="003F71FC" w:rsidRDefault="009F77F9" w:rsidP="00F67EE3"/>
        </w:tc>
        <w:tc>
          <w:tcPr>
            <w:tcW w:w="1276" w:type="dxa"/>
          </w:tcPr>
          <w:p w14:paraId="18E0814E" w14:textId="77777777" w:rsidR="009F77F9" w:rsidRDefault="009F77F9" w:rsidP="00F67EE3">
            <w:r>
              <w:t>BS EN 60598-2-22</w:t>
            </w:r>
          </w:p>
        </w:tc>
        <w:tc>
          <w:tcPr>
            <w:tcW w:w="850" w:type="dxa"/>
          </w:tcPr>
          <w:p w14:paraId="77CD581C" w14:textId="77777777" w:rsidR="009F77F9" w:rsidRDefault="009F77F9" w:rsidP="00F67EE3">
            <w:r>
              <w:t>2014</w:t>
            </w:r>
          </w:p>
        </w:tc>
        <w:tc>
          <w:tcPr>
            <w:tcW w:w="4501" w:type="dxa"/>
          </w:tcPr>
          <w:p w14:paraId="1BBA3504" w14:textId="77777777" w:rsidR="009F77F9" w:rsidRDefault="009F77F9" w:rsidP="00F67EE3">
            <w:r w:rsidRPr="009F77F9">
              <w:t>Luminaires. Particular requirements. Luminaires for emergency lighting</w:t>
            </w:r>
          </w:p>
        </w:tc>
      </w:tr>
      <w:tr w:rsidR="009F77F9" w:rsidRPr="00B86B25" w14:paraId="35380FED" w14:textId="77777777" w:rsidTr="00F67EE3">
        <w:tc>
          <w:tcPr>
            <w:tcW w:w="2547" w:type="dxa"/>
          </w:tcPr>
          <w:p w14:paraId="34FA4E98" w14:textId="77777777" w:rsidR="009F77F9" w:rsidRPr="003F71FC" w:rsidRDefault="009F77F9" w:rsidP="00F67EE3"/>
        </w:tc>
        <w:tc>
          <w:tcPr>
            <w:tcW w:w="1276" w:type="dxa"/>
          </w:tcPr>
          <w:p w14:paraId="01A5F62A" w14:textId="77777777" w:rsidR="009F77F9" w:rsidRDefault="009F77F9" w:rsidP="00F67EE3">
            <w:r>
              <w:t>BS EN 62034</w:t>
            </w:r>
          </w:p>
        </w:tc>
        <w:tc>
          <w:tcPr>
            <w:tcW w:w="850" w:type="dxa"/>
          </w:tcPr>
          <w:p w14:paraId="56E14DAC" w14:textId="77777777" w:rsidR="009F77F9" w:rsidRDefault="009F77F9" w:rsidP="00F67EE3">
            <w:r>
              <w:t>2012</w:t>
            </w:r>
          </w:p>
        </w:tc>
        <w:tc>
          <w:tcPr>
            <w:tcW w:w="4501" w:type="dxa"/>
          </w:tcPr>
          <w:p w14:paraId="1C6DA3F8" w14:textId="77777777" w:rsidR="009F77F9" w:rsidRPr="009F77F9" w:rsidRDefault="009F77F9" w:rsidP="00F67EE3">
            <w:r w:rsidRPr="009F77F9">
              <w:t>Automatic test systems for battery powered emergency escape lighting</w:t>
            </w:r>
          </w:p>
        </w:tc>
      </w:tr>
    </w:tbl>
    <w:p w14:paraId="42C7BEBB" w14:textId="77777777" w:rsidR="009022CE" w:rsidRDefault="009022CE" w:rsidP="009022CE">
      <w:pPr>
        <w:pStyle w:val="Heading2"/>
        <w:numPr>
          <w:ilvl w:val="0"/>
          <w:numId w:val="0"/>
        </w:numPr>
        <w:ind w:left="851" w:hanging="851"/>
      </w:pPr>
      <w:bookmarkStart w:id="190" w:name="_Toc363736648"/>
      <w:r>
        <w:t>SYSTEM DESCRIPTION</w:t>
      </w:r>
      <w:bookmarkEnd w:id="190"/>
    </w:p>
    <w:p w14:paraId="03ECD84A" w14:textId="77777777" w:rsidR="009022CE" w:rsidRDefault="009022CE" w:rsidP="009022CE"/>
    <w:p w14:paraId="303245E2" w14:textId="77777777" w:rsidR="009022CE" w:rsidRDefault="009022CE" w:rsidP="009022CE"/>
    <w:p w14:paraId="13AFAF05" w14:textId="77777777" w:rsidR="009022CE" w:rsidRDefault="009022CE" w:rsidP="009022CE">
      <w:pPr>
        <w:pStyle w:val="Heading2"/>
        <w:numPr>
          <w:ilvl w:val="0"/>
          <w:numId w:val="0"/>
        </w:numPr>
        <w:ind w:left="851" w:hanging="851"/>
      </w:pPr>
      <w:bookmarkStart w:id="191" w:name="_Toc363736649"/>
      <w:r>
        <w:t>CONTROL REQUIREMENTS</w:t>
      </w:r>
      <w:bookmarkEnd w:id="191"/>
    </w:p>
    <w:p w14:paraId="55DA03F8" w14:textId="77777777" w:rsidR="009022CE" w:rsidRDefault="009022CE" w:rsidP="009022CE"/>
    <w:p w14:paraId="27D720EE" w14:textId="77777777" w:rsidR="009022CE" w:rsidRDefault="009022CE" w:rsidP="009022CE"/>
    <w:p w14:paraId="03170A27" w14:textId="77777777" w:rsidR="009022CE" w:rsidRDefault="009022CE" w:rsidP="009022CE">
      <w:pPr>
        <w:pStyle w:val="Heading2"/>
        <w:numPr>
          <w:ilvl w:val="0"/>
          <w:numId w:val="0"/>
        </w:numPr>
        <w:ind w:left="851" w:hanging="851"/>
      </w:pPr>
      <w:bookmarkStart w:id="192" w:name="_Toc363736650"/>
      <w:r>
        <w:t>SYSTEM DRAWINGS / SCHEMATICS</w:t>
      </w:r>
      <w:bookmarkEnd w:id="192"/>
    </w:p>
    <w:p w14:paraId="25ED3CC8" w14:textId="77777777" w:rsidR="009022CE" w:rsidRDefault="009022CE" w:rsidP="009022CE"/>
    <w:p w14:paraId="19418A7F" w14:textId="77777777" w:rsidR="009022CE" w:rsidRDefault="009022CE" w:rsidP="009022CE"/>
    <w:p w14:paraId="026AD958" w14:textId="77777777" w:rsidR="009022CE" w:rsidRDefault="009022CE" w:rsidP="009022CE"/>
    <w:p w14:paraId="5820C914" w14:textId="77777777" w:rsidR="009022CE" w:rsidRDefault="009022CE" w:rsidP="009022CE">
      <w:pPr>
        <w:pStyle w:val="Heading2"/>
        <w:numPr>
          <w:ilvl w:val="0"/>
          <w:numId w:val="0"/>
        </w:numPr>
        <w:ind w:left="357" w:hanging="357"/>
      </w:pPr>
      <w:r>
        <w:t>REFERENCE SPECIFICATION CLAUSES</w:t>
      </w:r>
    </w:p>
    <w:p w14:paraId="7CCEE260" w14:textId="77777777" w:rsidR="00187245" w:rsidRDefault="00187245" w:rsidP="00187245">
      <w:r>
        <w:t>Also see the following Reference Specification SPEC-300 clauses for further details of Workmanship, materials standards, builders work standards, testing/ commissioning, and identification:</w:t>
      </w:r>
    </w:p>
    <w:p w14:paraId="27CF731D" w14:textId="77777777" w:rsidR="009022CE" w:rsidRDefault="00986F61" w:rsidP="00BC2102">
      <w:pPr>
        <w:pStyle w:val="ListParagraph"/>
        <w:numPr>
          <w:ilvl w:val="0"/>
          <w:numId w:val="6"/>
        </w:numPr>
      </w:pPr>
      <w:r>
        <w:t>PR_65_70_11_00</w:t>
      </w:r>
      <w:r w:rsidR="009022CE">
        <w:t xml:space="preserve"> CONDUIT AND CABLE TRUNKING</w:t>
      </w:r>
    </w:p>
    <w:p w14:paraId="5C7FEB49" w14:textId="77777777" w:rsidR="009022CE" w:rsidRDefault="00986F61" w:rsidP="00BC2102">
      <w:pPr>
        <w:pStyle w:val="ListParagraph"/>
        <w:numPr>
          <w:ilvl w:val="0"/>
          <w:numId w:val="6"/>
        </w:numPr>
      </w:pPr>
      <w:r>
        <w:t>PR_65_70_36/48_00</w:t>
      </w:r>
      <w:r w:rsidR="009022CE">
        <w:t xml:space="preserve"> HV/LV CABLES AND WIRING</w:t>
      </w:r>
    </w:p>
    <w:p w14:paraId="327241DC" w14:textId="77777777" w:rsidR="009022CE" w:rsidRDefault="00986F61" w:rsidP="00BC2102">
      <w:pPr>
        <w:pStyle w:val="ListParagraph"/>
        <w:numPr>
          <w:ilvl w:val="0"/>
          <w:numId w:val="6"/>
        </w:numPr>
      </w:pPr>
      <w:r>
        <w:t>PR_60_70_48_06</w:t>
      </w:r>
      <w:r w:rsidR="009022CE">
        <w:t xml:space="preserve"> BUSBAR TRUNKING</w:t>
      </w:r>
    </w:p>
    <w:p w14:paraId="645575CD" w14:textId="77777777" w:rsidR="009022CE" w:rsidRDefault="00986F61" w:rsidP="00BC2102">
      <w:pPr>
        <w:pStyle w:val="ListParagraph"/>
        <w:numPr>
          <w:ilvl w:val="0"/>
          <w:numId w:val="6"/>
        </w:numPr>
      </w:pPr>
      <w:r>
        <w:t>PR_65_70_11_00</w:t>
      </w:r>
      <w:r w:rsidR="009022CE">
        <w:t xml:space="preserve"> SUPPORT COMPONENTS - CABLES</w:t>
      </w:r>
    </w:p>
    <w:p w14:paraId="3D95345B" w14:textId="77777777" w:rsidR="009022CE" w:rsidRDefault="00986F61" w:rsidP="00BC2102">
      <w:pPr>
        <w:pStyle w:val="ListParagraph"/>
        <w:numPr>
          <w:ilvl w:val="0"/>
          <w:numId w:val="6"/>
        </w:numPr>
      </w:pPr>
      <w:r>
        <w:t>PR_60_70_48_00</w:t>
      </w:r>
      <w:r w:rsidR="009022CE">
        <w:t xml:space="preserve"> LV SWITCHGEAR AND DISTRIBUTION BOARDS</w:t>
      </w:r>
    </w:p>
    <w:p w14:paraId="20065CB4" w14:textId="77777777" w:rsidR="009022CE" w:rsidRDefault="00986F61" w:rsidP="00BC2102">
      <w:pPr>
        <w:pStyle w:val="ListParagraph"/>
        <w:numPr>
          <w:ilvl w:val="0"/>
          <w:numId w:val="6"/>
        </w:numPr>
      </w:pPr>
      <w:r>
        <w:t>PR_75_51_52_00</w:t>
      </w:r>
      <w:r w:rsidR="009022CE">
        <w:t xml:space="preserve"> CONTACTORS AND STARTERS</w:t>
      </w:r>
    </w:p>
    <w:p w14:paraId="2F1F3078" w14:textId="77777777" w:rsidR="009022CE" w:rsidRDefault="003D44FA" w:rsidP="00BC2102">
      <w:pPr>
        <w:pStyle w:val="ListParagraph"/>
        <w:numPr>
          <w:ilvl w:val="0"/>
          <w:numId w:val="6"/>
        </w:numPr>
      </w:pPr>
      <w:r>
        <w:t>PR_70_70_48_00</w:t>
      </w:r>
      <w:r w:rsidR="009022CE">
        <w:t xml:space="preserve"> LUMINAIRES AND LAMPS</w:t>
      </w:r>
    </w:p>
    <w:p w14:paraId="5A934595" w14:textId="77777777" w:rsidR="009022CE" w:rsidRDefault="003D44FA" w:rsidP="00BC2102">
      <w:pPr>
        <w:pStyle w:val="ListParagraph"/>
        <w:numPr>
          <w:ilvl w:val="0"/>
          <w:numId w:val="6"/>
        </w:numPr>
      </w:pPr>
      <w:r>
        <w:t>PR_65_72_00_00</w:t>
      </w:r>
      <w:r w:rsidR="009022CE">
        <w:t xml:space="preserve"> ACCESSORIES FOR ELECTRICAL SERVICES</w:t>
      </w:r>
    </w:p>
    <w:p w14:paraId="5EE144BC" w14:textId="77777777" w:rsidR="009022CE" w:rsidRDefault="003D44FA" w:rsidP="00BC2102">
      <w:pPr>
        <w:pStyle w:val="ListParagraph"/>
        <w:numPr>
          <w:ilvl w:val="0"/>
          <w:numId w:val="6"/>
        </w:numPr>
      </w:pPr>
      <w:r>
        <w:t>PR_65_70_46_00</w:t>
      </w:r>
      <w:r w:rsidR="009022CE">
        <w:t xml:space="preserve"> EARTHING AND BONDING</w:t>
      </w:r>
    </w:p>
    <w:p w14:paraId="0316D7D0" w14:textId="77777777" w:rsidR="009022CE" w:rsidRDefault="003D44FA" w:rsidP="00BC2102">
      <w:pPr>
        <w:pStyle w:val="ListParagraph"/>
        <w:numPr>
          <w:ilvl w:val="0"/>
          <w:numId w:val="6"/>
        </w:numPr>
      </w:pPr>
      <w:r>
        <w:t>AC_70_65_00_00</w:t>
      </w:r>
      <w:r w:rsidR="009022CE">
        <w:t xml:space="preserve"> TESTING AND COMMISSIONING OF ELECTRICAL SERVICES</w:t>
      </w:r>
    </w:p>
    <w:p w14:paraId="1E61EF2D" w14:textId="77777777" w:rsidR="009022CE" w:rsidRDefault="003D44FA" w:rsidP="00BC2102">
      <w:pPr>
        <w:pStyle w:val="ListParagraph"/>
        <w:numPr>
          <w:ilvl w:val="0"/>
          <w:numId w:val="6"/>
        </w:numPr>
      </w:pPr>
      <w:r>
        <w:t>PR_40_10_57_24</w:t>
      </w:r>
      <w:r w:rsidR="009022CE">
        <w:t xml:space="preserve"> IDENTIFICATION - ELECTRICAL</w:t>
      </w:r>
    </w:p>
    <w:p w14:paraId="2E215610" w14:textId="77777777" w:rsidR="009022CE" w:rsidRDefault="003D44FA" w:rsidP="00BC2102">
      <w:pPr>
        <w:pStyle w:val="ListParagraph"/>
        <w:numPr>
          <w:ilvl w:val="0"/>
          <w:numId w:val="6"/>
        </w:numPr>
      </w:pPr>
      <w:r>
        <w:t>PR_20_29_00_00</w:t>
      </w:r>
      <w:r w:rsidR="009022CE">
        <w:t xml:space="preserve"> FIXING TO BUILDING FABRIC</w:t>
      </w:r>
    </w:p>
    <w:p w14:paraId="4FEF5D95" w14:textId="77777777" w:rsidR="009022CE" w:rsidRDefault="003D44FA" w:rsidP="00BC2102">
      <w:pPr>
        <w:pStyle w:val="ListParagraph"/>
        <w:numPr>
          <w:ilvl w:val="0"/>
          <w:numId w:val="6"/>
        </w:numPr>
      </w:pPr>
      <w:r>
        <w:t>PR_35_31_68_72</w:t>
      </w:r>
      <w:r w:rsidR="009022CE">
        <w:t xml:space="preserve"> PAINTING AND ANTI-CORROSION TREATMENTS</w:t>
      </w:r>
    </w:p>
    <w:p w14:paraId="2CE5F8B1" w14:textId="77777777" w:rsidR="009022CE" w:rsidRDefault="009022CE" w:rsidP="009022CE">
      <w:pPr>
        <w:rPr>
          <w:rFonts w:asciiTheme="majorHAnsi" w:eastAsiaTheme="majorEastAsia" w:hAnsiTheme="majorHAnsi" w:cstheme="majorBidi"/>
          <w:b/>
          <w:bCs/>
          <w:caps/>
          <w:sz w:val="28"/>
          <w:szCs w:val="28"/>
        </w:rPr>
      </w:pPr>
      <w:r>
        <w:br w:type="page"/>
      </w:r>
    </w:p>
    <w:p w14:paraId="0D8276CB" w14:textId="77777777" w:rsidR="00D81AA8" w:rsidRPr="00625547" w:rsidRDefault="00D81AA8" w:rsidP="00D81AA8">
      <w:pPr>
        <w:pStyle w:val="Heading1"/>
        <w:numPr>
          <w:ilvl w:val="0"/>
          <w:numId w:val="0"/>
        </w:numPr>
        <w:ind w:left="851" w:hanging="851"/>
      </w:pPr>
      <w:bookmarkStart w:id="193" w:name="_Toc363736717"/>
      <w:bookmarkStart w:id="194" w:name="_Toc15913801"/>
      <w:bookmarkStart w:id="195" w:name="_Toc363736657"/>
      <w:r w:rsidRPr="00997014">
        <w:rPr>
          <w:color w:val="0070C0"/>
          <w:lang w:eastAsia="en-GB"/>
        </w:rPr>
        <w:t>Ss_75_10_21_21</w:t>
      </w:r>
      <w:r w:rsidRPr="00FF538A">
        <w:tab/>
        <w:t>Structured Cabling System</w:t>
      </w:r>
      <w:r w:rsidRPr="00415BF6">
        <w:rPr>
          <w:noProof/>
          <w:lang w:eastAsia="en-GB"/>
        </w:rPr>
        <mc:AlternateContent>
          <mc:Choice Requires="wps">
            <w:drawing>
              <wp:anchor distT="0" distB="36195" distL="114300" distR="114300" simplePos="0" relativeHeight="251835392" behindDoc="0" locked="1" layoutInCell="1" allowOverlap="1" wp14:anchorId="17C9608C" wp14:editId="2389A51E">
                <wp:simplePos x="0" y="0"/>
                <wp:positionH relativeFrom="column">
                  <wp:posOffset>3175</wp:posOffset>
                </wp:positionH>
                <wp:positionV relativeFrom="paragraph">
                  <wp:posOffset>215900</wp:posOffset>
                </wp:positionV>
                <wp:extent cx="2070000" cy="0"/>
                <wp:effectExtent l="0" t="19050" r="6985" b="19050"/>
                <wp:wrapNone/>
                <wp:docPr id="50" name="Straight Connector 50"/>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AB1186" id="Straight Connector 50" o:spid="_x0000_s1026" style="position:absolute;z-index:251835392;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Ac2&#10;yTjeAQAAKAQAAA4AAAAAAAAAAAAAAAAALgIAAGRycy9lMm9Eb2MueG1sUEsBAi0AFAAGAAgAAAAh&#10;AAMpz1vZAAAABgEAAA8AAAAAAAAAAAAAAAAAOAQAAGRycy9kb3ducmV2LnhtbFBLBQYAAAAABAAE&#10;APMAAAA+BQAAAAA=&#10;" strokecolor="black [3213]" strokeweight="3pt">
                <w10:anchorlock/>
              </v:line>
            </w:pict>
          </mc:Fallback>
        </mc:AlternateContent>
      </w:r>
      <w:bookmarkEnd w:id="193"/>
      <w:bookmarkEnd w:id="194"/>
    </w:p>
    <w:p w14:paraId="61141113" w14:textId="77777777" w:rsidR="00D81AA8" w:rsidRDefault="00D81AA8" w:rsidP="00D81AA8">
      <w:pPr>
        <w:pStyle w:val="Heading2"/>
        <w:numPr>
          <w:ilvl w:val="0"/>
          <w:numId w:val="0"/>
        </w:numPr>
        <w:ind w:left="851" w:hanging="851"/>
      </w:pPr>
      <w:bookmarkStart w:id="196" w:name="_Toc363736718"/>
      <w:r>
        <w:t>PERFORMANCE OBJECTIVES</w:t>
      </w:r>
      <w:bookmarkEnd w:id="196"/>
    </w:p>
    <w:p w14:paraId="59E0031B" w14:textId="77777777" w:rsidR="00D81AA8" w:rsidRDefault="00D81AA8" w:rsidP="00D81AA8"/>
    <w:p w14:paraId="01E410A8" w14:textId="77777777" w:rsidR="00D81AA8" w:rsidRDefault="00D81AA8" w:rsidP="00D81AA8"/>
    <w:p w14:paraId="255FBB73" w14:textId="77777777" w:rsidR="00D81AA8" w:rsidRDefault="00D81AA8" w:rsidP="00D81AA8">
      <w:pPr>
        <w:pStyle w:val="Heading2"/>
        <w:numPr>
          <w:ilvl w:val="0"/>
          <w:numId w:val="0"/>
        </w:numPr>
        <w:ind w:left="851" w:hanging="851"/>
      </w:pPr>
      <w:bookmarkStart w:id="197" w:name="_Toc363736719"/>
      <w:r>
        <w:t>DESIGN PARAMETERS</w:t>
      </w:r>
      <w:bookmarkEnd w:id="197"/>
    </w:p>
    <w:p w14:paraId="64A6EA04" w14:textId="77777777" w:rsidR="00B10F0A" w:rsidRDefault="00B10F0A" w:rsidP="00B10F0A">
      <w:pPr>
        <w:pStyle w:val="Heading3"/>
      </w:pPr>
      <w:bookmarkStart w:id="198" w:name="_Toc363736720"/>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B10F0A" w:rsidRPr="003D27CF" w14:paraId="2A20F166" w14:textId="77777777" w:rsidTr="000C32C1">
        <w:trPr>
          <w:cnfStyle w:val="100000000000" w:firstRow="1" w:lastRow="0" w:firstColumn="0" w:lastColumn="0" w:oddVBand="0" w:evenVBand="0" w:oddHBand="0" w:evenHBand="0" w:firstRowFirstColumn="0" w:firstRowLastColumn="0" w:lastRowFirstColumn="0" w:lastRowLastColumn="0"/>
          <w:cantSplit/>
        </w:trPr>
        <w:tc>
          <w:tcPr>
            <w:tcW w:w="2405" w:type="dxa"/>
          </w:tcPr>
          <w:p w14:paraId="726C97FB" w14:textId="77777777" w:rsidR="00B10F0A" w:rsidRPr="003D27CF" w:rsidRDefault="00B10F0A" w:rsidP="000C32C1">
            <w:pPr>
              <w:spacing w:before="0" w:beforeAutospacing="0" w:after="240" w:afterAutospacing="0" w:line="240" w:lineRule="atLeast"/>
              <w:rPr>
                <w:b w:val="0"/>
              </w:rPr>
            </w:pPr>
            <w:r w:rsidRPr="003D27CF">
              <w:rPr>
                <w:b w:val="0"/>
              </w:rPr>
              <w:t xml:space="preserve">Statutory Acts </w:t>
            </w:r>
          </w:p>
        </w:tc>
        <w:tc>
          <w:tcPr>
            <w:tcW w:w="6769" w:type="dxa"/>
            <w:gridSpan w:val="3"/>
          </w:tcPr>
          <w:p w14:paraId="4B0F740A" w14:textId="77777777" w:rsidR="00B10F0A" w:rsidRDefault="00B10F0A"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2AE38737" w14:textId="77777777" w:rsidR="00AC72C7" w:rsidRDefault="00AC72C7" w:rsidP="00AC72C7">
            <w:pPr>
              <w:spacing w:before="0" w:beforeAutospacing="0" w:after="240" w:afterAutospacing="0" w:line="240" w:lineRule="atLeast"/>
              <w:rPr>
                <w:b w:val="0"/>
              </w:rPr>
            </w:pPr>
            <w:r>
              <w:rPr>
                <w:b w:val="0"/>
              </w:rPr>
              <w:t>The Electricity at Work Regulations 1989</w:t>
            </w:r>
          </w:p>
          <w:p w14:paraId="75C70BD0" w14:textId="77777777" w:rsidR="00AC72C7" w:rsidRDefault="00AC72C7" w:rsidP="00AC72C7">
            <w:pPr>
              <w:spacing w:before="0" w:beforeAutospacing="0" w:after="240" w:afterAutospacing="0" w:line="240" w:lineRule="atLeast"/>
              <w:rPr>
                <w:rFonts w:cs="Times New Roman"/>
                <w:b w:val="0"/>
                <w:szCs w:val="24"/>
              </w:rPr>
            </w:pPr>
            <w:r w:rsidRPr="008A08A9">
              <w:rPr>
                <w:rFonts w:cs="Times New Roman"/>
                <w:b w:val="0"/>
                <w:szCs w:val="24"/>
              </w:rPr>
              <w:t>The Electromagnetic Compatibility Regulations, 2015 , SI 2006/3418</w:t>
            </w:r>
          </w:p>
          <w:p w14:paraId="701D2BA9" w14:textId="77777777" w:rsidR="00B10F0A" w:rsidRPr="00050951" w:rsidRDefault="00B10F0A" w:rsidP="000C32C1">
            <w:pPr>
              <w:spacing w:before="0" w:beforeAutospacing="0" w:after="240" w:afterAutospacing="0" w:line="240" w:lineRule="atLeast"/>
              <w:rPr>
                <w:b w:val="0"/>
              </w:rPr>
            </w:pPr>
            <w:r w:rsidRPr="00EE2517">
              <w:rPr>
                <w:b w:val="0"/>
              </w:rPr>
              <w:t>Communications Act 2003</w:t>
            </w:r>
          </w:p>
        </w:tc>
      </w:tr>
      <w:tr w:rsidR="00B10F0A" w:rsidRPr="003D27CF" w14:paraId="7323AD5C" w14:textId="77777777" w:rsidTr="000C32C1">
        <w:trPr>
          <w:cantSplit/>
        </w:trPr>
        <w:tc>
          <w:tcPr>
            <w:tcW w:w="2405" w:type="dxa"/>
          </w:tcPr>
          <w:p w14:paraId="4CD9AB66" w14:textId="77777777" w:rsidR="00B10F0A" w:rsidRPr="003D27CF" w:rsidRDefault="00B10F0A" w:rsidP="000C32C1">
            <w:pPr>
              <w:spacing w:before="0" w:beforeAutospacing="0" w:after="240" w:afterAutospacing="0" w:line="240" w:lineRule="atLeast"/>
            </w:pPr>
            <w:r w:rsidRPr="003D27CF">
              <w:t xml:space="preserve">Building Control / Local Authority requirements </w:t>
            </w:r>
          </w:p>
        </w:tc>
        <w:tc>
          <w:tcPr>
            <w:tcW w:w="6769" w:type="dxa"/>
            <w:gridSpan w:val="3"/>
          </w:tcPr>
          <w:p w14:paraId="55913D9F" w14:textId="77777777" w:rsidR="00B10F0A" w:rsidRPr="0038416A" w:rsidRDefault="00B10F0A" w:rsidP="000C32C1">
            <w:pPr>
              <w:spacing w:before="0" w:beforeAutospacing="0" w:after="240" w:afterAutospacing="0" w:line="240" w:lineRule="atLeast"/>
            </w:pPr>
            <w:commentRangeStart w:id="199"/>
            <w:r w:rsidRPr="0038416A">
              <w:t xml:space="preserve">The Building Regulations Approved Documents </w:t>
            </w:r>
          </w:p>
          <w:p w14:paraId="3FF5E73C" w14:textId="77777777" w:rsidR="00B10F0A" w:rsidRDefault="00B10F0A" w:rsidP="000C32C1">
            <w:pPr>
              <w:numPr>
                <w:ilvl w:val="0"/>
                <w:numId w:val="7"/>
              </w:numPr>
              <w:spacing w:before="0" w:beforeAutospacing="0" w:after="240" w:afterAutospacing="0" w:line="240" w:lineRule="atLeast"/>
              <w:contextualSpacing/>
            </w:pPr>
            <w:r>
              <w:t>Part  M 2015 Access to and use of buildings</w:t>
            </w:r>
          </w:p>
          <w:p w14:paraId="57B4C6E8" w14:textId="77777777" w:rsidR="00B10F0A" w:rsidRDefault="00B10F0A" w:rsidP="000C32C1">
            <w:pPr>
              <w:numPr>
                <w:ilvl w:val="0"/>
                <w:numId w:val="7"/>
              </w:numPr>
              <w:spacing w:before="0" w:beforeAutospacing="0" w:after="240" w:afterAutospacing="0" w:line="240" w:lineRule="atLeast"/>
              <w:contextualSpacing/>
            </w:pPr>
            <w:r>
              <w:t>Part P 2013 Electrical safety</w:t>
            </w:r>
          </w:p>
          <w:p w14:paraId="4D3F9184" w14:textId="77777777" w:rsidR="00DF4FDB" w:rsidRDefault="00DF4FDB" w:rsidP="000C32C1">
            <w:pPr>
              <w:numPr>
                <w:ilvl w:val="0"/>
                <w:numId w:val="7"/>
              </w:numPr>
              <w:spacing w:before="0" w:beforeAutospacing="0" w:after="240" w:afterAutospacing="0" w:line="240" w:lineRule="atLeast"/>
              <w:contextualSpacing/>
            </w:pPr>
            <w:r>
              <w:rPr>
                <w:rFonts w:cs="Arial"/>
                <w:lang w:val="en"/>
              </w:rPr>
              <w:t>Part R - Electronic communications</w:t>
            </w:r>
          </w:p>
          <w:p w14:paraId="1ABE49A0" w14:textId="77777777" w:rsidR="00B10F0A" w:rsidRDefault="00B10F0A" w:rsidP="000C32C1">
            <w:pPr>
              <w:numPr>
                <w:ilvl w:val="0"/>
                <w:numId w:val="7"/>
              </w:numPr>
              <w:spacing w:before="0" w:beforeAutospacing="0" w:after="240" w:afterAutospacing="0" w:line="240" w:lineRule="atLeast"/>
              <w:contextualSpacing/>
            </w:pPr>
            <w:r w:rsidRPr="007F47D3">
              <w:t>Domestic Building Services Compliance Guide</w:t>
            </w:r>
          </w:p>
          <w:p w14:paraId="111B3C58" w14:textId="77777777" w:rsidR="00B10F0A" w:rsidRDefault="00B10F0A" w:rsidP="000C32C1">
            <w:pPr>
              <w:numPr>
                <w:ilvl w:val="0"/>
                <w:numId w:val="7"/>
              </w:numPr>
              <w:spacing w:before="0" w:beforeAutospacing="0" w:after="240" w:afterAutospacing="0" w:line="240" w:lineRule="atLeast"/>
              <w:contextualSpacing/>
            </w:pPr>
            <w:r w:rsidRPr="003F71FC">
              <w:t>Non-Domestic Building Services Compliance Guide</w:t>
            </w:r>
          </w:p>
          <w:p w14:paraId="5CE6BECE" w14:textId="77777777" w:rsidR="00B10F0A" w:rsidRDefault="00B10F0A" w:rsidP="000C32C1">
            <w:r>
              <w:t>The Scottish Building Standards 2015</w:t>
            </w:r>
          </w:p>
          <w:p w14:paraId="1B32BF94" w14:textId="77777777" w:rsidR="00B10F0A" w:rsidRDefault="00B10F0A" w:rsidP="000C32C1">
            <w:pPr>
              <w:pStyle w:val="ListParagraph"/>
              <w:numPr>
                <w:ilvl w:val="0"/>
                <w:numId w:val="7"/>
              </w:numPr>
            </w:pPr>
            <w:r>
              <w:t>Section 4 (Safety)</w:t>
            </w:r>
          </w:p>
          <w:p w14:paraId="04EC42F9" w14:textId="77777777" w:rsidR="00B10F0A" w:rsidRDefault="00B10F0A" w:rsidP="000C32C1">
            <w:pPr>
              <w:numPr>
                <w:ilvl w:val="0"/>
                <w:numId w:val="7"/>
              </w:numPr>
              <w:spacing w:before="0" w:beforeAutospacing="0" w:after="240" w:afterAutospacing="0" w:line="240" w:lineRule="atLeast"/>
              <w:contextualSpacing/>
            </w:pPr>
            <w:r w:rsidRPr="00187245">
              <w:t>Section 6 (Energy)</w:t>
            </w:r>
            <w:commentRangeEnd w:id="199"/>
            <w:r>
              <w:rPr>
                <w:rStyle w:val="CommentReference"/>
              </w:rPr>
              <w:commentReference w:id="199"/>
            </w:r>
          </w:p>
          <w:p w14:paraId="76D1F264" w14:textId="77777777" w:rsidR="00B10F0A" w:rsidRDefault="00B10F0A" w:rsidP="000C32C1">
            <w:r>
              <w:t>The Memorandum of guidance on the Electricity at Work Regulations 1989 (the Memorandum)</w:t>
            </w:r>
          </w:p>
          <w:p w14:paraId="6F4CDF69" w14:textId="77777777" w:rsidR="00B10F0A" w:rsidRPr="0038416A" w:rsidRDefault="00B10F0A" w:rsidP="000C32C1">
            <w:commentRangeStart w:id="200"/>
            <w:r>
              <w:t>IET Wiring Regulations 18</w:t>
            </w:r>
            <w:r w:rsidRPr="0073329C">
              <w:t>th Edition, (BS</w:t>
            </w:r>
            <w:r w:rsidR="00DF4FDB">
              <w:t xml:space="preserve"> </w:t>
            </w:r>
            <w:r w:rsidRPr="0073329C">
              <w:t>7671:20</w:t>
            </w:r>
            <w:r>
              <w:t>18)</w:t>
            </w:r>
            <w:commentRangeEnd w:id="200"/>
            <w:r>
              <w:rPr>
                <w:rStyle w:val="CommentReference"/>
              </w:rPr>
              <w:commentReference w:id="200"/>
            </w:r>
          </w:p>
        </w:tc>
      </w:tr>
      <w:tr w:rsidR="00B10F0A" w:rsidRPr="003D27CF" w14:paraId="3CF730FF" w14:textId="77777777" w:rsidTr="000C32C1">
        <w:trPr>
          <w:cantSplit/>
          <w:trHeight w:val="1186"/>
        </w:trPr>
        <w:tc>
          <w:tcPr>
            <w:tcW w:w="2405" w:type="dxa"/>
          </w:tcPr>
          <w:p w14:paraId="3ABEAA1E" w14:textId="77777777" w:rsidR="00B10F0A" w:rsidRPr="003D27CF" w:rsidRDefault="00B10F0A" w:rsidP="000C32C1">
            <w:r>
              <w:t>Utilities</w:t>
            </w:r>
          </w:p>
        </w:tc>
        <w:tc>
          <w:tcPr>
            <w:tcW w:w="6769" w:type="dxa"/>
            <w:gridSpan w:val="3"/>
          </w:tcPr>
          <w:p w14:paraId="3F9118F1" w14:textId="77777777" w:rsidR="00B10F0A" w:rsidRPr="00630CDA" w:rsidRDefault="00B10F0A" w:rsidP="000C32C1">
            <w:pPr>
              <w:rPr>
                <w:b/>
              </w:rPr>
            </w:pPr>
            <w:r w:rsidRPr="00630CDA">
              <w:t>Requirements of</w:t>
            </w:r>
          </w:p>
          <w:p w14:paraId="3C769970" w14:textId="77777777" w:rsidR="00B10F0A" w:rsidRPr="00630CDA" w:rsidRDefault="00B10F0A" w:rsidP="000C32C1">
            <w:pPr>
              <w:pStyle w:val="ListParagraph"/>
              <w:numPr>
                <w:ilvl w:val="0"/>
                <w:numId w:val="26"/>
              </w:numPr>
              <w:rPr>
                <w:b/>
              </w:rPr>
            </w:pPr>
            <w:r w:rsidRPr="00630CDA">
              <w:t>BT Openreach - Builders Guide issue 7</w:t>
            </w:r>
          </w:p>
          <w:p w14:paraId="2CE926E5" w14:textId="77777777" w:rsidR="00B10F0A" w:rsidRPr="00630CDA" w:rsidRDefault="00B10F0A" w:rsidP="000C32C1">
            <w:pPr>
              <w:pStyle w:val="ListParagraph"/>
              <w:numPr>
                <w:ilvl w:val="0"/>
                <w:numId w:val="26"/>
              </w:numPr>
              <w:rPr>
                <w:b/>
              </w:rPr>
            </w:pPr>
            <w:r w:rsidRPr="00630CDA">
              <w:t>BT Openreach Developer's Guide Copper Cabling</w:t>
            </w:r>
          </w:p>
          <w:p w14:paraId="0785E46E" w14:textId="77777777" w:rsidR="00B10F0A" w:rsidRDefault="00B10F0A" w:rsidP="000C32C1">
            <w:pPr>
              <w:pStyle w:val="ListParagraph"/>
              <w:numPr>
                <w:ilvl w:val="0"/>
                <w:numId w:val="26"/>
              </w:numPr>
              <w:rPr>
                <w:b/>
              </w:rPr>
            </w:pPr>
            <w:r w:rsidRPr="00630CDA">
              <w:t>BT Openreach Developer's Gui</w:t>
            </w:r>
            <w:r>
              <w:t>de Fibre Cabling (where applicable</w:t>
            </w:r>
            <w:r w:rsidRPr="00630CDA">
              <w:t>)</w:t>
            </w:r>
          </w:p>
          <w:p w14:paraId="3698FD25" w14:textId="77777777" w:rsidR="00B10F0A" w:rsidRDefault="00B10F0A" w:rsidP="000C32C1">
            <w:pPr>
              <w:pStyle w:val="ListParagraph"/>
              <w:numPr>
                <w:ilvl w:val="0"/>
                <w:numId w:val="26"/>
              </w:numPr>
            </w:pPr>
            <w:r>
              <w:t>Hyperoptic (or other FTTP infrastructure provider) developer’s guidance documents (where applicable)</w:t>
            </w:r>
          </w:p>
          <w:p w14:paraId="26343C3A" w14:textId="77777777" w:rsidR="00B10F0A" w:rsidRPr="0038416A" w:rsidRDefault="00B10F0A" w:rsidP="000C32C1">
            <w:pPr>
              <w:pStyle w:val="ListParagraph"/>
              <w:numPr>
                <w:ilvl w:val="0"/>
                <w:numId w:val="26"/>
              </w:numPr>
            </w:pPr>
            <w:r>
              <w:t>Virgin Media (or other FTTC infrastructure provider) developer’s guidance documents (where applicable)</w:t>
            </w:r>
          </w:p>
        </w:tc>
      </w:tr>
      <w:tr w:rsidR="00B10F0A" w:rsidRPr="003D27CF" w14:paraId="79F33113" w14:textId="77777777" w:rsidTr="000C32C1">
        <w:trPr>
          <w:cantSplit/>
          <w:trHeight w:val="1186"/>
        </w:trPr>
        <w:tc>
          <w:tcPr>
            <w:tcW w:w="2405" w:type="dxa"/>
            <w:vMerge w:val="restart"/>
          </w:tcPr>
          <w:p w14:paraId="721F7BC1" w14:textId="77777777" w:rsidR="00B10F0A" w:rsidRPr="003D27CF" w:rsidRDefault="00B10F0A" w:rsidP="000C32C1">
            <w:pPr>
              <w:spacing w:before="0" w:beforeAutospacing="0" w:after="240" w:afterAutospacing="0" w:line="240" w:lineRule="atLeast"/>
            </w:pPr>
            <w:r w:rsidRPr="003D27CF">
              <w:t xml:space="preserve">Industry standards </w:t>
            </w:r>
          </w:p>
        </w:tc>
        <w:tc>
          <w:tcPr>
            <w:tcW w:w="6769" w:type="dxa"/>
            <w:gridSpan w:val="3"/>
          </w:tcPr>
          <w:p w14:paraId="3CDB8224" w14:textId="77777777" w:rsidR="00B10F0A" w:rsidRPr="0038416A" w:rsidRDefault="00B10F0A" w:rsidP="000C32C1">
            <w:pPr>
              <w:spacing w:before="0" w:beforeAutospacing="0" w:after="240" w:afterAutospacing="0" w:line="240" w:lineRule="atLeast"/>
            </w:pPr>
            <w:r w:rsidRPr="0038416A">
              <w:t>Chartered Institute of Building Services Engineers (CIBSE)</w:t>
            </w:r>
          </w:p>
          <w:p w14:paraId="4C1C6FA0" w14:textId="77777777" w:rsidR="00B10F0A" w:rsidRPr="0038416A" w:rsidRDefault="00B10F0A" w:rsidP="000C32C1">
            <w:pPr>
              <w:numPr>
                <w:ilvl w:val="0"/>
                <w:numId w:val="10"/>
              </w:numPr>
              <w:spacing w:before="0" w:beforeAutospacing="0" w:after="240" w:afterAutospacing="0" w:line="240" w:lineRule="atLeast"/>
              <w:contextualSpacing/>
            </w:pPr>
            <w:r w:rsidRPr="0038416A">
              <w:t>C</w:t>
            </w:r>
            <w:r>
              <w:t>IBSE K</w:t>
            </w:r>
            <w:r w:rsidRPr="0038416A">
              <w:t> guide</w:t>
            </w:r>
          </w:p>
        </w:tc>
      </w:tr>
      <w:tr w:rsidR="00B10F0A" w:rsidRPr="003D27CF" w14:paraId="3BA27C8B" w14:textId="77777777" w:rsidTr="000C32C1">
        <w:trPr>
          <w:cantSplit/>
          <w:trHeight w:val="992"/>
        </w:trPr>
        <w:tc>
          <w:tcPr>
            <w:tcW w:w="2405" w:type="dxa"/>
            <w:vMerge/>
          </w:tcPr>
          <w:p w14:paraId="01AEB1F3" w14:textId="77777777" w:rsidR="00B10F0A" w:rsidRPr="003D27CF" w:rsidRDefault="00B10F0A" w:rsidP="000C32C1"/>
        </w:tc>
        <w:tc>
          <w:tcPr>
            <w:tcW w:w="6769" w:type="dxa"/>
            <w:gridSpan w:val="3"/>
          </w:tcPr>
          <w:p w14:paraId="25ED5720" w14:textId="77777777" w:rsidR="00B10F0A" w:rsidRPr="0038416A" w:rsidRDefault="00B10F0A" w:rsidP="000C32C1">
            <w:r w:rsidRPr="0038416A">
              <w:t>Building Services Research and Information Association (BSRIA)</w:t>
            </w:r>
          </w:p>
          <w:p w14:paraId="1D3421AC" w14:textId="77777777" w:rsidR="00B10F0A" w:rsidRDefault="00B10F0A" w:rsidP="000C32C1">
            <w:pPr>
              <w:numPr>
                <w:ilvl w:val="0"/>
                <w:numId w:val="10"/>
              </w:numPr>
              <w:spacing w:before="0" w:beforeAutospacing="0" w:after="240" w:afterAutospacing="0" w:line="240" w:lineRule="atLeast"/>
              <w:contextualSpacing/>
            </w:pPr>
            <w:r w:rsidRPr="00340987">
              <w:t>Design Checks for Electrical Services - A quality control framework for electrical engineers (BG 3/2006)</w:t>
            </w:r>
          </w:p>
          <w:p w14:paraId="73FC930E" w14:textId="77777777" w:rsidR="00B10F0A" w:rsidRPr="0038416A" w:rsidRDefault="00B10F0A" w:rsidP="000C32C1">
            <w:pPr>
              <w:numPr>
                <w:ilvl w:val="0"/>
                <w:numId w:val="10"/>
              </w:numPr>
              <w:spacing w:before="0" w:beforeAutospacing="0" w:after="240" w:afterAutospacing="0" w:line="240" w:lineRule="atLeast"/>
              <w:contextualSpacing/>
            </w:pPr>
            <w:r>
              <w:t>Commissioning Job Book – a framework for managing the commissioning process (BG 11/2010)</w:t>
            </w:r>
          </w:p>
        </w:tc>
      </w:tr>
      <w:tr w:rsidR="00B10F0A" w:rsidRPr="003D27CF" w14:paraId="07BF10DE" w14:textId="77777777" w:rsidTr="000C32C1">
        <w:trPr>
          <w:cantSplit/>
          <w:trHeight w:val="385"/>
        </w:trPr>
        <w:tc>
          <w:tcPr>
            <w:tcW w:w="2405" w:type="dxa"/>
            <w:vMerge/>
          </w:tcPr>
          <w:p w14:paraId="6390AF18" w14:textId="77777777" w:rsidR="00B10F0A" w:rsidRPr="003D27CF" w:rsidRDefault="00B10F0A" w:rsidP="000C32C1"/>
        </w:tc>
        <w:tc>
          <w:tcPr>
            <w:tcW w:w="6769" w:type="dxa"/>
            <w:gridSpan w:val="3"/>
          </w:tcPr>
          <w:p w14:paraId="409A1A50" w14:textId="77777777" w:rsidR="00B10F0A" w:rsidRDefault="00B10F0A" w:rsidP="000C32C1">
            <w:r>
              <w:t>European Commission</w:t>
            </w:r>
          </w:p>
          <w:p w14:paraId="72F04CCC" w14:textId="77777777" w:rsidR="00B10F0A" w:rsidRPr="0038416A" w:rsidRDefault="00B10F0A" w:rsidP="000C32C1">
            <w:pPr>
              <w:pStyle w:val="ListParagraph"/>
              <w:numPr>
                <w:ilvl w:val="0"/>
                <w:numId w:val="25"/>
              </w:numPr>
            </w:pPr>
            <w:r>
              <w:t>European Directive 1999/5/EC – Radio and Telecommunication Terminal Equipment Directive</w:t>
            </w:r>
          </w:p>
        </w:tc>
      </w:tr>
      <w:tr w:rsidR="00B10F0A" w:rsidRPr="003D27CF" w14:paraId="2AB94E67" w14:textId="77777777" w:rsidTr="000C32C1">
        <w:trPr>
          <w:cantSplit/>
          <w:trHeight w:val="385"/>
        </w:trPr>
        <w:tc>
          <w:tcPr>
            <w:tcW w:w="2405" w:type="dxa"/>
            <w:vMerge/>
          </w:tcPr>
          <w:p w14:paraId="47F6D7B6" w14:textId="77777777" w:rsidR="00B10F0A" w:rsidRPr="003D27CF" w:rsidRDefault="00B10F0A" w:rsidP="000C32C1"/>
        </w:tc>
        <w:tc>
          <w:tcPr>
            <w:tcW w:w="6769" w:type="dxa"/>
            <w:gridSpan w:val="3"/>
          </w:tcPr>
          <w:p w14:paraId="63BE2A65" w14:textId="77777777" w:rsidR="00B10F0A" w:rsidRDefault="00B10F0A" w:rsidP="000C32C1">
            <w:r>
              <w:t>Telecommunications Industry Association</w:t>
            </w:r>
          </w:p>
          <w:p w14:paraId="116D5743" w14:textId="77777777" w:rsidR="00B10F0A" w:rsidRDefault="00B10F0A" w:rsidP="000C32C1">
            <w:pPr>
              <w:pStyle w:val="ListParagraph"/>
              <w:numPr>
                <w:ilvl w:val="0"/>
                <w:numId w:val="25"/>
              </w:numPr>
            </w:pPr>
            <w:r>
              <w:t>TIA-568 Standards</w:t>
            </w:r>
          </w:p>
        </w:tc>
      </w:tr>
      <w:tr w:rsidR="00B10F0A" w:rsidRPr="003D27CF" w14:paraId="15ACF80A" w14:textId="77777777" w:rsidTr="000C32C1">
        <w:trPr>
          <w:cantSplit/>
          <w:trHeight w:val="385"/>
        </w:trPr>
        <w:tc>
          <w:tcPr>
            <w:tcW w:w="2405" w:type="dxa"/>
            <w:vMerge/>
          </w:tcPr>
          <w:p w14:paraId="22018D93" w14:textId="77777777" w:rsidR="00B10F0A" w:rsidRPr="003D27CF" w:rsidRDefault="00B10F0A" w:rsidP="000C32C1"/>
        </w:tc>
        <w:tc>
          <w:tcPr>
            <w:tcW w:w="6769" w:type="dxa"/>
            <w:gridSpan w:val="3"/>
          </w:tcPr>
          <w:p w14:paraId="30A1172C" w14:textId="77777777" w:rsidR="00B10F0A" w:rsidRDefault="00B10F0A" w:rsidP="000C32C1">
            <w:r>
              <w:t>International Organisation for Standardisation</w:t>
            </w:r>
          </w:p>
          <w:p w14:paraId="2F02B380" w14:textId="77777777" w:rsidR="00B10F0A" w:rsidRDefault="00B10F0A" w:rsidP="000C32C1">
            <w:pPr>
              <w:pStyle w:val="ListParagraph"/>
              <w:numPr>
                <w:ilvl w:val="0"/>
                <w:numId w:val="25"/>
              </w:numPr>
            </w:pPr>
            <w:r w:rsidRPr="00101CC5">
              <w:t>ISO/IEC 11801:20</w:t>
            </w:r>
            <w:r>
              <w:t>17</w:t>
            </w:r>
            <w:r w:rsidRPr="00101CC5">
              <w:t xml:space="preserve"> Information technology -- Generic cabling for customer premises</w:t>
            </w:r>
          </w:p>
        </w:tc>
      </w:tr>
      <w:tr w:rsidR="00B10F0A" w:rsidRPr="003D27CF" w14:paraId="15BDC4A6" w14:textId="77777777" w:rsidTr="000C32C1">
        <w:trPr>
          <w:cantSplit/>
        </w:trPr>
        <w:tc>
          <w:tcPr>
            <w:tcW w:w="2405" w:type="dxa"/>
          </w:tcPr>
          <w:p w14:paraId="27B45680" w14:textId="77777777" w:rsidR="00B10F0A" w:rsidRPr="0038416A" w:rsidRDefault="00B10F0A" w:rsidP="000C32C1">
            <w:pPr>
              <w:spacing w:after="0"/>
            </w:pPr>
            <w:r w:rsidRPr="0038416A">
              <w:t>British Standards</w:t>
            </w:r>
          </w:p>
        </w:tc>
        <w:tc>
          <w:tcPr>
            <w:tcW w:w="1418" w:type="dxa"/>
          </w:tcPr>
          <w:p w14:paraId="4C672F30" w14:textId="77777777" w:rsidR="00B10F0A" w:rsidRPr="006F6A5D" w:rsidRDefault="00B10F0A" w:rsidP="000C32C1">
            <w:r w:rsidRPr="006F6A5D">
              <w:t>BS 6701</w:t>
            </w:r>
          </w:p>
        </w:tc>
        <w:tc>
          <w:tcPr>
            <w:tcW w:w="850" w:type="dxa"/>
          </w:tcPr>
          <w:p w14:paraId="2D8A113E" w14:textId="77777777" w:rsidR="00B10F0A" w:rsidRDefault="00B10F0A" w:rsidP="000C32C1">
            <w:r>
              <w:t>2016</w:t>
            </w:r>
          </w:p>
        </w:tc>
        <w:tc>
          <w:tcPr>
            <w:tcW w:w="4501" w:type="dxa"/>
          </w:tcPr>
          <w:p w14:paraId="24C431F8" w14:textId="77777777" w:rsidR="00B10F0A" w:rsidRPr="006F6A5D" w:rsidRDefault="00B10F0A" w:rsidP="000C32C1">
            <w:r w:rsidRPr="006F6A5D">
              <w:t>Telecommunications equipment and telecommunications cabling. Specification for installation, operation and maintenance</w:t>
            </w:r>
          </w:p>
        </w:tc>
      </w:tr>
      <w:tr w:rsidR="00B10F0A" w:rsidRPr="003D27CF" w14:paraId="3375099C" w14:textId="77777777" w:rsidTr="000C32C1">
        <w:trPr>
          <w:cantSplit/>
        </w:trPr>
        <w:tc>
          <w:tcPr>
            <w:tcW w:w="2405" w:type="dxa"/>
          </w:tcPr>
          <w:p w14:paraId="2C2DC7B5" w14:textId="77777777" w:rsidR="00B10F0A" w:rsidRPr="0038416A" w:rsidRDefault="00B10F0A" w:rsidP="000C32C1">
            <w:pPr>
              <w:spacing w:after="0"/>
            </w:pPr>
          </w:p>
        </w:tc>
        <w:tc>
          <w:tcPr>
            <w:tcW w:w="1418" w:type="dxa"/>
          </w:tcPr>
          <w:p w14:paraId="73533574" w14:textId="77777777" w:rsidR="00B10F0A" w:rsidRPr="006F6A5D" w:rsidRDefault="00B10F0A" w:rsidP="000C32C1">
            <w:r w:rsidRPr="006F6A5D">
              <w:t>BS 8492</w:t>
            </w:r>
          </w:p>
        </w:tc>
        <w:tc>
          <w:tcPr>
            <w:tcW w:w="850" w:type="dxa"/>
          </w:tcPr>
          <w:p w14:paraId="5A36A703" w14:textId="77777777" w:rsidR="00B10F0A" w:rsidRDefault="00B10F0A" w:rsidP="000C32C1">
            <w:r>
              <w:t>2016</w:t>
            </w:r>
          </w:p>
        </w:tc>
        <w:tc>
          <w:tcPr>
            <w:tcW w:w="4501" w:type="dxa"/>
          </w:tcPr>
          <w:p w14:paraId="7DB2124D" w14:textId="77777777" w:rsidR="00B10F0A" w:rsidRPr="006F6A5D" w:rsidRDefault="00B10F0A" w:rsidP="000C32C1">
            <w:r w:rsidRPr="006F6A5D">
              <w:t>Telecommunications equipment and telecommunications cabling. Code of practice for fire performance and protection</w:t>
            </w:r>
          </w:p>
        </w:tc>
      </w:tr>
      <w:tr w:rsidR="00B10F0A" w:rsidRPr="003D27CF" w14:paraId="4C158398" w14:textId="77777777" w:rsidTr="000C32C1">
        <w:trPr>
          <w:cantSplit/>
        </w:trPr>
        <w:tc>
          <w:tcPr>
            <w:tcW w:w="2405" w:type="dxa"/>
          </w:tcPr>
          <w:p w14:paraId="2BFE8668" w14:textId="77777777" w:rsidR="00B10F0A" w:rsidRPr="0038416A" w:rsidRDefault="00B10F0A" w:rsidP="000C32C1">
            <w:pPr>
              <w:spacing w:after="0"/>
            </w:pPr>
          </w:p>
        </w:tc>
        <w:tc>
          <w:tcPr>
            <w:tcW w:w="1418" w:type="dxa"/>
          </w:tcPr>
          <w:p w14:paraId="5E770A5D" w14:textId="77777777" w:rsidR="00B10F0A" w:rsidRPr="00630CDA" w:rsidRDefault="00B10F0A" w:rsidP="000C32C1">
            <w:r>
              <w:t>BS EN 41003</w:t>
            </w:r>
          </w:p>
        </w:tc>
        <w:tc>
          <w:tcPr>
            <w:tcW w:w="850" w:type="dxa"/>
          </w:tcPr>
          <w:p w14:paraId="17D56FAC" w14:textId="77777777" w:rsidR="00B10F0A" w:rsidRPr="00630CDA" w:rsidRDefault="00B10F0A" w:rsidP="000C32C1">
            <w:r>
              <w:t>2009</w:t>
            </w:r>
          </w:p>
        </w:tc>
        <w:tc>
          <w:tcPr>
            <w:tcW w:w="4501" w:type="dxa"/>
          </w:tcPr>
          <w:p w14:paraId="7229E3CF" w14:textId="77777777" w:rsidR="00B10F0A" w:rsidRPr="00630CDA" w:rsidRDefault="00B10F0A" w:rsidP="000C32C1">
            <w:r w:rsidRPr="00F25546">
              <w:t>Particular safety requirements for equipment to be connected to telecommunication networks and/or a cable distribution system</w:t>
            </w:r>
          </w:p>
        </w:tc>
      </w:tr>
      <w:tr w:rsidR="00B10F0A" w:rsidRPr="003D27CF" w14:paraId="53248687" w14:textId="77777777" w:rsidTr="000C32C1">
        <w:trPr>
          <w:cantSplit/>
        </w:trPr>
        <w:tc>
          <w:tcPr>
            <w:tcW w:w="2405" w:type="dxa"/>
          </w:tcPr>
          <w:p w14:paraId="706640BF" w14:textId="77777777" w:rsidR="00B10F0A" w:rsidRPr="0038416A" w:rsidRDefault="00B10F0A" w:rsidP="000C32C1">
            <w:pPr>
              <w:spacing w:after="0"/>
            </w:pPr>
          </w:p>
        </w:tc>
        <w:tc>
          <w:tcPr>
            <w:tcW w:w="1418" w:type="dxa"/>
          </w:tcPr>
          <w:p w14:paraId="1DCEDA1F" w14:textId="77777777" w:rsidR="00B10F0A" w:rsidRPr="00630CDA" w:rsidRDefault="00B10F0A" w:rsidP="000C32C1">
            <w:pPr>
              <w:rPr>
                <w:b/>
              </w:rPr>
            </w:pPr>
            <w:r w:rsidRPr="00630CDA">
              <w:t>BS EN 50085-1</w:t>
            </w:r>
          </w:p>
        </w:tc>
        <w:tc>
          <w:tcPr>
            <w:tcW w:w="850" w:type="dxa"/>
          </w:tcPr>
          <w:p w14:paraId="23929F1F" w14:textId="77777777" w:rsidR="00B10F0A" w:rsidRPr="00630CDA" w:rsidRDefault="00B10F0A" w:rsidP="000C32C1">
            <w:pPr>
              <w:rPr>
                <w:b/>
              </w:rPr>
            </w:pPr>
            <w:r w:rsidRPr="00630CDA">
              <w:t>2005</w:t>
            </w:r>
          </w:p>
        </w:tc>
        <w:tc>
          <w:tcPr>
            <w:tcW w:w="4501" w:type="dxa"/>
          </w:tcPr>
          <w:p w14:paraId="4AEF2328" w14:textId="77777777" w:rsidR="00B10F0A" w:rsidRPr="00630CDA" w:rsidRDefault="00B10F0A" w:rsidP="000C32C1">
            <w:pPr>
              <w:rPr>
                <w:b/>
              </w:rPr>
            </w:pPr>
            <w:r w:rsidRPr="00630CDA">
              <w:t>Cable trunking systems and cable ducting systems for electrical installations. General requirements +A1:2013</w:t>
            </w:r>
          </w:p>
        </w:tc>
      </w:tr>
      <w:tr w:rsidR="00B10F0A" w:rsidRPr="003D27CF" w14:paraId="61ED9CFE" w14:textId="77777777" w:rsidTr="000C32C1">
        <w:trPr>
          <w:cantSplit/>
        </w:trPr>
        <w:tc>
          <w:tcPr>
            <w:tcW w:w="2405" w:type="dxa"/>
          </w:tcPr>
          <w:p w14:paraId="3B49D072" w14:textId="77777777" w:rsidR="00B10F0A" w:rsidRPr="0038416A" w:rsidRDefault="00B10F0A" w:rsidP="000C32C1">
            <w:pPr>
              <w:spacing w:after="0"/>
            </w:pPr>
          </w:p>
        </w:tc>
        <w:tc>
          <w:tcPr>
            <w:tcW w:w="1418" w:type="dxa"/>
          </w:tcPr>
          <w:p w14:paraId="19CE725E" w14:textId="77777777" w:rsidR="00B10F0A" w:rsidRPr="00F3503E" w:rsidRDefault="00B10F0A" w:rsidP="000C32C1">
            <w:r w:rsidRPr="00F3503E">
              <w:t>BS EN 50085-2-1</w:t>
            </w:r>
          </w:p>
        </w:tc>
        <w:tc>
          <w:tcPr>
            <w:tcW w:w="850" w:type="dxa"/>
          </w:tcPr>
          <w:p w14:paraId="20064888" w14:textId="77777777" w:rsidR="00B10F0A" w:rsidRPr="00F3503E" w:rsidRDefault="00B10F0A" w:rsidP="000C32C1">
            <w:r w:rsidRPr="00F3503E">
              <w:t>2006</w:t>
            </w:r>
          </w:p>
        </w:tc>
        <w:tc>
          <w:tcPr>
            <w:tcW w:w="4501" w:type="dxa"/>
          </w:tcPr>
          <w:p w14:paraId="2C194EB7" w14:textId="77777777" w:rsidR="00B10F0A" w:rsidRPr="00F3503E" w:rsidRDefault="00B10F0A" w:rsidP="000C32C1">
            <w:r w:rsidRPr="00F3503E">
              <w:t>Cable trunking systems and cable ducting systems for electrical installations. Cable trunking systems and cable ducting systems intended for mounting on walls and ceilings+A1:2011</w:t>
            </w:r>
          </w:p>
        </w:tc>
      </w:tr>
      <w:tr w:rsidR="00B10F0A" w:rsidRPr="003D27CF" w14:paraId="7F0312DB" w14:textId="77777777" w:rsidTr="000C32C1">
        <w:trPr>
          <w:cantSplit/>
        </w:trPr>
        <w:tc>
          <w:tcPr>
            <w:tcW w:w="2405" w:type="dxa"/>
          </w:tcPr>
          <w:p w14:paraId="73ACA64B" w14:textId="77777777" w:rsidR="00B10F0A" w:rsidRPr="0038416A" w:rsidRDefault="00B10F0A" w:rsidP="000C32C1">
            <w:pPr>
              <w:spacing w:after="0"/>
            </w:pPr>
          </w:p>
        </w:tc>
        <w:tc>
          <w:tcPr>
            <w:tcW w:w="1418" w:type="dxa"/>
          </w:tcPr>
          <w:p w14:paraId="41748C46" w14:textId="77777777" w:rsidR="00B10F0A" w:rsidRPr="006F6A5D" w:rsidRDefault="00B10F0A" w:rsidP="000C32C1">
            <w:r w:rsidRPr="004602D0">
              <w:t>BS EN 50085-2-2</w:t>
            </w:r>
          </w:p>
        </w:tc>
        <w:tc>
          <w:tcPr>
            <w:tcW w:w="850" w:type="dxa"/>
          </w:tcPr>
          <w:p w14:paraId="2F362B2E" w14:textId="77777777" w:rsidR="00B10F0A" w:rsidRDefault="00B10F0A" w:rsidP="000C32C1">
            <w:r>
              <w:t>2008</w:t>
            </w:r>
          </w:p>
        </w:tc>
        <w:tc>
          <w:tcPr>
            <w:tcW w:w="4501" w:type="dxa"/>
          </w:tcPr>
          <w:p w14:paraId="4C233DB4" w14:textId="77777777" w:rsidR="00B10F0A" w:rsidRPr="006F6A5D" w:rsidRDefault="00B10F0A" w:rsidP="000C32C1">
            <w:r w:rsidRPr="004602D0">
              <w:t>Cable trunking systems and cable ducting systems for electrical installations. Particular requirements for cable trunking systems and cable ducting systems intended for mounting underfloor, flushfloor, or onfloor</w:t>
            </w:r>
          </w:p>
        </w:tc>
      </w:tr>
      <w:tr w:rsidR="00B10F0A" w:rsidRPr="003D27CF" w14:paraId="7817B95E" w14:textId="77777777" w:rsidTr="000C32C1">
        <w:trPr>
          <w:cantSplit/>
        </w:trPr>
        <w:tc>
          <w:tcPr>
            <w:tcW w:w="2405" w:type="dxa"/>
          </w:tcPr>
          <w:p w14:paraId="33F74E0D" w14:textId="77777777" w:rsidR="00B10F0A" w:rsidRPr="0038416A" w:rsidRDefault="00B10F0A" w:rsidP="000C32C1">
            <w:pPr>
              <w:spacing w:after="0"/>
            </w:pPr>
          </w:p>
        </w:tc>
        <w:tc>
          <w:tcPr>
            <w:tcW w:w="1418" w:type="dxa"/>
          </w:tcPr>
          <w:p w14:paraId="317A112E" w14:textId="77777777" w:rsidR="00B10F0A" w:rsidRPr="006F6A5D" w:rsidRDefault="00B10F0A" w:rsidP="000C32C1">
            <w:r w:rsidRPr="004602D0">
              <w:t>BS EN 50085-2-3</w:t>
            </w:r>
          </w:p>
        </w:tc>
        <w:tc>
          <w:tcPr>
            <w:tcW w:w="850" w:type="dxa"/>
          </w:tcPr>
          <w:p w14:paraId="32F1DDFD" w14:textId="77777777" w:rsidR="00B10F0A" w:rsidRDefault="00B10F0A" w:rsidP="000C32C1">
            <w:r>
              <w:t>2010</w:t>
            </w:r>
          </w:p>
        </w:tc>
        <w:tc>
          <w:tcPr>
            <w:tcW w:w="4501" w:type="dxa"/>
          </w:tcPr>
          <w:p w14:paraId="03DE094E" w14:textId="77777777" w:rsidR="00B10F0A" w:rsidRPr="006F6A5D" w:rsidRDefault="00B10F0A" w:rsidP="000C32C1">
            <w:r w:rsidRPr="004602D0">
              <w:t>Cable trunking systems and cable ducting systems for electrical installations. Particular requirements for slotted cable trunking systems intended for installation in cabinets</w:t>
            </w:r>
          </w:p>
        </w:tc>
      </w:tr>
      <w:tr w:rsidR="00B10F0A" w:rsidRPr="003D27CF" w14:paraId="7C301017" w14:textId="77777777" w:rsidTr="000C32C1">
        <w:trPr>
          <w:cantSplit/>
        </w:trPr>
        <w:tc>
          <w:tcPr>
            <w:tcW w:w="2405" w:type="dxa"/>
          </w:tcPr>
          <w:p w14:paraId="412F48A7" w14:textId="77777777" w:rsidR="00B10F0A" w:rsidRPr="0038416A" w:rsidRDefault="00B10F0A" w:rsidP="000C32C1">
            <w:pPr>
              <w:spacing w:after="0"/>
            </w:pPr>
          </w:p>
        </w:tc>
        <w:tc>
          <w:tcPr>
            <w:tcW w:w="1418" w:type="dxa"/>
          </w:tcPr>
          <w:p w14:paraId="4E031219" w14:textId="77777777" w:rsidR="00B10F0A" w:rsidRPr="006F6A5D" w:rsidRDefault="00B10F0A" w:rsidP="000C32C1">
            <w:r>
              <w:t>BS EN 50173</w:t>
            </w:r>
          </w:p>
        </w:tc>
        <w:tc>
          <w:tcPr>
            <w:tcW w:w="850" w:type="dxa"/>
          </w:tcPr>
          <w:p w14:paraId="66DA2458" w14:textId="77777777" w:rsidR="00B10F0A" w:rsidRDefault="00B10F0A" w:rsidP="000C32C1">
            <w:r>
              <w:t>Varies</w:t>
            </w:r>
          </w:p>
        </w:tc>
        <w:tc>
          <w:tcPr>
            <w:tcW w:w="4501" w:type="dxa"/>
          </w:tcPr>
          <w:p w14:paraId="59B126F3" w14:textId="77777777" w:rsidR="00B10F0A" w:rsidRPr="006F6A5D" w:rsidRDefault="00B10F0A" w:rsidP="000C32C1">
            <w:r>
              <w:t>Information technology. Generic cabling systems – All parts</w:t>
            </w:r>
          </w:p>
        </w:tc>
      </w:tr>
      <w:tr w:rsidR="00B10F0A" w:rsidRPr="003D27CF" w14:paraId="72120481" w14:textId="77777777" w:rsidTr="000C32C1">
        <w:trPr>
          <w:cantSplit/>
        </w:trPr>
        <w:tc>
          <w:tcPr>
            <w:tcW w:w="2405" w:type="dxa"/>
          </w:tcPr>
          <w:p w14:paraId="5AE63E10" w14:textId="77777777" w:rsidR="00B10F0A" w:rsidRPr="0038416A" w:rsidRDefault="00B10F0A" w:rsidP="000C32C1">
            <w:pPr>
              <w:spacing w:after="0"/>
            </w:pPr>
          </w:p>
        </w:tc>
        <w:tc>
          <w:tcPr>
            <w:tcW w:w="1418" w:type="dxa"/>
          </w:tcPr>
          <w:p w14:paraId="4DE7C174" w14:textId="77777777" w:rsidR="00B10F0A" w:rsidRPr="006F6A5D" w:rsidRDefault="00B10F0A" w:rsidP="000C32C1">
            <w:r>
              <w:t>BS EN 50174</w:t>
            </w:r>
          </w:p>
        </w:tc>
        <w:tc>
          <w:tcPr>
            <w:tcW w:w="850" w:type="dxa"/>
          </w:tcPr>
          <w:p w14:paraId="4EF57095" w14:textId="77777777" w:rsidR="00B10F0A" w:rsidRDefault="00B10F0A" w:rsidP="000C32C1">
            <w:r>
              <w:t>Varies</w:t>
            </w:r>
          </w:p>
        </w:tc>
        <w:tc>
          <w:tcPr>
            <w:tcW w:w="4501" w:type="dxa"/>
          </w:tcPr>
          <w:p w14:paraId="38ECDE1E" w14:textId="77777777" w:rsidR="00B10F0A" w:rsidRPr="006F6A5D" w:rsidRDefault="00B10F0A" w:rsidP="000C32C1">
            <w:r w:rsidRPr="008F49DE">
              <w:t>Information technology. Cabling installation</w:t>
            </w:r>
            <w:r>
              <w:t xml:space="preserve"> – All parts</w:t>
            </w:r>
          </w:p>
        </w:tc>
      </w:tr>
      <w:tr w:rsidR="00B10F0A" w:rsidRPr="003D27CF" w14:paraId="1A9C060E" w14:textId="77777777" w:rsidTr="000C32C1">
        <w:trPr>
          <w:cantSplit/>
        </w:trPr>
        <w:tc>
          <w:tcPr>
            <w:tcW w:w="2405" w:type="dxa"/>
          </w:tcPr>
          <w:p w14:paraId="3843C060" w14:textId="77777777" w:rsidR="00B10F0A" w:rsidRPr="0038416A" w:rsidRDefault="00B10F0A" w:rsidP="000C32C1">
            <w:pPr>
              <w:spacing w:after="0"/>
            </w:pPr>
          </w:p>
        </w:tc>
        <w:tc>
          <w:tcPr>
            <w:tcW w:w="1418" w:type="dxa"/>
          </w:tcPr>
          <w:p w14:paraId="1A37F1ED" w14:textId="77777777" w:rsidR="00B10F0A" w:rsidRPr="006F6A5D" w:rsidRDefault="00B10F0A" w:rsidP="000C32C1">
            <w:r w:rsidRPr="006F6A5D">
              <w:t>BS EN 50310</w:t>
            </w:r>
          </w:p>
        </w:tc>
        <w:tc>
          <w:tcPr>
            <w:tcW w:w="850" w:type="dxa"/>
          </w:tcPr>
          <w:p w14:paraId="6F48DCC6" w14:textId="77777777" w:rsidR="00B10F0A" w:rsidRDefault="00B10F0A" w:rsidP="000C32C1">
            <w:r>
              <w:t>2016</w:t>
            </w:r>
          </w:p>
        </w:tc>
        <w:tc>
          <w:tcPr>
            <w:tcW w:w="4501" w:type="dxa"/>
          </w:tcPr>
          <w:p w14:paraId="594A834D" w14:textId="77777777" w:rsidR="00B10F0A" w:rsidRPr="006F6A5D" w:rsidRDefault="00B10F0A" w:rsidP="000C32C1">
            <w:r w:rsidRPr="006F6A5D">
              <w:t>Telecommunications bonding networks for buildings and other structures</w:t>
            </w:r>
          </w:p>
        </w:tc>
      </w:tr>
      <w:tr w:rsidR="00B10F0A" w:rsidRPr="003D27CF" w14:paraId="2F85856D" w14:textId="77777777" w:rsidTr="000C32C1">
        <w:trPr>
          <w:cantSplit/>
        </w:trPr>
        <w:tc>
          <w:tcPr>
            <w:tcW w:w="2405" w:type="dxa"/>
          </w:tcPr>
          <w:p w14:paraId="6EA0FBD5" w14:textId="77777777" w:rsidR="00B10F0A" w:rsidRPr="0038416A" w:rsidRDefault="00B10F0A" w:rsidP="000C32C1">
            <w:pPr>
              <w:spacing w:after="0"/>
            </w:pPr>
          </w:p>
        </w:tc>
        <w:tc>
          <w:tcPr>
            <w:tcW w:w="1418" w:type="dxa"/>
          </w:tcPr>
          <w:p w14:paraId="30EA15C9" w14:textId="77777777" w:rsidR="00B10F0A" w:rsidRPr="006F6A5D" w:rsidRDefault="00B10F0A" w:rsidP="000C32C1">
            <w:r w:rsidRPr="0038416A">
              <w:t>BS EN 60793</w:t>
            </w:r>
            <w:r>
              <w:t>-2</w:t>
            </w:r>
          </w:p>
        </w:tc>
        <w:tc>
          <w:tcPr>
            <w:tcW w:w="850" w:type="dxa"/>
          </w:tcPr>
          <w:p w14:paraId="1F52A028" w14:textId="77777777" w:rsidR="00B10F0A" w:rsidRDefault="00B10F0A" w:rsidP="000C32C1">
            <w:r>
              <w:t>2016</w:t>
            </w:r>
          </w:p>
        </w:tc>
        <w:tc>
          <w:tcPr>
            <w:tcW w:w="4501" w:type="dxa"/>
          </w:tcPr>
          <w:p w14:paraId="3FD6D3BB" w14:textId="77777777" w:rsidR="00B10F0A" w:rsidRPr="006F6A5D" w:rsidRDefault="00B10F0A" w:rsidP="000C32C1">
            <w:r w:rsidRPr="00591D19">
              <w:t>Optical fibres. Product specifications. General</w:t>
            </w:r>
          </w:p>
        </w:tc>
      </w:tr>
      <w:tr w:rsidR="00B10F0A" w:rsidRPr="003D27CF" w14:paraId="34566DFF" w14:textId="77777777" w:rsidTr="000C32C1">
        <w:trPr>
          <w:cantSplit/>
        </w:trPr>
        <w:tc>
          <w:tcPr>
            <w:tcW w:w="2405" w:type="dxa"/>
          </w:tcPr>
          <w:p w14:paraId="305C6DEE" w14:textId="77777777" w:rsidR="00B10F0A" w:rsidRPr="0038416A" w:rsidRDefault="00B10F0A" w:rsidP="000C32C1">
            <w:pPr>
              <w:spacing w:after="0"/>
            </w:pPr>
          </w:p>
        </w:tc>
        <w:tc>
          <w:tcPr>
            <w:tcW w:w="1418" w:type="dxa"/>
          </w:tcPr>
          <w:p w14:paraId="64F21A4D" w14:textId="77777777" w:rsidR="00B10F0A" w:rsidRPr="006F6A5D" w:rsidRDefault="00B10F0A" w:rsidP="000C32C1">
            <w:r>
              <w:t>BS EN 60794-1-1</w:t>
            </w:r>
          </w:p>
        </w:tc>
        <w:tc>
          <w:tcPr>
            <w:tcW w:w="850" w:type="dxa"/>
          </w:tcPr>
          <w:p w14:paraId="36E7E9D2" w14:textId="77777777" w:rsidR="00B10F0A" w:rsidRDefault="00B10F0A" w:rsidP="000C32C1">
            <w:r>
              <w:t>2016</w:t>
            </w:r>
          </w:p>
        </w:tc>
        <w:tc>
          <w:tcPr>
            <w:tcW w:w="4501" w:type="dxa"/>
          </w:tcPr>
          <w:p w14:paraId="7A01DBB3" w14:textId="77777777" w:rsidR="00B10F0A" w:rsidRPr="006F6A5D" w:rsidRDefault="00B10F0A" w:rsidP="000C32C1">
            <w:r w:rsidRPr="00591D19">
              <w:t>Optical fibre cables. Generic specification. General</w:t>
            </w:r>
          </w:p>
        </w:tc>
      </w:tr>
      <w:tr w:rsidR="00B10F0A" w:rsidRPr="003D27CF" w14:paraId="43D615B8" w14:textId="77777777" w:rsidTr="000C32C1">
        <w:trPr>
          <w:cantSplit/>
        </w:trPr>
        <w:tc>
          <w:tcPr>
            <w:tcW w:w="2405" w:type="dxa"/>
          </w:tcPr>
          <w:p w14:paraId="72C68ECC" w14:textId="77777777" w:rsidR="00B10F0A" w:rsidRPr="0038416A" w:rsidRDefault="00B10F0A" w:rsidP="000C32C1">
            <w:pPr>
              <w:spacing w:after="0"/>
            </w:pPr>
          </w:p>
        </w:tc>
        <w:tc>
          <w:tcPr>
            <w:tcW w:w="1418" w:type="dxa"/>
          </w:tcPr>
          <w:p w14:paraId="46612D08" w14:textId="77777777" w:rsidR="00B10F0A" w:rsidRPr="00F3503E" w:rsidRDefault="00B10F0A" w:rsidP="000C32C1">
            <w:r w:rsidRPr="006F6A5D">
              <w:t>BS EN 62820-1-1</w:t>
            </w:r>
          </w:p>
        </w:tc>
        <w:tc>
          <w:tcPr>
            <w:tcW w:w="850" w:type="dxa"/>
          </w:tcPr>
          <w:p w14:paraId="19096EBD" w14:textId="77777777" w:rsidR="00B10F0A" w:rsidRPr="00F3503E" w:rsidRDefault="00B10F0A" w:rsidP="000C32C1">
            <w:r>
              <w:t>2016</w:t>
            </w:r>
          </w:p>
        </w:tc>
        <w:tc>
          <w:tcPr>
            <w:tcW w:w="4501" w:type="dxa"/>
          </w:tcPr>
          <w:p w14:paraId="19EA128B" w14:textId="77777777" w:rsidR="00B10F0A" w:rsidRPr="00F3503E" w:rsidRDefault="00B10F0A" w:rsidP="000C32C1">
            <w:r w:rsidRPr="006F6A5D">
              <w:t>Building intercom systems. System requirements. General</w:t>
            </w:r>
          </w:p>
        </w:tc>
      </w:tr>
    </w:tbl>
    <w:p w14:paraId="070C08AB" w14:textId="77777777" w:rsidR="00D81AA8" w:rsidRDefault="00D81AA8" w:rsidP="00D81AA8">
      <w:pPr>
        <w:pStyle w:val="Heading2"/>
        <w:numPr>
          <w:ilvl w:val="0"/>
          <w:numId w:val="0"/>
        </w:numPr>
        <w:ind w:left="851" w:hanging="851"/>
      </w:pPr>
      <w:r>
        <w:t>SYSTEM DESCRIPTION</w:t>
      </w:r>
      <w:bookmarkEnd w:id="198"/>
    </w:p>
    <w:p w14:paraId="73B52CE8" w14:textId="77777777" w:rsidR="00D81AA8" w:rsidRDefault="00D81AA8" w:rsidP="00D81AA8"/>
    <w:p w14:paraId="0888C79B" w14:textId="77777777" w:rsidR="00D81AA8" w:rsidRDefault="00D81AA8" w:rsidP="00D81AA8"/>
    <w:p w14:paraId="025E3A96" w14:textId="77777777" w:rsidR="00D81AA8" w:rsidRDefault="00D81AA8" w:rsidP="00D81AA8">
      <w:pPr>
        <w:pStyle w:val="Heading2"/>
        <w:numPr>
          <w:ilvl w:val="0"/>
          <w:numId w:val="0"/>
        </w:numPr>
        <w:ind w:left="851" w:hanging="851"/>
      </w:pPr>
      <w:bookmarkStart w:id="201" w:name="_Toc363736721"/>
      <w:r>
        <w:t>CONTROL REQUIREMENTS</w:t>
      </w:r>
      <w:bookmarkEnd w:id="201"/>
    </w:p>
    <w:p w14:paraId="73FA4596" w14:textId="77777777" w:rsidR="00D81AA8" w:rsidRDefault="00D81AA8" w:rsidP="00D81AA8"/>
    <w:p w14:paraId="634C7511" w14:textId="77777777" w:rsidR="00D81AA8" w:rsidRDefault="00D81AA8" w:rsidP="00D81AA8"/>
    <w:p w14:paraId="0733FB66" w14:textId="77777777" w:rsidR="00D81AA8" w:rsidRDefault="00D81AA8" w:rsidP="00D81AA8">
      <w:pPr>
        <w:pStyle w:val="Heading2"/>
        <w:numPr>
          <w:ilvl w:val="0"/>
          <w:numId w:val="0"/>
        </w:numPr>
        <w:ind w:left="851" w:hanging="851"/>
      </w:pPr>
      <w:bookmarkStart w:id="202" w:name="_Toc363736722"/>
      <w:r>
        <w:t>SYSTEM DRAWINGS / SCHEMATICS</w:t>
      </w:r>
      <w:bookmarkEnd w:id="202"/>
    </w:p>
    <w:p w14:paraId="704032F2" w14:textId="77777777" w:rsidR="00D81AA8" w:rsidRDefault="00D81AA8" w:rsidP="00D81AA8"/>
    <w:p w14:paraId="69EF6546" w14:textId="77777777" w:rsidR="00D81AA8" w:rsidRDefault="00D81AA8" w:rsidP="00D81AA8"/>
    <w:p w14:paraId="200D15E8" w14:textId="77777777" w:rsidR="00D81AA8" w:rsidRDefault="00D81AA8" w:rsidP="00D81AA8">
      <w:pPr>
        <w:pStyle w:val="Heading2"/>
        <w:numPr>
          <w:ilvl w:val="0"/>
          <w:numId w:val="0"/>
        </w:numPr>
        <w:ind w:left="357" w:hanging="357"/>
      </w:pPr>
      <w:r>
        <w:t>REFERENCE SPECIFICATION CLAUSES</w:t>
      </w:r>
    </w:p>
    <w:p w14:paraId="310E3934" w14:textId="77777777" w:rsidR="00D81AA8" w:rsidRDefault="00D81AA8" w:rsidP="00D81AA8">
      <w:r>
        <w:t>Also see the following Reference Specification SPEC-300 clauses for further details of Workmanship, materials standards, builders work standards, testing/ commissioning, and identification:</w:t>
      </w:r>
    </w:p>
    <w:p w14:paraId="09B54427" w14:textId="77777777" w:rsidR="00D81AA8" w:rsidRDefault="00986F61" w:rsidP="00D81AA8">
      <w:pPr>
        <w:pStyle w:val="ListParagraph"/>
        <w:numPr>
          <w:ilvl w:val="0"/>
          <w:numId w:val="6"/>
        </w:numPr>
      </w:pPr>
      <w:r>
        <w:t>PR_65_70_11_00</w:t>
      </w:r>
      <w:r w:rsidR="00D81AA8">
        <w:t xml:space="preserve"> CONDUIT AND CABLE TRUNKING</w:t>
      </w:r>
    </w:p>
    <w:p w14:paraId="0A0451DB" w14:textId="77777777" w:rsidR="00D81AA8" w:rsidRDefault="00986F61" w:rsidP="00D81AA8">
      <w:pPr>
        <w:pStyle w:val="ListParagraph"/>
        <w:numPr>
          <w:ilvl w:val="0"/>
          <w:numId w:val="6"/>
        </w:numPr>
      </w:pPr>
      <w:r>
        <w:t>PR_65_70_36/48_00</w:t>
      </w:r>
      <w:r w:rsidR="00D81AA8">
        <w:t xml:space="preserve"> HV/LV CABLES AND WIRING</w:t>
      </w:r>
    </w:p>
    <w:p w14:paraId="62C4EF2F" w14:textId="77777777" w:rsidR="00D81AA8" w:rsidRDefault="00986F61" w:rsidP="00D81AA8">
      <w:pPr>
        <w:pStyle w:val="ListParagraph"/>
        <w:numPr>
          <w:ilvl w:val="0"/>
          <w:numId w:val="6"/>
        </w:numPr>
      </w:pPr>
      <w:r>
        <w:t>PR_60_70_48_06</w:t>
      </w:r>
      <w:r w:rsidR="00D81AA8">
        <w:t xml:space="preserve"> BUSBAR TRUNKING</w:t>
      </w:r>
    </w:p>
    <w:p w14:paraId="3818D9DB" w14:textId="77777777" w:rsidR="00D81AA8" w:rsidRDefault="00986F61" w:rsidP="00D81AA8">
      <w:pPr>
        <w:pStyle w:val="ListParagraph"/>
        <w:numPr>
          <w:ilvl w:val="0"/>
          <w:numId w:val="6"/>
        </w:numPr>
      </w:pPr>
      <w:r>
        <w:t>PR_65_70_11_00</w:t>
      </w:r>
      <w:r w:rsidR="00D81AA8">
        <w:t xml:space="preserve"> SUPPORT COMPONENTS - CABLES</w:t>
      </w:r>
    </w:p>
    <w:p w14:paraId="2C6A8319" w14:textId="77777777" w:rsidR="00D81AA8" w:rsidRDefault="00986F61" w:rsidP="00D81AA8">
      <w:pPr>
        <w:pStyle w:val="ListParagraph"/>
        <w:numPr>
          <w:ilvl w:val="0"/>
          <w:numId w:val="6"/>
        </w:numPr>
      </w:pPr>
      <w:r>
        <w:t>PR_60_70_48_00</w:t>
      </w:r>
      <w:r w:rsidR="00D81AA8">
        <w:t xml:space="preserve"> LV SWITCHGEAR AND DISTRIBUTION BOARDS</w:t>
      </w:r>
    </w:p>
    <w:p w14:paraId="0D341613" w14:textId="77777777" w:rsidR="00D81AA8" w:rsidRDefault="00986F61" w:rsidP="00D81AA8">
      <w:pPr>
        <w:pStyle w:val="ListParagraph"/>
        <w:numPr>
          <w:ilvl w:val="0"/>
          <w:numId w:val="6"/>
        </w:numPr>
      </w:pPr>
      <w:r>
        <w:t>PR_75_51_52_00</w:t>
      </w:r>
      <w:r w:rsidR="00D81AA8">
        <w:t xml:space="preserve"> CONTACTORS AND STARTERS</w:t>
      </w:r>
    </w:p>
    <w:p w14:paraId="223F8F07" w14:textId="77777777" w:rsidR="00D81AA8" w:rsidRDefault="003D44FA" w:rsidP="00D81AA8">
      <w:pPr>
        <w:pStyle w:val="ListParagraph"/>
        <w:numPr>
          <w:ilvl w:val="0"/>
          <w:numId w:val="6"/>
        </w:numPr>
      </w:pPr>
      <w:r>
        <w:t>PR_70_70_48_00</w:t>
      </w:r>
      <w:r w:rsidR="00D81AA8">
        <w:t xml:space="preserve"> LUMINAIRES AND LAMPS</w:t>
      </w:r>
    </w:p>
    <w:p w14:paraId="7B5EB4E3" w14:textId="77777777" w:rsidR="00D81AA8" w:rsidRDefault="003D44FA" w:rsidP="00D81AA8">
      <w:pPr>
        <w:pStyle w:val="ListParagraph"/>
        <w:numPr>
          <w:ilvl w:val="0"/>
          <w:numId w:val="6"/>
        </w:numPr>
      </w:pPr>
      <w:r>
        <w:t>PR_65_72_00_00</w:t>
      </w:r>
      <w:r w:rsidR="00D81AA8">
        <w:t xml:space="preserve"> ACCESSORIES FOR ELECTRICAL SERVICES</w:t>
      </w:r>
    </w:p>
    <w:p w14:paraId="7B4E7540" w14:textId="77777777" w:rsidR="00D81AA8" w:rsidRDefault="003D44FA" w:rsidP="00D81AA8">
      <w:pPr>
        <w:pStyle w:val="ListParagraph"/>
        <w:numPr>
          <w:ilvl w:val="0"/>
          <w:numId w:val="6"/>
        </w:numPr>
      </w:pPr>
      <w:r>
        <w:t>PR_65_70_46_00</w:t>
      </w:r>
      <w:r w:rsidR="00D81AA8">
        <w:t xml:space="preserve"> EARTHING AND BONDING</w:t>
      </w:r>
    </w:p>
    <w:p w14:paraId="0BF52425" w14:textId="77777777" w:rsidR="00D81AA8" w:rsidRDefault="003D44FA" w:rsidP="00D81AA8">
      <w:pPr>
        <w:pStyle w:val="ListParagraph"/>
        <w:numPr>
          <w:ilvl w:val="0"/>
          <w:numId w:val="6"/>
        </w:numPr>
      </w:pPr>
      <w:r>
        <w:t>AC_70_65_00_00</w:t>
      </w:r>
      <w:r w:rsidR="00D81AA8">
        <w:t xml:space="preserve"> TESTING AND COMMISSIONING OF ELECTRICAL SERVICES</w:t>
      </w:r>
    </w:p>
    <w:p w14:paraId="567857B6" w14:textId="77777777" w:rsidR="00D81AA8" w:rsidRDefault="003D44FA" w:rsidP="00D81AA8">
      <w:pPr>
        <w:pStyle w:val="ListParagraph"/>
        <w:numPr>
          <w:ilvl w:val="0"/>
          <w:numId w:val="6"/>
        </w:numPr>
      </w:pPr>
      <w:r>
        <w:t>PR_40_10_57_24</w:t>
      </w:r>
      <w:r w:rsidR="00D81AA8">
        <w:t xml:space="preserve"> IDENTIFICATION - ELECTRICAL</w:t>
      </w:r>
    </w:p>
    <w:p w14:paraId="61C9CAC4" w14:textId="77777777" w:rsidR="00D81AA8" w:rsidRDefault="003D44FA" w:rsidP="00D81AA8">
      <w:pPr>
        <w:pStyle w:val="ListParagraph"/>
        <w:numPr>
          <w:ilvl w:val="0"/>
          <w:numId w:val="6"/>
        </w:numPr>
      </w:pPr>
      <w:r>
        <w:t>PR_20_29_00_00</w:t>
      </w:r>
      <w:r w:rsidR="00D81AA8">
        <w:t xml:space="preserve"> FIXING TO BUILDING FABRIC</w:t>
      </w:r>
    </w:p>
    <w:p w14:paraId="15749F64" w14:textId="77777777" w:rsidR="00D81AA8" w:rsidRDefault="003D44FA" w:rsidP="00D81AA8">
      <w:pPr>
        <w:pStyle w:val="ListParagraph"/>
        <w:numPr>
          <w:ilvl w:val="0"/>
          <w:numId w:val="6"/>
        </w:numPr>
      </w:pPr>
      <w:r>
        <w:t>PR_35_31_68_72</w:t>
      </w:r>
      <w:r w:rsidR="00D81AA8">
        <w:t xml:space="preserve"> PAINTING AND ANTI-CORROSION TREATMENTS</w:t>
      </w:r>
    </w:p>
    <w:p w14:paraId="36137F2B" w14:textId="77777777" w:rsidR="00D81AA8" w:rsidRDefault="00D81AA8" w:rsidP="00D81AA8">
      <w:pPr>
        <w:rPr>
          <w:rFonts w:asciiTheme="majorHAnsi" w:eastAsiaTheme="majorEastAsia" w:hAnsiTheme="majorHAnsi" w:cstheme="majorBidi"/>
          <w:b/>
          <w:bCs/>
          <w:caps/>
          <w:sz w:val="28"/>
          <w:szCs w:val="28"/>
        </w:rPr>
      </w:pPr>
      <w:r>
        <w:br w:type="page"/>
      </w:r>
    </w:p>
    <w:p w14:paraId="2502652C" w14:textId="77777777" w:rsidR="009022CE" w:rsidRPr="00625547" w:rsidRDefault="009022CE" w:rsidP="009022CE">
      <w:pPr>
        <w:pStyle w:val="Heading1"/>
        <w:numPr>
          <w:ilvl w:val="0"/>
          <w:numId w:val="0"/>
        </w:numPr>
        <w:ind w:left="851" w:hanging="851"/>
      </w:pPr>
      <w:bookmarkStart w:id="203" w:name="_Toc15913802"/>
      <w:r w:rsidRPr="00997014">
        <w:rPr>
          <w:noProof/>
          <w:color w:val="0070C0"/>
          <w:lang w:eastAsia="en-GB"/>
        </w:rPr>
        <mc:AlternateContent>
          <mc:Choice Requires="wps">
            <w:drawing>
              <wp:anchor distT="0" distB="36195" distL="114300" distR="114300" simplePos="0" relativeHeight="251704320" behindDoc="0" locked="1" layoutInCell="1" allowOverlap="1" wp14:anchorId="72902399" wp14:editId="1EB28B29">
                <wp:simplePos x="0" y="0"/>
                <wp:positionH relativeFrom="column">
                  <wp:posOffset>3175</wp:posOffset>
                </wp:positionH>
                <wp:positionV relativeFrom="paragraph">
                  <wp:posOffset>215900</wp:posOffset>
                </wp:positionV>
                <wp:extent cx="2070000" cy="0"/>
                <wp:effectExtent l="0" t="19050" r="6985" b="19050"/>
                <wp:wrapNone/>
                <wp:docPr id="41" name="Straight Connector 41"/>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532D0A" id="Straight Connector 41" o:spid="_x0000_s1026" style="position:absolute;z-index:251704320;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FJR&#10;hyfeAQAAKAQAAA4AAAAAAAAAAAAAAAAALgIAAGRycy9lMm9Eb2MueG1sUEsBAi0AFAAGAAgAAAAh&#10;AAMpz1vZAAAABgEAAA8AAAAAAAAAAAAAAAAAOAQAAGRycy9kb3ducmV2LnhtbFBLBQYAAAAABAAE&#10;APMAAAA+BQAAAAA=&#10;" strokecolor="black [3213]" strokeweight="3pt">
                <w10:anchorlock/>
              </v:line>
            </w:pict>
          </mc:Fallback>
        </mc:AlternateContent>
      </w:r>
      <w:r w:rsidR="00EF1DDD" w:rsidRPr="00997014">
        <w:rPr>
          <w:color w:val="0070C0"/>
          <w:lang w:eastAsia="en-GB"/>
        </w:rPr>
        <w:t>Ss_75_10_21_88</w:t>
      </w:r>
      <w:r w:rsidRPr="003E480E">
        <w:tab/>
        <w:t>Telecommunications</w:t>
      </w:r>
      <w:bookmarkEnd w:id="195"/>
      <w:bookmarkEnd w:id="203"/>
    </w:p>
    <w:p w14:paraId="67F00693" w14:textId="77777777" w:rsidR="009022CE" w:rsidRDefault="009022CE" w:rsidP="009022CE">
      <w:pPr>
        <w:pStyle w:val="Heading2"/>
        <w:numPr>
          <w:ilvl w:val="0"/>
          <w:numId w:val="0"/>
        </w:numPr>
        <w:ind w:left="851" w:hanging="851"/>
      </w:pPr>
      <w:bookmarkStart w:id="204" w:name="_Toc363736658"/>
      <w:r>
        <w:t>PERFORMANCE OBJECTIVES</w:t>
      </w:r>
      <w:bookmarkEnd w:id="204"/>
    </w:p>
    <w:p w14:paraId="7E391B14" w14:textId="77777777" w:rsidR="009022CE" w:rsidRDefault="009022CE" w:rsidP="009022CE"/>
    <w:p w14:paraId="6FD0BAC2" w14:textId="77777777" w:rsidR="009022CE" w:rsidRDefault="009022CE" w:rsidP="009022CE"/>
    <w:p w14:paraId="3599A547" w14:textId="77777777" w:rsidR="009022CE" w:rsidRDefault="009022CE" w:rsidP="009022CE">
      <w:pPr>
        <w:pStyle w:val="Heading2"/>
        <w:numPr>
          <w:ilvl w:val="0"/>
          <w:numId w:val="0"/>
        </w:numPr>
        <w:ind w:left="851" w:hanging="851"/>
      </w:pPr>
      <w:bookmarkStart w:id="205" w:name="_Toc363736659"/>
      <w:r>
        <w:t>DESIGN PARAMETERS</w:t>
      </w:r>
      <w:bookmarkEnd w:id="205"/>
    </w:p>
    <w:p w14:paraId="626677EC" w14:textId="77777777" w:rsidR="00B10F0A" w:rsidRDefault="00B10F0A" w:rsidP="00B10F0A">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B10F0A" w:rsidRPr="003D27CF" w14:paraId="1513C162" w14:textId="77777777" w:rsidTr="000C32C1">
        <w:trPr>
          <w:cnfStyle w:val="100000000000" w:firstRow="1" w:lastRow="0" w:firstColumn="0" w:lastColumn="0" w:oddVBand="0" w:evenVBand="0" w:oddHBand="0" w:evenHBand="0" w:firstRowFirstColumn="0" w:firstRowLastColumn="0" w:lastRowFirstColumn="0" w:lastRowLastColumn="0"/>
          <w:cantSplit/>
        </w:trPr>
        <w:tc>
          <w:tcPr>
            <w:tcW w:w="2405" w:type="dxa"/>
          </w:tcPr>
          <w:p w14:paraId="10137E7E" w14:textId="77777777" w:rsidR="00B10F0A" w:rsidRPr="003D27CF" w:rsidRDefault="00B10F0A" w:rsidP="000C32C1">
            <w:pPr>
              <w:spacing w:before="0" w:beforeAutospacing="0" w:after="240" w:afterAutospacing="0" w:line="240" w:lineRule="atLeast"/>
              <w:rPr>
                <w:b w:val="0"/>
              </w:rPr>
            </w:pPr>
            <w:r w:rsidRPr="003D27CF">
              <w:rPr>
                <w:b w:val="0"/>
              </w:rPr>
              <w:t xml:space="preserve">Statutory Acts </w:t>
            </w:r>
          </w:p>
        </w:tc>
        <w:tc>
          <w:tcPr>
            <w:tcW w:w="6769" w:type="dxa"/>
            <w:gridSpan w:val="3"/>
          </w:tcPr>
          <w:p w14:paraId="56E84E83" w14:textId="77777777" w:rsidR="00B10F0A" w:rsidRDefault="00B10F0A"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2918CDE9" w14:textId="77777777" w:rsidR="00B10F0A" w:rsidRDefault="00B10F0A" w:rsidP="000C32C1">
            <w:pPr>
              <w:spacing w:before="0" w:beforeAutospacing="0" w:after="240" w:afterAutospacing="0" w:line="240" w:lineRule="atLeast"/>
              <w:rPr>
                <w:b w:val="0"/>
              </w:rPr>
            </w:pPr>
            <w:r>
              <w:rPr>
                <w:b w:val="0"/>
              </w:rPr>
              <w:t>The Electricity at Work Regulations 1989</w:t>
            </w:r>
          </w:p>
          <w:p w14:paraId="37A020B6" w14:textId="77777777" w:rsidR="00B10F0A" w:rsidRPr="00050951" w:rsidRDefault="00B10F0A" w:rsidP="000C32C1">
            <w:pPr>
              <w:spacing w:before="0" w:beforeAutospacing="0" w:after="240" w:afterAutospacing="0" w:line="240" w:lineRule="atLeast"/>
              <w:rPr>
                <w:b w:val="0"/>
              </w:rPr>
            </w:pPr>
            <w:r w:rsidRPr="00EE2517">
              <w:rPr>
                <w:b w:val="0"/>
              </w:rPr>
              <w:t>Communications Act 2003</w:t>
            </w:r>
          </w:p>
        </w:tc>
      </w:tr>
      <w:tr w:rsidR="00B10F0A" w:rsidRPr="003D27CF" w14:paraId="508B735A" w14:textId="77777777" w:rsidTr="000C32C1">
        <w:trPr>
          <w:cantSplit/>
        </w:trPr>
        <w:tc>
          <w:tcPr>
            <w:tcW w:w="2405" w:type="dxa"/>
          </w:tcPr>
          <w:p w14:paraId="31EE8938" w14:textId="77777777" w:rsidR="00B10F0A" w:rsidRPr="003D27CF" w:rsidRDefault="00B10F0A" w:rsidP="000C32C1">
            <w:pPr>
              <w:spacing w:before="0" w:beforeAutospacing="0" w:after="240" w:afterAutospacing="0" w:line="240" w:lineRule="atLeast"/>
            </w:pPr>
            <w:r w:rsidRPr="003D27CF">
              <w:t xml:space="preserve">Building Control / Local Authority requirements </w:t>
            </w:r>
          </w:p>
        </w:tc>
        <w:tc>
          <w:tcPr>
            <w:tcW w:w="6769" w:type="dxa"/>
            <w:gridSpan w:val="3"/>
          </w:tcPr>
          <w:p w14:paraId="27130129" w14:textId="77777777" w:rsidR="00B10F0A" w:rsidRPr="0038416A" w:rsidRDefault="00B10F0A" w:rsidP="000C32C1">
            <w:pPr>
              <w:spacing w:before="0" w:beforeAutospacing="0" w:after="240" w:afterAutospacing="0" w:line="240" w:lineRule="atLeast"/>
            </w:pPr>
            <w:r w:rsidRPr="0038416A">
              <w:t xml:space="preserve">The Building Regulations Approved Documents </w:t>
            </w:r>
          </w:p>
          <w:p w14:paraId="1F20573D" w14:textId="77777777" w:rsidR="00B10F0A" w:rsidRDefault="00B10F0A" w:rsidP="000C32C1">
            <w:pPr>
              <w:numPr>
                <w:ilvl w:val="0"/>
                <w:numId w:val="7"/>
              </w:numPr>
            </w:pPr>
            <w:r>
              <w:t>Part  M 2015 Access to and use of buildings</w:t>
            </w:r>
          </w:p>
          <w:p w14:paraId="36BF94BB" w14:textId="77777777" w:rsidR="00B10F0A" w:rsidRDefault="00B10F0A" w:rsidP="000C32C1">
            <w:pPr>
              <w:numPr>
                <w:ilvl w:val="0"/>
                <w:numId w:val="7"/>
              </w:numPr>
            </w:pPr>
            <w:r>
              <w:t>Part P 2013 Electrical safety</w:t>
            </w:r>
          </w:p>
          <w:p w14:paraId="6EB98E0A" w14:textId="77777777" w:rsidR="00B10F0A" w:rsidRDefault="00B10F0A" w:rsidP="000C32C1">
            <w:pPr>
              <w:numPr>
                <w:ilvl w:val="0"/>
                <w:numId w:val="7"/>
              </w:numPr>
            </w:pPr>
            <w:r w:rsidRPr="007F47D3">
              <w:t>Domestic Building Services Compliance Guide</w:t>
            </w:r>
          </w:p>
          <w:p w14:paraId="5F8B1A1B" w14:textId="77777777" w:rsidR="00B10F0A" w:rsidRDefault="00B10F0A" w:rsidP="000C32C1">
            <w:pPr>
              <w:numPr>
                <w:ilvl w:val="0"/>
                <w:numId w:val="7"/>
              </w:numPr>
            </w:pPr>
            <w:r w:rsidRPr="003F71FC">
              <w:t>Non-Domestic Building Services Compliance Guide</w:t>
            </w:r>
          </w:p>
          <w:p w14:paraId="76755D0A" w14:textId="77777777" w:rsidR="00B10F0A" w:rsidRDefault="00B10F0A" w:rsidP="000C32C1">
            <w:r>
              <w:t>The Scottish Building Standards</w:t>
            </w:r>
          </w:p>
          <w:p w14:paraId="0F7F43AB" w14:textId="77777777" w:rsidR="00B10F0A" w:rsidRDefault="00B10F0A" w:rsidP="000C32C1">
            <w:pPr>
              <w:numPr>
                <w:ilvl w:val="0"/>
                <w:numId w:val="7"/>
              </w:numPr>
            </w:pPr>
            <w:r>
              <w:t>Section 4 (Fire)</w:t>
            </w:r>
            <w:commentRangeStart w:id="206"/>
            <w:commentRangeEnd w:id="206"/>
            <w:r w:rsidRPr="0058355D">
              <w:commentReference w:id="206"/>
            </w:r>
          </w:p>
          <w:p w14:paraId="2053B47D" w14:textId="77777777" w:rsidR="00B10F0A" w:rsidRDefault="00B10F0A" w:rsidP="000C32C1">
            <w:pPr>
              <w:numPr>
                <w:ilvl w:val="0"/>
                <w:numId w:val="7"/>
              </w:numPr>
            </w:pPr>
            <w:r w:rsidRPr="00187245">
              <w:t>Section 6 (Energy)</w:t>
            </w:r>
          </w:p>
          <w:p w14:paraId="463FF02F" w14:textId="77777777" w:rsidR="00B10F0A" w:rsidRDefault="00B10F0A" w:rsidP="000C32C1">
            <w:r>
              <w:t>The Memorandum of guidance on the Electricity at Work Regulations 1989 (the Memorandum)</w:t>
            </w:r>
          </w:p>
          <w:p w14:paraId="1DEE0D93" w14:textId="77777777" w:rsidR="00B10F0A" w:rsidRPr="0038416A" w:rsidRDefault="00A60150" w:rsidP="000C32C1">
            <w:r>
              <w:t>BS 7671 - IET Wiring Regulations 18th Edition</w:t>
            </w:r>
          </w:p>
        </w:tc>
      </w:tr>
      <w:tr w:rsidR="00B10F0A" w:rsidRPr="003D27CF" w14:paraId="1D33346C" w14:textId="77777777" w:rsidTr="000C32C1">
        <w:trPr>
          <w:cantSplit/>
          <w:trHeight w:val="1186"/>
        </w:trPr>
        <w:tc>
          <w:tcPr>
            <w:tcW w:w="2405" w:type="dxa"/>
          </w:tcPr>
          <w:p w14:paraId="10D53152" w14:textId="77777777" w:rsidR="00B10F0A" w:rsidRPr="003D27CF" w:rsidRDefault="00B10F0A" w:rsidP="000C32C1">
            <w:r>
              <w:t>Utilities</w:t>
            </w:r>
          </w:p>
        </w:tc>
        <w:tc>
          <w:tcPr>
            <w:tcW w:w="6769" w:type="dxa"/>
            <w:gridSpan w:val="3"/>
          </w:tcPr>
          <w:p w14:paraId="5DD1C04C" w14:textId="77777777" w:rsidR="00B10F0A" w:rsidRPr="00630CDA" w:rsidRDefault="00B10F0A" w:rsidP="000C32C1">
            <w:pPr>
              <w:rPr>
                <w:b/>
              </w:rPr>
            </w:pPr>
            <w:r w:rsidRPr="00630CDA">
              <w:t>Requirements of</w:t>
            </w:r>
          </w:p>
          <w:p w14:paraId="52CB1593" w14:textId="77777777" w:rsidR="00B10F0A" w:rsidRPr="00630CDA" w:rsidRDefault="00B10F0A" w:rsidP="000C32C1">
            <w:pPr>
              <w:pStyle w:val="ListParagraph"/>
              <w:numPr>
                <w:ilvl w:val="0"/>
                <w:numId w:val="26"/>
              </w:numPr>
              <w:rPr>
                <w:b/>
              </w:rPr>
            </w:pPr>
            <w:r w:rsidRPr="00630CDA">
              <w:t>BT Openreach - Builders Guide issue 7</w:t>
            </w:r>
          </w:p>
          <w:p w14:paraId="54078CCE" w14:textId="77777777" w:rsidR="00B10F0A" w:rsidRPr="00630CDA" w:rsidRDefault="00B10F0A" w:rsidP="000C32C1">
            <w:pPr>
              <w:pStyle w:val="ListParagraph"/>
              <w:numPr>
                <w:ilvl w:val="0"/>
                <w:numId w:val="26"/>
              </w:numPr>
              <w:rPr>
                <w:b/>
              </w:rPr>
            </w:pPr>
            <w:r w:rsidRPr="00630CDA">
              <w:t>BT Openreach Developer's Guide Copper Cabling</w:t>
            </w:r>
          </w:p>
          <w:p w14:paraId="40B1A3F6" w14:textId="77777777" w:rsidR="00B10F0A" w:rsidRDefault="00B10F0A" w:rsidP="000C32C1">
            <w:pPr>
              <w:pStyle w:val="ListParagraph"/>
              <w:numPr>
                <w:ilvl w:val="0"/>
                <w:numId w:val="26"/>
              </w:numPr>
              <w:rPr>
                <w:b/>
              </w:rPr>
            </w:pPr>
            <w:r w:rsidRPr="00630CDA">
              <w:t>BT Openreach Developer's Gui</w:t>
            </w:r>
            <w:r>
              <w:t>de Fibre Cabling (where applicable</w:t>
            </w:r>
            <w:r w:rsidRPr="00630CDA">
              <w:t>)</w:t>
            </w:r>
          </w:p>
          <w:p w14:paraId="79EBE822" w14:textId="77777777" w:rsidR="00B10F0A" w:rsidRDefault="00B10F0A" w:rsidP="000C32C1">
            <w:pPr>
              <w:pStyle w:val="ListParagraph"/>
              <w:numPr>
                <w:ilvl w:val="0"/>
                <w:numId w:val="26"/>
              </w:numPr>
            </w:pPr>
            <w:r>
              <w:t>Hyperoptic (or other FTTP infrastructure provider) developer’s guidance documents (where applicable)</w:t>
            </w:r>
          </w:p>
          <w:p w14:paraId="6A356366" w14:textId="77777777" w:rsidR="00B10F0A" w:rsidRPr="0038416A" w:rsidRDefault="00B10F0A" w:rsidP="000C32C1">
            <w:pPr>
              <w:pStyle w:val="ListParagraph"/>
              <w:numPr>
                <w:ilvl w:val="0"/>
                <w:numId w:val="26"/>
              </w:numPr>
            </w:pPr>
            <w:r>
              <w:t>Virgin Media (or other FTTC infrastructure provider) developer’s guidance documents (where applicable)</w:t>
            </w:r>
          </w:p>
        </w:tc>
      </w:tr>
      <w:tr w:rsidR="00B10F0A" w:rsidRPr="003D27CF" w14:paraId="58016647" w14:textId="77777777" w:rsidTr="000C32C1">
        <w:trPr>
          <w:cantSplit/>
          <w:trHeight w:val="1186"/>
        </w:trPr>
        <w:tc>
          <w:tcPr>
            <w:tcW w:w="2405" w:type="dxa"/>
            <w:vMerge w:val="restart"/>
          </w:tcPr>
          <w:p w14:paraId="506ECA15" w14:textId="77777777" w:rsidR="00B10F0A" w:rsidRPr="003D27CF" w:rsidRDefault="00B10F0A" w:rsidP="000C32C1">
            <w:pPr>
              <w:spacing w:before="0" w:beforeAutospacing="0" w:after="240" w:afterAutospacing="0" w:line="240" w:lineRule="atLeast"/>
            </w:pPr>
            <w:r w:rsidRPr="003D27CF">
              <w:t xml:space="preserve">Industry standards </w:t>
            </w:r>
          </w:p>
        </w:tc>
        <w:tc>
          <w:tcPr>
            <w:tcW w:w="6769" w:type="dxa"/>
            <w:gridSpan w:val="3"/>
          </w:tcPr>
          <w:p w14:paraId="454B5FF8" w14:textId="77777777" w:rsidR="00B10F0A" w:rsidRPr="0038416A" w:rsidRDefault="00B10F0A" w:rsidP="000C32C1">
            <w:pPr>
              <w:spacing w:before="0" w:beforeAutospacing="0" w:after="240" w:afterAutospacing="0" w:line="240" w:lineRule="atLeast"/>
            </w:pPr>
            <w:r w:rsidRPr="0038416A">
              <w:t>Chartered Institute of Building Services Engineers (CIBSE)</w:t>
            </w:r>
          </w:p>
          <w:p w14:paraId="77AD8CD9" w14:textId="77777777" w:rsidR="00B10F0A" w:rsidRPr="0038416A" w:rsidRDefault="00B10F0A" w:rsidP="000C32C1">
            <w:pPr>
              <w:numPr>
                <w:ilvl w:val="0"/>
                <w:numId w:val="10"/>
              </w:numPr>
              <w:spacing w:before="0" w:beforeAutospacing="0" w:after="240" w:afterAutospacing="0" w:line="240" w:lineRule="atLeast"/>
              <w:contextualSpacing/>
            </w:pPr>
            <w:r w:rsidRPr="0038416A">
              <w:t>C</w:t>
            </w:r>
            <w:r>
              <w:t>IBSE K</w:t>
            </w:r>
            <w:r w:rsidRPr="0038416A">
              <w:t> guide</w:t>
            </w:r>
          </w:p>
        </w:tc>
      </w:tr>
      <w:tr w:rsidR="00B10F0A" w:rsidRPr="003D27CF" w14:paraId="699A8928" w14:textId="77777777" w:rsidTr="000C32C1">
        <w:trPr>
          <w:cantSplit/>
          <w:trHeight w:val="992"/>
        </w:trPr>
        <w:tc>
          <w:tcPr>
            <w:tcW w:w="2405" w:type="dxa"/>
            <w:vMerge/>
          </w:tcPr>
          <w:p w14:paraId="48BD9EF7" w14:textId="77777777" w:rsidR="00B10F0A" w:rsidRPr="003D27CF" w:rsidRDefault="00B10F0A" w:rsidP="000C32C1"/>
        </w:tc>
        <w:tc>
          <w:tcPr>
            <w:tcW w:w="6769" w:type="dxa"/>
            <w:gridSpan w:val="3"/>
          </w:tcPr>
          <w:p w14:paraId="2D883629" w14:textId="77777777" w:rsidR="00B10F0A" w:rsidRPr="0038416A" w:rsidRDefault="00B10F0A" w:rsidP="000C32C1">
            <w:r w:rsidRPr="0038416A">
              <w:t>Building Services Research and Information Association (BSRIA)</w:t>
            </w:r>
          </w:p>
          <w:p w14:paraId="5D9280DC" w14:textId="77777777" w:rsidR="00B10F0A" w:rsidRDefault="00B10F0A" w:rsidP="000C32C1">
            <w:pPr>
              <w:numPr>
                <w:ilvl w:val="0"/>
                <w:numId w:val="10"/>
              </w:numPr>
              <w:spacing w:before="0" w:beforeAutospacing="0" w:after="240" w:afterAutospacing="0" w:line="240" w:lineRule="atLeast"/>
              <w:contextualSpacing/>
            </w:pPr>
            <w:r w:rsidRPr="00340987">
              <w:t>Design Checks for Electrical Services - A quality control framework for electrical engineers (BG 3/2006)</w:t>
            </w:r>
          </w:p>
          <w:p w14:paraId="58665A14" w14:textId="77777777" w:rsidR="00B10F0A" w:rsidRPr="0038416A" w:rsidRDefault="00B10F0A" w:rsidP="000C32C1">
            <w:pPr>
              <w:numPr>
                <w:ilvl w:val="0"/>
                <w:numId w:val="10"/>
              </w:numPr>
              <w:spacing w:before="0" w:beforeAutospacing="0" w:after="240" w:afterAutospacing="0" w:line="240" w:lineRule="atLeast"/>
              <w:contextualSpacing/>
            </w:pPr>
            <w:r>
              <w:t>Commissioning Management (AG 5/2002)</w:t>
            </w:r>
          </w:p>
        </w:tc>
      </w:tr>
      <w:tr w:rsidR="00B10F0A" w:rsidRPr="003D27CF" w14:paraId="5201DD4C" w14:textId="77777777" w:rsidTr="000C32C1">
        <w:trPr>
          <w:cantSplit/>
          <w:trHeight w:val="578"/>
        </w:trPr>
        <w:tc>
          <w:tcPr>
            <w:tcW w:w="2405" w:type="dxa"/>
            <w:vMerge/>
          </w:tcPr>
          <w:p w14:paraId="688C9FD7" w14:textId="77777777" w:rsidR="00B10F0A" w:rsidRPr="003D27CF" w:rsidRDefault="00B10F0A" w:rsidP="000C32C1"/>
        </w:tc>
        <w:tc>
          <w:tcPr>
            <w:tcW w:w="6769" w:type="dxa"/>
            <w:gridSpan w:val="3"/>
          </w:tcPr>
          <w:p w14:paraId="75DCF2EA" w14:textId="77777777" w:rsidR="00B10F0A" w:rsidRDefault="00B10F0A" w:rsidP="000C32C1">
            <w:r>
              <w:t>European Commission</w:t>
            </w:r>
          </w:p>
          <w:p w14:paraId="385FE5DB" w14:textId="77777777" w:rsidR="00B10F0A" w:rsidRPr="0038416A" w:rsidRDefault="00B10F0A" w:rsidP="000C32C1">
            <w:pPr>
              <w:pStyle w:val="ListParagraph"/>
              <w:numPr>
                <w:ilvl w:val="0"/>
                <w:numId w:val="25"/>
              </w:numPr>
            </w:pPr>
            <w:r>
              <w:t>European Directive 1999/5/EC – Radio and Telecommunication Terminal Equipment Directive</w:t>
            </w:r>
          </w:p>
        </w:tc>
      </w:tr>
      <w:tr w:rsidR="00B10F0A" w:rsidRPr="003D27CF" w14:paraId="72D06065" w14:textId="77777777" w:rsidTr="000C32C1">
        <w:trPr>
          <w:cantSplit/>
          <w:trHeight w:val="577"/>
        </w:trPr>
        <w:tc>
          <w:tcPr>
            <w:tcW w:w="2405" w:type="dxa"/>
            <w:vMerge/>
          </w:tcPr>
          <w:p w14:paraId="2C93852D" w14:textId="77777777" w:rsidR="00B10F0A" w:rsidRPr="003D27CF" w:rsidRDefault="00B10F0A" w:rsidP="000C32C1"/>
        </w:tc>
        <w:tc>
          <w:tcPr>
            <w:tcW w:w="6769" w:type="dxa"/>
            <w:gridSpan w:val="3"/>
          </w:tcPr>
          <w:p w14:paraId="3268DDA6" w14:textId="77777777" w:rsidR="00B10F0A" w:rsidRPr="00630CDA" w:rsidRDefault="00B10F0A" w:rsidP="000C32C1">
            <w:pPr>
              <w:rPr>
                <w:b/>
              </w:rPr>
            </w:pPr>
            <w:r w:rsidRPr="00630CDA">
              <w:t xml:space="preserve">NIC/EIC </w:t>
            </w:r>
          </w:p>
          <w:p w14:paraId="7C0BFC06" w14:textId="77777777" w:rsidR="00B10F0A" w:rsidRDefault="00B10F0A" w:rsidP="000C32C1">
            <w:pPr>
              <w:pStyle w:val="ListParagraph"/>
              <w:numPr>
                <w:ilvl w:val="0"/>
                <w:numId w:val="25"/>
              </w:numPr>
            </w:pPr>
            <w:r>
              <w:t>T</w:t>
            </w:r>
            <w:r w:rsidRPr="00630CDA">
              <w:t xml:space="preserve">echnical </w:t>
            </w:r>
            <w:r>
              <w:t>G</w:t>
            </w:r>
            <w:r w:rsidRPr="00630CDA">
              <w:t>uidance</w:t>
            </w:r>
          </w:p>
        </w:tc>
      </w:tr>
      <w:tr w:rsidR="00B10F0A" w:rsidRPr="003D27CF" w14:paraId="07003FC3" w14:textId="77777777" w:rsidTr="000C32C1">
        <w:trPr>
          <w:cantSplit/>
        </w:trPr>
        <w:tc>
          <w:tcPr>
            <w:tcW w:w="2405" w:type="dxa"/>
          </w:tcPr>
          <w:p w14:paraId="3F0F0A63" w14:textId="77777777" w:rsidR="00B10F0A" w:rsidRPr="0038416A" w:rsidRDefault="00B10F0A" w:rsidP="000C32C1">
            <w:pPr>
              <w:spacing w:after="0"/>
            </w:pPr>
            <w:r w:rsidRPr="0038416A">
              <w:t>British Standards</w:t>
            </w:r>
          </w:p>
        </w:tc>
        <w:tc>
          <w:tcPr>
            <w:tcW w:w="1418" w:type="dxa"/>
          </w:tcPr>
          <w:p w14:paraId="3F0E5002" w14:textId="77777777" w:rsidR="00B10F0A" w:rsidRPr="006F6A5D" w:rsidRDefault="00B10F0A" w:rsidP="000C32C1">
            <w:r w:rsidRPr="006F6A5D">
              <w:t>BS 6701</w:t>
            </w:r>
          </w:p>
        </w:tc>
        <w:tc>
          <w:tcPr>
            <w:tcW w:w="850" w:type="dxa"/>
          </w:tcPr>
          <w:p w14:paraId="2320209D" w14:textId="77777777" w:rsidR="00B10F0A" w:rsidRDefault="00B10F0A" w:rsidP="000C32C1">
            <w:r>
              <w:t>2016</w:t>
            </w:r>
          </w:p>
        </w:tc>
        <w:tc>
          <w:tcPr>
            <w:tcW w:w="4501" w:type="dxa"/>
          </w:tcPr>
          <w:p w14:paraId="228FF03E" w14:textId="77777777" w:rsidR="00B10F0A" w:rsidRPr="006F6A5D" w:rsidRDefault="00B10F0A" w:rsidP="000C32C1">
            <w:r w:rsidRPr="006F6A5D">
              <w:t>Telecommunications equipment and telecommunications cabling. Specification for installation, operation and maintenance</w:t>
            </w:r>
          </w:p>
        </w:tc>
      </w:tr>
      <w:tr w:rsidR="00B10F0A" w:rsidRPr="003D27CF" w14:paraId="44FA7BD5" w14:textId="77777777" w:rsidTr="000C32C1">
        <w:trPr>
          <w:cantSplit/>
        </w:trPr>
        <w:tc>
          <w:tcPr>
            <w:tcW w:w="2405" w:type="dxa"/>
          </w:tcPr>
          <w:p w14:paraId="2F9AC906" w14:textId="77777777" w:rsidR="00B10F0A" w:rsidRPr="0038416A" w:rsidRDefault="00B10F0A" w:rsidP="000C32C1">
            <w:pPr>
              <w:spacing w:after="0"/>
            </w:pPr>
          </w:p>
        </w:tc>
        <w:tc>
          <w:tcPr>
            <w:tcW w:w="1418" w:type="dxa"/>
          </w:tcPr>
          <w:p w14:paraId="601EB2F6" w14:textId="77777777" w:rsidR="00B10F0A" w:rsidRPr="0038416A" w:rsidRDefault="00B10F0A" w:rsidP="000C32C1">
            <w:pPr>
              <w:spacing w:after="0" w:afterAutospacing="0"/>
            </w:pPr>
            <w:r>
              <w:t>BS 7671</w:t>
            </w:r>
          </w:p>
        </w:tc>
        <w:tc>
          <w:tcPr>
            <w:tcW w:w="850" w:type="dxa"/>
          </w:tcPr>
          <w:p w14:paraId="14C461A9" w14:textId="77777777" w:rsidR="00B10F0A" w:rsidRPr="0038416A" w:rsidRDefault="00B10F0A" w:rsidP="000C32C1">
            <w:pPr>
              <w:spacing w:after="0" w:afterAutospacing="0"/>
            </w:pPr>
            <w:r>
              <w:t>2008</w:t>
            </w:r>
          </w:p>
        </w:tc>
        <w:tc>
          <w:tcPr>
            <w:tcW w:w="4501" w:type="dxa"/>
          </w:tcPr>
          <w:p w14:paraId="4CE33F26" w14:textId="77777777" w:rsidR="00B10F0A" w:rsidRPr="006265A2" w:rsidRDefault="00B10F0A" w:rsidP="000C32C1">
            <w:pPr>
              <w:spacing w:after="0"/>
            </w:pPr>
            <w:r>
              <w:t>Requirements for Electrical Installations. IET Wiring Regulations</w:t>
            </w:r>
          </w:p>
        </w:tc>
      </w:tr>
      <w:tr w:rsidR="00B10F0A" w:rsidRPr="003D27CF" w14:paraId="01E98F4C" w14:textId="77777777" w:rsidTr="000C32C1">
        <w:trPr>
          <w:cantSplit/>
        </w:trPr>
        <w:tc>
          <w:tcPr>
            <w:tcW w:w="2405" w:type="dxa"/>
          </w:tcPr>
          <w:p w14:paraId="586D6ADA" w14:textId="77777777" w:rsidR="00B10F0A" w:rsidRPr="0038416A" w:rsidRDefault="00B10F0A" w:rsidP="000C32C1">
            <w:pPr>
              <w:spacing w:after="0"/>
            </w:pPr>
          </w:p>
        </w:tc>
        <w:tc>
          <w:tcPr>
            <w:tcW w:w="1418" w:type="dxa"/>
          </w:tcPr>
          <w:p w14:paraId="78A90A2E" w14:textId="77777777" w:rsidR="00B10F0A" w:rsidRPr="006F6A5D" w:rsidRDefault="00B10F0A" w:rsidP="000C32C1">
            <w:r w:rsidRPr="006F6A5D">
              <w:t>BS 8492</w:t>
            </w:r>
          </w:p>
        </w:tc>
        <w:tc>
          <w:tcPr>
            <w:tcW w:w="850" w:type="dxa"/>
          </w:tcPr>
          <w:p w14:paraId="07F87083" w14:textId="77777777" w:rsidR="00B10F0A" w:rsidRDefault="00B10F0A" w:rsidP="000C32C1">
            <w:r>
              <w:t>2016</w:t>
            </w:r>
          </w:p>
        </w:tc>
        <w:tc>
          <w:tcPr>
            <w:tcW w:w="4501" w:type="dxa"/>
          </w:tcPr>
          <w:p w14:paraId="61011759" w14:textId="77777777" w:rsidR="00B10F0A" w:rsidRPr="006F6A5D" w:rsidRDefault="00B10F0A" w:rsidP="000C32C1">
            <w:r w:rsidRPr="006F6A5D">
              <w:t>Telecommunications equipment and telecommunications cabling. Code of practice for fire performance and protection</w:t>
            </w:r>
          </w:p>
        </w:tc>
      </w:tr>
      <w:tr w:rsidR="00B10F0A" w:rsidRPr="003D27CF" w14:paraId="235DE2EB" w14:textId="77777777" w:rsidTr="000C32C1">
        <w:trPr>
          <w:cantSplit/>
        </w:trPr>
        <w:tc>
          <w:tcPr>
            <w:tcW w:w="2405" w:type="dxa"/>
          </w:tcPr>
          <w:p w14:paraId="782B018A" w14:textId="77777777" w:rsidR="00B10F0A" w:rsidRPr="0038416A" w:rsidRDefault="00B10F0A" w:rsidP="000C32C1">
            <w:pPr>
              <w:spacing w:after="0"/>
            </w:pPr>
          </w:p>
        </w:tc>
        <w:tc>
          <w:tcPr>
            <w:tcW w:w="1418" w:type="dxa"/>
          </w:tcPr>
          <w:p w14:paraId="24E70E69" w14:textId="77777777" w:rsidR="00B10F0A" w:rsidRPr="00630CDA" w:rsidRDefault="00B10F0A" w:rsidP="000C32C1">
            <w:r>
              <w:t>BS EN 41003</w:t>
            </w:r>
          </w:p>
        </w:tc>
        <w:tc>
          <w:tcPr>
            <w:tcW w:w="850" w:type="dxa"/>
          </w:tcPr>
          <w:p w14:paraId="4F20A5B0" w14:textId="77777777" w:rsidR="00B10F0A" w:rsidRPr="00630CDA" w:rsidRDefault="00B10F0A" w:rsidP="000C32C1">
            <w:r>
              <w:t>2009</w:t>
            </w:r>
          </w:p>
        </w:tc>
        <w:tc>
          <w:tcPr>
            <w:tcW w:w="4501" w:type="dxa"/>
          </w:tcPr>
          <w:p w14:paraId="32813F15" w14:textId="77777777" w:rsidR="00B10F0A" w:rsidRPr="00630CDA" w:rsidRDefault="00B10F0A" w:rsidP="000C32C1">
            <w:r w:rsidRPr="00F25546">
              <w:t>Particular safety requirements for equipment to be connected to telecommunication networks and/or a cable distribution system</w:t>
            </w:r>
          </w:p>
        </w:tc>
      </w:tr>
      <w:tr w:rsidR="00B10F0A" w:rsidRPr="003D27CF" w14:paraId="258C4F8A" w14:textId="77777777" w:rsidTr="000C32C1">
        <w:trPr>
          <w:cantSplit/>
        </w:trPr>
        <w:tc>
          <w:tcPr>
            <w:tcW w:w="2405" w:type="dxa"/>
          </w:tcPr>
          <w:p w14:paraId="63D7267D" w14:textId="77777777" w:rsidR="00B10F0A" w:rsidRPr="0038416A" w:rsidRDefault="00B10F0A" w:rsidP="000C32C1">
            <w:pPr>
              <w:spacing w:after="0"/>
            </w:pPr>
          </w:p>
        </w:tc>
        <w:tc>
          <w:tcPr>
            <w:tcW w:w="1418" w:type="dxa"/>
          </w:tcPr>
          <w:p w14:paraId="4FEC7070" w14:textId="77777777" w:rsidR="00B10F0A" w:rsidRPr="00630CDA" w:rsidRDefault="00B10F0A" w:rsidP="000C32C1">
            <w:pPr>
              <w:rPr>
                <w:b/>
              </w:rPr>
            </w:pPr>
            <w:r w:rsidRPr="00630CDA">
              <w:t>BS EN 50085-1</w:t>
            </w:r>
          </w:p>
        </w:tc>
        <w:tc>
          <w:tcPr>
            <w:tcW w:w="850" w:type="dxa"/>
          </w:tcPr>
          <w:p w14:paraId="3CA24929" w14:textId="77777777" w:rsidR="00B10F0A" w:rsidRPr="00630CDA" w:rsidRDefault="00B10F0A" w:rsidP="000C32C1">
            <w:pPr>
              <w:rPr>
                <w:b/>
              </w:rPr>
            </w:pPr>
            <w:r w:rsidRPr="00630CDA">
              <w:t>2005</w:t>
            </w:r>
          </w:p>
        </w:tc>
        <w:tc>
          <w:tcPr>
            <w:tcW w:w="4501" w:type="dxa"/>
          </w:tcPr>
          <w:p w14:paraId="38DD86E2" w14:textId="77777777" w:rsidR="00B10F0A" w:rsidRPr="00630CDA" w:rsidRDefault="00B10F0A" w:rsidP="000C32C1">
            <w:pPr>
              <w:rPr>
                <w:b/>
              </w:rPr>
            </w:pPr>
            <w:r w:rsidRPr="00630CDA">
              <w:t>Cable trunking systems and cable ducting systems for electrical installations. General requirements +A1:2013</w:t>
            </w:r>
          </w:p>
        </w:tc>
      </w:tr>
      <w:tr w:rsidR="00B10F0A" w:rsidRPr="003D27CF" w14:paraId="26940BF7" w14:textId="77777777" w:rsidTr="000C32C1">
        <w:trPr>
          <w:cantSplit/>
        </w:trPr>
        <w:tc>
          <w:tcPr>
            <w:tcW w:w="2405" w:type="dxa"/>
          </w:tcPr>
          <w:p w14:paraId="12D426E5" w14:textId="77777777" w:rsidR="00B10F0A" w:rsidRPr="0038416A" w:rsidRDefault="00B10F0A" w:rsidP="000C32C1">
            <w:pPr>
              <w:spacing w:after="0"/>
            </w:pPr>
          </w:p>
        </w:tc>
        <w:tc>
          <w:tcPr>
            <w:tcW w:w="1418" w:type="dxa"/>
          </w:tcPr>
          <w:p w14:paraId="6FE4D6C9" w14:textId="77777777" w:rsidR="00B10F0A" w:rsidRPr="00F3503E" w:rsidRDefault="00B10F0A" w:rsidP="000C32C1">
            <w:r w:rsidRPr="00F3503E">
              <w:t>BS EN 50085-2-1</w:t>
            </w:r>
          </w:p>
        </w:tc>
        <w:tc>
          <w:tcPr>
            <w:tcW w:w="850" w:type="dxa"/>
          </w:tcPr>
          <w:p w14:paraId="3910D4AE" w14:textId="77777777" w:rsidR="00B10F0A" w:rsidRPr="00F3503E" w:rsidRDefault="00B10F0A" w:rsidP="000C32C1">
            <w:r w:rsidRPr="00F3503E">
              <w:t>2006</w:t>
            </w:r>
          </w:p>
        </w:tc>
        <w:tc>
          <w:tcPr>
            <w:tcW w:w="4501" w:type="dxa"/>
          </w:tcPr>
          <w:p w14:paraId="55BBF432" w14:textId="77777777" w:rsidR="00B10F0A" w:rsidRPr="00F3503E" w:rsidRDefault="00B10F0A" w:rsidP="000C32C1">
            <w:r w:rsidRPr="00F3503E">
              <w:t>Cable trunking systems and cable ducting systems for electrical installations. Cable trunking systems and cable ducting systems intended for mounting on walls and ceilings+A1:2011</w:t>
            </w:r>
          </w:p>
        </w:tc>
      </w:tr>
      <w:tr w:rsidR="00B10F0A" w:rsidRPr="003D27CF" w14:paraId="0830A902" w14:textId="77777777" w:rsidTr="000C32C1">
        <w:trPr>
          <w:cantSplit/>
        </w:trPr>
        <w:tc>
          <w:tcPr>
            <w:tcW w:w="2405" w:type="dxa"/>
          </w:tcPr>
          <w:p w14:paraId="189BC87E" w14:textId="77777777" w:rsidR="00B10F0A" w:rsidRPr="0038416A" w:rsidRDefault="00B10F0A" w:rsidP="000C32C1">
            <w:pPr>
              <w:spacing w:after="0"/>
            </w:pPr>
          </w:p>
        </w:tc>
        <w:tc>
          <w:tcPr>
            <w:tcW w:w="1418" w:type="dxa"/>
          </w:tcPr>
          <w:p w14:paraId="2B67415F" w14:textId="77777777" w:rsidR="00B10F0A" w:rsidRPr="006F6A5D" w:rsidRDefault="00B10F0A" w:rsidP="000C32C1">
            <w:r w:rsidRPr="004602D0">
              <w:t>BS EN 50085-2-2</w:t>
            </w:r>
          </w:p>
        </w:tc>
        <w:tc>
          <w:tcPr>
            <w:tcW w:w="850" w:type="dxa"/>
          </w:tcPr>
          <w:p w14:paraId="3343AACF" w14:textId="77777777" w:rsidR="00B10F0A" w:rsidRDefault="00B10F0A" w:rsidP="000C32C1">
            <w:r>
              <w:t>2008</w:t>
            </w:r>
          </w:p>
        </w:tc>
        <w:tc>
          <w:tcPr>
            <w:tcW w:w="4501" w:type="dxa"/>
          </w:tcPr>
          <w:p w14:paraId="45FCA41C" w14:textId="77777777" w:rsidR="00B10F0A" w:rsidRPr="006F6A5D" w:rsidRDefault="00B10F0A" w:rsidP="000C32C1">
            <w:r w:rsidRPr="004602D0">
              <w:t>Cable trunking systems and cable ducting systems for electrical installations. Particular requirements for cable trunking systems and cable ducting systems intended for mounting underfloor, flushfloor, or onfloor</w:t>
            </w:r>
          </w:p>
        </w:tc>
      </w:tr>
      <w:tr w:rsidR="00B10F0A" w:rsidRPr="003D27CF" w14:paraId="1CDBA88F" w14:textId="77777777" w:rsidTr="000C32C1">
        <w:trPr>
          <w:cantSplit/>
        </w:trPr>
        <w:tc>
          <w:tcPr>
            <w:tcW w:w="2405" w:type="dxa"/>
          </w:tcPr>
          <w:p w14:paraId="4DD0553E" w14:textId="77777777" w:rsidR="00B10F0A" w:rsidRPr="0038416A" w:rsidRDefault="00B10F0A" w:rsidP="000C32C1">
            <w:pPr>
              <w:spacing w:after="0"/>
            </w:pPr>
          </w:p>
        </w:tc>
        <w:tc>
          <w:tcPr>
            <w:tcW w:w="1418" w:type="dxa"/>
          </w:tcPr>
          <w:p w14:paraId="4C63091C" w14:textId="77777777" w:rsidR="00B10F0A" w:rsidRPr="006F6A5D" w:rsidRDefault="00B10F0A" w:rsidP="000C32C1">
            <w:r w:rsidRPr="004602D0">
              <w:t>BS EN 50085-2-3</w:t>
            </w:r>
          </w:p>
        </w:tc>
        <w:tc>
          <w:tcPr>
            <w:tcW w:w="850" w:type="dxa"/>
          </w:tcPr>
          <w:p w14:paraId="0E614BFE" w14:textId="77777777" w:rsidR="00B10F0A" w:rsidRDefault="00B10F0A" w:rsidP="000C32C1">
            <w:r>
              <w:t>2010</w:t>
            </w:r>
          </w:p>
        </w:tc>
        <w:tc>
          <w:tcPr>
            <w:tcW w:w="4501" w:type="dxa"/>
          </w:tcPr>
          <w:p w14:paraId="45AD1A6D" w14:textId="77777777" w:rsidR="00B10F0A" w:rsidRPr="006F6A5D" w:rsidRDefault="00B10F0A" w:rsidP="000C32C1">
            <w:r w:rsidRPr="004602D0">
              <w:t>Cable trunking systems and cable ducting systems for electrical installations. Particular requirements for slotted cable trunking systems intended for installation in cabinets</w:t>
            </w:r>
          </w:p>
        </w:tc>
      </w:tr>
      <w:tr w:rsidR="00B10F0A" w:rsidRPr="003D27CF" w14:paraId="67517DCD" w14:textId="77777777" w:rsidTr="000C32C1">
        <w:trPr>
          <w:cantSplit/>
        </w:trPr>
        <w:tc>
          <w:tcPr>
            <w:tcW w:w="2405" w:type="dxa"/>
          </w:tcPr>
          <w:p w14:paraId="31DE2B13" w14:textId="77777777" w:rsidR="00B10F0A" w:rsidRPr="0038416A" w:rsidRDefault="00B10F0A" w:rsidP="000C32C1">
            <w:pPr>
              <w:spacing w:after="0"/>
            </w:pPr>
          </w:p>
        </w:tc>
        <w:tc>
          <w:tcPr>
            <w:tcW w:w="1418" w:type="dxa"/>
          </w:tcPr>
          <w:p w14:paraId="3327496D" w14:textId="77777777" w:rsidR="00B10F0A" w:rsidRPr="006F6A5D" w:rsidRDefault="00B10F0A" w:rsidP="000C32C1">
            <w:r w:rsidRPr="006F6A5D">
              <w:t>BS EN 50310</w:t>
            </w:r>
          </w:p>
        </w:tc>
        <w:tc>
          <w:tcPr>
            <w:tcW w:w="850" w:type="dxa"/>
          </w:tcPr>
          <w:p w14:paraId="0538A60E" w14:textId="77777777" w:rsidR="00B10F0A" w:rsidRDefault="00B10F0A" w:rsidP="000C32C1">
            <w:r>
              <w:t>2016</w:t>
            </w:r>
          </w:p>
        </w:tc>
        <w:tc>
          <w:tcPr>
            <w:tcW w:w="4501" w:type="dxa"/>
          </w:tcPr>
          <w:p w14:paraId="69471730" w14:textId="77777777" w:rsidR="00B10F0A" w:rsidRPr="006F6A5D" w:rsidRDefault="00B10F0A" w:rsidP="000C32C1">
            <w:r w:rsidRPr="006F6A5D">
              <w:t>Telecommunications bonding networks for buildings and other structures</w:t>
            </w:r>
          </w:p>
        </w:tc>
      </w:tr>
      <w:tr w:rsidR="00B10F0A" w:rsidRPr="003D27CF" w14:paraId="2383E4DC" w14:textId="77777777" w:rsidTr="000C32C1">
        <w:trPr>
          <w:cantSplit/>
        </w:trPr>
        <w:tc>
          <w:tcPr>
            <w:tcW w:w="2405" w:type="dxa"/>
          </w:tcPr>
          <w:p w14:paraId="3C541ADB" w14:textId="77777777" w:rsidR="00B10F0A" w:rsidRPr="0038416A" w:rsidRDefault="00B10F0A" w:rsidP="000C32C1">
            <w:pPr>
              <w:spacing w:after="0"/>
            </w:pPr>
          </w:p>
        </w:tc>
        <w:tc>
          <w:tcPr>
            <w:tcW w:w="1418" w:type="dxa"/>
          </w:tcPr>
          <w:p w14:paraId="0197274B" w14:textId="77777777" w:rsidR="00B10F0A" w:rsidRPr="00F3503E" w:rsidRDefault="00B10F0A" w:rsidP="000C32C1">
            <w:r w:rsidRPr="006F6A5D">
              <w:t>BS EN 62820-1-1</w:t>
            </w:r>
          </w:p>
        </w:tc>
        <w:tc>
          <w:tcPr>
            <w:tcW w:w="850" w:type="dxa"/>
          </w:tcPr>
          <w:p w14:paraId="1ECB12A8" w14:textId="77777777" w:rsidR="00B10F0A" w:rsidRPr="00F3503E" w:rsidRDefault="00B10F0A" w:rsidP="000C32C1">
            <w:r>
              <w:t>2016</w:t>
            </w:r>
          </w:p>
        </w:tc>
        <w:tc>
          <w:tcPr>
            <w:tcW w:w="4501" w:type="dxa"/>
          </w:tcPr>
          <w:p w14:paraId="6F978987" w14:textId="77777777" w:rsidR="00B10F0A" w:rsidRPr="00F3503E" w:rsidRDefault="00B10F0A" w:rsidP="000C32C1">
            <w:r w:rsidRPr="006F6A5D">
              <w:t>Building intercom systems. System requirements. General</w:t>
            </w:r>
          </w:p>
        </w:tc>
      </w:tr>
    </w:tbl>
    <w:p w14:paraId="15EFA1DE" w14:textId="77777777" w:rsidR="009022CE" w:rsidRDefault="009022CE" w:rsidP="009022CE"/>
    <w:p w14:paraId="2521823D" w14:textId="77777777" w:rsidR="009022CE" w:rsidRDefault="009022CE" w:rsidP="009022CE"/>
    <w:p w14:paraId="118E27AB" w14:textId="77777777" w:rsidR="009022CE" w:rsidRDefault="009022CE" w:rsidP="009022CE">
      <w:pPr>
        <w:pStyle w:val="Heading2"/>
        <w:numPr>
          <w:ilvl w:val="0"/>
          <w:numId w:val="0"/>
        </w:numPr>
        <w:ind w:left="851" w:hanging="851"/>
      </w:pPr>
      <w:bookmarkStart w:id="207" w:name="_Toc363736660"/>
      <w:r>
        <w:t>SYSTEM DESCRIPTION</w:t>
      </w:r>
      <w:bookmarkEnd w:id="207"/>
    </w:p>
    <w:p w14:paraId="159485DE" w14:textId="77777777" w:rsidR="009022CE" w:rsidRDefault="009022CE" w:rsidP="009022CE"/>
    <w:p w14:paraId="7DE058B5" w14:textId="77777777" w:rsidR="009022CE" w:rsidRDefault="009022CE" w:rsidP="009022CE"/>
    <w:p w14:paraId="22B80766" w14:textId="77777777" w:rsidR="009022CE" w:rsidRDefault="009022CE" w:rsidP="009022CE">
      <w:pPr>
        <w:pStyle w:val="Heading2"/>
        <w:numPr>
          <w:ilvl w:val="0"/>
          <w:numId w:val="0"/>
        </w:numPr>
        <w:ind w:left="851" w:hanging="851"/>
      </w:pPr>
      <w:bookmarkStart w:id="208" w:name="_Toc363736661"/>
      <w:r>
        <w:t>CONTROL REQUIREMENTS</w:t>
      </w:r>
      <w:bookmarkEnd w:id="208"/>
    </w:p>
    <w:p w14:paraId="0900A069" w14:textId="77777777" w:rsidR="009022CE" w:rsidRDefault="009022CE" w:rsidP="009022CE"/>
    <w:p w14:paraId="78169324" w14:textId="77777777" w:rsidR="009022CE" w:rsidRDefault="009022CE" w:rsidP="009022CE"/>
    <w:p w14:paraId="1517B25C" w14:textId="77777777" w:rsidR="009022CE" w:rsidRDefault="009022CE" w:rsidP="009022CE">
      <w:pPr>
        <w:pStyle w:val="Heading2"/>
        <w:numPr>
          <w:ilvl w:val="0"/>
          <w:numId w:val="0"/>
        </w:numPr>
        <w:ind w:left="851" w:hanging="851"/>
      </w:pPr>
      <w:bookmarkStart w:id="209" w:name="_Toc363736662"/>
      <w:r>
        <w:t>SYSTEM DRAWINGS / SCHEMATICS</w:t>
      </w:r>
      <w:bookmarkEnd w:id="209"/>
    </w:p>
    <w:p w14:paraId="492224A6" w14:textId="77777777" w:rsidR="009022CE" w:rsidRDefault="009022CE" w:rsidP="009022CE"/>
    <w:p w14:paraId="3DE4DB1B" w14:textId="77777777" w:rsidR="009022CE" w:rsidRDefault="009022CE" w:rsidP="009022CE"/>
    <w:p w14:paraId="0FB67CBE" w14:textId="77777777" w:rsidR="009022CE" w:rsidRDefault="009022CE" w:rsidP="009022CE"/>
    <w:p w14:paraId="66DC4802" w14:textId="77777777" w:rsidR="009022CE" w:rsidRDefault="009022CE" w:rsidP="009022CE">
      <w:pPr>
        <w:pStyle w:val="Heading2"/>
        <w:numPr>
          <w:ilvl w:val="0"/>
          <w:numId w:val="0"/>
        </w:numPr>
        <w:ind w:left="357" w:hanging="357"/>
      </w:pPr>
      <w:r>
        <w:t>REFERENCE SPECIFICATION CLAUSES</w:t>
      </w:r>
    </w:p>
    <w:p w14:paraId="2BC35D67" w14:textId="77777777" w:rsidR="00187245" w:rsidRDefault="00187245" w:rsidP="00187245">
      <w:r>
        <w:t>Also see the following Reference Specification SPEC-300 clauses for further details of Workmanship, materials standards, builders work standards, testing/ commissioning, and identification:</w:t>
      </w:r>
    </w:p>
    <w:p w14:paraId="00E308BF" w14:textId="77777777" w:rsidR="009022CE" w:rsidRDefault="00986F61" w:rsidP="00BC2102">
      <w:pPr>
        <w:pStyle w:val="ListParagraph"/>
        <w:numPr>
          <w:ilvl w:val="0"/>
          <w:numId w:val="6"/>
        </w:numPr>
      </w:pPr>
      <w:r>
        <w:t>PR_65_70_11_00</w:t>
      </w:r>
      <w:r w:rsidR="009022CE">
        <w:t xml:space="preserve"> CONDUIT AND CABLE TRUNKING</w:t>
      </w:r>
    </w:p>
    <w:p w14:paraId="20D33013" w14:textId="77777777" w:rsidR="009022CE" w:rsidRDefault="00986F61" w:rsidP="00BC2102">
      <w:pPr>
        <w:pStyle w:val="ListParagraph"/>
        <w:numPr>
          <w:ilvl w:val="0"/>
          <w:numId w:val="6"/>
        </w:numPr>
      </w:pPr>
      <w:r>
        <w:t>PR_65_70_36/48_00</w:t>
      </w:r>
      <w:r w:rsidR="009022CE">
        <w:t xml:space="preserve"> HV/LV CABLES AND WIRING</w:t>
      </w:r>
    </w:p>
    <w:p w14:paraId="60E81494" w14:textId="77777777" w:rsidR="009022CE" w:rsidRDefault="00986F61" w:rsidP="00BC2102">
      <w:pPr>
        <w:pStyle w:val="ListParagraph"/>
        <w:numPr>
          <w:ilvl w:val="0"/>
          <w:numId w:val="6"/>
        </w:numPr>
      </w:pPr>
      <w:r>
        <w:t>PR_60_70_48_06</w:t>
      </w:r>
      <w:r w:rsidR="009022CE">
        <w:t xml:space="preserve"> BUSBAR TRUNKING</w:t>
      </w:r>
    </w:p>
    <w:p w14:paraId="426A68A4" w14:textId="77777777" w:rsidR="009022CE" w:rsidRDefault="00986F61" w:rsidP="00BC2102">
      <w:pPr>
        <w:pStyle w:val="ListParagraph"/>
        <w:numPr>
          <w:ilvl w:val="0"/>
          <w:numId w:val="6"/>
        </w:numPr>
      </w:pPr>
      <w:r>
        <w:t>PR_65_70_11_00</w:t>
      </w:r>
      <w:r w:rsidR="009022CE">
        <w:t xml:space="preserve"> SUPPORT COMPONENTS - CABLES</w:t>
      </w:r>
    </w:p>
    <w:p w14:paraId="073D28E8" w14:textId="77777777" w:rsidR="009022CE" w:rsidRDefault="00986F61" w:rsidP="00BC2102">
      <w:pPr>
        <w:pStyle w:val="ListParagraph"/>
        <w:numPr>
          <w:ilvl w:val="0"/>
          <w:numId w:val="6"/>
        </w:numPr>
      </w:pPr>
      <w:r>
        <w:t>PR_60_70_48_00</w:t>
      </w:r>
      <w:r w:rsidR="009022CE">
        <w:t xml:space="preserve"> LV SWITCHGEAR AND DISTRIBUTION BOARDS</w:t>
      </w:r>
    </w:p>
    <w:p w14:paraId="50571124" w14:textId="77777777" w:rsidR="009022CE" w:rsidRDefault="00986F61" w:rsidP="00BC2102">
      <w:pPr>
        <w:pStyle w:val="ListParagraph"/>
        <w:numPr>
          <w:ilvl w:val="0"/>
          <w:numId w:val="6"/>
        </w:numPr>
      </w:pPr>
      <w:r>
        <w:t>PR_75_51_52_00</w:t>
      </w:r>
      <w:r w:rsidR="009022CE">
        <w:t xml:space="preserve"> CONTACTORS AND STARTERS</w:t>
      </w:r>
    </w:p>
    <w:p w14:paraId="37396925" w14:textId="77777777" w:rsidR="009022CE" w:rsidRDefault="003D44FA" w:rsidP="00BC2102">
      <w:pPr>
        <w:pStyle w:val="ListParagraph"/>
        <w:numPr>
          <w:ilvl w:val="0"/>
          <w:numId w:val="6"/>
        </w:numPr>
      </w:pPr>
      <w:r>
        <w:t>PR_70_70_48_00</w:t>
      </w:r>
      <w:r w:rsidR="009022CE">
        <w:t xml:space="preserve"> LUMINAIRES AND LAMPS</w:t>
      </w:r>
    </w:p>
    <w:p w14:paraId="30838CD4" w14:textId="77777777" w:rsidR="009022CE" w:rsidRDefault="003D44FA" w:rsidP="00BC2102">
      <w:pPr>
        <w:pStyle w:val="ListParagraph"/>
        <w:numPr>
          <w:ilvl w:val="0"/>
          <w:numId w:val="6"/>
        </w:numPr>
      </w:pPr>
      <w:r>
        <w:t>PR_65_72_00_00</w:t>
      </w:r>
      <w:r w:rsidR="009022CE">
        <w:t xml:space="preserve"> ACCESSORIES FOR ELECTRICAL SERVICES</w:t>
      </w:r>
    </w:p>
    <w:p w14:paraId="41BE796E" w14:textId="77777777" w:rsidR="009022CE" w:rsidRDefault="003D44FA" w:rsidP="00BC2102">
      <w:pPr>
        <w:pStyle w:val="ListParagraph"/>
        <w:numPr>
          <w:ilvl w:val="0"/>
          <w:numId w:val="6"/>
        </w:numPr>
      </w:pPr>
      <w:r>
        <w:t>PR_65_70_46_00</w:t>
      </w:r>
      <w:r w:rsidR="009022CE">
        <w:t xml:space="preserve"> EARTHING AND BONDING</w:t>
      </w:r>
    </w:p>
    <w:p w14:paraId="434557B0" w14:textId="77777777" w:rsidR="009022CE" w:rsidRDefault="003D44FA" w:rsidP="00BC2102">
      <w:pPr>
        <w:pStyle w:val="ListParagraph"/>
        <w:numPr>
          <w:ilvl w:val="0"/>
          <w:numId w:val="6"/>
        </w:numPr>
      </w:pPr>
      <w:r>
        <w:t>AC_70_65_00_00</w:t>
      </w:r>
      <w:r w:rsidR="009022CE">
        <w:t xml:space="preserve"> TESTING AND COMMISSIONING OF ELECTRICAL SERVICES</w:t>
      </w:r>
    </w:p>
    <w:p w14:paraId="5641D5E6" w14:textId="77777777" w:rsidR="009022CE" w:rsidRDefault="003D44FA" w:rsidP="00BC2102">
      <w:pPr>
        <w:pStyle w:val="ListParagraph"/>
        <w:numPr>
          <w:ilvl w:val="0"/>
          <w:numId w:val="6"/>
        </w:numPr>
      </w:pPr>
      <w:r>
        <w:t>PR_40_10_57_24</w:t>
      </w:r>
      <w:r w:rsidR="009022CE">
        <w:t xml:space="preserve"> IDENTIFICATION - ELECTRICAL</w:t>
      </w:r>
    </w:p>
    <w:p w14:paraId="36B7C607" w14:textId="77777777" w:rsidR="009022CE" w:rsidRDefault="003D44FA" w:rsidP="00BC2102">
      <w:pPr>
        <w:pStyle w:val="ListParagraph"/>
        <w:numPr>
          <w:ilvl w:val="0"/>
          <w:numId w:val="6"/>
        </w:numPr>
      </w:pPr>
      <w:r>
        <w:t>PR_20_29_00_00</w:t>
      </w:r>
      <w:r w:rsidR="009022CE">
        <w:t xml:space="preserve"> FIXING TO BUILDING FABRIC</w:t>
      </w:r>
    </w:p>
    <w:p w14:paraId="4334BC7B" w14:textId="77777777" w:rsidR="009022CE" w:rsidRDefault="003D44FA" w:rsidP="00BC2102">
      <w:pPr>
        <w:pStyle w:val="ListParagraph"/>
        <w:numPr>
          <w:ilvl w:val="0"/>
          <w:numId w:val="6"/>
        </w:numPr>
      </w:pPr>
      <w:r>
        <w:t>PR_35_31_68_72</w:t>
      </w:r>
      <w:r w:rsidR="009022CE">
        <w:t xml:space="preserve"> PAINTING AND ANTI-CORROSION TREATMENTS</w:t>
      </w:r>
    </w:p>
    <w:p w14:paraId="592F8E87" w14:textId="77777777" w:rsidR="009022CE" w:rsidRDefault="009022CE" w:rsidP="009022CE">
      <w:pPr>
        <w:rPr>
          <w:rFonts w:asciiTheme="majorHAnsi" w:eastAsiaTheme="majorEastAsia" w:hAnsiTheme="majorHAnsi" w:cstheme="majorBidi"/>
          <w:b/>
          <w:bCs/>
          <w:caps/>
          <w:sz w:val="28"/>
          <w:szCs w:val="28"/>
        </w:rPr>
      </w:pPr>
      <w:r>
        <w:br w:type="page"/>
      </w:r>
    </w:p>
    <w:p w14:paraId="107BB4B3" w14:textId="77777777" w:rsidR="009022CE" w:rsidRPr="00625547" w:rsidRDefault="009022CE" w:rsidP="009022CE">
      <w:pPr>
        <w:pStyle w:val="Heading1"/>
        <w:numPr>
          <w:ilvl w:val="0"/>
          <w:numId w:val="0"/>
        </w:numPr>
        <w:ind w:left="851" w:hanging="851"/>
      </w:pPr>
      <w:bookmarkStart w:id="210" w:name="_Toc363736663"/>
      <w:bookmarkStart w:id="211" w:name="_Toc15913803"/>
      <w:r w:rsidRPr="00997014">
        <w:rPr>
          <w:noProof/>
          <w:color w:val="0070C0"/>
          <w:lang w:eastAsia="en-GB"/>
        </w:rPr>
        <mc:AlternateContent>
          <mc:Choice Requires="wps">
            <w:drawing>
              <wp:anchor distT="0" distB="36195" distL="114300" distR="114300" simplePos="0" relativeHeight="251705344" behindDoc="0" locked="1" layoutInCell="1" allowOverlap="1" wp14:anchorId="429170FF" wp14:editId="60A8BCF4">
                <wp:simplePos x="0" y="0"/>
                <wp:positionH relativeFrom="column">
                  <wp:posOffset>3175</wp:posOffset>
                </wp:positionH>
                <wp:positionV relativeFrom="paragraph">
                  <wp:posOffset>215900</wp:posOffset>
                </wp:positionV>
                <wp:extent cx="2070000" cy="0"/>
                <wp:effectExtent l="0" t="19050" r="6985" b="19050"/>
                <wp:wrapNone/>
                <wp:docPr id="42" name="Straight Connector 42"/>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B198DB" id="Straight Connector 42" o:spid="_x0000_s1026" style="position:absolute;z-index:251705344;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D8m&#10;RDXeAQAAKAQAAA4AAAAAAAAAAAAAAAAALgIAAGRycy9lMm9Eb2MueG1sUEsBAi0AFAAGAAgAAAAh&#10;AAMpz1vZAAAABgEAAA8AAAAAAAAAAAAAAAAAOAQAAGRycy9kb3ducmV2LnhtbFBLBQYAAAAABAAE&#10;APMAAAA+BQAAAAA=&#10;" strokecolor="black [3213]" strokeweight="3pt">
                <w10:anchorlock/>
              </v:line>
            </w:pict>
          </mc:Fallback>
        </mc:AlternateContent>
      </w:r>
      <w:r w:rsidR="00EF1DDD" w:rsidRPr="00997014">
        <w:rPr>
          <w:color w:val="0070C0"/>
          <w:lang w:eastAsia="en-GB"/>
        </w:rPr>
        <w:t>Ss_75_10_46_05</w:t>
      </w:r>
      <w:r w:rsidRPr="00FF538A">
        <w:tab/>
      </w:r>
      <w:bookmarkEnd w:id="210"/>
      <w:r w:rsidR="00EF1DDD">
        <w:t>Audio-Frequency Induction-Loop Systems</w:t>
      </w:r>
      <w:bookmarkEnd w:id="211"/>
    </w:p>
    <w:p w14:paraId="74D000D4" w14:textId="77777777" w:rsidR="009022CE" w:rsidRDefault="009022CE" w:rsidP="009022CE">
      <w:pPr>
        <w:pStyle w:val="Heading2"/>
        <w:numPr>
          <w:ilvl w:val="0"/>
          <w:numId w:val="0"/>
        </w:numPr>
        <w:ind w:left="851" w:hanging="851"/>
      </w:pPr>
      <w:bookmarkStart w:id="212" w:name="_Toc363736664"/>
      <w:r>
        <w:t>PERFORMANCE OBJECTIVES</w:t>
      </w:r>
      <w:bookmarkEnd w:id="212"/>
    </w:p>
    <w:p w14:paraId="6ABCC1FE" w14:textId="77777777" w:rsidR="009022CE" w:rsidRDefault="009022CE" w:rsidP="009022CE"/>
    <w:p w14:paraId="666B2C93" w14:textId="77777777" w:rsidR="009022CE" w:rsidRDefault="009022CE" w:rsidP="009022CE"/>
    <w:p w14:paraId="3899F48B" w14:textId="77777777" w:rsidR="009022CE" w:rsidRDefault="009022CE" w:rsidP="009022CE">
      <w:pPr>
        <w:pStyle w:val="Heading2"/>
        <w:numPr>
          <w:ilvl w:val="0"/>
          <w:numId w:val="0"/>
        </w:numPr>
        <w:ind w:left="851" w:hanging="851"/>
      </w:pPr>
      <w:bookmarkStart w:id="213" w:name="_Toc363736665"/>
      <w:r>
        <w:t>DESIGN PARAMETERS</w:t>
      </w:r>
      <w:bookmarkEnd w:id="213"/>
    </w:p>
    <w:p w14:paraId="05475CFB" w14:textId="77777777" w:rsidR="00B10F0A" w:rsidRDefault="00B10F0A" w:rsidP="00B10F0A">
      <w:pPr>
        <w:pStyle w:val="Heading3"/>
      </w:pPr>
      <w:bookmarkStart w:id="214" w:name="_Toc363736666"/>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B10F0A" w:rsidRPr="003D27CF" w14:paraId="16077357" w14:textId="77777777" w:rsidTr="000C32C1">
        <w:trPr>
          <w:cnfStyle w:val="100000000000" w:firstRow="1" w:lastRow="0" w:firstColumn="0" w:lastColumn="0" w:oddVBand="0" w:evenVBand="0" w:oddHBand="0" w:evenHBand="0" w:firstRowFirstColumn="0" w:firstRowLastColumn="0" w:lastRowFirstColumn="0" w:lastRowLastColumn="0"/>
          <w:cantSplit/>
        </w:trPr>
        <w:tc>
          <w:tcPr>
            <w:tcW w:w="2405" w:type="dxa"/>
          </w:tcPr>
          <w:p w14:paraId="1DC6AC8D" w14:textId="77777777" w:rsidR="00B10F0A" w:rsidRPr="003D27CF" w:rsidRDefault="00B10F0A" w:rsidP="000C32C1">
            <w:pPr>
              <w:spacing w:before="0" w:beforeAutospacing="0" w:after="240" w:afterAutospacing="0" w:line="240" w:lineRule="atLeast"/>
              <w:rPr>
                <w:b w:val="0"/>
              </w:rPr>
            </w:pPr>
            <w:r w:rsidRPr="003D27CF">
              <w:rPr>
                <w:b w:val="0"/>
              </w:rPr>
              <w:t xml:space="preserve">Statutory Acts </w:t>
            </w:r>
          </w:p>
        </w:tc>
        <w:tc>
          <w:tcPr>
            <w:tcW w:w="6769" w:type="dxa"/>
            <w:gridSpan w:val="3"/>
          </w:tcPr>
          <w:p w14:paraId="69D66CDF" w14:textId="77777777" w:rsidR="00B10F0A" w:rsidRDefault="00B10F0A"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621B8412" w14:textId="77777777" w:rsidR="00B10F0A" w:rsidRDefault="00B10F0A" w:rsidP="000C32C1">
            <w:pPr>
              <w:spacing w:before="0" w:beforeAutospacing="0" w:after="240" w:afterAutospacing="0" w:line="240" w:lineRule="atLeast"/>
              <w:rPr>
                <w:b w:val="0"/>
              </w:rPr>
            </w:pPr>
            <w:r>
              <w:rPr>
                <w:b w:val="0"/>
              </w:rPr>
              <w:t>The Electricity at Work Regulations 1989</w:t>
            </w:r>
          </w:p>
          <w:p w14:paraId="54A6974E" w14:textId="77777777" w:rsidR="00B10F0A" w:rsidRPr="00050951" w:rsidRDefault="00B10F0A" w:rsidP="000C32C1">
            <w:pPr>
              <w:spacing w:before="0" w:beforeAutospacing="0" w:after="240" w:afterAutospacing="0" w:line="240" w:lineRule="atLeast"/>
              <w:rPr>
                <w:b w:val="0"/>
              </w:rPr>
            </w:pPr>
            <w:r w:rsidRPr="0084289D">
              <w:rPr>
                <w:b w:val="0"/>
              </w:rPr>
              <w:t>Equality Act 2010</w:t>
            </w:r>
          </w:p>
        </w:tc>
      </w:tr>
      <w:tr w:rsidR="00B10F0A" w:rsidRPr="003D27CF" w14:paraId="234B0E99" w14:textId="77777777" w:rsidTr="000C32C1">
        <w:trPr>
          <w:cantSplit/>
        </w:trPr>
        <w:tc>
          <w:tcPr>
            <w:tcW w:w="2405" w:type="dxa"/>
          </w:tcPr>
          <w:p w14:paraId="36E08894" w14:textId="77777777" w:rsidR="00B10F0A" w:rsidRPr="003D27CF" w:rsidRDefault="00B10F0A" w:rsidP="000C32C1">
            <w:pPr>
              <w:spacing w:before="0" w:beforeAutospacing="0" w:after="240" w:afterAutospacing="0" w:line="240" w:lineRule="atLeast"/>
            </w:pPr>
            <w:r w:rsidRPr="003D27CF">
              <w:t xml:space="preserve">Building Control / Local Authority requirements </w:t>
            </w:r>
          </w:p>
        </w:tc>
        <w:tc>
          <w:tcPr>
            <w:tcW w:w="6769" w:type="dxa"/>
            <w:gridSpan w:val="3"/>
          </w:tcPr>
          <w:p w14:paraId="5EE4638A" w14:textId="77777777" w:rsidR="00B10F0A" w:rsidRPr="0038416A" w:rsidRDefault="00B10F0A" w:rsidP="000C32C1">
            <w:pPr>
              <w:spacing w:before="0" w:beforeAutospacing="0" w:after="240" w:afterAutospacing="0" w:line="240" w:lineRule="atLeast"/>
            </w:pPr>
            <w:r w:rsidRPr="0038416A">
              <w:t xml:space="preserve">The Building Regulations Approved Documents </w:t>
            </w:r>
          </w:p>
          <w:p w14:paraId="7ACB93CC" w14:textId="77777777" w:rsidR="00B10F0A" w:rsidRDefault="00B10F0A" w:rsidP="000C32C1">
            <w:pPr>
              <w:numPr>
                <w:ilvl w:val="0"/>
                <w:numId w:val="7"/>
              </w:numPr>
              <w:spacing w:before="0" w:beforeAutospacing="0" w:after="240" w:afterAutospacing="0" w:line="240" w:lineRule="atLeast"/>
              <w:contextualSpacing/>
            </w:pPr>
            <w:r>
              <w:t>Part  M 2015 Access to and use of buildings</w:t>
            </w:r>
          </w:p>
          <w:p w14:paraId="6EF2042C" w14:textId="77777777" w:rsidR="00B10F0A" w:rsidRDefault="00B10F0A" w:rsidP="000C32C1">
            <w:pPr>
              <w:numPr>
                <w:ilvl w:val="0"/>
                <w:numId w:val="7"/>
              </w:numPr>
              <w:spacing w:before="0" w:beforeAutospacing="0" w:after="240" w:afterAutospacing="0" w:line="240" w:lineRule="atLeast"/>
              <w:contextualSpacing/>
            </w:pPr>
            <w:r w:rsidRPr="007F47D3">
              <w:t>Domestic Building Services Compliance Guide</w:t>
            </w:r>
          </w:p>
          <w:p w14:paraId="559710FB" w14:textId="77777777" w:rsidR="00B10F0A" w:rsidRDefault="00B10F0A" w:rsidP="000C32C1">
            <w:pPr>
              <w:numPr>
                <w:ilvl w:val="0"/>
                <w:numId w:val="7"/>
              </w:numPr>
              <w:spacing w:before="0" w:beforeAutospacing="0" w:after="240" w:afterAutospacing="0" w:line="240" w:lineRule="atLeast"/>
              <w:contextualSpacing/>
            </w:pPr>
            <w:r w:rsidRPr="003F71FC">
              <w:t>Non-Domestic Building Services Compliance Guide</w:t>
            </w:r>
          </w:p>
          <w:p w14:paraId="1F7356E9" w14:textId="77777777" w:rsidR="00B10F0A" w:rsidRDefault="00B10F0A" w:rsidP="000C32C1"/>
          <w:p w14:paraId="26D9E770" w14:textId="77777777" w:rsidR="00B10F0A" w:rsidRDefault="00B10F0A" w:rsidP="000C32C1">
            <w:r>
              <w:t>The Scottish Building Standards</w:t>
            </w:r>
          </w:p>
          <w:p w14:paraId="10906F69" w14:textId="77777777" w:rsidR="00B10F0A" w:rsidRDefault="00B10F0A" w:rsidP="000C32C1">
            <w:pPr>
              <w:pStyle w:val="ListParagraph"/>
              <w:numPr>
                <w:ilvl w:val="0"/>
                <w:numId w:val="7"/>
              </w:numPr>
            </w:pPr>
            <w:r>
              <w:t>Section 2 (Fire)</w:t>
            </w:r>
            <w:commentRangeStart w:id="215"/>
            <w:commentRangeEnd w:id="215"/>
            <w:r>
              <w:rPr>
                <w:rStyle w:val="CommentReference"/>
              </w:rPr>
              <w:commentReference w:id="215"/>
            </w:r>
          </w:p>
          <w:p w14:paraId="100EB9B5" w14:textId="77777777" w:rsidR="00B10F0A" w:rsidRDefault="00B10F0A" w:rsidP="000C32C1">
            <w:pPr>
              <w:numPr>
                <w:ilvl w:val="0"/>
                <w:numId w:val="7"/>
              </w:numPr>
              <w:spacing w:before="0" w:beforeAutospacing="0" w:after="240" w:afterAutospacing="0" w:line="240" w:lineRule="atLeast"/>
              <w:contextualSpacing/>
            </w:pPr>
            <w:r>
              <w:t>Section 4</w:t>
            </w:r>
            <w:r w:rsidRPr="00187245">
              <w:t xml:space="preserve"> (</w:t>
            </w:r>
            <w:r>
              <w:t>Safety</w:t>
            </w:r>
            <w:r w:rsidRPr="00187245">
              <w:t>)</w:t>
            </w:r>
          </w:p>
          <w:p w14:paraId="1FF70ED3" w14:textId="77777777" w:rsidR="00B10F0A" w:rsidRDefault="00B10F0A" w:rsidP="000C32C1">
            <w:pPr>
              <w:spacing w:before="0" w:beforeAutospacing="0" w:after="240" w:afterAutospacing="0" w:line="240" w:lineRule="atLeast"/>
              <w:contextualSpacing/>
            </w:pPr>
          </w:p>
          <w:p w14:paraId="640085B9" w14:textId="77777777" w:rsidR="00B10F0A" w:rsidRDefault="00B10F0A" w:rsidP="000C32C1">
            <w:r>
              <w:t>The Memorandum of guidance on the Electricity at Work Regulations 1989 (the Memorandum)</w:t>
            </w:r>
          </w:p>
          <w:p w14:paraId="0316F895" w14:textId="77777777" w:rsidR="00B10F0A" w:rsidRPr="0038416A" w:rsidRDefault="00A60150" w:rsidP="000C32C1">
            <w:r>
              <w:t>BS 7671 - IET Wiring Regulations 18th Edition</w:t>
            </w:r>
          </w:p>
        </w:tc>
      </w:tr>
      <w:tr w:rsidR="00B10F0A" w:rsidRPr="003D27CF" w14:paraId="51127CE9" w14:textId="77777777" w:rsidTr="000C32C1">
        <w:trPr>
          <w:cantSplit/>
          <w:trHeight w:val="737"/>
        </w:trPr>
        <w:tc>
          <w:tcPr>
            <w:tcW w:w="2405" w:type="dxa"/>
          </w:tcPr>
          <w:p w14:paraId="117BCC58" w14:textId="77777777" w:rsidR="00B10F0A" w:rsidRPr="003D27CF" w:rsidRDefault="00B10F0A" w:rsidP="000C32C1">
            <w:pPr>
              <w:spacing w:before="0" w:beforeAutospacing="0" w:after="240" w:afterAutospacing="0" w:line="240" w:lineRule="atLeast"/>
            </w:pPr>
            <w:r w:rsidRPr="003D27CF">
              <w:t xml:space="preserve">Industry standards </w:t>
            </w:r>
          </w:p>
        </w:tc>
        <w:tc>
          <w:tcPr>
            <w:tcW w:w="6769" w:type="dxa"/>
            <w:gridSpan w:val="3"/>
          </w:tcPr>
          <w:p w14:paraId="555AFE65" w14:textId="77777777" w:rsidR="00B10F0A" w:rsidRPr="0038416A" w:rsidRDefault="00B10F0A" w:rsidP="000C32C1">
            <w:pPr>
              <w:spacing w:before="0" w:beforeAutospacing="0" w:after="240" w:afterAutospacing="0" w:line="240" w:lineRule="atLeast"/>
            </w:pPr>
            <w:r w:rsidRPr="0038416A">
              <w:t>Chartered Institute of Building Services Engineers (CIBSE)</w:t>
            </w:r>
          </w:p>
          <w:p w14:paraId="1EDE4BE6" w14:textId="77777777" w:rsidR="00B10F0A" w:rsidRPr="0038416A" w:rsidRDefault="00B10F0A" w:rsidP="000C32C1">
            <w:pPr>
              <w:numPr>
                <w:ilvl w:val="0"/>
                <w:numId w:val="10"/>
              </w:numPr>
              <w:spacing w:before="0" w:beforeAutospacing="0" w:after="240" w:afterAutospacing="0" w:line="240" w:lineRule="atLeast"/>
              <w:contextualSpacing/>
            </w:pPr>
            <w:r w:rsidRPr="0038416A">
              <w:t>C</w:t>
            </w:r>
            <w:r>
              <w:t>IBSE D</w:t>
            </w:r>
            <w:r w:rsidRPr="0038416A">
              <w:t> </w:t>
            </w:r>
            <w:r>
              <w:t>G</w:t>
            </w:r>
            <w:r w:rsidRPr="0038416A">
              <w:t>uide</w:t>
            </w:r>
          </w:p>
        </w:tc>
      </w:tr>
      <w:tr w:rsidR="00B10F0A" w:rsidRPr="003D27CF" w14:paraId="4F5FDAD5" w14:textId="77777777" w:rsidTr="000C32C1">
        <w:trPr>
          <w:cantSplit/>
        </w:trPr>
        <w:tc>
          <w:tcPr>
            <w:tcW w:w="2405" w:type="dxa"/>
          </w:tcPr>
          <w:p w14:paraId="4D4EE5FD" w14:textId="77777777" w:rsidR="00B10F0A" w:rsidRPr="0038416A" w:rsidRDefault="00B10F0A" w:rsidP="000C32C1">
            <w:pPr>
              <w:spacing w:after="0"/>
            </w:pPr>
            <w:r w:rsidRPr="0038416A">
              <w:t>British Standards</w:t>
            </w:r>
          </w:p>
        </w:tc>
        <w:tc>
          <w:tcPr>
            <w:tcW w:w="1418" w:type="dxa"/>
          </w:tcPr>
          <w:p w14:paraId="66D9F19A" w14:textId="77777777" w:rsidR="00B10F0A" w:rsidRPr="006F6A5D" w:rsidRDefault="00B10F0A" w:rsidP="000C32C1">
            <w:r>
              <w:t>BS 7594</w:t>
            </w:r>
          </w:p>
        </w:tc>
        <w:tc>
          <w:tcPr>
            <w:tcW w:w="850" w:type="dxa"/>
          </w:tcPr>
          <w:p w14:paraId="521680DA" w14:textId="77777777" w:rsidR="00B10F0A" w:rsidRDefault="00B10F0A" w:rsidP="000C32C1">
            <w:r>
              <w:t>2011</w:t>
            </w:r>
          </w:p>
        </w:tc>
        <w:tc>
          <w:tcPr>
            <w:tcW w:w="4501" w:type="dxa"/>
          </w:tcPr>
          <w:p w14:paraId="445A1837" w14:textId="77777777" w:rsidR="00B10F0A" w:rsidRPr="006F6A5D" w:rsidRDefault="00B10F0A" w:rsidP="000C32C1">
            <w:r w:rsidRPr="00834E33">
              <w:t>Code of practice for audio-frequency induction-loop systems (AFILS)</w:t>
            </w:r>
          </w:p>
        </w:tc>
      </w:tr>
      <w:tr w:rsidR="00B10F0A" w:rsidRPr="003D27CF" w14:paraId="5B21FDAA" w14:textId="77777777" w:rsidTr="000C32C1">
        <w:trPr>
          <w:cantSplit/>
        </w:trPr>
        <w:tc>
          <w:tcPr>
            <w:tcW w:w="2405" w:type="dxa"/>
          </w:tcPr>
          <w:p w14:paraId="2B5B09F4" w14:textId="77777777" w:rsidR="00B10F0A" w:rsidRPr="0038416A" w:rsidRDefault="00B10F0A" w:rsidP="000C32C1">
            <w:pPr>
              <w:spacing w:after="0"/>
            </w:pPr>
          </w:p>
        </w:tc>
        <w:tc>
          <w:tcPr>
            <w:tcW w:w="1418" w:type="dxa"/>
          </w:tcPr>
          <w:p w14:paraId="5E9990AF" w14:textId="77777777" w:rsidR="00B10F0A" w:rsidRPr="006F6A5D" w:rsidRDefault="00B10F0A" w:rsidP="000C32C1">
            <w:r w:rsidRPr="0084289D">
              <w:t>BS 8300</w:t>
            </w:r>
          </w:p>
        </w:tc>
        <w:tc>
          <w:tcPr>
            <w:tcW w:w="850" w:type="dxa"/>
          </w:tcPr>
          <w:p w14:paraId="44506882" w14:textId="77777777" w:rsidR="00B10F0A" w:rsidRDefault="00B10F0A" w:rsidP="000C32C1">
            <w:r>
              <w:t>2009</w:t>
            </w:r>
          </w:p>
        </w:tc>
        <w:tc>
          <w:tcPr>
            <w:tcW w:w="4501" w:type="dxa"/>
          </w:tcPr>
          <w:p w14:paraId="5BC62262" w14:textId="77777777" w:rsidR="00B10F0A" w:rsidRPr="006F6A5D" w:rsidRDefault="00B10F0A" w:rsidP="000C32C1">
            <w:r w:rsidRPr="0084289D">
              <w:t>Design of buildings and their approaches to meet the needs of disabled people. Code of practice</w:t>
            </w:r>
          </w:p>
        </w:tc>
      </w:tr>
      <w:tr w:rsidR="00B10F0A" w:rsidRPr="003D27CF" w14:paraId="625FF9DF" w14:textId="77777777" w:rsidTr="000C32C1">
        <w:trPr>
          <w:cantSplit/>
        </w:trPr>
        <w:tc>
          <w:tcPr>
            <w:tcW w:w="2405" w:type="dxa"/>
          </w:tcPr>
          <w:p w14:paraId="420D4A75" w14:textId="77777777" w:rsidR="00B10F0A" w:rsidRPr="0038416A" w:rsidRDefault="00B10F0A" w:rsidP="000C32C1">
            <w:pPr>
              <w:spacing w:after="0"/>
            </w:pPr>
          </w:p>
        </w:tc>
        <w:tc>
          <w:tcPr>
            <w:tcW w:w="1418" w:type="dxa"/>
          </w:tcPr>
          <w:p w14:paraId="12EE5355" w14:textId="77777777" w:rsidR="00B10F0A" w:rsidRPr="0084289D" w:rsidRDefault="00B10F0A" w:rsidP="000C32C1">
            <w:r>
              <w:t>BS 9999</w:t>
            </w:r>
          </w:p>
        </w:tc>
        <w:tc>
          <w:tcPr>
            <w:tcW w:w="850" w:type="dxa"/>
          </w:tcPr>
          <w:p w14:paraId="5BFF9BC6" w14:textId="77777777" w:rsidR="00B10F0A" w:rsidRDefault="00B10F0A" w:rsidP="000C32C1">
            <w:r>
              <w:t>2017</w:t>
            </w:r>
          </w:p>
        </w:tc>
        <w:tc>
          <w:tcPr>
            <w:tcW w:w="4501" w:type="dxa"/>
          </w:tcPr>
          <w:p w14:paraId="7807E819" w14:textId="77777777" w:rsidR="00B10F0A" w:rsidRPr="0084289D" w:rsidRDefault="00B10F0A" w:rsidP="000C32C1">
            <w:r w:rsidRPr="00DD0A97">
              <w:t>Fire safety in the design, management and use of buildings. Code of practice</w:t>
            </w:r>
          </w:p>
        </w:tc>
      </w:tr>
      <w:tr w:rsidR="00B10F0A" w:rsidRPr="003D27CF" w14:paraId="52B98755" w14:textId="77777777" w:rsidTr="000C32C1">
        <w:trPr>
          <w:cantSplit/>
        </w:trPr>
        <w:tc>
          <w:tcPr>
            <w:tcW w:w="2405" w:type="dxa"/>
          </w:tcPr>
          <w:p w14:paraId="1701C458" w14:textId="77777777" w:rsidR="00B10F0A" w:rsidRPr="0038416A" w:rsidRDefault="00B10F0A" w:rsidP="000C32C1">
            <w:pPr>
              <w:spacing w:after="0"/>
            </w:pPr>
          </w:p>
        </w:tc>
        <w:tc>
          <w:tcPr>
            <w:tcW w:w="1418" w:type="dxa"/>
          </w:tcPr>
          <w:p w14:paraId="39D61FC3" w14:textId="77777777" w:rsidR="00B10F0A" w:rsidRPr="00F3503E" w:rsidRDefault="00B10F0A" w:rsidP="000C32C1">
            <w:r w:rsidRPr="006F6A5D">
              <w:t>BS EN 62820-1-1</w:t>
            </w:r>
          </w:p>
        </w:tc>
        <w:tc>
          <w:tcPr>
            <w:tcW w:w="850" w:type="dxa"/>
          </w:tcPr>
          <w:p w14:paraId="668D53BB" w14:textId="77777777" w:rsidR="00B10F0A" w:rsidRPr="00F3503E" w:rsidRDefault="00B10F0A" w:rsidP="000C32C1">
            <w:r>
              <w:t>2016</w:t>
            </w:r>
          </w:p>
        </w:tc>
        <w:tc>
          <w:tcPr>
            <w:tcW w:w="4501" w:type="dxa"/>
          </w:tcPr>
          <w:p w14:paraId="56D2093F" w14:textId="77777777" w:rsidR="00B10F0A" w:rsidRPr="00F3503E" w:rsidRDefault="00B10F0A" w:rsidP="000C32C1">
            <w:r w:rsidRPr="006F6A5D">
              <w:t>Building intercom systems. System requirements. General</w:t>
            </w:r>
          </w:p>
        </w:tc>
      </w:tr>
    </w:tbl>
    <w:p w14:paraId="3289B2BA" w14:textId="77777777" w:rsidR="009022CE" w:rsidRDefault="009022CE" w:rsidP="009022CE">
      <w:pPr>
        <w:pStyle w:val="Heading2"/>
        <w:numPr>
          <w:ilvl w:val="0"/>
          <w:numId w:val="0"/>
        </w:numPr>
        <w:ind w:left="851" w:hanging="851"/>
      </w:pPr>
      <w:r>
        <w:t>SYSTEM DESCRIPTION</w:t>
      </w:r>
      <w:bookmarkEnd w:id="214"/>
    </w:p>
    <w:p w14:paraId="679A6428" w14:textId="77777777" w:rsidR="009022CE" w:rsidRDefault="009022CE" w:rsidP="009022CE"/>
    <w:p w14:paraId="29014386" w14:textId="77777777" w:rsidR="009022CE" w:rsidRDefault="009022CE" w:rsidP="009022CE"/>
    <w:p w14:paraId="30884239" w14:textId="77777777" w:rsidR="009022CE" w:rsidRDefault="009022CE" w:rsidP="009022CE">
      <w:pPr>
        <w:pStyle w:val="Heading2"/>
        <w:numPr>
          <w:ilvl w:val="0"/>
          <w:numId w:val="0"/>
        </w:numPr>
        <w:ind w:left="851" w:hanging="851"/>
      </w:pPr>
      <w:bookmarkStart w:id="216" w:name="_Toc363736667"/>
      <w:r>
        <w:t>CONTROL REQUIREMENTS</w:t>
      </w:r>
      <w:bookmarkEnd w:id="216"/>
    </w:p>
    <w:p w14:paraId="766156AD" w14:textId="77777777" w:rsidR="009022CE" w:rsidRDefault="009022CE" w:rsidP="009022CE"/>
    <w:p w14:paraId="0F47201D" w14:textId="77777777" w:rsidR="009022CE" w:rsidRDefault="009022CE" w:rsidP="009022CE"/>
    <w:p w14:paraId="36A7B65A" w14:textId="77777777" w:rsidR="009022CE" w:rsidRDefault="009022CE" w:rsidP="009022CE">
      <w:pPr>
        <w:pStyle w:val="Heading2"/>
        <w:numPr>
          <w:ilvl w:val="0"/>
          <w:numId w:val="0"/>
        </w:numPr>
        <w:ind w:left="851" w:hanging="851"/>
      </w:pPr>
      <w:bookmarkStart w:id="217" w:name="_Toc363736668"/>
      <w:r>
        <w:t>SYSTEM DRAWINGS / SCHEMATICS</w:t>
      </w:r>
      <w:bookmarkEnd w:id="217"/>
    </w:p>
    <w:p w14:paraId="5B0B6EEA" w14:textId="77777777" w:rsidR="009022CE" w:rsidRDefault="009022CE" w:rsidP="009022CE"/>
    <w:p w14:paraId="60AAE724" w14:textId="77777777" w:rsidR="009022CE" w:rsidRDefault="009022CE" w:rsidP="009022CE"/>
    <w:p w14:paraId="17722BA5" w14:textId="77777777" w:rsidR="009022CE" w:rsidRDefault="009022CE" w:rsidP="009022CE"/>
    <w:p w14:paraId="12010B12" w14:textId="77777777" w:rsidR="009022CE" w:rsidRDefault="009022CE" w:rsidP="009022CE">
      <w:pPr>
        <w:pStyle w:val="Heading2"/>
        <w:numPr>
          <w:ilvl w:val="0"/>
          <w:numId w:val="0"/>
        </w:numPr>
        <w:ind w:left="357" w:hanging="357"/>
      </w:pPr>
      <w:r>
        <w:t>REFERENCE SPECIFICATION CLAUSES</w:t>
      </w:r>
    </w:p>
    <w:p w14:paraId="4D1278DF" w14:textId="77777777" w:rsidR="00187245" w:rsidRDefault="00187245" w:rsidP="00187245">
      <w:r>
        <w:t>Also see the following Reference Specification SPEC-300 clauses for further details of Workmanship, materials standards, builders work standards, testing/ commissioning, and identification:</w:t>
      </w:r>
    </w:p>
    <w:p w14:paraId="58B3D9DA" w14:textId="77777777" w:rsidR="009022CE" w:rsidRDefault="00986F61" w:rsidP="00BC2102">
      <w:pPr>
        <w:pStyle w:val="ListParagraph"/>
        <w:numPr>
          <w:ilvl w:val="0"/>
          <w:numId w:val="6"/>
        </w:numPr>
      </w:pPr>
      <w:r>
        <w:t>PR_65_70_11_00</w:t>
      </w:r>
      <w:r w:rsidR="009022CE">
        <w:t xml:space="preserve"> CONDUIT AND CABLE TRUNKING</w:t>
      </w:r>
    </w:p>
    <w:p w14:paraId="06B96E0B" w14:textId="77777777" w:rsidR="009022CE" w:rsidRDefault="00986F61" w:rsidP="00BC2102">
      <w:pPr>
        <w:pStyle w:val="ListParagraph"/>
        <w:numPr>
          <w:ilvl w:val="0"/>
          <w:numId w:val="6"/>
        </w:numPr>
      </w:pPr>
      <w:r>
        <w:t>PR_65_70_36/48_00</w:t>
      </w:r>
      <w:r w:rsidR="009022CE">
        <w:t xml:space="preserve"> HV/LV CABLES AND WIRING</w:t>
      </w:r>
    </w:p>
    <w:p w14:paraId="12BF5A6A" w14:textId="77777777" w:rsidR="009022CE" w:rsidRDefault="00986F61" w:rsidP="00BC2102">
      <w:pPr>
        <w:pStyle w:val="ListParagraph"/>
        <w:numPr>
          <w:ilvl w:val="0"/>
          <w:numId w:val="6"/>
        </w:numPr>
      </w:pPr>
      <w:r>
        <w:t>PR_60_70_48_06</w:t>
      </w:r>
      <w:r w:rsidR="009022CE">
        <w:t xml:space="preserve"> BUSBAR TRUNKING</w:t>
      </w:r>
    </w:p>
    <w:p w14:paraId="51FC53BF" w14:textId="77777777" w:rsidR="009022CE" w:rsidRDefault="00986F61" w:rsidP="00BC2102">
      <w:pPr>
        <w:pStyle w:val="ListParagraph"/>
        <w:numPr>
          <w:ilvl w:val="0"/>
          <w:numId w:val="6"/>
        </w:numPr>
      </w:pPr>
      <w:r>
        <w:t>PR_65_70_11_00</w:t>
      </w:r>
      <w:r w:rsidR="009022CE">
        <w:t xml:space="preserve"> SUPPORT COMPONENTS - CABLES</w:t>
      </w:r>
    </w:p>
    <w:p w14:paraId="5825ABEA" w14:textId="77777777" w:rsidR="009022CE" w:rsidRDefault="00986F61" w:rsidP="00BC2102">
      <w:pPr>
        <w:pStyle w:val="ListParagraph"/>
        <w:numPr>
          <w:ilvl w:val="0"/>
          <w:numId w:val="6"/>
        </w:numPr>
      </w:pPr>
      <w:r>
        <w:t>PR_60_70_48_00</w:t>
      </w:r>
      <w:r w:rsidR="009022CE">
        <w:t xml:space="preserve"> LV SWITCHGEAR AND DISTRIBUTION BOARDS</w:t>
      </w:r>
    </w:p>
    <w:p w14:paraId="38410E91" w14:textId="77777777" w:rsidR="009022CE" w:rsidRDefault="00986F61" w:rsidP="00BC2102">
      <w:pPr>
        <w:pStyle w:val="ListParagraph"/>
        <w:numPr>
          <w:ilvl w:val="0"/>
          <w:numId w:val="6"/>
        </w:numPr>
      </w:pPr>
      <w:r>
        <w:t>PR_75_51_52_00</w:t>
      </w:r>
      <w:r w:rsidR="009022CE">
        <w:t xml:space="preserve"> CONTACTORS AND STARTERS</w:t>
      </w:r>
    </w:p>
    <w:p w14:paraId="32D8B35C" w14:textId="77777777" w:rsidR="009022CE" w:rsidRDefault="003D44FA" w:rsidP="00BC2102">
      <w:pPr>
        <w:pStyle w:val="ListParagraph"/>
        <w:numPr>
          <w:ilvl w:val="0"/>
          <w:numId w:val="6"/>
        </w:numPr>
      </w:pPr>
      <w:r>
        <w:t>PR_70_70_48_00</w:t>
      </w:r>
      <w:r w:rsidR="009022CE">
        <w:t xml:space="preserve"> LUMINAIRES AND LAMPS</w:t>
      </w:r>
    </w:p>
    <w:p w14:paraId="3E658C5D" w14:textId="77777777" w:rsidR="009022CE" w:rsidRDefault="003D44FA" w:rsidP="00BC2102">
      <w:pPr>
        <w:pStyle w:val="ListParagraph"/>
        <w:numPr>
          <w:ilvl w:val="0"/>
          <w:numId w:val="6"/>
        </w:numPr>
      </w:pPr>
      <w:r>
        <w:t>PR_65_72_00_00</w:t>
      </w:r>
      <w:r w:rsidR="009022CE">
        <w:t xml:space="preserve"> ACCESSORIES FOR ELECTRICAL SERVICES</w:t>
      </w:r>
    </w:p>
    <w:p w14:paraId="58C6B19D" w14:textId="77777777" w:rsidR="009022CE" w:rsidRDefault="003D44FA" w:rsidP="00BC2102">
      <w:pPr>
        <w:pStyle w:val="ListParagraph"/>
        <w:numPr>
          <w:ilvl w:val="0"/>
          <w:numId w:val="6"/>
        </w:numPr>
      </w:pPr>
      <w:r>
        <w:t>PR_65_70_46_00</w:t>
      </w:r>
      <w:r w:rsidR="009022CE">
        <w:t xml:space="preserve"> EARTHING AND BONDING</w:t>
      </w:r>
    </w:p>
    <w:p w14:paraId="5998A81A" w14:textId="77777777" w:rsidR="009022CE" w:rsidRDefault="003D44FA" w:rsidP="00BC2102">
      <w:pPr>
        <w:pStyle w:val="ListParagraph"/>
        <w:numPr>
          <w:ilvl w:val="0"/>
          <w:numId w:val="6"/>
        </w:numPr>
      </w:pPr>
      <w:r>
        <w:t>AC_70_65_00_00</w:t>
      </w:r>
      <w:r w:rsidR="009022CE">
        <w:t xml:space="preserve"> TESTING AND COMMISSIONING OF ELECTRICAL SERVICES</w:t>
      </w:r>
    </w:p>
    <w:p w14:paraId="5075E601" w14:textId="77777777" w:rsidR="009022CE" w:rsidRDefault="003D44FA" w:rsidP="00BC2102">
      <w:pPr>
        <w:pStyle w:val="ListParagraph"/>
        <w:numPr>
          <w:ilvl w:val="0"/>
          <w:numId w:val="6"/>
        </w:numPr>
      </w:pPr>
      <w:r>
        <w:t>PR_40_10_57_24</w:t>
      </w:r>
      <w:r w:rsidR="009022CE">
        <w:t xml:space="preserve"> IDENTIFICATION - ELECTRICAL</w:t>
      </w:r>
    </w:p>
    <w:p w14:paraId="5605982B" w14:textId="77777777" w:rsidR="009022CE" w:rsidRDefault="003D44FA" w:rsidP="00BC2102">
      <w:pPr>
        <w:pStyle w:val="ListParagraph"/>
        <w:numPr>
          <w:ilvl w:val="0"/>
          <w:numId w:val="6"/>
        </w:numPr>
      </w:pPr>
      <w:r>
        <w:t>PR_20_29_00_00</w:t>
      </w:r>
      <w:r w:rsidR="009022CE">
        <w:t xml:space="preserve"> FIXING TO BUILDING FABRIC</w:t>
      </w:r>
    </w:p>
    <w:p w14:paraId="2FAB815D" w14:textId="77777777" w:rsidR="009022CE" w:rsidRDefault="003D44FA" w:rsidP="00BC2102">
      <w:pPr>
        <w:pStyle w:val="ListParagraph"/>
        <w:numPr>
          <w:ilvl w:val="0"/>
          <w:numId w:val="6"/>
        </w:numPr>
      </w:pPr>
      <w:r>
        <w:t>PR_35_31_68_72</w:t>
      </w:r>
      <w:r w:rsidR="009022CE">
        <w:t xml:space="preserve"> PAINTING AND ANTI-CORROSION TREATMENTS</w:t>
      </w:r>
    </w:p>
    <w:p w14:paraId="618E9B29" w14:textId="77777777" w:rsidR="009022CE" w:rsidRDefault="009022CE" w:rsidP="009022CE">
      <w:pPr>
        <w:rPr>
          <w:rFonts w:asciiTheme="majorHAnsi" w:eastAsiaTheme="majorEastAsia" w:hAnsiTheme="majorHAnsi" w:cstheme="majorBidi"/>
          <w:b/>
          <w:bCs/>
          <w:caps/>
          <w:sz w:val="28"/>
          <w:szCs w:val="28"/>
        </w:rPr>
      </w:pPr>
      <w:r>
        <w:br w:type="page"/>
      </w:r>
    </w:p>
    <w:p w14:paraId="36E34D96" w14:textId="77777777" w:rsidR="00EF1DDD" w:rsidRPr="00625547" w:rsidRDefault="00EF1DDD" w:rsidP="00EF1DDD">
      <w:pPr>
        <w:pStyle w:val="Heading1"/>
        <w:numPr>
          <w:ilvl w:val="0"/>
          <w:numId w:val="0"/>
        </w:numPr>
        <w:ind w:left="851" w:hanging="851"/>
      </w:pPr>
      <w:bookmarkStart w:id="218" w:name="_Toc15913804"/>
      <w:bookmarkStart w:id="219" w:name="_Toc363736669"/>
      <w:bookmarkStart w:id="220" w:name="_Toc363736675"/>
      <w:r w:rsidRPr="00997014">
        <w:rPr>
          <w:noProof/>
          <w:color w:val="0070C0"/>
          <w:lang w:eastAsia="en-GB"/>
        </w:rPr>
        <mc:AlternateContent>
          <mc:Choice Requires="wps">
            <w:drawing>
              <wp:anchor distT="0" distB="36195" distL="114300" distR="114300" simplePos="0" relativeHeight="251821056" behindDoc="0" locked="1" layoutInCell="1" allowOverlap="1" wp14:anchorId="4465C012" wp14:editId="0E864DCE">
                <wp:simplePos x="0" y="0"/>
                <wp:positionH relativeFrom="column">
                  <wp:posOffset>3175</wp:posOffset>
                </wp:positionH>
                <wp:positionV relativeFrom="paragraph">
                  <wp:posOffset>215900</wp:posOffset>
                </wp:positionV>
                <wp:extent cx="2070000" cy="0"/>
                <wp:effectExtent l="0" t="19050" r="6985" b="19050"/>
                <wp:wrapNone/>
                <wp:docPr id="100" name="Straight Connector 100"/>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943EE4" id="Straight Connector 100" o:spid="_x0000_s1026" style="position:absolute;z-index:251821056;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N3/&#10;VwXeAQAAKgQAAA4AAAAAAAAAAAAAAAAALgIAAGRycy9lMm9Eb2MueG1sUEsBAi0AFAAGAAgAAAAh&#10;AAMpz1vZAAAABgEAAA8AAAAAAAAAAAAAAAAAOAQAAGRycy9kb3ducmV2LnhtbFBLBQYAAAAABAAE&#10;APMAAAA+BQAAAAA=&#10;" strokecolor="black [3213]" strokeweight="3pt">
                <w10:anchorlock/>
              </v:line>
            </w:pict>
          </mc:Fallback>
        </mc:AlternateContent>
      </w:r>
      <w:r w:rsidRPr="00997014">
        <w:rPr>
          <w:color w:val="0070C0"/>
          <w:lang w:eastAsia="en-GB"/>
        </w:rPr>
        <w:t>Ss_75_10_68_68</w:t>
      </w:r>
      <w:r w:rsidRPr="00FF538A">
        <w:tab/>
      </w:r>
      <w:r>
        <w:t>Public Address Systems</w:t>
      </w:r>
      <w:bookmarkEnd w:id="218"/>
    </w:p>
    <w:p w14:paraId="4924373A" w14:textId="77777777" w:rsidR="00EF1DDD" w:rsidRDefault="00EF1DDD" w:rsidP="00EF1DDD">
      <w:pPr>
        <w:pStyle w:val="Heading2"/>
        <w:numPr>
          <w:ilvl w:val="0"/>
          <w:numId w:val="0"/>
        </w:numPr>
        <w:ind w:left="851" w:hanging="851"/>
      </w:pPr>
      <w:r>
        <w:t>PERFORMANCE OBJECTIVES</w:t>
      </w:r>
    </w:p>
    <w:p w14:paraId="0D678DB5" w14:textId="77777777" w:rsidR="00EF1DDD" w:rsidRDefault="00EF1DDD" w:rsidP="00EF1DDD"/>
    <w:p w14:paraId="58B3FFDE" w14:textId="77777777" w:rsidR="00EF1DDD" w:rsidRDefault="00EF1DDD" w:rsidP="00EF1DDD"/>
    <w:p w14:paraId="0C6BBA73" w14:textId="77777777" w:rsidR="00EF1DDD" w:rsidRDefault="00EF1DDD" w:rsidP="00EF1DDD">
      <w:pPr>
        <w:pStyle w:val="Heading2"/>
        <w:numPr>
          <w:ilvl w:val="0"/>
          <w:numId w:val="0"/>
        </w:numPr>
        <w:ind w:left="851" w:hanging="851"/>
      </w:pPr>
      <w:r>
        <w:t>DESIGN PARAMETERS</w:t>
      </w:r>
    </w:p>
    <w:p w14:paraId="1BDC763E" w14:textId="77777777" w:rsidR="00B10F0A" w:rsidRDefault="00B10F0A" w:rsidP="00B10F0A">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B10F0A" w:rsidRPr="003D27CF" w14:paraId="59D3C14B" w14:textId="77777777" w:rsidTr="000C32C1">
        <w:trPr>
          <w:cnfStyle w:val="100000000000" w:firstRow="1" w:lastRow="0" w:firstColumn="0" w:lastColumn="0" w:oddVBand="0" w:evenVBand="0" w:oddHBand="0" w:evenHBand="0" w:firstRowFirstColumn="0" w:firstRowLastColumn="0" w:lastRowFirstColumn="0" w:lastRowLastColumn="0"/>
          <w:cantSplit/>
        </w:trPr>
        <w:tc>
          <w:tcPr>
            <w:tcW w:w="2405" w:type="dxa"/>
          </w:tcPr>
          <w:p w14:paraId="73B0DF4B" w14:textId="77777777" w:rsidR="00B10F0A" w:rsidRPr="003D27CF" w:rsidRDefault="00B10F0A" w:rsidP="000C32C1">
            <w:pPr>
              <w:spacing w:before="0" w:beforeAutospacing="0" w:after="240" w:afterAutospacing="0" w:line="240" w:lineRule="atLeast"/>
              <w:rPr>
                <w:b w:val="0"/>
              </w:rPr>
            </w:pPr>
            <w:r w:rsidRPr="003D27CF">
              <w:rPr>
                <w:b w:val="0"/>
              </w:rPr>
              <w:t xml:space="preserve">Statutory Acts </w:t>
            </w:r>
          </w:p>
        </w:tc>
        <w:tc>
          <w:tcPr>
            <w:tcW w:w="6769" w:type="dxa"/>
            <w:gridSpan w:val="3"/>
          </w:tcPr>
          <w:p w14:paraId="637337FB" w14:textId="77777777" w:rsidR="00B10F0A" w:rsidRDefault="00B10F0A"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56377C36" w14:textId="77777777" w:rsidR="00AC72C7" w:rsidRDefault="00AC72C7" w:rsidP="00AC72C7">
            <w:pPr>
              <w:spacing w:before="0" w:beforeAutospacing="0" w:after="240" w:afterAutospacing="0" w:line="240" w:lineRule="atLeast"/>
              <w:rPr>
                <w:b w:val="0"/>
              </w:rPr>
            </w:pPr>
            <w:r>
              <w:rPr>
                <w:b w:val="0"/>
              </w:rPr>
              <w:t>The Electricity at Work Regulations 1989</w:t>
            </w:r>
          </w:p>
          <w:p w14:paraId="29A51044" w14:textId="77777777" w:rsidR="00AC72C7" w:rsidRDefault="00AC72C7" w:rsidP="00AC72C7">
            <w:pPr>
              <w:spacing w:before="0" w:beforeAutospacing="0" w:after="240" w:afterAutospacing="0" w:line="240" w:lineRule="atLeast"/>
              <w:rPr>
                <w:rFonts w:cs="Times New Roman"/>
                <w:b w:val="0"/>
                <w:szCs w:val="24"/>
              </w:rPr>
            </w:pPr>
            <w:r w:rsidRPr="008A08A9">
              <w:rPr>
                <w:rFonts w:cs="Times New Roman"/>
                <w:b w:val="0"/>
                <w:szCs w:val="24"/>
              </w:rPr>
              <w:t>The Electromagnetic Compatibility Regulations, 2015 , SI 2006/3418</w:t>
            </w:r>
          </w:p>
          <w:p w14:paraId="3C6DC2B7" w14:textId="77777777" w:rsidR="00B10F0A" w:rsidRPr="00050951" w:rsidRDefault="00B10F0A" w:rsidP="000C32C1">
            <w:pPr>
              <w:spacing w:before="0" w:beforeAutospacing="0" w:after="240" w:afterAutospacing="0" w:line="240" w:lineRule="atLeast"/>
              <w:rPr>
                <w:b w:val="0"/>
              </w:rPr>
            </w:pPr>
            <w:r w:rsidRPr="00EE2517">
              <w:rPr>
                <w:b w:val="0"/>
              </w:rPr>
              <w:t>Communications Act 2003</w:t>
            </w:r>
          </w:p>
        </w:tc>
      </w:tr>
      <w:tr w:rsidR="00B10F0A" w:rsidRPr="003D27CF" w14:paraId="182967D6" w14:textId="77777777" w:rsidTr="000C32C1">
        <w:trPr>
          <w:cantSplit/>
        </w:trPr>
        <w:tc>
          <w:tcPr>
            <w:tcW w:w="2405" w:type="dxa"/>
          </w:tcPr>
          <w:p w14:paraId="2BAB39C8" w14:textId="77777777" w:rsidR="00B10F0A" w:rsidRPr="003D27CF" w:rsidRDefault="00B10F0A" w:rsidP="000C32C1">
            <w:pPr>
              <w:spacing w:before="0" w:beforeAutospacing="0" w:after="240" w:afterAutospacing="0" w:line="240" w:lineRule="atLeast"/>
            </w:pPr>
            <w:r w:rsidRPr="003D27CF">
              <w:t xml:space="preserve">Building Control / Local Authority requirements </w:t>
            </w:r>
          </w:p>
        </w:tc>
        <w:tc>
          <w:tcPr>
            <w:tcW w:w="6769" w:type="dxa"/>
            <w:gridSpan w:val="3"/>
          </w:tcPr>
          <w:p w14:paraId="62D477D5" w14:textId="77777777" w:rsidR="00B10F0A" w:rsidRPr="0038416A" w:rsidRDefault="00B10F0A" w:rsidP="000C32C1">
            <w:pPr>
              <w:spacing w:before="0" w:beforeAutospacing="0" w:after="240" w:afterAutospacing="0" w:line="240" w:lineRule="atLeast"/>
            </w:pPr>
            <w:r w:rsidRPr="0038416A">
              <w:t xml:space="preserve">The Building Regulations Approved Documents </w:t>
            </w:r>
          </w:p>
          <w:p w14:paraId="0C061FD7" w14:textId="77777777" w:rsidR="00B10F0A" w:rsidRDefault="00B10F0A" w:rsidP="000C32C1">
            <w:pPr>
              <w:numPr>
                <w:ilvl w:val="0"/>
                <w:numId w:val="7"/>
              </w:numPr>
            </w:pPr>
            <w:r>
              <w:t>Part  M 2015 Access to and use of buildings</w:t>
            </w:r>
          </w:p>
          <w:p w14:paraId="62003F70" w14:textId="77777777" w:rsidR="00B10F0A" w:rsidRDefault="00B10F0A" w:rsidP="000C32C1">
            <w:pPr>
              <w:numPr>
                <w:ilvl w:val="0"/>
                <w:numId w:val="7"/>
              </w:numPr>
            </w:pPr>
            <w:r w:rsidRPr="007F47D3">
              <w:t>Domestic Building Services Compliance Guide</w:t>
            </w:r>
          </w:p>
          <w:p w14:paraId="3E8E9EB4" w14:textId="77777777" w:rsidR="00B10F0A" w:rsidRDefault="00B10F0A" w:rsidP="000C32C1">
            <w:pPr>
              <w:numPr>
                <w:ilvl w:val="0"/>
                <w:numId w:val="7"/>
              </w:numPr>
            </w:pPr>
            <w:r w:rsidRPr="003F71FC">
              <w:t>Non-Domestic Building Services Compliance Guide</w:t>
            </w:r>
          </w:p>
          <w:p w14:paraId="006B3244" w14:textId="77777777" w:rsidR="00B10F0A" w:rsidRDefault="00B10F0A" w:rsidP="000C32C1">
            <w:r>
              <w:t>The Scottish Building Standards 2015</w:t>
            </w:r>
          </w:p>
          <w:p w14:paraId="2B740A22" w14:textId="77777777" w:rsidR="00B10F0A" w:rsidRDefault="00B10F0A" w:rsidP="000C32C1">
            <w:pPr>
              <w:numPr>
                <w:ilvl w:val="0"/>
                <w:numId w:val="7"/>
              </w:numPr>
            </w:pPr>
            <w:r>
              <w:t>Section 2 (Fire)</w:t>
            </w:r>
            <w:commentRangeStart w:id="221"/>
            <w:commentRangeEnd w:id="221"/>
            <w:r w:rsidRPr="0058355D">
              <w:commentReference w:id="221"/>
            </w:r>
          </w:p>
          <w:p w14:paraId="1DB5935F" w14:textId="77777777" w:rsidR="00B10F0A" w:rsidRDefault="00B10F0A" w:rsidP="000C32C1">
            <w:pPr>
              <w:numPr>
                <w:ilvl w:val="0"/>
                <w:numId w:val="7"/>
              </w:numPr>
            </w:pPr>
            <w:r>
              <w:t>Section 4</w:t>
            </w:r>
            <w:r w:rsidRPr="00187245">
              <w:t xml:space="preserve"> (</w:t>
            </w:r>
            <w:r>
              <w:t>Safety</w:t>
            </w:r>
            <w:r w:rsidRPr="00187245">
              <w:t>)</w:t>
            </w:r>
          </w:p>
          <w:p w14:paraId="59E35A65" w14:textId="77777777" w:rsidR="00B10F0A" w:rsidRDefault="00B10F0A" w:rsidP="000C32C1">
            <w:pPr>
              <w:numPr>
                <w:ilvl w:val="0"/>
                <w:numId w:val="7"/>
              </w:numPr>
            </w:pPr>
            <w:r>
              <w:t>Section 5</w:t>
            </w:r>
            <w:r w:rsidRPr="00187245">
              <w:t xml:space="preserve"> (</w:t>
            </w:r>
            <w:r>
              <w:t>Noise</w:t>
            </w:r>
            <w:r w:rsidRPr="00187245">
              <w:t>)</w:t>
            </w:r>
          </w:p>
          <w:p w14:paraId="020FC3B4" w14:textId="77777777" w:rsidR="00B10F0A" w:rsidRDefault="00B10F0A" w:rsidP="000C32C1">
            <w:r>
              <w:t>The Memorandum of guidance on the Electricity at Work Regulations 1989 (the Memorandum)</w:t>
            </w:r>
          </w:p>
          <w:p w14:paraId="31D37482" w14:textId="77777777" w:rsidR="00B10F0A" w:rsidRPr="0038416A" w:rsidRDefault="00A60150" w:rsidP="000C32C1">
            <w:r>
              <w:t>BS 7671 - IET Wiring Regulations 18th Edition</w:t>
            </w:r>
          </w:p>
        </w:tc>
      </w:tr>
      <w:tr w:rsidR="00B10F0A" w:rsidRPr="003D27CF" w14:paraId="4C88ABF5" w14:textId="77777777" w:rsidTr="000C32C1">
        <w:trPr>
          <w:cantSplit/>
          <w:trHeight w:val="911"/>
        </w:trPr>
        <w:tc>
          <w:tcPr>
            <w:tcW w:w="2405" w:type="dxa"/>
            <w:vMerge w:val="restart"/>
          </w:tcPr>
          <w:p w14:paraId="07814799" w14:textId="77777777" w:rsidR="00B10F0A" w:rsidRPr="003D27CF" w:rsidRDefault="00B10F0A" w:rsidP="000C32C1">
            <w:pPr>
              <w:spacing w:before="0" w:beforeAutospacing="0" w:after="240" w:afterAutospacing="0" w:line="240" w:lineRule="atLeast"/>
            </w:pPr>
            <w:r w:rsidRPr="003D27CF">
              <w:t xml:space="preserve">Industry standards </w:t>
            </w:r>
          </w:p>
        </w:tc>
        <w:tc>
          <w:tcPr>
            <w:tcW w:w="6769" w:type="dxa"/>
            <w:gridSpan w:val="3"/>
          </w:tcPr>
          <w:p w14:paraId="05A47DAB" w14:textId="77777777" w:rsidR="00B10F0A" w:rsidRPr="0038416A" w:rsidRDefault="00B10F0A" w:rsidP="000C32C1">
            <w:pPr>
              <w:spacing w:before="0" w:beforeAutospacing="0" w:after="240" w:afterAutospacing="0" w:line="240" w:lineRule="atLeast"/>
            </w:pPr>
            <w:r w:rsidRPr="0038416A">
              <w:t>Chartered Institute of Building Services Engineers (CIBSE)</w:t>
            </w:r>
          </w:p>
          <w:p w14:paraId="1275CEBC" w14:textId="77777777" w:rsidR="00B10F0A" w:rsidRPr="0038416A" w:rsidRDefault="00B10F0A" w:rsidP="000C32C1">
            <w:pPr>
              <w:numPr>
                <w:ilvl w:val="0"/>
                <w:numId w:val="10"/>
              </w:numPr>
              <w:spacing w:before="0" w:beforeAutospacing="0" w:after="240" w:afterAutospacing="0" w:line="240" w:lineRule="atLeast"/>
              <w:contextualSpacing/>
            </w:pPr>
            <w:r w:rsidRPr="0038416A">
              <w:t>C</w:t>
            </w:r>
            <w:r>
              <w:t>IBSE K</w:t>
            </w:r>
            <w:r w:rsidRPr="0038416A">
              <w:t> guide</w:t>
            </w:r>
          </w:p>
        </w:tc>
      </w:tr>
      <w:tr w:rsidR="00B10F0A" w:rsidRPr="003D27CF" w14:paraId="64852A02" w14:textId="77777777" w:rsidTr="000C32C1">
        <w:trPr>
          <w:cantSplit/>
          <w:trHeight w:val="1096"/>
        </w:trPr>
        <w:tc>
          <w:tcPr>
            <w:tcW w:w="2405" w:type="dxa"/>
            <w:vMerge/>
          </w:tcPr>
          <w:p w14:paraId="3239AF8B" w14:textId="77777777" w:rsidR="00B10F0A" w:rsidRPr="003D27CF" w:rsidRDefault="00B10F0A" w:rsidP="000C32C1"/>
        </w:tc>
        <w:tc>
          <w:tcPr>
            <w:tcW w:w="6769" w:type="dxa"/>
            <w:gridSpan w:val="3"/>
          </w:tcPr>
          <w:p w14:paraId="6A1043A8" w14:textId="77777777" w:rsidR="00B10F0A" w:rsidRDefault="00B10F0A" w:rsidP="000C32C1">
            <w:r>
              <w:t>European Commission</w:t>
            </w:r>
          </w:p>
          <w:p w14:paraId="0D006DE9" w14:textId="77777777" w:rsidR="00B10F0A" w:rsidRPr="0038416A" w:rsidRDefault="00B10F0A" w:rsidP="000C32C1">
            <w:pPr>
              <w:pStyle w:val="ListParagraph"/>
              <w:numPr>
                <w:ilvl w:val="0"/>
                <w:numId w:val="25"/>
              </w:numPr>
            </w:pPr>
            <w:r>
              <w:t>European Directive 1999/5/EC – Radio and Telecommunication Terminal Equipment Directive</w:t>
            </w:r>
          </w:p>
        </w:tc>
      </w:tr>
      <w:tr w:rsidR="00B10F0A" w:rsidRPr="003D27CF" w14:paraId="1957E3F4" w14:textId="77777777" w:rsidTr="000C32C1">
        <w:trPr>
          <w:cantSplit/>
        </w:trPr>
        <w:tc>
          <w:tcPr>
            <w:tcW w:w="2405" w:type="dxa"/>
          </w:tcPr>
          <w:p w14:paraId="63A96890" w14:textId="77777777" w:rsidR="00B10F0A" w:rsidRPr="0038416A" w:rsidRDefault="00B10F0A" w:rsidP="000C32C1">
            <w:pPr>
              <w:spacing w:after="0"/>
            </w:pPr>
            <w:r w:rsidRPr="0038416A">
              <w:t>British Standards</w:t>
            </w:r>
          </w:p>
        </w:tc>
        <w:tc>
          <w:tcPr>
            <w:tcW w:w="1418" w:type="dxa"/>
          </w:tcPr>
          <w:p w14:paraId="751D5458" w14:textId="77777777" w:rsidR="00B10F0A" w:rsidRPr="006F6A5D" w:rsidRDefault="00B10F0A" w:rsidP="000C32C1">
            <w:r w:rsidRPr="006F6A5D">
              <w:t>BS 6701</w:t>
            </w:r>
          </w:p>
        </w:tc>
        <w:tc>
          <w:tcPr>
            <w:tcW w:w="850" w:type="dxa"/>
          </w:tcPr>
          <w:p w14:paraId="0139B3BA" w14:textId="77777777" w:rsidR="00B10F0A" w:rsidRDefault="00B10F0A" w:rsidP="000C32C1">
            <w:r>
              <w:t>2016</w:t>
            </w:r>
          </w:p>
        </w:tc>
        <w:tc>
          <w:tcPr>
            <w:tcW w:w="4501" w:type="dxa"/>
          </w:tcPr>
          <w:p w14:paraId="1DB08E82" w14:textId="77777777" w:rsidR="00B10F0A" w:rsidRPr="006F6A5D" w:rsidRDefault="00B10F0A" w:rsidP="000C32C1">
            <w:r w:rsidRPr="006F6A5D">
              <w:t>Telecommunications equipment and telecommunications cabling. Specification for installation, operation and maintenance</w:t>
            </w:r>
          </w:p>
        </w:tc>
      </w:tr>
      <w:tr w:rsidR="00B10F0A" w:rsidRPr="003D27CF" w14:paraId="5F4FE9A4" w14:textId="77777777" w:rsidTr="000C32C1">
        <w:trPr>
          <w:cantSplit/>
        </w:trPr>
        <w:tc>
          <w:tcPr>
            <w:tcW w:w="2405" w:type="dxa"/>
          </w:tcPr>
          <w:p w14:paraId="5BD0B4A2" w14:textId="77777777" w:rsidR="00B10F0A" w:rsidRPr="0038416A" w:rsidRDefault="00B10F0A" w:rsidP="000C32C1">
            <w:pPr>
              <w:spacing w:after="0"/>
            </w:pPr>
          </w:p>
        </w:tc>
        <w:tc>
          <w:tcPr>
            <w:tcW w:w="1418" w:type="dxa"/>
          </w:tcPr>
          <w:p w14:paraId="70AE9AC1" w14:textId="77777777" w:rsidR="00B10F0A" w:rsidRPr="006F6A5D" w:rsidRDefault="00B10F0A" w:rsidP="000C32C1">
            <w:r w:rsidRPr="006F6A5D">
              <w:t>BS 8492</w:t>
            </w:r>
          </w:p>
        </w:tc>
        <w:tc>
          <w:tcPr>
            <w:tcW w:w="850" w:type="dxa"/>
          </w:tcPr>
          <w:p w14:paraId="7573D5D9" w14:textId="77777777" w:rsidR="00B10F0A" w:rsidRDefault="00B10F0A" w:rsidP="000C32C1">
            <w:r>
              <w:t>2016</w:t>
            </w:r>
          </w:p>
        </w:tc>
        <w:tc>
          <w:tcPr>
            <w:tcW w:w="4501" w:type="dxa"/>
          </w:tcPr>
          <w:p w14:paraId="77DFC9DC" w14:textId="77777777" w:rsidR="00B10F0A" w:rsidRPr="006F6A5D" w:rsidRDefault="00B10F0A" w:rsidP="000C32C1">
            <w:r w:rsidRPr="006F6A5D">
              <w:t>Telecommunications equipment and telecommunications cabling. Code of practice for fire performance and protection</w:t>
            </w:r>
          </w:p>
        </w:tc>
      </w:tr>
      <w:tr w:rsidR="00B10F0A" w:rsidRPr="003D27CF" w14:paraId="02D1AF54" w14:textId="77777777" w:rsidTr="000C32C1">
        <w:trPr>
          <w:cantSplit/>
        </w:trPr>
        <w:tc>
          <w:tcPr>
            <w:tcW w:w="2405" w:type="dxa"/>
          </w:tcPr>
          <w:p w14:paraId="17C32800" w14:textId="77777777" w:rsidR="00B10F0A" w:rsidRPr="0038416A" w:rsidRDefault="00B10F0A" w:rsidP="000C32C1">
            <w:pPr>
              <w:spacing w:after="0"/>
            </w:pPr>
          </w:p>
        </w:tc>
        <w:tc>
          <w:tcPr>
            <w:tcW w:w="1418" w:type="dxa"/>
          </w:tcPr>
          <w:p w14:paraId="34E23F4C" w14:textId="77777777" w:rsidR="00B10F0A" w:rsidRPr="00630CDA" w:rsidRDefault="00B10F0A" w:rsidP="000C32C1">
            <w:pPr>
              <w:rPr>
                <w:b/>
              </w:rPr>
            </w:pPr>
            <w:r w:rsidRPr="00630CDA">
              <w:t>BS EN 50085-1</w:t>
            </w:r>
          </w:p>
        </w:tc>
        <w:tc>
          <w:tcPr>
            <w:tcW w:w="850" w:type="dxa"/>
          </w:tcPr>
          <w:p w14:paraId="66A32265" w14:textId="77777777" w:rsidR="00B10F0A" w:rsidRPr="00630CDA" w:rsidRDefault="00B10F0A" w:rsidP="000C32C1">
            <w:pPr>
              <w:rPr>
                <w:b/>
              </w:rPr>
            </w:pPr>
            <w:r w:rsidRPr="00630CDA">
              <w:t>2005</w:t>
            </w:r>
          </w:p>
        </w:tc>
        <w:tc>
          <w:tcPr>
            <w:tcW w:w="4501" w:type="dxa"/>
          </w:tcPr>
          <w:p w14:paraId="1B6B6A17" w14:textId="77777777" w:rsidR="00B10F0A" w:rsidRPr="00630CDA" w:rsidRDefault="00B10F0A" w:rsidP="000C32C1">
            <w:pPr>
              <w:rPr>
                <w:b/>
              </w:rPr>
            </w:pPr>
            <w:r w:rsidRPr="00630CDA">
              <w:t>Cable trunking systems and cable ducting systems for electrical installations. General requirements +A1:2013</w:t>
            </w:r>
          </w:p>
        </w:tc>
      </w:tr>
      <w:tr w:rsidR="00B10F0A" w:rsidRPr="003D27CF" w14:paraId="1EDDE047" w14:textId="77777777" w:rsidTr="000C32C1">
        <w:trPr>
          <w:cantSplit/>
        </w:trPr>
        <w:tc>
          <w:tcPr>
            <w:tcW w:w="2405" w:type="dxa"/>
          </w:tcPr>
          <w:p w14:paraId="413FDB1E" w14:textId="77777777" w:rsidR="00B10F0A" w:rsidRPr="0038416A" w:rsidRDefault="00B10F0A" w:rsidP="000C32C1">
            <w:pPr>
              <w:spacing w:after="0"/>
            </w:pPr>
          </w:p>
        </w:tc>
        <w:tc>
          <w:tcPr>
            <w:tcW w:w="1418" w:type="dxa"/>
          </w:tcPr>
          <w:p w14:paraId="49C5F12E" w14:textId="77777777" w:rsidR="00B10F0A" w:rsidRPr="00F3503E" w:rsidRDefault="00B10F0A" w:rsidP="000C32C1">
            <w:r w:rsidRPr="00F3503E">
              <w:t>BS EN 50085-2-1</w:t>
            </w:r>
          </w:p>
        </w:tc>
        <w:tc>
          <w:tcPr>
            <w:tcW w:w="850" w:type="dxa"/>
          </w:tcPr>
          <w:p w14:paraId="49C2560A" w14:textId="77777777" w:rsidR="00B10F0A" w:rsidRPr="00F3503E" w:rsidRDefault="00B10F0A" w:rsidP="000C32C1">
            <w:r w:rsidRPr="00F3503E">
              <w:t>2006</w:t>
            </w:r>
          </w:p>
        </w:tc>
        <w:tc>
          <w:tcPr>
            <w:tcW w:w="4501" w:type="dxa"/>
          </w:tcPr>
          <w:p w14:paraId="3F6B9FCA" w14:textId="77777777" w:rsidR="00B10F0A" w:rsidRPr="00F3503E" w:rsidRDefault="00B10F0A" w:rsidP="000C32C1">
            <w:r w:rsidRPr="00F3503E">
              <w:t>Cable trunking systems and cable ducting systems for electrical installations. Cable trunking systems and cable ducting systems intended for mounting on walls and ceilings+A1:2011</w:t>
            </w:r>
          </w:p>
        </w:tc>
      </w:tr>
      <w:tr w:rsidR="00B10F0A" w:rsidRPr="003D27CF" w14:paraId="44437435" w14:textId="77777777" w:rsidTr="000C32C1">
        <w:trPr>
          <w:cantSplit/>
        </w:trPr>
        <w:tc>
          <w:tcPr>
            <w:tcW w:w="2405" w:type="dxa"/>
          </w:tcPr>
          <w:p w14:paraId="40F1B9BE" w14:textId="77777777" w:rsidR="00B10F0A" w:rsidRPr="0038416A" w:rsidRDefault="00B10F0A" w:rsidP="000C32C1">
            <w:pPr>
              <w:spacing w:after="0"/>
            </w:pPr>
          </w:p>
        </w:tc>
        <w:tc>
          <w:tcPr>
            <w:tcW w:w="1418" w:type="dxa"/>
          </w:tcPr>
          <w:p w14:paraId="146F7F79" w14:textId="77777777" w:rsidR="00B10F0A" w:rsidRPr="006F6A5D" w:rsidRDefault="00B10F0A" w:rsidP="000C32C1">
            <w:r w:rsidRPr="004602D0">
              <w:t>BS EN 50085-2-2</w:t>
            </w:r>
          </w:p>
        </w:tc>
        <w:tc>
          <w:tcPr>
            <w:tcW w:w="850" w:type="dxa"/>
          </w:tcPr>
          <w:p w14:paraId="147A0972" w14:textId="77777777" w:rsidR="00B10F0A" w:rsidRDefault="00B10F0A" w:rsidP="000C32C1">
            <w:r>
              <w:t>2008</w:t>
            </w:r>
          </w:p>
        </w:tc>
        <w:tc>
          <w:tcPr>
            <w:tcW w:w="4501" w:type="dxa"/>
          </w:tcPr>
          <w:p w14:paraId="28C90EA4" w14:textId="77777777" w:rsidR="00B10F0A" w:rsidRPr="006F6A5D" w:rsidRDefault="00B10F0A" w:rsidP="000C32C1">
            <w:r w:rsidRPr="004602D0">
              <w:t>Cable trunking systems and cable ducting systems for electrical installations. Particular requirements for cable trunking systems and cable ducting systems intended for mounting underfloor, flushfloor, or onfloor</w:t>
            </w:r>
          </w:p>
        </w:tc>
      </w:tr>
      <w:tr w:rsidR="00B10F0A" w:rsidRPr="003D27CF" w14:paraId="1591D8B6" w14:textId="77777777" w:rsidTr="000C32C1">
        <w:trPr>
          <w:cantSplit/>
        </w:trPr>
        <w:tc>
          <w:tcPr>
            <w:tcW w:w="2405" w:type="dxa"/>
          </w:tcPr>
          <w:p w14:paraId="6ACDEBCB" w14:textId="77777777" w:rsidR="00B10F0A" w:rsidRPr="0038416A" w:rsidRDefault="00B10F0A" w:rsidP="000C32C1">
            <w:pPr>
              <w:spacing w:after="0"/>
            </w:pPr>
          </w:p>
        </w:tc>
        <w:tc>
          <w:tcPr>
            <w:tcW w:w="1418" w:type="dxa"/>
          </w:tcPr>
          <w:p w14:paraId="78DBC314" w14:textId="77777777" w:rsidR="00B10F0A" w:rsidRPr="006F6A5D" w:rsidRDefault="00B10F0A" w:rsidP="000C32C1">
            <w:r w:rsidRPr="004602D0">
              <w:t>BS EN 50085-2-3</w:t>
            </w:r>
          </w:p>
        </w:tc>
        <w:tc>
          <w:tcPr>
            <w:tcW w:w="850" w:type="dxa"/>
          </w:tcPr>
          <w:p w14:paraId="21D7CBAE" w14:textId="77777777" w:rsidR="00B10F0A" w:rsidRDefault="00B10F0A" w:rsidP="000C32C1">
            <w:r>
              <w:t>2010</w:t>
            </w:r>
          </w:p>
        </w:tc>
        <w:tc>
          <w:tcPr>
            <w:tcW w:w="4501" w:type="dxa"/>
          </w:tcPr>
          <w:p w14:paraId="6EAD9DF6" w14:textId="77777777" w:rsidR="00B10F0A" w:rsidRPr="006F6A5D" w:rsidRDefault="00B10F0A" w:rsidP="000C32C1">
            <w:r w:rsidRPr="004602D0">
              <w:t>Cable trunking systems and cable ducting systems for electrical installations. Particular requirements for slotted cable trunking systems intended for installation in cabinets</w:t>
            </w:r>
          </w:p>
        </w:tc>
      </w:tr>
      <w:tr w:rsidR="00B10F0A" w:rsidRPr="003D27CF" w14:paraId="7F58F736" w14:textId="77777777" w:rsidTr="000C32C1">
        <w:trPr>
          <w:cantSplit/>
        </w:trPr>
        <w:tc>
          <w:tcPr>
            <w:tcW w:w="2405" w:type="dxa"/>
          </w:tcPr>
          <w:p w14:paraId="173378CA" w14:textId="77777777" w:rsidR="00B10F0A" w:rsidRPr="0038416A" w:rsidRDefault="00B10F0A" w:rsidP="000C32C1">
            <w:pPr>
              <w:spacing w:after="0"/>
            </w:pPr>
          </w:p>
        </w:tc>
        <w:tc>
          <w:tcPr>
            <w:tcW w:w="1418" w:type="dxa"/>
          </w:tcPr>
          <w:p w14:paraId="2CAD997A" w14:textId="77777777" w:rsidR="00B10F0A" w:rsidRPr="006F6A5D" w:rsidRDefault="00B10F0A" w:rsidP="000C32C1">
            <w:r w:rsidRPr="006F6A5D">
              <w:t>BS EN 50310</w:t>
            </w:r>
          </w:p>
        </w:tc>
        <w:tc>
          <w:tcPr>
            <w:tcW w:w="850" w:type="dxa"/>
          </w:tcPr>
          <w:p w14:paraId="1AE5AAB9" w14:textId="77777777" w:rsidR="00B10F0A" w:rsidRDefault="00B10F0A" w:rsidP="000C32C1">
            <w:r>
              <w:t>2016</w:t>
            </w:r>
          </w:p>
        </w:tc>
        <w:tc>
          <w:tcPr>
            <w:tcW w:w="4501" w:type="dxa"/>
          </w:tcPr>
          <w:p w14:paraId="77D34708" w14:textId="77777777" w:rsidR="00B10F0A" w:rsidRPr="006F6A5D" w:rsidRDefault="00B10F0A" w:rsidP="000C32C1">
            <w:r w:rsidRPr="006F6A5D">
              <w:t>Telecommunications bonding networks for buildings and other structures</w:t>
            </w:r>
          </w:p>
        </w:tc>
      </w:tr>
      <w:tr w:rsidR="00B10F0A" w:rsidRPr="003D27CF" w14:paraId="7590E11A" w14:textId="77777777" w:rsidTr="000C32C1">
        <w:trPr>
          <w:cantSplit/>
        </w:trPr>
        <w:tc>
          <w:tcPr>
            <w:tcW w:w="2405" w:type="dxa"/>
          </w:tcPr>
          <w:p w14:paraId="1310D5D2" w14:textId="77777777" w:rsidR="00B10F0A" w:rsidRPr="0038416A" w:rsidRDefault="00B10F0A" w:rsidP="000C32C1">
            <w:pPr>
              <w:spacing w:after="0"/>
            </w:pPr>
          </w:p>
        </w:tc>
        <w:tc>
          <w:tcPr>
            <w:tcW w:w="1418" w:type="dxa"/>
          </w:tcPr>
          <w:p w14:paraId="07E78EDE" w14:textId="77777777" w:rsidR="00B10F0A" w:rsidRPr="00F3503E" w:rsidRDefault="00B10F0A" w:rsidP="000C32C1">
            <w:r w:rsidRPr="006F6A5D">
              <w:t>BS EN 62820-1-1</w:t>
            </w:r>
          </w:p>
        </w:tc>
        <w:tc>
          <w:tcPr>
            <w:tcW w:w="850" w:type="dxa"/>
          </w:tcPr>
          <w:p w14:paraId="59608941" w14:textId="77777777" w:rsidR="00B10F0A" w:rsidRPr="00F3503E" w:rsidRDefault="00B10F0A" w:rsidP="000C32C1">
            <w:r>
              <w:t>2016</w:t>
            </w:r>
          </w:p>
        </w:tc>
        <w:tc>
          <w:tcPr>
            <w:tcW w:w="4501" w:type="dxa"/>
          </w:tcPr>
          <w:p w14:paraId="677E5BB3" w14:textId="77777777" w:rsidR="00B10F0A" w:rsidRPr="00F3503E" w:rsidRDefault="00B10F0A" w:rsidP="000C32C1">
            <w:r w:rsidRPr="006F6A5D">
              <w:t>Building intercom systems. System requirements. General</w:t>
            </w:r>
          </w:p>
        </w:tc>
      </w:tr>
    </w:tbl>
    <w:p w14:paraId="5218A50B" w14:textId="77777777" w:rsidR="00EF1DDD" w:rsidRDefault="00EF1DDD" w:rsidP="00EF1DDD">
      <w:pPr>
        <w:pStyle w:val="Heading2"/>
        <w:numPr>
          <w:ilvl w:val="0"/>
          <w:numId w:val="0"/>
        </w:numPr>
        <w:ind w:left="851" w:hanging="851"/>
      </w:pPr>
      <w:r>
        <w:t>SYSTEM DESCRIPTION</w:t>
      </w:r>
    </w:p>
    <w:p w14:paraId="168087EA" w14:textId="77777777" w:rsidR="00EF1DDD" w:rsidRDefault="00EF1DDD" w:rsidP="00EF1DDD"/>
    <w:p w14:paraId="5BEAEB95" w14:textId="77777777" w:rsidR="00EF1DDD" w:rsidRDefault="00EF1DDD" w:rsidP="00EF1DDD"/>
    <w:p w14:paraId="5E5C8938" w14:textId="77777777" w:rsidR="00EF1DDD" w:rsidRDefault="00EF1DDD" w:rsidP="00EF1DDD">
      <w:pPr>
        <w:pStyle w:val="Heading2"/>
        <w:numPr>
          <w:ilvl w:val="0"/>
          <w:numId w:val="0"/>
        </w:numPr>
        <w:ind w:left="851" w:hanging="851"/>
      </w:pPr>
      <w:r>
        <w:t>CONTROL REQUIREMENTS</w:t>
      </w:r>
    </w:p>
    <w:p w14:paraId="1F091E3C" w14:textId="77777777" w:rsidR="00EF1DDD" w:rsidRDefault="00EF1DDD" w:rsidP="00EF1DDD"/>
    <w:p w14:paraId="3BD9A50F" w14:textId="77777777" w:rsidR="00EF1DDD" w:rsidRDefault="00EF1DDD" w:rsidP="00EF1DDD"/>
    <w:p w14:paraId="279E124F" w14:textId="77777777" w:rsidR="00EF1DDD" w:rsidRDefault="00EF1DDD" w:rsidP="00EF1DDD">
      <w:pPr>
        <w:pStyle w:val="Heading2"/>
        <w:numPr>
          <w:ilvl w:val="0"/>
          <w:numId w:val="0"/>
        </w:numPr>
        <w:ind w:left="851" w:hanging="851"/>
      </w:pPr>
      <w:r>
        <w:t>SYSTEM DRAWINGS / SCHEMATICS</w:t>
      </w:r>
    </w:p>
    <w:p w14:paraId="76311CB7" w14:textId="77777777" w:rsidR="00EF1DDD" w:rsidRDefault="00EF1DDD" w:rsidP="00EF1DDD"/>
    <w:p w14:paraId="55278546" w14:textId="77777777" w:rsidR="00EF1DDD" w:rsidRDefault="00EF1DDD" w:rsidP="00EF1DDD"/>
    <w:p w14:paraId="6830C4BD" w14:textId="77777777" w:rsidR="00EF1DDD" w:rsidRDefault="00EF1DDD" w:rsidP="00EF1DDD"/>
    <w:p w14:paraId="31F87F98" w14:textId="77777777" w:rsidR="00EF1DDD" w:rsidRDefault="00EF1DDD" w:rsidP="00EF1DDD">
      <w:pPr>
        <w:pStyle w:val="Heading2"/>
        <w:numPr>
          <w:ilvl w:val="0"/>
          <w:numId w:val="0"/>
        </w:numPr>
        <w:ind w:left="357" w:hanging="357"/>
      </w:pPr>
      <w:r>
        <w:t>REFERENCE SPECIFICATION CLAUSES</w:t>
      </w:r>
    </w:p>
    <w:p w14:paraId="2543CA81" w14:textId="77777777" w:rsidR="00EF1DDD" w:rsidRDefault="00EF1DDD" w:rsidP="00EF1DDD">
      <w:r>
        <w:t>Also see the following Reference Specification SPEC-300 clauses for further details of Workmanship, materials standards, builders work standards, testing/ commissioning, and identification:</w:t>
      </w:r>
    </w:p>
    <w:p w14:paraId="34BC7A00" w14:textId="77777777" w:rsidR="00EF1DDD" w:rsidRDefault="00986F61" w:rsidP="00EF1DDD">
      <w:pPr>
        <w:pStyle w:val="ListParagraph"/>
        <w:numPr>
          <w:ilvl w:val="0"/>
          <w:numId w:val="6"/>
        </w:numPr>
      </w:pPr>
      <w:r>
        <w:t>PR_65_70_11_00</w:t>
      </w:r>
      <w:r w:rsidR="00EF1DDD">
        <w:t xml:space="preserve"> CONDUIT AND CABLE TRUNKING</w:t>
      </w:r>
    </w:p>
    <w:p w14:paraId="3DA12240" w14:textId="77777777" w:rsidR="00EF1DDD" w:rsidRDefault="00986F61" w:rsidP="00EF1DDD">
      <w:pPr>
        <w:pStyle w:val="ListParagraph"/>
        <w:numPr>
          <w:ilvl w:val="0"/>
          <w:numId w:val="6"/>
        </w:numPr>
      </w:pPr>
      <w:r>
        <w:t>PR_65_70_36/48_00</w:t>
      </w:r>
      <w:r w:rsidR="00EF1DDD">
        <w:t xml:space="preserve"> HV/LV CABLES AND WIRING</w:t>
      </w:r>
    </w:p>
    <w:p w14:paraId="69ABB954" w14:textId="77777777" w:rsidR="00EF1DDD" w:rsidRDefault="00986F61" w:rsidP="00EF1DDD">
      <w:pPr>
        <w:pStyle w:val="ListParagraph"/>
        <w:numPr>
          <w:ilvl w:val="0"/>
          <w:numId w:val="6"/>
        </w:numPr>
      </w:pPr>
      <w:r>
        <w:t>PR_60_70_48_06</w:t>
      </w:r>
      <w:r w:rsidR="00EF1DDD">
        <w:t xml:space="preserve"> BUSBAR TRUNKING</w:t>
      </w:r>
    </w:p>
    <w:p w14:paraId="7BF1C1AD" w14:textId="77777777" w:rsidR="00EF1DDD" w:rsidRDefault="00986F61" w:rsidP="00EF1DDD">
      <w:pPr>
        <w:pStyle w:val="ListParagraph"/>
        <w:numPr>
          <w:ilvl w:val="0"/>
          <w:numId w:val="6"/>
        </w:numPr>
      </w:pPr>
      <w:r>
        <w:t>PR_65_70_11_00</w:t>
      </w:r>
      <w:r w:rsidR="00EF1DDD">
        <w:t xml:space="preserve"> SUPPORT COMPONENTS - CABLES</w:t>
      </w:r>
    </w:p>
    <w:p w14:paraId="049FF4D9" w14:textId="77777777" w:rsidR="00EF1DDD" w:rsidRDefault="00986F61" w:rsidP="00EF1DDD">
      <w:pPr>
        <w:pStyle w:val="ListParagraph"/>
        <w:numPr>
          <w:ilvl w:val="0"/>
          <w:numId w:val="6"/>
        </w:numPr>
      </w:pPr>
      <w:r>
        <w:t>PR_60_70_48_00</w:t>
      </w:r>
      <w:r w:rsidR="00EF1DDD">
        <w:t xml:space="preserve"> LV SWITCHGEAR AND DISTRIBUTION BOARDS</w:t>
      </w:r>
    </w:p>
    <w:p w14:paraId="0780EAFF" w14:textId="77777777" w:rsidR="00EF1DDD" w:rsidRDefault="00986F61" w:rsidP="00EF1DDD">
      <w:pPr>
        <w:pStyle w:val="ListParagraph"/>
        <w:numPr>
          <w:ilvl w:val="0"/>
          <w:numId w:val="6"/>
        </w:numPr>
      </w:pPr>
      <w:r>
        <w:t>PR_75_51_52_00</w:t>
      </w:r>
      <w:r w:rsidR="00EF1DDD">
        <w:t xml:space="preserve"> CONTACTORS AND STARTERS</w:t>
      </w:r>
    </w:p>
    <w:p w14:paraId="77C3FB05" w14:textId="77777777" w:rsidR="00EF1DDD" w:rsidRDefault="003D44FA" w:rsidP="00EF1DDD">
      <w:pPr>
        <w:pStyle w:val="ListParagraph"/>
        <w:numPr>
          <w:ilvl w:val="0"/>
          <w:numId w:val="6"/>
        </w:numPr>
      </w:pPr>
      <w:r>
        <w:t>PR_70_70_48_00</w:t>
      </w:r>
      <w:r w:rsidR="00EF1DDD">
        <w:t xml:space="preserve"> LUMINAIRES AND LAMPS</w:t>
      </w:r>
    </w:p>
    <w:p w14:paraId="3481EC79" w14:textId="77777777" w:rsidR="00EF1DDD" w:rsidRDefault="003D44FA" w:rsidP="00EF1DDD">
      <w:pPr>
        <w:pStyle w:val="ListParagraph"/>
        <w:numPr>
          <w:ilvl w:val="0"/>
          <w:numId w:val="6"/>
        </w:numPr>
      </w:pPr>
      <w:r>
        <w:t>PR_65_72_00_00</w:t>
      </w:r>
      <w:r w:rsidR="00EF1DDD">
        <w:t xml:space="preserve"> ACCESSORIES FOR ELECTRICAL SERVICES</w:t>
      </w:r>
    </w:p>
    <w:p w14:paraId="7759A8F5" w14:textId="77777777" w:rsidR="00EF1DDD" w:rsidRDefault="003D44FA" w:rsidP="00EF1DDD">
      <w:pPr>
        <w:pStyle w:val="ListParagraph"/>
        <w:numPr>
          <w:ilvl w:val="0"/>
          <w:numId w:val="6"/>
        </w:numPr>
      </w:pPr>
      <w:r>
        <w:t>PR_65_70_46_00</w:t>
      </w:r>
      <w:r w:rsidR="00EF1DDD">
        <w:t xml:space="preserve"> EARTHING AND BONDING</w:t>
      </w:r>
    </w:p>
    <w:p w14:paraId="45B3B863" w14:textId="77777777" w:rsidR="00EF1DDD" w:rsidRDefault="003D44FA" w:rsidP="00EF1DDD">
      <w:pPr>
        <w:pStyle w:val="ListParagraph"/>
        <w:numPr>
          <w:ilvl w:val="0"/>
          <w:numId w:val="6"/>
        </w:numPr>
      </w:pPr>
      <w:r>
        <w:t>AC_70_65_00_00</w:t>
      </w:r>
      <w:r w:rsidR="00EF1DDD">
        <w:t xml:space="preserve"> TESTING AND COMMISSIONING OF ELECTRICAL SERVICES</w:t>
      </w:r>
    </w:p>
    <w:p w14:paraId="1AB591B2" w14:textId="77777777" w:rsidR="00EF1DDD" w:rsidRDefault="003D44FA" w:rsidP="00EF1DDD">
      <w:pPr>
        <w:pStyle w:val="ListParagraph"/>
        <w:numPr>
          <w:ilvl w:val="0"/>
          <w:numId w:val="6"/>
        </w:numPr>
      </w:pPr>
      <w:r>
        <w:t>PR_40_10_57_24</w:t>
      </w:r>
      <w:r w:rsidR="00EF1DDD">
        <w:t xml:space="preserve"> IDENTIFICATION - ELECTRICAL</w:t>
      </w:r>
    </w:p>
    <w:p w14:paraId="42A32A70" w14:textId="77777777" w:rsidR="00EF1DDD" w:rsidRDefault="003D44FA" w:rsidP="00EF1DDD">
      <w:pPr>
        <w:pStyle w:val="ListParagraph"/>
        <w:numPr>
          <w:ilvl w:val="0"/>
          <w:numId w:val="6"/>
        </w:numPr>
      </w:pPr>
      <w:r>
        <w:t>PR_20_29_00_00</w:t>
      </w:r>
      <w:r w:rsidR="00EF1DDD">
        <w:t xml:space="preserve"> FIXING TO BUILDING FABRIC</w:t>
      </w:r>
    </w:p>
    <w:p w14:paraId="089FDD30" w14:textId="77777777" w:rsidR="00EF1DDD" w:rsidRDefault="003D44FA" w:rsidP="00EF1DDD">
      <w:pPr>
        <w:pStyle w:val="ListParagraph"/>
        <w:numPr>
          <w:ilvl w:val="0"/>
          <w:numId w:val="6"/>
        </w:numPr>
      </w:pPr>
      <w:r>
        <w:t>PR_35_31_68_72</w:t>
      </w:r>
      <w:r w:rsidR="00EF1DDD">
        <w:t xml:space="preserve"> PAINTING AND ANTI-CORROSION TREATMENTS</w:t>
      </w:r>
    </w:p>
    <w:p w14:paraId="77F52D63" w14:textId="77777777" w:rsidR="00EF1DDD" w:rsidRDefault="00EF1DDD" w:rsidP="00EF1DDD">
      <w:pPr>
        <w:rPr>
          <w:rFonts w:asciiTheme="majorHAnsi" w:eastAsiaTheme="majorEastAsia" w:hAnsiTheme="majorHAnsi" w:cstheme="majorBidi"/>
          <w:b/>
          <w:bCs/>
          <w:caps/>
          <w:sz w:val="28"/>
          <w:szCs w:val="28"/>
        </w:rPr>
      </w:pPr>
      <w:r>
        <w:br w:type="page"/>
      </w:r>
    </w:p>
    <w:p w14:paraId="13DB1C97" w14:textId="77777777" w:rsidR="00D81AA8" w:rsidRPr="00625547" w:rsidRDefault="00D81AA8" w:rsidP="00D81AA8">
      <w:pPr>
        <w:pStyle w:val="Heading1"/>
        <w:numPr>
          <w:ilvl w:val="0"/>
          <w:numId w:val="0"/>
        </w:numPr>
        <w:ind w:left="851" w:hanging="851"/>
      </w:pPr>
      <w:bookmarkStart w:id="222" w:name="_Toc15913805"/>
      <w:r w:rsidRPr="00997014">
        <w:rPr>
          <w:noProof/>
          <w:color w:val="0070C0"/>
          <w:lang w:eastAsia="en-GB"/>
        </w:rPr>
        <mc:AlternateContent>
          <mc:Choice Requires="wps">
            <w:drawing>
              <wp:anchor distT="0" distB="36195" distL="114300" distR="114300" simplePos="0" relativeHeight="251837440" behindDoc="0" locked="1" layoutInCell="1" allowOverlap="1" wp14:anchorId="51639474" wp14:editId="7442FDF4">
                <wp:simplePos x="0" y="0"/>
                <wp:positionH relativeFrom="column">
                  <wp:posOffset>3175</wp:posOffset>
                </wp:positionH>
                <wp:positionV relativeFrom="paragraph">
                  <wp:posOffset>215900</wp:posOffset>
                </wp:positionV>
                <wp:extent cx="2070000" cy="0"/>
                <wp:effectExtent l="0" t="19050" r="6985" b="19050"/>
                <wp:wrapNone/>
                <wp:docPr id="44" name="Straight Connector 44"/>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5800DA" id="Straight Connector 44" o:spid="_x0000_s1026" style="position:absolute;z-index:251837440;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OXI&#10;whDeAQAAKAQAAA4AAAAAAAAAAAAAAAAALgIAAGRycy9lMm9Eb2MueG1sUEsBAi0AFAAGAAgAAAAh&#10;AAMpz1vZAAAABgEAAA8AAAAAAAAAAAAAAAAAOAQAAGRycy9kb3ducmV2LnhtbFBLBQYAAAAABAAE&#10;APMAAAA+BQAAAAA=&#10;" strokecolor="black [3213]" strokeweight="3pt">
                <w10:anchorlock/>
              </v:line>
            </w:pict>
          </mc:Fallback>
        </mc:AlternateContent>
      </w:r>
      <w:r w:rsidRPr="00997014">
        <w:rPr>
          <w:color w:val="0070C0"/>
          <w:lang w:eastAsia="en-GB"/>
        </w:rPr>
        <w:t>Ss_75_10_70_70</w:t>
      </w:r>
      <w:r w:rsidRPr="00FF538A">
        <w:tab/>
        <w:t>Radio</w:t>
      </w:r>
      <w:r>
        <w:t xml:space="preserve"> Distribution Systems</w:t>
      </w:r>
      <w:bookmarkEnd w:id="222"/>
    </w:p>
    <w:p w14:paraId="57E47671" w14:textId="77777777" w:rsidR="00D81AA8" w:rsidRDefault="00D81AA8" w:rsidP="00D81AA8">
      <w:pPr>
        <w:pStyle w:val="Heading2"/>
        <w:numPr>
          <w:ilvl w:val="0"/>
          <w:numId w:val="0"/>
        </w:numPr>
        <w:ind w:left="851" w:hanging="851"/>
      </w:pPr>
      <w:bookmarkStart w:id="223" w:name="_Toc363736676"/>
      <w:r>
        <w:t>PERFORMANCE OBJECTIVES</w:t>
      </w:r>
      <w:bookmarkEnd w:id="223"/>
    </w:p>
    <w:p w14:paraId="72A09F9E" w14:textId="77777777" w:rsidR="00D81AA8" w:rsidRDefault="00D81AA8" w:rsidP="00D81AA8"/>
    <w:p w14:paraId="1718770C" w14:textId="77777777" w:rsidR="00D81AA8" w:rsidRDefault="00D81AA8" w:rsidP="00D81AA8"/>
    <w:p w14:paraId="209BCA93" w14:textId="77777777" w:rsidR="00D81AA8" w:rsidRDefault="00D81AA8" w:rsidP="00D81AA8">
      <w:pPr>
        <w:pStyle w:val="Heading2"/>
        <w:numPr>
          <w:ilvl w:val="0"/>
          <w:numId w:val="0"/>
        </w:numPr>
        <w:ind w:left="851" w:hanging="851"/>
      </w:pPr>
      <w:bookmarkStart w:id="224" w:name="_Toc363736677"/>
      <w:r>
        <w:t>DESIGN PARAMETERS</w:t>
      </w:r>
      <w:bookmarkEnd w:id="224"/>
    </w:p>
    <w:p w14:paraId="13B71A42" w14:textId="77777777" w:rsidR="00D81AA8" w:rsidRDefault="00D81AA8" w:rsidP="00D81AA8">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D81AA8" w:rsidRPr="003D27CF" w14:paraId="5FD30537" w14:textId="77777777" w:rsidTr="0089241C">
        <w:trPr>
          <w:cnfStyle w:val="100000000000" w:firstRow="1" w:lastRow="0" w:firstColumn="0" w:lastColumn="0" w:oddVBand="0" w:evenVBand="0" w:oddHBand="0" w:evenHBand="0" w:firstRowFirstColumn="0" w:firstRowLastColumn="0" w:lastRowFirstColumn="0" w:lastRowLastColumn="0"/>
          <w:cantSplit/>
        </w:trPr>
        <w:tc>
          <w:tcPr>
            <w:tcW w:w="2405" w:type="dxa"/>
          </w:tcPr>
          <w:p w14:paraId="727719EF" w14:textId="77777777" w:rsidR="00D81AA8" w:rsidRPr="003D27CF" w:rsidRDefault="00D81AA8" w:rsidP="0089241C">
            <w:pPr>
              <w:spacing w:before="0" w:beforeAutospacing="0" w:after="240" w:afterAutospacing="0" w:line="240" w:lineRule="atLeast"/>
              <w:rPr>
                <w:b w:val="0"/>
              </w:rPr>
            </w:pPr>
            <w:r w:rsidRPr="003D27CF">
              <w:rPr>
                <w:b w:val="0"/>
              </w:rPr>
              <w:t xml:space="preserve">Statutory Acts </w:t>
            </w:r>
          </w:p>
        </w:tc>
        <w:tc>
          <w:tcPr>
            <w:tcW w:w="6769" w:type="dxa"/>
            <w:gridSpan w:val="3"/>
          </w:tcPr>
          <w:p w14:paraId="5E2ADC5C" w14:textId="77777777" w:rsidR="00D81AA8" w:rsidRDefault="00D81AA8"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2D549D0D" w14:textId="77777777" w:rsidR="00AC72C7" w:rsidRDefault="00AC72C7" w:rsidP="00AC72C7">
            <w:pPr>
              <w:spacing w:before="0" w:beforeAutospacing="0" w:after="240" w:afterAutospacing="0" w:line="240" w:lineRule="atLeast"/>
              <w:rPr>
                <w:b w:val="0"/>
              </w:rPr>
            </w:pPr>
            <w:r>
              <w:rPr>
                <w:b w:val="0"/>
              </w:rPr>
              <w:t>The Electricity at Work Regulations 1989</w:t>
            </w:r>
          </w:p>
          <w:p w14:paraId="2219B738" w14:textId="77777777" w:rsidR="00AC72C7" w:rsidRDefault="00AC72C7" w:rsidP="00AC72C7">
            <w:pPr>
              <w:spacing w:before="0" w:beforeAutospacing="0" w:after="240" w:afterAutospacing="0" w:line="240" w:lineRule="atLeast"/>
              <w:rPr>
                <w:rFonts w:cs="Times New Roman"/>
                <w:b w:val="0"/>
                <w:szCs w:val="24"/>
              </w:rPr>
            </w:pPr>
            <w:r w:rsidRPr="008A08A9">
              <w:rPr>
                <w:rFonts w:cs="Times New Roman"/>
                <w:b w:val="0"/>
                <w:szCs w:val="24"/>
              </w:rPr>
              <w:t>The Electromagnetic Compatibility Regulations, 2015 , SI 2006/3418</w:t>
            </w:r>
          </w:p>
          <w:p w14:paraId="4F969B5C" w14:textId="77777777" w:rsidR="00D81AA8" w:rsidRPr="00050951" w:rsidRDefault="00D81AA8" w:rsidP="0089241C">
            <w:pPr>
              <w:spacing w:before="0" w:beforeAutospacing="0" w:after="240" w:afterAutospacing="0" w:line="240" w:lineRule="atLeast"/>
              <w:rPr>
                <w:b w:val="0"/>
              </w:rPr>
            </w:pPr>
            <w:r w:rsidRPr="00F33B12">
              <w:rPr>
                <w:b w:val="0"/>
              </w:rPr>
              <w:t>Data Protection Act 1998</w:t>
            </w:r>
          </w:p>
        </w:tc>
      </w:tr>
      <w:tr w:rsidR="00D81AA8" w:rsidRPr="003D27CF" w14:paraId="381A646B" w14:textId="77777777" w:rsidTr="0089241C">
        <w:trPr>
          <w:cantSplit/>
        </w:trPr>
        <w:tc>
          <w:tcPr>
            <w:tcW w:w="2405" w:type="dxa"/>
          </w:tcPr>
          <w:p w14:paraId="3D7C054B" w14:textId="77777777" w:rsidR="00D81AA8" w:rsidRPr="003D27CF" w:rsidRDefault="00D81AA8" w:rsidP="0089241C">
            <w:pPr>
              <w:spacing w:before="0" w:beforeAutospacing="0" w:after="240" w:afterAutospacing="0" w:line="240" w:lineRule="atLeast"/>
            </w:pPr>
            <w:r w:rsidRPr="003D27CF">
              <w:t xml:space="preserve">Building Control / Local Authority requirements </w:t>
            </w:r>
          </w:p>
        </w:tc>
        <w:tc>
          <w:tcPr>
            <w:tcW w:w="6769" w:type="dxa"/>
            <w:gridSpan w:val="3"/>
          </w:tcPr>
          <w:p w14:paraId="59E3E0D1" w14:textId="77777777" w:rsidR="00D81AA8" w:rsidRPr="0038416A" w:rsidRDefault="00D81AA8" w:rsidP="0089241C">
            <w:pPr>
              <w:spacing w:before="0" w:beforeAutospacing="0" w:after="240" w:afterAutospacing="0" w:line="240" w:lineRule="atLeast"/>
            </w:pPr>
            <w:r w:rsidRPr="0038416A">
              <w:t xml:space="preserve">The Building Regulations Approved Documents </w:t>
            </w:r>
          </w:p>
          <w:p w14:paraId="16349236" w14:textId="77777777" w:rsidR="00D81AA8" w:rsidRDefault="00D81AA8" w:rsidP="0089241C">
            <w:pPr>
              <w:numPr>
                <w:ilvl w:val="0"/>
                <w:numId w:val="7"/>
              </w:numPr>
              <w:spacing w:before="0" w:beforeAutospacing="0" w:after="240" w:afterAutospacing="0" w:line="240" w:lineRule="atLeast"/>
              <w:contextualSpacing/>
            </w:pPr>
            <w:r>
              <w:t>Part  M 2015 Access to and use of buildings</w:t>
            </w:r>
          </w:p>
          <w:p w14:paraId="79D9E4C0" w14:textId="77777777" w:rsidR="00D81AA8" w:rsidRDefault="00D81AA8" w:rsidP="0089241C">
            <w:pPr>
              <w:numPr>
                <w:ilvl w:val="0"/>
                <w:numId w:val="7"/>
              </w:numPr>
              <w:spacing w:before="0" w:beforeAutospacing="0" w:after="240" w:afterAutospacing="0" w:line="240" w:lineRule="atLeast"/>
              <w:contextualSpacing/>
            </w:pPr>
            <w:r>
              <w:t>Part  P 2013 Electrical Safety</w:t>
            </w:r>
          </w:p>
          <w:p w14:paraId="3729905D" w14:textId="77777777" w:rsidR="00D81AA8" w:rsidRDefault="00D81AA8" w:rsidP="0089241C">
            <w:pPr>
              <w:numPr>
                <w:ilvl w:val="0"/>
                <w:numId w:val="7"/>
              </w:numPr>
              <w:spacing w:before="0" w:beforeAutospacing="0" w:after="240" w:afterAutospacing="0" w:line="240" w:lineRule="atLeast"/>
              <w:contextualSpacing/>
            </w:pPr>
            <w:r w:rsidRPr="007F47D3">
              <w:t>Domestic Building Services Compliance Guide</w:t>
            </w:r>
          </w:p>
          <w:p w14:paraId="509407F1" w14:textId="77777777" w:rsidR="00D81AA8" w:rsidRDefault="00D81AA8" w:rsidP="0089241C">
            <w:pPr>
              <w:numPr>
                <w:ilvl w:val="0"/>
                <w:numId w:val="7"/>
              </w:numPr>
              <w:spacing w:before="0" w:beforeAutospacing="0" w:after="240" w:afterAutospacing="0" w:line="240" w:lineRule="atLeast"/>
              <w:contextualSpacing/>
            </w:pPr>
            <w:r w:rsidRPr="003F71FC">
              <w:t>Non-Domestic Building Services Compliance Guide</w:t>
            </w:r>
          </w:p>
          <w:p w14:paraId="5A017F51" w14:textId="77777777" w:rsidR="00D81AA8" w:rsidRDefault="00D81AA8" w:rsidP="0089241C">
            <w:pPr>
              <w:numPr>
                <w:ilvl w:val="0"/>
                <w:numId w:val="7"/>
              </w:numPr>
            </w:pPr>
            <w:r>
              <w:t>The Memorandum of guidance on the Electricity at Work Regulations 1989 (the Memorandum)</w:t>
            </w:r>
          </w:p>
          <w:p w14:paraId="067E2D4E" w14:textId="77777777" w:rsidR="00D81AA8" w:rsidRDefault="00A60150" w:rsidP="0089241C">
            <w:pPr>
              <w:numPr>
                <w:ilvl w:val="0"/>
                <w:numId w:val="7"/>
              </w:numPr>
            </w:pPr>
            <w:r>
              <w:t>BS 7671 - IET Wiring Regulations 18th Edition</w:t>
            </w:r>
          </w:p>
          <w:p w14:paraId="319CCBE0" w14:textId="77777777" w:rsidR="00D81AA8" w:rsidRDefault="00D81AA8" w:rsidP="0089241C">
            <w:r>
              <w:t>The Scottish Building Standards 2015</w:t>
            </w:r>
          </w:p>
          <w:p w14:paraId="67460F3D" w14:textId="77777777" w:rsidR="00D81AA8" w:rsidRDefault="00D81AA8" w:rsidP="0089241C">
            <w:pPr>
              <w:pStyle w:val="ListParagraph"/>
              <w:numPr>
                <w:ilvl w:val="0"/>
                <w:numId w:val="7"/>
              </w:numPr>
            </w:pPr>
            <w:r>
              <w:t>Section 2 (Fire)</w:t>
            </w:r>
            <w:commentRangeStart w:id="225"/>
            <w:commentRangeEnd w:id="225"/>
            <w:r>
              <w:rPr>
                <w:rStyle w:val="CommentReference"/>
              </w:rPr>
              <w:commentReference w:id="225"/>
            </w:r>
          </w:p>
          <w:p w14:paraId="05C38037" w14:textId="77777777" w:rsidR="00D81AA8" w:rsidRPr="0038416A" w:rsidRDefault="00D81AA8" w:rsidP="0089241C">
            <w:pPr>
              <w:numPr>
                <w:ilvl w:val="0"/>
                <w:numId w:val="7"/>
              </w:numPr>
              <w:spacing w:before="0" w:beforeAutospacing="0" w:after="240" w:afterAutospacing="0" w:line="240" w:lineRule="atLeast"/>
              <w:contextualSpacing/>
            </w:pPr>
            <w:r>
              <w:t>Section 4</w:t>
            </w:r>
            <w:r w:rsidRPr="00187245">
              <w:t xml:space="preserve"> (</w:t>
            </w:r>
            <w:r>
              <w:t>Safety</w:t>
            </w:r>
            <w:r w:rsidRPr="00187245">
              <w:t>)</w:t>
            </w:r>
          </w:p>
        </w:tc>
      </w:tr>
      <w:tr w:rsidR="00D81AA8" w:rsidRPr="003D27CF" w14:paraId="715EA002" w14:textId="77777777" w:rsidTr="0089241C">
        <w:trPr>
          <w:cantSplit/>
          <w:trHeight w:val="333"/>
        </w:trPr>
        <w:tc>
          <w:tcPr>
            <w:tcW w:w="2405" w:type="dxa"/>
            <w:vMerge w:val="restart"/>
          </w:tcPr>
          <w:p w14:paraId="678B3DAD" w14:textId="77777777" w:rsidR="00D81AA8" w:rsidRPr="003D27CF" w:rsidRDefault="00D81AA8" w:rsidP="0089241C">
            <w:pPr>
              <w:spacing w:before="0" w:beforeAutospacing="0" w:after="240" w:afterAutospacing="0" w:line="240" w:lineRule="atLeast"/>
            </w:pPr>
            <w:r w:rsidRPr="003D27CF">
              <w:t xml:space="preserve">Industry standards </w:t>
            </w:r>
          </w:p>
        </w:tc>
        <w:tc>
          <w:tcPr>
            <w:tcW w:w="6769" w:type="dxa"/>
            <w:gridSpan w:val="3"/>
          </w:tcPr>
          <w:p w14:paraId="63CA09C3" w14:textId="77777777" w:rsidR="00D81AA8" w:rsidRPr="0038416A" w:rsidRDefault="00D81AA8" w:rsidP="0089241C">
            <w:pPr>
              <w:spacing w:before="0" w:beforeAutospacing="0" w:after="240" w:afterAutospacing="0" w:line="240" w:lineRule="atLeast"/>
            </w:pPr>
            <w:r w:rsidRPr="0038416A">
              <w:t>Chartered Institute of Building Services Engineers (CIBSE)</w:t>
            </w:r>
          </w:p>
          <w:p w14:paraId="58E5579A" w14:textId="77777777" w:rsidR="00D81AA8" w:rsidRPr="0038416A" w:rsidRDefault="00D81AA8" w:rsidP="0089241C">
            <w:pPr>
              <w:numPr>
                <w:ilvl w:val="0"/>
                <w:numId w:val="10"/>
              </w:numPr>
              <w:spacing w:before="0" w:beforeAutospacing="0" w:after="240" w:afterAutospacing="0" w:line="240" w:lineRule="atLeast"/>
              <w:contextualSpacing/>
            </w:pPr>
            <w:r w:rsidRPr="0038416A">
              <w:t>C</w:t>
            </w:r>
            <w:r>
              <w:t>IBSE K</w:t>
            </w:r>
            <w:r w:rsidRPr="0038416A">
              <w:t> </w:t>
            </w:r>
            <w:r>
              <w:t>G</w:t>
            </w:r>
            <w:r w:rsidRPr="0038416A">
              <w:t>uide</w:t>
            </w:r>
          </w:p>
        </w:tc>
      </w:tr>
      <w:tr w:rsidR="00D81AA8" w:rsidRPr="003D27CF" w14:paraId="13EFA630" w14:textId="77777777" w:rsidTr="0089241C">
        <w:trPr>
          <w:cantSplit/>
          <w:trHeight w:val="333"/>
        </w:trPr>
        <w:tc>
          <w:tcPr>
            <w:tcW w:w="2405" w:type="dxa"/>
            <w:vMerge/>
          </w:tcPr>
          <w:p w14:paraId="562D7099" w14:textId="77777777" w:rsidR="00D81AA8" w:rsidRPr="003D27CF" w:rsidRDefault="00D81AA8" w:rsidP="0089241C"/>
        </w:tc>
        <w:tc>
          <w:tcPr>
            <w:tcW w:w="6769" w:type="dxa"/>
            <w:gridSpan w:val="3"/>
          </w:tcPr>
          <w:p w14:paraId="284591CC" w14:textId="77777777" w:rsidR="00D81AA8" w:rsidRPr="0038416A" w:rsidRDefault="00D81AA8" w:rsidP="0089241C">
            <w:r w:rsidRPr="0038416A">
              <w:t>Building Services Research and Information Association (BSRIA)</w:t>
            </w:r>
          </w:p>
          <w:p w14:paraId="0FF70E63" w14:textId="77777777" w:rsidR="00D81AA8" w:rsidRPr="0038416A" w:rsidRDefault="00D81AA8" w:rsidP="0089241C">
            <w:pPr>
              <w:pStyle w:val="ListParagraph"/>
              <w:numPr>
                <w:ilvl w:val="0"/>
                <w:numId w:val="10"/>
              </w:numPr>
            </w:pPr>
            <w:r w:rsidRPr="000D703E">
              <w:t>Guidance and Specification for Electronic Security Systems</w:t>
            </w:r>
            <w:r>
              <w:t xml:space="preserve"> (FMS3/98)</w:t>
            </w:r>
          </w:p>
        </w:tc>
      </w:tr>
      <w:tr w:rsidR="00D81AA8" w:rsidRPr="003D27CF" w14:paraId="634A8808" w14:textId="77777777" w:rsidTr="0089241C">
        <w:trPr>
          <w:cantSplit/>
          <w:trHeight w:val="166"/>
        </w:trPr>
        <w:tc>
          <w:tcPr>
            <w:tcW w:w="2405" w:type="dxa"/>
            <w:vMerge/>
          </w:tcPr>
          <w:p w14:paraId="6BC73815" w14:textId="77777777" w:rsidR="00D81AA8" w:rsidRPr="003D27CF" w:rsidRDefault="00D81AA8" w:rsidP="0089241C"/>
        </w:tc>
        <w:tc>
          <w:tcPr>
            <w:tcW w:w="6769" w:type="dxa"/>
            <w:gridSpan w:val="3"/>
          </w:tcPr>
          <w:p w14:paraId="54BF63C1" w14:textId="77777777" w:rsidR="00D81AA8" w:rsidRPr="007135A0" w:rsidRDefault="00D81AA8" w:rsidP="0089241C">
            <w:r w:rsidRPr="007135A0">
              <w:t xml:space="preserve">NIC/EIC </w:t>
            </w:r>
          </w:p>
          <w:p w14:paraId="4D62D321" w14:textId="77777777" w:rsidR="00D81AA8" w:rsidRPr="0038416A" w:rsidRDefault="00D81AA8" w:rsidP="0089241C">
            <w:pPr>
              <w:pStyle w:val="ListParagraph"/>
              <w:numPr>
                <w:ilvl w:val="0"/>
                <w:numId w:val="27"/>
              </w:numPr>
            </w:pPr>
            <w:r>
              <w:t>T</w:t>
            </w:r>
            <w:r w:rsidRPr="007135A0">
              <w:t xml:space="preserve">echnical </w:t>
            </w:r>
            <w:r>
              <w:t>G</w:t>
            </w:r>
            <w:r w:rsidRPr="007135A0">
              <w:t>uidance</w:t>
            </w:r>
          </w:p>
        </w:tc>
      </w:tr>
      <w:tr w:rsidR="00D81AA8" w:rsidRPr="003D27CF" w14:paraId="1C9D6F47" w14:textId="77777777" w:rsidTr="0089241C">
        <w:trPr>
          <w:cantSplit/>
          <w:trHeight w:val="166"/>
        </w:trPr>
        <w:tc>
          <w:tcPr>
            <w:tcW w:w="2405" w:type="dxa"/>
            <w:vMerge/>
          </w:tcPr>
          <w:p w14:paraId="3D517C17" w14:textId="77777777" w:rsidR="00D81AA8" w:rsidRPr="003D27CF" w:rsidRDefault="00D81AA8" w:rsidP="0089241C"/>
        </w:tc>
        <w:tc>
          <w:tcPr>
            <w:tcW w:w="6769" w:type="dxa"/>
            <w:gridSpan w:val="3"/>
          </w:tcPr>
          <w:p w14:paraId="7A124862" w14:textId="77777777" w:rsidR="00D81AA8" w:rsidRDefault="00D81AA8" w:rsidP="0089241C">
            <w:r w:rsidRPr="000F7AFE">
              <w:t>National Security Inspectorate (</w:t>
            </w:r>
            <w:r>
              <w:t xml:space="preserve">NSI – </w:t>
            </w:r>
            <w:r w:rsidRPr="000F7AFE">
              <w:t>formally NACOSS &amp; ISI)</w:t>
            </w:r>
          </w:p>
          <w:p w14:paraId="2A6FC320" w14:textId="77777777" w:rsidR="00D81AA8" w:rsidRPr="0038416A" w:rsidRDefault="00D81AA8" w:rsidP="0089241C">
            <w:pPr>
              <w:pStyle w:val="ListParagraph"/>
              <w:numPr>
                <w:ilvl w:val="0"/>
                <w:numId w:val="27"/>
              </w:numPr>
            </w:pPr>
            <w:r>
              <w:t>Code of Practice NCP 104 for the design, installation and maintenance of CCTV systems</w:t>
            </w:r>
          </w:p>
        </w:tc>
      </w:tr>
      <w:tr w:rsidR="00D81AA8" w:rsidRPr="003D27CF" w14:paraId="3DC6BBE8" w14:textId="77777777" w:rsidTr="0089241C">
        <w:trPr>
          <w:cantSplit/>
          <w:trHeight w:val="469"/>
        </w:trPr>
        <w:tc>
          <w:tcPr>
            <w:tcW w:w="2405" w:type="dxa"/>
            <w:vMerge/>
          </w:tcPr>
          <w:p w14:paraId="5EC2C9A9" w14:textId="77777777" w:rsidR="00D81AA8" w:rsidRPr="003D27CF" w:rsidRDefault="00D81AA8" w:rsidP="0089241C"/>
        </w:tc>
        <w:tc>
          <w:tcPr>
            <w:tcW w:w="6769" w:type="dxa"/>
            <w:gridSpan w:val="3"/>
          </w:tcPr>
          <w:p w14:paraId="71BF548C" w14:textId="77777777" w:rsidR="00D81AA8" w:rsidRPr="007135A0" w:rsidRDefault="00D81AA8" w:rsidP="0089241C">
            <w:r w:rsidRPr="007135A0">
              <w:t>Home Office</w:t>
            </w:r>
          </w:p>
          <w:p w14:paraId="541B7E3D" w14:textId="77777777" w:rsidR="00D81AA8" w:rsidRPr="0038416A" w:rsidRDefault="00D81AA8" w:rsidP="0089241C">
            <w:pPr>
              <w:pStyle w:val="ListParagraph"/>
              <w:numPr>
                <w:ilvl w:val="0"/>
                <w:numId w:val="27"/>
              </w:numPr>
            </w:pPr>
            <w:r w:rsidRPr="007135A0">
              <w:t>Home Office CCTV Operational Requirements Manual 2009</w:t>
            </w:r>
          </w:p>
        </w:tc>
      </w:tr>
      <w:tr w:rsidR="00D81AA8" w:rsidRPr="003D27CF" w14:paraId="3C9B76D9" w14:textId="77777777" w:rsidTr="0089241C">
        <w:trPr>
          <w:cantSplit/>
          <w:trHeight w:val="468"/>
        </w:trPr>
        <w:tc>
          <w:tcPr>
            <w:tcW w:w="2405" w:type="dxa"/>
            <w:vMerge/>
          </w:tcPr>
          <w:p w14:paraId="0C2393A4" w14:textId="77777777" w:rsidR="00D81AA8" w:rsidRPr="003D27CF" w:rsidRDefault="00D81AA8" w:rsidP="0089241C"/>
        </w:tc>
        <w:tc>
          <w:tcPr>
            <w:tcW w:w="6769" w:type="dxa"/>
            <w:gridSpan w:val="3"/>
          </w:tcPr>
          <w:p w14:paraId="4BE3C4AF" w14:textId="77777777" w:rsidR="00D81AA8" w:rsidRDefault="00D81AA8" w:rsidP="0089241C">
            <w:r>
              <w:t>NSI</w:t>
            </w:r>
          </w:p>
          <w:p w14:paraId="7BFD39B3" w14:textId="77777777" w:rsidR="00D81AA8" w:rsidRPr="007135A0" w:rsidRDefault="00D81AA8" w:rsidP="0089241C">
            <w:pPr>
              <w:pStyle w:val="ListParagraph"/>
              <w:numPr>
                <w:ilvl w:val="0"/>
                <w:numId w:val="27"/>
              </w:numPr>
            </w:pPr>
            <w:r>
              <w:t>Codes of Practice</w:t>
            </w:r>
          </w:p>
        </w:tc>
      </w:tr>
      <w:tr w:rsidR="00D81AA8" w:rsidRPr="003D27CF" w14:paraId="2E729CB4" w14:textId="77777777" w:rsidTr="0089241C">
        <w:trPr>
          <w:cantSplit/>
        </w:trPr>
        <w:tc>
          <w:tcPr>
            <w:tcW w:w="2405" w:type="dxa"/>
          </w:tcPr>
          <w:p w14:paraId="332B2F2F" w14:textId="77777777" w:rsidR="00D81AA8" w:rsidRPr="0038416A" w:rsidRDefault="00D81AA8" w:rsidP="0089241C">
            <w:pPr>
              <w:spacing w:after="0"/>
            </w:pPr>
            <w:r w:rsidRPr="0038416A">
              <w:t>British Standards</w:t>
            </w:r>
          </w:p>
        </w:tc>
        <w:tc>
          <w:tcPr>
            <w:tcW w:w="1418" w:type="dxa"/>
          </w:tcPr>
          <w:p w14:paraId="1ABDFB70" w14:textId="77777777" w:rsidR="00D81AA8" w:rsidRDefault="00D81AA8" w:rsidP="0089241C">
            <w:r>
              <w:t>BS 6259</w:t>
            </w:r>
          </w:p>
        </w:tc>
        <w:tc>
          <w:tcPr>
            <w:tcW w:w="850" w:type="dxa"/>
          </w:tcPr>
          <w:p w14:paraId="0563B79B" w14:textId="77777777" w:rsidR="00D81AA8" w:rsidRDefault="00D81AA8" w:rsidP="0089241C">
            <w:r>
              <w:t>2015</w:t>
            </w:r>
          </w:p>
        </w:tc>
        <w:tc>
          <w:tcPr>
            <w:tcW w:w="4501" w:type="dxa"/>
          </w:tcPr>
          <w:p w14:paraId="5D876676" w14:textId="77777777" w:rsidR="00D81AA8" w:rsidRPr="00834E33" w:rsidRDefault="00D81AA8" w:rsidP="0089241C">
            <w:r w:rsidRPr="00CC7A53">
              <w:t>Code of practice for the design, planning, installation, testing and maintenance of sound systems</w:t>
            </w:r>
          </w:p>
        </w:tc>
      </w:tr>
      <w:tr w:rsidR="00D81AA8" w:rsidRPr="003D27CF" w14:paraId="765FB8F9" w14:textId="77777777" w:rsidTr="0089241C">
        <w:trPr>
          <w:cantSplit/>
        </w:trPr>
        <w:tc>
          <w:tcPr>
            <w:tcW w:w="2405" w:type="dxa"/>
          </w:tcPr>
          <w:p w14:paraId="7DF26514" w14:textId="77777777" w:rsidR="00D81AA8" w:rsidRPr="0038416A" w:rsidRDefault="00D81AA8" w:rsidP="0089241C">
            <w:pPr>
              <w:spacing w:after="0"/>
            </w:pPr>
          </w:p>
        </w:tc>
        <w:tc>
          <w:tcPr>
            <w:tcW w:w="1418" w:type="dxa"/>
          </w:tcPr>
          <w:p w14:paraId="571C993D" w14:textId="77777777" w:rsidR="00D81AA8" w:rsidRDefault="00D81AA8" w:rsidP="0089241C">
            <w:r>
              <w:t>BS 7958</w:t>
            </w:r>
          </w:p>
        </w:tc>
        <w:tc>
          <w:tcPr>
            <w:tcW w:w="850" w:type="dxa"/>
          </w:tcPr>
          <w:p w14:paraId="7F2FA56E" w14:textId="77777777" w:rsidR="00D81AA8" w:rsidRDefault="00D81AA8" w:rsidP="0089241C">
            <w:r>
              <w:t>2015</w:t>
            </w:r>
          </w:p>
        </w:tc>
        <w:tc>
          <w:tcPr>
            <w:tcW w:w="4501" w:type="dxa"/>
          </w:tcPr>
          <w:p w14:paraId="61EA58DB" w14:textId="77777777" w:rsidR="00D81AA8" w:rsidRPr="00834E33" w:rsidRDefault="00D81AA8" w:rsidP="0089241C">
            <w:r w:rsidRPr="007135A0">
              <w:rPr>
                <w:rFonts w:ascii="Calibri" w:hAnsi="Calibri" w:cs="Helv"/>
                <w:color w:val="000000"/>
              </w:rPr>
              <w:t>Closed circuit television (CCTV). Management and operation. Code of practice</w:t>
            </w:r>
          </w:p>
        </w:tc>
      </w:tr>
      <w:tr w:rsidR="00D81AA8" w:rsidRPr="003D27CF" w14:paraId="1EDD07E6" w14:textId="77777777" w:rsidTr="0089241C">
        <w:trPr>
          <w:cantSplit/>
        </w:trPr>
        <w:tc>
          <w:tcPr>
            <w:tcW w:w="2405" w:type="dxa"/>
          </w:tcPr>
          <w:p w14:paraId="51482C7B" w14:textId="77777777" w:rsidR="00D81AA8" w:rsidRPr="0038416A" w:rsidRDefault="00D81AA8" w:rsidP="0089241C">
            <w:pPr>
              <w:spacing w:after="0"/>
            </w:pPr>
          </w:p>
        </w:tc>
        <w:tc>
          <w:tcPr>
            <w:tcW w:w="1418" w:type="dxa"/>
          </w:tcPr>
          <w:p w14:paraId="58DF469F" w14:textId="77777777" w:rsidR="00D81AA8" w:rsidRPr="006F6A5D" w:rsidRDefault="00D81AA8" w:rsidP="0089241C">
            <w:r>
              <w:t>BS 8495</w:t>
            </w:r>
          </w:p>
        </w:tc>
        <w:tc>
          <w:tcPr>
            <w:tcW w:w="850" w:type="dxa"/>
          </w:tcPr>
          <w:p w14:paraId="08A516BC" w14:textId="77777777" w:rsidR="00D81AA8" w:rsidRDefault="00D81AA8" w:rsidP="0089241C">
            <w:r>
              <w:t>2007</w:t>
            </w:r>
          </w:p>
        </w:tc>
        <w:tc>
          <w:tcPr>
            <w:tcW w:w="4501" w:type="dxa"/>
          </w:tcPr>
          <w:p w14:paraId="4065DD06" w14:textId="77777777" w:rsidR="00D81AA8" w:rsidRPr="006F6A5D" w:rsidRDefault="00D81AA8" w:rsidP="0089241C">
            <w:r w:rsidRPr="00E3244E">
              <w:rPr>
                <w:rFonts w:ascii="Calibri" w:hAnsi="Calibri" w:cs="Helv"/>
                <w:color w:val="000000"/>
              </w:rPr>
              <w:t>Code of practice for digital CCTV recording systems for the purpose of image export to be used as evidence</w:t>
            </w:r>
          </w:p>
        </w:tc>
      </w:tr>
      <w:tr w:rsidR="00D81AA8" w:rsidRPr="003D27CF" w14:paraId="6B050F09" w14:textId="77777777" w:rsidTr="0089241C">
        <w:trPr>
          <w:cantSplit/>
        </w:trPr>
        <w:tc>
          <w:tcPr>
            <w:tcW w:w="2405" w:type="dxa"/>
          </w:tcPr>
          <w:p w14:paraId="2084B86E" w14:textId="77777777" w:rsidR="00D81AA8" w:rsidRPr="0038416A" w:rsidRDefault="00D81AA8" w:rsidP="0089241C">
            <w:pPr>
              <w:spacing w:after="0"/>
            </w:pPr>
          </w:p>
        </w:tc>
        <w:tc>
          <w:tcPr>
            <w:tcW w:w="1418" w:type="dxa"/>
          </w:tcPr>
          <w:p w14:paraId="1EA41E71" w14:textId="77777777" w:rsidR="00D81AA8" w:rsidRDefault="00D81AA8" w:rsidP="0089241C">
            <w:r>
              <w:t>BS EN 50083</w:t>
            </w:r>
          </w:p>
        </w:tc>
        <w:tc>
          <w:tcPr>
            <w:tcW w:w="850" w:type="dxa"/>
          </w:tcPr>
          <w:p w14:paraId="19309DA9" w14:textId="77777777" w:rsidR="00D81AA8" w:rsidRDefault="00D81AA8" w:rsidP="0089241C"/>
        </w:tc>
        <w:tc>
          <w:tcPr>
            <w:tcW w:w="4501" w:type="dxa"/>
          </w:tcPr>
          <w:p w14:paraId="791D103E" w14:textId="77777777" w:rsidR="00D81AA8" w:rsidRPr="00CB22A9" w:rsidRDefault="00D81AA8" w:rsidP="0089241C">
            <w:pPr>
              <w:rPr>
                <w:rFonts w:ascii="Calibri" w:hAnsi="Calibri" w:cs="Helv"/>
                <w:color w:val="000000"/>
              </w:rPr>
            </w:pPr>
            <w:r w:rsidRPr="00CB22A9">
              <w:rPr>
                <w:rFonts w:ascii="Calibri" w:hAnsi="Calibri" w:cs="Helv"/>
                <w:color w:val="000000"/>
              </w:rPr>
              <w:t>Cable networks for television signals, sound signals and interactive services</w:t>
            </w:r>
          </w:p>
        </w:tc>
      </w:tr>
      <w:tr w:rsidR="00D81AA8" w:rsidRPr="003D27CF" w14:paraId="00BEB8DF" w14:textId="77777777" w:rsidTr="0089241C">
        <w:trPr>
          <w:cantSplit/>
        </w:trPr>
        <w:tc>
          <w:tcPr>
            <w:tcW w:w="2405" w:type="dxa"/>
          </w:tcPr>
          <w:p w14:paraId="3C1EB77E" w14:textId="77777777" w:rsidR="00D81AA8" w:rsidRPr="0038416A" w:rsidRDefault="00D81AA8" w:rsidP="0089241C">
            <w:pPr>
              <w:spacing w:after="0"/>
            </w:pPr>
          </w:p>
        </w:tc>
        <w:tc>
          <w:tcPr>
            <w:tcW w:w="1418" w:type="dxa"/>
          </w:tcPr>
          <w:p w14:paraId="017233EB" w14:textId="77777777" w:rsidR="00D81AA8" w:rsidRPr="0084289D" w:rsidRDefault="00D81AA8" w:rsidP="0089241C">
            <w:r>
              <w:t>BS EN 50132-1</w:t>
            </w:r>
          </w:p>
        </w:tc>
        <w:tc>
          <w:tcPr>
            <w:tcW w:w="850" w:type="dxa"/>
          </w:tcPr>
          <w:p w14:paraId="153E7B5E" w14:textId="77777777" w:rsidR="00D81AA8" w:rsidRDefault="00D81AA8" w:rsidP="0089241C">
            <w:r>
              <w:t>2010</w:t>
            </w:r>
          </w:p>
        </w:tc>
        <w:tc>
          <w:tcPr>
            <w:tcW w:w="4501" w:type="dxa"/>
          </w:tcPr>
          <w:p w14:paraId="190F7315" w14:textId="77777777" w:rsidR="00D81AA8" w:rsidRPr="0084289D" w:rsidRDefault="00D81AA8" w:rsidP="0089241C">
            <w:r w:rsidRPr="00BD25B8">
              <w:t>Alarm systems. CCTV surveillance systems for use in security applications. System requirements</w:t>
            </w:r>
          </w:p>
        </w:tc>
      </w:tr>
      <w:tr w:rsidR="00D81AA8" w:rsidRPr="003D27CF" w14:paraId="5001EC4B" w14:textId="77777777" w:rsidTr="0089241C">
        <w:trPr>
          <w:cantSplit/>
        </w:trPr>
        <w:tc>
          <w:tcPr>
            <w:tcW w:w="2405" w:type="dxa"/>
          </w:tcPr>
          <w:p w14:paraId="2FC702BD" w14:textId="77777777" w:rsidR="00D81AA8" w:rsidRPr="0038416A" w:rsidRDefault="00D81AA8" w:rsidP="0089241C">
            <w:pPr>
              <w:spacing w:after="0"/>
            </w:pPr>
          </w:p>
        </w:tc>
        <w:tc>
          <w:tcPr>
            <w:tcW w:w="1418" w:type="dxa"/>
          </w:tcPr>
          <w:p w14:paraId="00C0E5F1" w14:textId="77777777" w:rsidR="00D81AA8" w:rsidRPr="00F3503E" w:rsidRDefault="00D81AA8" w:rsidP="0089241C">
            <w:r>
              <w:t>BS EN 50132-7</w:t>
            </w:r>
          </w:p>
        </w:tc>
        <w:tc>
          <w:tcPr>
            <w:tcW w:w="850" w:type="dxa"/>
          </w:tcPr>
          <w:p w14:paraId="03420AA6" w14:textId="77777777" w:rsidR="00D81AA8" w:rsidRPr="00F3503E" w:rsidRDefault="00D81AA8" w:rsidP="0089241C">
            <w:r>
              <w:t>2012</w:t>
            </w:r>
          </w:p>
        </w:tc>
        <w:tc>
          <w:tcPr>
            <w:tcW w:w="4501" w:type="dxa"/>
          </w:tcPr>
          <w:p w14:paraId="179F2959" w14:textId="77777777" w:rsidR="00D81AA8" w:rsidRPr="00F3503E" w:rsidRDefault="00D81AA8" w:rsidP="0089241C">
            <w:r w:rsidRPr="00BD25B8">
              <w:t>Alarm systems. CCTV surveillance systems for use in security applications. Application guidelines</w:t>
            </w:r>
          </w:p>
        </w:tc>
      </w:tr>
      <w:tr w:rsidR="00D81AA8" w:rsidRPr="003D27CF" w14:paraId="0C4DDEE5" w14:textId="77777777" w:rsidTr="0089241C">
        <w:trPr>
          <w:cantSplit/>
        </w:trPr>
        <w:tc>
          <w:tcPr>
            <w:tcW w:w="2405" w:type="dxa"/>
          </w:tcPr>
          <w:p w14:paraId="74D2EA33" w14:textId="77777777" w:rsidR="00D81AA8" w:rsidRPr="0038416A" w:rsidRDefault="00D81AA8" w:rsidP="0089241C">
            <w:pPr>
              <w:spacing w:after="0"/>
            </w:pPr>
          </w:p>
        </w:tc>
        <w:tc>
          <w:tcPr>
            <w:tcW w:w="1418" w:type="dxa"/>
          </w:tcPr>
          <w:p w14:paraId="5A6F8CBA" w14:textId="77777777" w:rsidR="00D81AA8" w:rsidRDefault="00D81AA8" w:rsidP="0089241C">
            <w:pPr>
              <w:rPr>
                <w:rFonts w:ascii="Calibri" w:hAnsi="Calibri" w:cs="Helv"/>
                <w:color w:val="000000"/>
              </w:rPr>
            </w:pPr>
            <w:r>
              <w:rPr>
                <w:rFonts w:ascii="Calibri" w:hAnsi="Calibri" w:cs="Helv"/>
                <w:color w:val="000000"/>
              </w:rPr>
              <w:t>BS EN 60728</w:t>
            </w:r>
          </w:p>
        </w:tc>
        <w:tc>
          <w:tcPr>
            <w:tcW w:w="850" w:type="dxa"/>
          </w:tcPr>
          <w:p w14:paraId="0476B27C" w14:textId="77777777" w:rsidR="00D81AA8" w:rsidRDefault="00D81AA8" w:rsidP="0089241C"/>
        </w:tc>
        <w:tc>
          <w:tcPr>
            <w:tcW w:w="4501" w:type="dxa"/>
          </w:tcPr>
          <w:p w14:paraId="58A9FCA3" w14:textId="77777777" w:rsidR="00D81AA8" w:rsidRPr="00E3244E" w:rsidRDefault="00D81AA8" w:rsidP="0089241C">
            <w:pPr>
              <w:rPr>
                <w:rFonts w:ascii="Calibri" w:hAnsi="Calibri" w:cs="Helv"/>
                <w:color w:val="000000"/>
              </w:rPr>
            </w:pPr>
            <w:r>
              <w:rPr>
                <w:rFonts w:ascii="Calibri" w:hAnsi="Calibri" w:cs="Helv"/>
                <w:color w:val="000000"/>
              </w:rPr>
              <w:t>Cable Networks for television signals, sound signals, and interactive services</w:t>
            </w:r>
          </w:p>
        </w:tc>
      </w:tr>
      <w:tr w:rsidR="00D81AA8" w:rsidRPr="003D27CF" w14:paraId="1907EC30" w14:textId="77777777" w:rsidTr="0089241C">
        <w:trPr>
          <w:cantSplit/>
        </w:trPr>
        <w:tc>
          <w:tcPr>
            <w:tcW w:w="2405" w:type="dxa"/>
          </w:tcPr>
          <w:p w14:paraId="226CBD54" w14:textId="77777777" w:rsidR="00D81AA8" w:rsidRPr="0038416A" w:rsidRDefault="00D81AA8" w:rsidP="0089241C">
            <w:pPr>
              <w:spacing w:after="0"/>
            </w:pPr>
          </w:p>
        </w:tc>
        <w:tc>
          <w:tcPr>
            <w:tcW w:w="1418" w:type="dxa"/>
          </w:tcPr>
          <w:p w14:paraId="40A7F397" w14:textId="77777777" w:rsidR="00D81AA8" w:rsidRPr="006F6A5D" w:rsidRDefault="00D81AA8" w:rsidP="0089241C">
            <w:r>
              <w:rPr>
                <w:rFonts w:ascii="Calibri" w:hAnsi="Calibri" w:cs="Helv"/>
                <w:color w:val="000000"/>
              </w:rPr>
              <w:t xml:space="preserve">BS EN </w:t>
            </w:r>
            <w:r w:rsidRPr="00E3244E">
              <w:rPr>
                <w:rFonts w:ascii="Calibri" w:hAnsi="Calibri" w:cs="Helv"/>
                <w:color w:val="000000"/>
              </w:rPr>
              <w:t>62676-4</w:t>
            </w:r>
          </w:p>
        </w:tc>
        <w:tc>
          <w:tcPr>
            <w:tcW w:w="850" w:type="dxa"/>
          </w:tcPr>
          <w:p w14:paraId="0638CAEA" w14:textId="77777777" w:rsidR="00D81AA8" w:rsidRDefault="00D81AA8" w:rsidP="0089241C">
            <w:r>
              <w:t>2015</w:t>
            </w:r>
          </w:p>
        </w:tc>
        <w:tc>
          <w:tcPr>
            <w:tcW w:w="4501" w:type="dxa"/>
          </w:tcPr>
          <w:p w14:paraId="4BCD2B6E" w14:textId="77777777" w:rsidR="00D81AA8" w:rsidRPr="006F6A5D" w:rsidRDefault="00D81AA8" w:rsidP="0089241C">
            <w:r w:rsidRPr="00E3244E">
              <w:rPr>
                <w:rFonts w:ascii="Calibri" w:hAnsi="Calibri" w:cs="Helv"/>
                <w:color w:val="000000"/>
              </w:rPr>
              <w:t>Video surveillance systems for use in security applications. Application guidelines</w:t>
            </w:r>
          </w:p>
        </w:tc>
      </w:tr>
    </w:tbl>
    <w:p w14:paraId="5FFC9D04" w14:textId="77777777" w:rsidR="00D81AA8" w:rsidRDefault="00D81AA8" w:rsidP="00D81AA8">
      <w:pPr>
        <w:pStyle w:val="Heading2"/>
        <w:numPr>
          <w:ilvl w:val="0"/>
          <w:numId w:val="0"/>
        </w:numPr>
        <w:ind w:left="851" w:hanging="851"/>
      </w:pPr>
      <w:bookmarkStart w:id="226" w:name="_Toc363736678"/>
      <w:r>
        <w:t>SYSTEM DESCRIPTION</w:t>
      </w:r>
      <w:bookmarkEnd w:id="226"/>
    </w:p>
    <w:p w14:paraId="79208967" w14:textId="77777777" w:rsidR="00D81AA8" w:rsidRDefault="00D81AA8" w:rsidP="00D81AA8"/>
    <w:p w14:paraId="70442449" w14:textId="77777777" w:rsidR="00D81AA8" w:rsidRDefault="00D81AA8" w:rsidP="00D81AA8"/>
    <w:p w14:paraId="0130E5B5" w14:textId="77777777" w:rsidR="00D81AA8" w:rsidRDefault="00D81AA8" w:rsidP="00D81AA8">
      <w:pPr>
        <w:pStyle w:val="Heading2"/>
        <w:numPr>
          <w:ilvl w:val="0"/>
          <w:numId w:val="0"/>
        </w:numPr>
        <w:ind w:left="851" w:hanging="851"/>
      </w:pPr>
      <w:bookmarkStart w:id="227" w:name="_Toc363736679"/>
      <w:r>
        <w:t>CONTROL REQUIREMENTS</w:t>
      </w:r>
      <w:bookmarkEnd w:id="227"/>
    </w:p>
    <w:p w14:paraId="4BE8F47F" w14:textId="77777777" w:rsidR="00D81AA8" w:rsidRDefault="00D81AA8" w:rsidP="00D81AA8"/>
    <w:p w14:paraId="42F87844" w14:textId="77777777" w:rsidR="00D81AA8" w:rsidRDefault="00D81AA8" w:rsidP="00D81AA8"/>
    <w:p w14:paraId="512A9C9F" w14:textId="77777777" w:rsidR="00D81AA8" w:rsidRDefault="00D81AA8" w:rsidP="00D81AA8">
      <w:pPr>
        <w:pStyle w:val="Heading2"/>
        <w:numPr>
          <w:ilvl w:val="0"/>
          <w:numId w:val="0"/>
        </w:numPr>
        <w:ind w:left="851" w:hanging="851"/>
      </w:pPr>
      <w:bookmarkStart w:id="228" w:name="_Toc363736680"/>
      <w:r>
        <w:t>SYSTEM DRAWINGS / SCHEMATICS</w:t>
      </w:r>
      <w:bookmarkEnd w:id="228"/>
    </w:p>
    <w:p w14:paraId="6AC76A62" w14:textId="77777777" w:rsidR="00D81AA8" w:rsidRDefault="00D81AA8" w:rsidP="00D81AA8"/>
    <w:p w14:paraId="7F491DA5" w14:textId="77777777" w:rsidR="00D81AA8" w:rsidRDefault="00D81AA8" w:rsidP="00D81AA8"/>
    <w:p w14:paraId="33034073" w14:textId="77777777" w:rsidR="00D81AA8" w:rsidRDefault="00D81AA8" w:rsidP="00D81AA8"/>
    <w:p w14:paraId="1ECC38D9" w14:textId="77777777" w:rsidR="00D81AA8" w:rsidRDefault="00D81AA8" w:rsidP="00D81AA8">
      <w:pPr>
        <w:pStyle w:val="Heading2"/>
        <w:numPr>
          <w:ilvl w:val="0"/>
          <w:numId w:val="0"/>
        </w:numPr>
        <w:ind w:left="357" w:hanging="357"/>
      </w:pPr>
      <w:r>
        <w:t>REFERENCE SPECIFICATION CLAUSES</w:t>
      </w:r>
    </w:p>
    <w:p w14:paraId="1BAD91BC" w14:textId="77777777" w:rsidR="00D81AA8" w:rsidRDefault="00D81AA8" w:rsidP="00D81AA8">
      <w:r>
        <w:t>Also see the following Reference Specification SPEC-300 clauses for further details of Workmanship, materials standards, builders work standards, testing/ commissioning, and identification:</w:t>
      </w:r>
    </w:p>
    <w:p w14:paraId="6CBC95E9" w14:textId="77777777" w:rsidR="00D81AA8" w:rsidRDefault="00986F61" w:rsidP="00D81AA8">
      <w:pPr>
        <w:pStyle w:val="ListParagraph"/>
        <w:numPr>
          <w:ilvl w:val="0"/>
          <w:numId w:val="6"/>
        </w:numPr>
      </w:pPr>
      <w:r>
        <w:t>PR_65_70_11_00</w:t>
      </w:r>
      <w:r w:rsidR="00D81AA8">
        <w:t xml:space="preserve"> CONDUIT AND CABLE TRUNKING</w:t>
      </w:r>
    </w:p>
    <w:p w14:paraId="19D009D4" w14:textId="77777777" w:rsidR="00D81AA8" w:rsidRDefault="00986F61" w:rsidP="00D81AA8">
      <w:pPr>
        <w:pStyle w:val="ListParagraph"/>
        <w:numPr>
          <w:ilvl w:val="0"/>
          <w:numId w:val="6"/>
        </w:numPr>
      </w:pPr>
      <w:r>
        <w:t>PR_65_70_36/48_00</w:t>
      </w:r>
      <w:r w:rsidR="00D81AA8">
        <w:t xml:space="preserve"> HV/LV CABLES AND WIRING</w:t>
      </w:r>
    </w:p>
    <w:p w14:paraId="5D15B8FF" w14:textId="77777777" w:rsidR="00D81AA8" w:rsidRDefault="00986F61" w:rsidP="00D81AA8">
      <w:pPr>
        <w:pStyle w:val="ListParagraph"/>
        <w:numPr>
          <w:ilvl w:val="0"/>
          <w:numId w:val="6"/>
        </w:numPr>
      </w:pPr>
      <w:r>
        <w:t>PR_60_70_48_06</w:t>
      </w:r>
      <w:r w:rsidR="00D81AA8">
        <w:t xml:space="preserve"> BUSBAR TRUNKING</w:t>
      </w:r>
    </w:p>
    <w:p w14:paraId="2566E435" w14:textId="77777777" w:rsidR="00D81AA8" w:rsidRDefault="00986F61" w:rsidP="00D81AA8">
      <w:pPr>
        <w:pStyle w:val="ListParagraph"/>
        <w:numPr>
          <w:ilvl w:val="0"/>
          <w:numId w:val="6"/>
        </w:numPr>
      </w:pPr>
      <w:r>
        <w:t>PR_65_70_11_00</w:t>
      </w:r>
      <w:r w:rsidR="00D81AA8">
        <w:t xml:space="preserve"> SUPPORT COMPONENTS - CABLES</w:t>
      </w:r>
    </w:p>
    <w:p w14:paraId="774D895C" w14:textId="77777777" w:rsidR="00D81AA8" w:rsidRDefault="00986F61" w:rsidP="00D81AA8">
      <w:pPr>
        <w:pStyle w:val="ListParagraph"/>
        <w:numPr>
          <w:ilvl w:val="0"/>
          <w:numId w:val="6"/>
        </w:numPr>
      </w:pPr>
      <w:r>
        <w:t>PR_60_70_48_00</w:t>
      </w:r>
      <w:r w:rsidR="00D81AA8">
        <w:t xml:space="preserve"> LV SWITCHGEAR AND DISTRIBUTION BOARDS</w:t>
      </w:r>
    </w:p>
    <w:p w14:paraId="749B92E4" w14:textId="77777777" w:rsidR="00D81AA8" w:rsidRDefault="00986F61" w:rsidP="00D81AA8">
      <w:pPr>
        <w:pStyle w:val="ListParagraph"/>
        <w:numPr>
          <w:ilvl w:val="0"/>
          <w:numId w:val="6"/>
        </w:numPr>
      </w:pPr>
      <w:r>
        <w:t>PR_75_51_52_00</w:t>
      </w:r>
      <w:r w:rsidR="00D81AA8">
        <w:t xml:space="preserve"> CONTACTORS AND STARTERS</w:t>
      </w:r>
    </w:p>
    <w:p w14:paraId="0F5F3A6E" w14:textId="77777777" w:rsidR="00D81AA8" w:rsidRDefault="003D44FA" w:rsidP="00D81AA8">
      <w:pPr>
        <w:pStyle w:val="ListParagraph"/>
        <w:numPr>
          <w:ilvl w:val="0"/>
          <w:numId w:val="6"/>
        </w:numPr>
      </w:pPr>
      <w:r>
        <w:t>PR_70_70_48_00</w:t>
      </w:r>
      <w:r w:rsidR="00D81AA8">
        <w:t xml:space="preserve"> LUMINAIRES AND LAMPS</w:t>
      </w:r>
    </w:p>
    <w:p w14:paraId="53513C57" w14:textId="77777777" w:rsidR="00D81AA8" w:rsidRDefault="003D44FA" w:rsidP="00D81AA8">
      <w:pPr>
        <w:pStyle w:val="ListParagraph"/>
        <w:numPr>
          <w:ilvl w:val="0"/>
          <w:numId w:val="6"/>
        </w:numPr>
      </w:pPr>
      <w:r>
        <w:t>PR_65_72_00_00</w:t>
      </w:r>
      <w:r w:rsidR="00D81AA8">
        <w:t xml:space="preserve"> ACCESSORIES FOR ELECTRICAL SERVICES</w:t>
      </w:r>
    </w:p>
    <w:p w14:paraId="6E84C027" w14:textId="77777777" w:rsidR="00D81AA8" w:rsidRDefault="003D44FA" w:rsidP="00D81AA8">
      <w:pPr>
        <w:pStyle w:val="ListParagraph"/>
        <w:numPr>
          <w:ilvl w:val="0"/>
          <w:numId w:val="6"/>
        </w:numPr>
      </w:pPr>
      <w:r>
        <w:t>PR_65_70_46_00</w:t>
      </w:r>
      <w:r w:rsidR="00D81AA8">
        <w:t xml:space="preserve"> EARTHING AND BONDING</w:t>
      </w:r>
    </w:p>
    <w:p w14:paraId="75CC7D3E" w14:textId="77777777" w:rsidR="00D81AA8" w:rsidRDefault="003D44FA" w:rsidP="00D81AA8">
      <w:pPr>
        <w:pStyle w:val="ListParagraph"/>
        <w:numPr>
          <w:ilvl w:val="0"/>
          <w:numId w:val="6"/>
        </w:numPr>
      </w:pPr>
      <w:r>
        <w:t>AC_70_65_00_00</w:t>
      </w:r>
      <w:r w:rsidR="00D81AA8">
        <w:t xml:space="preserve"> TESTING AND COMMISSIONING OF ELECTRICAL SERVICES</w:t>
      </w:r>
    </w:p>
    <w:p w14:paraId="40EDB513" w14:textId="77777777" w:rsidR="00D81AA8" w:rsidRDefault="003D44FA" w:rsidP="00D81AA8">
      <w:pPr>
        <w:pStyle w:val="ListParagraph"/>
        <w:numPr>
          <w:ilvl w:val="0"/>
          <w:numId w:val="6"/>
        </w:numPr>
      </w:pPr>
      <w:r>
        <w:t>PR_40_10_57_24</w:t>
      </w:r>
      <w:r w:rsidR="00D81AA8">
        <w:t xml:space="preserve"> IDENTIFICATION - ELECTRICAL</w:t>
      </w:r>
    </w:p>
    <w:p w14:paraId="7A4875FC" w14:textId="77777777" w:rsidR="00D81AA8" w:rsidRDefault="003D44FA" w:rsidP="00D81AA8">
      <w:pPr>
        <w:pStyle w:val="ListParagraph"/>
        <w:numPr>
          <w:ilvl w:val="0"/>
          <w:numId w:val="6"/>
        </w:numPr>
      </w:pPr>
      <w:r>
        <w:t>PR_20_29_00_00</w:t>
      </w:r>
      <w:r w:rsidR="00D81AA8">
        <w:t xml:space="preserve"> FIXING TO BUILDING FABRIC</w:t>
      </w:r>
    </w:p>
    <w:p w14:paraId="48E34DD1" w14:textId="77777777" w:rsidR="00D81AA8" w:rsidRDefault="003D44FA" w:rsidP="00D81AA8">
      <w:pPr>
        <w:pStyle w:val="ListParagraph"/>
        <w:numPr>
          <w:ilvl w:val="0"/>
          <w:numId w:val="6"/>
        </w:numPr>
      </w:pPr>
      <w:r>
        <w:t>PR_35_31_68_72</w:t>
      </w:r>
      <w:r w:rsidR="00D81AA8">
        <w:t xml:space="preserve"> PAINTING AND ANTI-CORROSION TREATMENTS</w:t>
      </w:r>
    </w:p>
    <w:p w14:paraId="532D1BC6" w14:textId="77777777" w:rsidR="00D81AA8" w:rsidRPr="00726F4C" w:rsidRDefault="00D81AA8" w:rsidP="00D81AA8">
      <w:pPr>
        <w:pStyle w:val="ListParagraph"/>
        <w:numPr>
          <w:ilvl w:val="0"/>
          <w:numId w:val="6"/>
        </w:numPr>
      </w:pPr>
      <w:r>
        <w:br w:type="page"/>
      </w:r>
    </w:p>
    <w:p w14:paraId="048F5466" w14:textId="77777777" w:rsidR="00D81AA8" w:rsidRPr="00625547" w:rsidRDefault="00D81AA8" w:rsidP="00D81AA8">
      <w:pPr>
        <w:pStyle w:val="Heading1"/>
        <w:numPr>
          <w:ilvl w:val="0"/>
          <w:numId w:val="0"/>
        </w:numPr>
        <w:ind w:left="851" w:hanging="851"/>
      </w:pPr>
      <w:bookmarkStart w:id="229" w:name="_Toc15913806"/>
      <w:r w:rsidRPr="00997014">
        <w:rPr>
          <w:noProof/>
          <w:color w:val="0070C0"/>
          <w:lang w:eastAsia="en-GB"/>
        </w:rPr>
        <mc:AlternateContent>
          <mc:Choice Requires="wps">
            <w:drawing>
              <wp:anchor distT="0" distB="36195" distL="114300" distR="114300" simplePos="0" relativeHeight="251838464" behindDoc="0" locked="1" layoutInCell="1" allowOverlap="1" wp14:anchorId="49157559" wp14:editId="5743ACF9">
                <wp:simplePos x="0" y="0"/>
                <wp:positionH relativeFrom="column">
                  <wp:posOffset>3175</wp:posOffset>
                </wp:positionH>
                <wp:positionV relativeFrom="paragraph">
                  <wp:posOffset>215900</wp:posOffset>
                </wp:positionV>
                <wp:extent cx="2070000" cy="0"/>
                <wp:effectExtent l="0" t="19050" r="6985" b="19050"/>
                <wp:wrapNone/>
                <wp:docPr id="105" name="Straight Connector 105"/>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7C2F1B" id="Straight Connector 105" o:spid="_x0000_s1026" style="position:absolute;z-index:251838464;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" strokecolor="black [3213]" strokeweight="3pt">
                <w10:anchorlock/>
              </v:line>
            </w:pict>
          </mc:Fallback>
        </mc:AlternateContent>
      </w:r>
      <w:r w:rsidRPr="00997014">
        <w:rPr>
          <w:color w:val="0070C0"/>
          <w:lang w:eastAsia="en-GB"/>
        </w:rPr>
        <w:t>Ss_75_10_70_80</w:t>
      </w:r>
      <w:r w:rsidRPr="00FF538A">
        <w:tab/>
      </w:r>
      <w:r>
        <w:t>Television Distribution Systems</w:t>
      </w:r>
      <w:bookmarkEnd w:id="229"/>
    </w:p>
    <w:p w14:paraId="09A57BE3" w14:textId="77777777" w:rsidR="00D81AA8" w:rsidRDefault="00D81AA8" w:rsidP="00D81AA8">
      <w:pPr>
        <w:pStyle w:val="Heading2"/>
        <w:numPr>
          <w:ilvl w:val="0"/>
          <w:numId w:val="0"/>
        </w:numPr>
        <w:ind w:left="851" w:hanging="851"/>
      </w:pPr>
      <w:r>
        <w:t>PERFORMANCE OBJECTIVES</w:t>
      </w:r>
    </w:p>
    <w:p w14:paraId="2C8E7B19" w14:textId="77777777" w:rsidR="00D81AA8" w:rsidRDefault="00D81AA8" w:rsidP="00D81AA8"/>
    <w:p w14:paraId="71153A6E" w14:textId="77777777" w:rsidR="00D81AA8" w:rsidRDefault="00D81AA8" w:rsidP="00D81AA8"/>
    <w:p w14:paraId="566F91AF" w14:textId="77777777" w:rsidR="00D81AA8" w:rsidRDefault="00D81AA8" w:rsidP="00D81AA8">
      <w:pPr>
        <w:pStyle w:val="Heading2"/>
        <w:numPr>
          <w:ilvl w:val="0"/>
          <w:numId w:val="0"/>
        </w:numPr>
        <w:ind w:left="851" w:hanging="851"/>
      </w:pPr>
      <w:r>
        <w:t>DESIGN PARAMETERS</w:t>
      </w:r>
    </w:p>
    <w:p w14:paraId="1134CD01" w14:textId="77777777" w:rsidR="00D81AA8" w:rsidRDefault="00D81AA8" w:rsidP="00D81AA8">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D81AA8" w:rsidRPr="003D27CF" w14:paraId="6B000CB2" w14:textId="77777777" w:rsidTr="0089241C">
        <w:trPr>
          <w:cnfStyle w:val="100000000000" w:firstRow="1" w:lastRow="0" w:firstColumn="0" w:lastColumn="0" w:oddVBand="0" w:evenVBand="0" w:oddHBand="0" w:evenHBand="0" w:firstRowFirstColumn="0" w:firstRowLastColumn="0" w:lastRowFirstColumn="0" w:lastRowLastColumn="0"/>
          <w:cantSplit/>
        </w:trPr>
        <w:tc>
          <w:tcPr>
            <w:tcW w:w="2405" w:type="dxa"/>
          </w:tcPr>
          <w:p w14:paraId="31A95E74" w14:textId="77777777" w:rsidR="00D81AA8" w:rsidRPr="003D27CF" w:rsidRDefault="00D81AA8" w:rsidP="0089241C">
            <w:pPr>
              <w:spacing w:before="0" w:beforeAutospacing="0" w:after="240" w:afterAutospacing="0" w:line="240" w:lineRule="atLeast"/>
              <w:rPr>
                <w:b w:val="0"/>
              </w:rPr>
            </w:pPr>
            <w:r w:rsidRPr="003D27CF">
              <w:rPr>
                <w:b w:val="0"/>
              </w:rPr>
              <w:t xml:space="preserve">Statutory Acts </w:t>
            </w:r>
          </w:p>
        </w:tc>
        <w:tc>
          <w:tcPr>
            <w:tcW w:w="6769" w:type="dxa"/>
            <w:gridSpan w:val="3"/>
          </w:tcPr>
          <w:p w14:paraId="49995FBB" w14:textId="77777777" w:rsidR="00D81AA8" w:rsidRDefault="00D81AA8"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1BFA6FBD" w14:textId="77777777" w:rsidR="00AC72C7" w:rsidRDefault="00AC72C7" w:rsidP="00AC72C7">
            <w:pPr>
              <w:spacing w:before="0" w:beforeAutospacing="0" w:after="240" w:afterAutospacing="0" w:line="240" w:lineRule="atLeast"/>
              <w:rPr>
                <w:b w:val="0"/>
              </w:rPr>
            </w:pPr>
            <w:r>
              <w:rPr>
                <w:b w:val="0"/>
              </w:rPr>
              <w:t>The Electricity at Work Regulations 1989</w:t>
            </w:r>
          </w:p>
          <w:p w14:paraId="719D613A" w14:textId="77777777" w:rsidR="00AC72C7" w:rsidRDefault="00AC72C7" w:rsidP="00AC72C7">
            <w:pPr>
              <w:spacing w:before="0" w:beforeAutospacing="0" w:after="240" w:afterAutospacing="0" w:line="240" w:lineRule="atLeast"/>
              <w:rPr>
                <w:rFonts w:cs="Times New Roman"/>
                <w:b w:val="0"/>
                <w:szCs w:val="24"/>
              </w:rPr>
            </w:pPr>
            <w:r w:rsidRPr="008A08A9">
              <w:rPr>
                <w:rFonts w:cs="Times New Roman"/>
                <w:b w:val="0"/>
                <w:szCs w:val="24"/>
              </w:rPr>
              <w:t>The Electromagnetic Compatibility Regulations, 2015 , SI 2006/3418</w:t>
            </w:r>
          </w:p>
          <w:p w14:paraId="3DA7D76C" w14:textId="77777777" w:rsidR="00D81AA8" w:rsidRPr="00050951" w:rsidRDefault="00D81AA8" w:rsidP="0089241C">
            <w:pPr>
              <w:spacing w:before="0" w:beforeAutospacing="0" w:after="240" w:afterAutospacing="0" w:line="240" w:lineRule="atLeast"/>
              <w:rPr>
                <w:b w:val="0"/>
              </w:rPr>
            </w:pPr>
            <w:r w:rsidRPr="00F33B12">
              <w:rPr>
                <w:b w:val="0"/>
              </w:rPr>
              <w:t>Data Protection Act 1998</w:t>
            </w:r>
          </w:p>
        </w:tc>
      </w:tr>
      <w:tr w:rsidR="00D81AA8" w:rsidRPr="003D27CF" w14:paraId="02670F35" w14:textId="77777777" w:rsidTr="0089241C">
        <w:trPr>
          <w:cantSplit/>
        </w:trPr>
        <w:tc>
          <w:tcPr>
            <w:tcW w:w="2405" w:type="dxa"/>
          </w:tcPr>
          <w:p w14:paraId="7BF3E6EC" w14:textId="77777777" w:rsidR="00D81AA8" w:rsidRPr="003D27CF" w:rsidRDefault="00D81AA8" w:rsidP="0089241C">
            <w:pPr>
              <w:spacing w:before="0" w:beforeAutospacing="0" w:after="240" w:afterAutospacing="0" w:line="240" w:lineRule="atLeast"/>
            </w:pPr>
            <w:r w:rsidRPr="003D27CF">
              <w:t xml:space="preserve">Building Control / Local Authority requirements </w:t>
            </w:r>
          </w:p>
        </w:tc>
        <w:tc>
          <w:tcPr>
            <w:tcW w:w="6769" w:type="dxa"/>
            <w:gridSpan w:val="3"/>
          </w:tcPr>
          <w:p w14:paraId="56EED90E" w14:textId="77777777" w:rsidR="00D81AA8" w:rsidRPr="0038416A" w:rsidRDefault="00D81AA8" w:rsidP="0089241C">
            <w:pPr>
              <w:spacing w:before="0" w:beforeAutospacing="0" w:after="240" w:afterAutospacing="0" w:line="240" w:lineRule="atLeast"/>
            </w:pPr>
            <w:r w:rsidRPr="0038416A">
              <w:t xml:space="preserve">The Building Regulations Approved Documents </w:t>
            </w:r>
          </w:p>
          <w:p w14:paraId="2409C887" w14:textId="77777777" w:rsidR="00D81AA8" w:rsidRDefault="00D81AA8" w:rsidP="0089241C">
            <w:pPr>
              <w:numPr>
                <w:ilvl w:val="0"/>
                <w:numId w:val="7"/>
              </w:numPr>
              <w:spacing w:before="0" w:beforeAutospacing="0" w:after="240" w:afterAutospacing="0" w:line="240" w:lineRule="atLeast"/>
              <w:contextualSpacing/>
            </w:pPr>
            <w:r>
              <w:t>Part  M 2015 Access to and use of buildings</w:t>
            </w:r>
          </w:p>
          <w:p w14:paraId="265E9FBD" w14:textId="77777777" w:rsidR="00D81AA8" w:rsidRDefault="00D81AA8" w:rsidP="0089241C">
            <w:pPr>
              <w:numPr>
                <w:ilvl w:val="0"/>
                <w:numId w:val="7"/>
              </w:numPr>
              <w:spacing w:before="0" w:beforeAutospacing="0" w:after="240" w:afterAutospacing="0" w:line="240" w:lineRule="atLeast"/>
              <w:contextualSpacing/>
            </w:pPr>
            <w:r>
              <w:t>Part  P 2013 Electrical Safety</w:t>
            </w:r>
          </w:p>
          <w:p w14:paraId="1722CE15" w14:textId="77777777" w:rsidR="00D81AA8" w:rsidRDefault="00D81AA8" w:rsidP="0089241C">
            <w:pPr>
              <w:numPr>
                <w:ilvl w:val="0"/>
                <w:numId w:val="7"/>
              </w:numPr>
              <w:spacing w:before="0" w:beforeAutospacing="0" w:after="240" w:afterAutospacing="0" w:line="240" w:lineRule="atLeast"/>
              <w:contextualSpacing/>
            </w:pPr>
            <w:r w:rsidRPr="007F47D3">
              <w:t>Domestic Building Services Compliance Guide</w:t>
            </w:r>
          </w:p>
          <w:p w14:paraId="2D48CCDA" w14:textId="77777777" w:rsidR="00D81AA8" w:rsidRDefault="00D81AA8" w:rsidP="0089241C">
            <w:pPr>
              <w:numPr>
                <w:ilvl w:val="0"/>
                <w:numId w:val="7"/>
              </w:numPr>
              <w:spacing w:before="0" w:beforeAutospacing="0" w:after="240" w:afterAutospacing="0" w:line="240" w:lineRule="atLeast"/>
              <w:contextualSpacing/>
            </w:pPr>
            <w:r w:rsidRPr="003F71FC">
              <w:t>Non-Domestic Building Services Compliance Guide</w:t>
            </w:r>
          </w:p>
          <w:p w14:paraId="5CE79D23" w14:textId="77777777" w:rsidR="00D81AA8" w:rsidRDefault="00D81AA8" w:rsidP="0089241C">
            <w:pPr>
              <w:numPr>
                <w:ilvl w:val="0"/>
                <w:numId w:val="7"/>
              </w:numPr>
            </w:pPr>
            <w:r>
              <w:t>The Memorandum of guidance on the Electricity at Work Regulations 1989 (the Memorandum)</w:t>
            </w:r>
          </w:p>
          <w:p w14:paraId="3C842EAB" w14:textId="77777777" w:rsidR="00D81AA8" w:rsidRDefault="00A60150" w:rsidP="0089241C">
            <w:pPr>
              <w:numPr>
                <w:ilvl w:val="0"/>
                <w:numId w:val="7"/>
              </w:numPr>
            </w:pPr>
            <w:r>
              <w:t>BS 7671 - IET Wiring Regulations 18th Edition</w:t>
            </w:r>
          </w:p>
          <w:p w14:paraId="35FF1FA0" w14:textId="77777777" w:rsidR="00D81AA8" w:rsidRDefault="00D81AA8" w:rsidP="0089241C">
            <w:r>
              <w:t>The Scottish Building Standards 2015</w:t>
            </w:r>
          </w:p>
          <w:p w14:paraId="176D1E3C" w14:textId="77777777" w:rsidR="00D81AA8" w:rsidRDefault="00D81AA8" w:rsidP="0089241C">
            <w:pPr>
              <w:pStyle w:val="ListParagraph"/>
              <w:numPr>
                <w:ilvl w:val="0"/>
                <w:numId w:val="7"/>
              </w:numPr>
            </w:pPr>
            <w:r>
              <w:t>Section 2 (Fire)</w:t>
            </w:r>
            <w:commentRangeStart w:id="230"/>
            <w:commentRangeEnd w:id="230"/>
            <w:r>
              <w:rPr>
                <w:rStyle w:val="CommentReference"/>
              </w:rPr>
              <w:commentReference w:id="230"/>
            </w:r>
          </w:p>
          <w:p w14:paraId="502DA6DB" w14:textId="77777777" w:rsidR="00D81AA8" w:rsidRPr="0038416A" w:rsidRDefault="00D81AA8" w:rsidP="0089241C">
            <w:pPr>
              <w:numPr>
                <w:ilvl w:val="0"/>
                <w:numId w:val="7"/>
              </w:numPr>
              <w:spacing w:before="0" w:beforeAutospacing="0" w:after="240" w:afterAutospacing="0" w:line="240" w:lineRule="atLeast"/>
              <w:contextualSpacing/>
            </w:pPr>
            <w:r>
              <w:t>Section 4</w:t>
            </w:r>
            <w:r w:rsidRPr="00187245">
              <w:t xml:space="preserve"> (</w:t>
            </w:r>
            <w:r>
              <w:t>Safety</w:t>
            </w:r>
            <w:r w:rsidRPr="00187245">
              <w:t>)</w:t>
            </w:r>
          </w:p>
        </w:tc>
      </w:tr>
      <w:tr w:rsidR="00D81AA8" w:rsidRPr="003D27CF" w14:paraId="00C53DA6" w14:textId="77777777" w:rsidTr="0089241C">
        <w:trPr>
          <w:cantSplit/>
          <w:trHeight w:val="333"/>
        </w:trPr>
        <w:tc>
          <w:tcPr>
            <w:tcW w:w="2405" w:type="dxa"/>
            <w:vMerge w:val="restart"/>
          </w:tcPr>
          <w:p w14:paraId="46BF0A18" w14:textId="77777777" w:rsidR="00D81AA8" w:rsidRPr="003D27CF" w:rsidRDefault="00D81AA8" w:rsidP="0089241C">
            <w:pPr>
              <w:spacing w:before="0" w:beforeAutospacing="0" w:after="240" w:afterAutospacing="0" w:line="240" w:lineRule="atLeast"/>
            </w:pPr>
            <w:r w:rsidRPr="003D27CF">
              <w:t xml:space="preserve">Industry standards </w:t>
            </w:r>
          </w:p>
        </w:tc>
        <w:tc>
          <w:tcPr>
            <w:tcW w:w="6769" w:type="dxa"/>
            <w:gridSpan w:val="3"/>
          </w:tcPr>
          <w:p w14:paraId="29F30A26" w14:textId="77777777" w:rsidR="00D81AA8" w:rsidRPr="0038416A" w:rsidRDefault="00D81AA8" w:rsidP="0089241C">
            <w:pPr>
              <w:spacing w:before="0" w:beforeAutospacing="0" w:after="240" w:afterAutospacing="0" w:line="240" w:lineRule="atLeast"/>
            </w:pPr>
            <w:r w:rsidRPr="0038416A">
              <w:t>Chartered Institute of Building Services Engineers (CIBSE)</w:t>
            </w:r>
          </w:p>
          <w:p w14:paraId="6BD90C99" w14:textId="77777777" w:rsidR="00D81AA8" w:rsidRPr="0038416A" w:rsidRDefault="00D81AA8" w:rsidP="0089241C">
            <w:pPr>
              <w:numPr>
                <w:ilvl w:val="0"/>
                <w:numId w:val="10"/>
              </w:numPr>
              <w:spacing w:before="0" w:beforeAutospacing="0" w:after="240" w:afterAutospacing="0" w:line="240" w:lineRule="atLeast"/>
              <w:contextualSpacing/>
            </w:pPr>
            <w:r w:rsidRPr="0038416A">
              <w:t>C</w:t>
            </w:r>
            <w:r>
              <w:t>IBSE K</w:t>
            </w:r>
            <w:r w:rsidRPr="0038416A">
              <w:t> </w:t>
            </w:r>
            <w:r>
              <w:t>G</w:t>
            </w:r>
            <w:r w:rsidRPr="0038416A">
              <w:t>uide</w:t>
            </w:r>
          </w:p>
        </w:tc>
      </w:tr>
      <w:tr w:rsidR="00D81AA8" w:rsidRPr="003D27CF" w14:paraId="6AF2AD68" w14:textId="77777777" w:rsidTr="0089241C">
        <w:trPr>
          <w:cantSplit/>
          <w:trHeight w:val="333"/>
        </w:trPr>
        <w:tc>
          <w:tcPr>
            <w:tcW w:w="2405" w:type="dxa"/>
            <w:vMerge/>
          </w:tcPr>
          <w:p w14:paraId="29DACAB8" w14:textId="77777777" w:rsidR="00D81AA8" w:rsidRPr="003D27CF" w:rsidRDefault="00D81AA8" w:rsidP="0089241C"/>
        </w:tc>
        <w:tc>
          <w:tcPr>
            <w:tcW w:w="6769" w:type="dxa"/>
            <w:gridSpan w:val="3"/>
          </w:tcPr>
          <w:p w14:paraId="499FBE46" w14:textId="77777777" w:rsidR="00D81AA8" w:rsidRPr="0038416A" w:rsidRDefault="00D81AA8" w:rsidP="0089241C">
            <w:r w:rsidRPr="0038416A">
              <w:t>Building Services Research and Information Association (BSRIA)</w:t>
            </w:r>
          </w:p>
          <w:p w14:paraId="10536913" w14:textId="77777777" w:rsidR="00D81AA8" w:rsidRPr="0038416A" w:rsidRDefault="00D81AA8" w:rsidP="0089241C">
            <w:pPr>
              <w:pStyle w:val="ListParagraph"/>
              <w:numPr>
                <w:ilvl w:val="0"/>
                <w:numId w:val="10"/>
              </w:numPr>
            </w:pPr>
            <w:r w:rsidRPr="000D703E">
              <w:t>Guidance and Specification for Electronic Security Systems</w:t>
            </w:r>
            <w:r>
              <w:t xml:space="preserve"> (FMS3/98)</w:t>
            </w:r>
          </w:p>
        </w:tc>
      </w:tr>
      <w:tr w:rsidR="00D81AA8" w:rsidRPr="003D27CF" w14:paraId="1971D919" w14:textId="77777777" w:rsidTr="0089241C">
        <w:trPr>
          <w:cantSplit/>
          <w:trHeight w:val="166"/>
        </w:trPr>
        <w:tc>
          <w:tcPr>
            <w:tcW w:w="2405" w:type="dxa"/>
            <w:vMerge/>
          </w:tcPr>
          <w:p w14:paraId="7AF34EC3" w14:textId="77777777" w:rsidR="00D81AA8" w:rsidRPr="003D27CF" w:rsidRDefault="00D81AA8" w:rsidP="0089241C"/>
        </w:tc>
        <w:tc>
          <w:tcPr>
            <w:tcW w:w="6769" w:type="dxa"/>
            <w:gridSpan w:val="3"/>
          </w:tcPr>
          <w:p w14:paraId="632182E7" w14:textId="77777777" w:rsidR="00D81AA8" w:rsidRPr="007135A0" w:rsidRDefault="00D81AA8" w:rsidP="0089241C">
            <w:r w:rsidRPr="007135A0">
              <w:t xml:space="preserve">NIC/EIC </w:t>
            </w:r>
          </w:p>
          <w:p w14:paraId="17A7BFB2" w14:textId="77777777" w:rsidR="00D81AA8" w:rsidRPr="0038416A" w:rsidRDefault="00D81AA8" w:rsidP="0089241C">
            <w:pPr>
              <w:pStyle w:val="ListParagraph"/>
              <w:numPr>
                <w:ilvl w:val="0"/>
                <w:numId w:val="27"/>
              </w:numPr>
            </w:pPr>
            <w:r>
              <w:t>T</w:t>
            </w:r>
            <w:r w:rsidRPr="007135A0">
              <w:t xml:space="preserve">echnical </w:t>
            </w:r>
            <w:r>
              <w:t>G</w:t>
            </w:r>
            <w:r w:rsidRPr="007135A0">
              <w:t>uidance</w:t>
            </w:r>
          </w:p>
        </w:tc>
      </w:tr>
      <w:tr w:rsidR="00D81AA8" w:rsidRPr="003D27CF" w14:paraId="184E9A35" w14:textId="77777777" w:rsidTr="0089241C">
        <w:trPr>
          <w:cantSplit/>
          <w:trHeight w:val="166"/>
        </w:trPr>
        <w:tc>
          <w:tcPr>
            <w:tcW w:w="2405" w:type="dxa"/>
            <w:vMerge/>
          </w:tcPr>
          <w:p w14:paraId="3FA247DC" w14:textId="77777777" w:rsidR="00D81AA8" w:rsidRPr="003D27CF" w:rsidRDefault="00D81AA8" w:rsidP="0089241C"/>
        </w:tc>
        <w:tc>
          <w:tcPr>
            <w:tcW w:w="6769" w:type="dxa"/>
            <w:gridSpan w:val="3"/>
          </w:tcPr>
          <w:p w14:paraId="4FAB8A1A" w14:textId="77777777" w:rsidR="00D81AA8" w:rsidRDefault="00D81AA8" w:rsidP="0089241C">
            <w:r w:rsidRPr="000F7AFE">
              <w:t>National Security Inspectorate (</w:t>
            </w:r>
            <w:r>
              <w:t xml:space="preserve">NSI – </w:t>
            </w:r>
            <w:r w:rsidRPr="000F7AFE">
              <w:t>formally NACOSS &amp; ISI)</w:t>
            </w:r>
          </w:p>
          <w:p w14:paraId="02DDF6B8" w14:textId="77777777" w:rsidR="00D81AA8" w:rsidRPr="0038416A" w:rsidRDefault="00D81AA8" w:rsidP="0089241C">
            <w:pPr>
              <w:pStyle w:val="ListParagraph"/>
              <w:numPr>
                <w:ilvl w:val="0"/>
                <w:numId w:val="27"/>
              </w:numPr>
            </w:pPr>
            <w:r>
              <w:t>Code of Practice NCP 104 for the design, installation and maintenance of CCTV systems</w:t>
            </w:r>
          </w:p>
        </w:tc>
      </w:tr>
      <w:tr w:rsidR="00D81AA8" w:rsidRPr="003D27CF" w14:paraId="3F84DD43" w14:textId="77777777" w:rsidTr="0089241C">
        <w:trPr>
          <w:cantSplit/>
          <w:trHeight w:val="469"/>
        </w:trPr>
        <w:tc>
          <w:tcPr>
            <w:tcW w:w="2405" w:type="dxa"/>
            <w:vMerge/>
          </w:tcPr>
          <w:p w14:paraId="1A7EA0ED" w14:textId="77777777" w:rsidR="00D81AA8" w:rsidRPr="003D27CF" w:rsidRDefault="00D81AA8" w:rsidP="0089241C"/>
        </w:tc>
        <w:tc>
          <w:tcPr>
            <w:tcW w:w="6769" w:type="dxa"/>
            <w:gridSpan w:val="3"/>
          </w:tcPr>
          <w:p w14:paraId="06F05B06" w14:textId="77777777" w:rsidR="00D81AA8" w:rsidRPr="007135A0" w:rsidRDefault="00D81AA8" w:rsidP="0089241C">
            <w:r w:rsidRPr="007135A0">
              <w:t>Home Office</w:t>
            </w:r>
          </w:p>
          <w:p w14:paraId="4DE0AE20" w14:textId="77777777" w:rsidR="00D81AA8" w:rsidRPr="0038416A" w:rsidRDefault="00D81AA8" w:rsidP="0089241C">
            <w:pPr>
              <w:pStyle w:val="ListParagraph"/>
              <w:numPr>
                <w:ilvl w:val="0"/>
                <w:numId w:val="27"/>
              </w:numPr>
            </w:pPr>
            <w:r w:rsidRPr="007135A0">
              <w:t>Home Office CCTV Operational Requirements Manual 2009</w:t>
            </w:r>
          </w:p>
        </w:tc>
      </w:tr>
      <w:tr w:rsidR="00D81AA8" w:rsidRPr="003D27CF" w14:paraId="618C8CB4" w14:textId="77777777" w:rsidTr="0089241C">
        <w:trPr>
          <w:cantSplit/>
          <w:trHeight w:val="468"/>
        </w:trPr>
        <w:tc>
          <w:tcPr>
            <w:tcW w:w="2405" w:type="dxa"/>
            <w:vMerge/>
          </w:tcPr>
          <w:p w14:paraId="672932CC" w14:textId="77777777" w:rsidR="00D81AA8" w:rsidRPr="003D27CF" w:rsidRDefault="00D81AA8" w:rsidP="0089241C"/>
        </w:tc>
        <w:tc>
          <w:tcPr>
            <w:tcW w:w="6769" w:type="dxa"/>
            <w:gridSpan w:val="3"/>
          </w:tcPr>
          <w:p w14:paraId="328EA5AF" w14:textId="77777777" w:rsidR="00D81AA8" w:rsidRDefault="00D81AA8" w:rsidP="0089241C">
            <w:r>
              <w:t>NSI</w:t>
            </w:r>
          </w:p>
          <w:p w14:paraId="257701CB" w14:textId="77777777" w:rsidR="00D81AA8" w:rsidRPr="007135A0" w:rsidRDefault="00D81AA8" w:rsidP="0089241C">
            <w:pPr>
              <w:pStyle w:val="ListParagraph"/>
              <w:numPr>
                <w:ilvl w:val="0"/>
                <w:numId w:val="27"/>
              </w:numPr>
            </w:pPr>
            <w:r>
              <w:t>Codes of Practice</w:t>
            </w:r>
          </w:p>
        </w:tc>
      </w:tr>
      <w:tr w:rsidR="00D81AA8" w:rsidRPr="003D27CF" w14:paraId="77445130" w14:textId="77777777" w:rsidTr="0089241C">
        <w:trPr>
          <w:cantSplit/>
        </w:trPr>
        <w:tc>
          <w:tcPr>
            <w:tcW w:w="2405" w:type="dxa"/>
          </w:tcPr>
          <w:p w14:paraId="67FECBED" w14:textId="77777777" w:rsidR="00D81AA8" w:rsidRPr="0038416A" w:rsidRDefault="00D81AA8" w:rsidP="0089241C">
            <w:pPr>
              <w:spacing w:after="0"/>
            </w:pPr>
            <w:r w:rsidRPr="0038416A">
              <w:t>British Standards</w:t>
            </w:r>
          </w:p>
        </w:tc>
        <w:tc>
          <w:tcPr>
            <w:tcW w:w="1418" w:type="dxa"/>
          </w:tcPr>
          <w:p w14:paraId="34E22A93" w14:textId="77777777" w:rsidR="00D81AA8" w:rsidRDefault="00D81AA8" w:rsidP="0089241C">
            <w:r>
              <w:t>BS 6259</w:t>
            </w:r>
          </w:p>
        </w:tc>
        <w:tc>
          <w:tcPr>
            <w:tcW w:w="850" w:type="dxa"/>
          </w:tcPr>
          <w:p w14:paraId="63881D52" w14:textId="77777777" w:rsidR="00D81AA8" w:rsidRDefault="00D81AA8" w:rsidP="0089241C">
            <w:r>
              <w:t>2015</w:t>
            </w:r>
          </w:p>
        </w:tc>
        <w:tc>
          <w:tcPr>
            <w:tcW w:w="4501" w:type="dxa"/>
          </w:tcPr>
          <w:p w14:paraId="77D9BD69" w14:textId="77777777" w:rsidR="00D81AA8" w:rsidRPr="00834E33" w:rsidRDefault="00D81AA8" w:rsidP="0089241C">
            <w:r w:rsidRPr="00CC7A53">
              <w:t>Code of practice for the design, planning, installation, testing and maintenance of sound systems</w:t>
            </w:r>
          </w:p>
        </w:tc>
      </w:tr>
      <w:tr w:rsidR="00D81AA8" w:rsidRPr="003D27CF" w14:paraId="7AB8953F" w14:textId="77777777" w:rsidTr="0089241C">
        <w:trPr>
          <w:cantSplit/>
        </w:trPr>
        <w:tc>
          <w:tcPr>
            <w:tcW w:w="2405" w:type="dxa"/>
          </w:tcPr>
          <w:p w14:paraId="12EB9BF2" w14:textId="77777777" w:rsidR="00D81AA8" w:rsidRPr="0038416A" w:rsidRDefault="00D81AA8" w:rsidP="0089241C">
            <w:pPr>
              <w:spacing w:after="0"/>
            </w:pPr>
          </w:p>
        </w:tc>
        <w:tc>
          <w:tcPr>
            <w:tcW w:w="1418" w:type="dxa"/>
          </w:tcPr>
          <w:p w14:paraId="73CA4FFA" w14:textId="77777777" w:rsidR="00D81AA8" w:rsidRDefault="00D81AA8" w:rsidP="0089241C">
            <w:r>
              <w:t>BS 7958</w:t>
            </w:r>
          </w:p>
        </w:tc>
        <w:tc>
          <w:tcPr>
            <w:tcW w:w="850" w:type="dxa"/>
          </w:tcPr>
          <w:p w14:paraId="336B2B73" w14:textId="77777777" w:rsidR="00D81AA8" w:rsidRDefault="00D81AA8" w:rsidP="0089241C">
            <w:r>
              <w:t>2015</w:t>
            </w:r>
          </w:p>
        </w:tc>
        <w:tc>
          <w:tcPr>
            <w:tcW w:w="4501" w:type="dxa"/>
          </w:tcPr>
          <w:p w14:paraId="316E978C" w14:textId="77777777" w:rsidR="00D81AA8" w:rsidRPr="00834E33" w:rsidRDefault="00D81AA8" w:rsidP="0089241C">
            <w:r w:rsidRPr="007135A0">
              <w:rPr>
                <w:rFonts w:ascii="Calibri" w:hAnsi="Calibri" w:cs="Helv"/>
                <w:color w:val="000000"/>
              </w:rPr>
              <w:t>Closed circuit television (CCTV). Management and operation. Code of practice</w:t>
            </w:r>
          </w:p>
        </w:tc>
      </w:tr>
      <w:tr w:rsidR="00D81AA8" w:rsidRPr="003D27CF" w14:paraId="28521FF3" w14:textId="77777777" w:rsidTr="0089241C">
        <w:trPr>
          <w:cantSplit/>
        </w:trPr>
        <w:tc>
          <w:tcPr>
            <w:tcW w:w="2405" w:type="dxa"/>
          </w:tcPr>
          <w:p w14:paraId="1642855B" w14:textId="77777777" w:rsidR="00D81AA8" w:rsidRPr="0038416A" w:rsidRDefault="00D81AA8" w:rsidP="0089241C">
            <w:pPr>
              <w:spacing w:after="0"/>
            </w:pPr>
          </w:p>
        </w:tc>
        <w:tc>
          <w:tcPr>
            <w:tcW w:w="1418" w:type="dxa"/>
          </w:tcPr>
          <w:p w14:paraId="1102A417" w14:textId="77777777" w:rsidR="00D81AA8" w:rsidRPr="006F6A5D" w:rsidRDefault="00D81AA8" w:rsidP="0089241C">
            <w:r>
              <w:t>BS 8495</w:t>
            </w:r>
          </w:p>
        </w:tc>
        <w:tc>
          <w:tcPr>
            <w:tcW w:w="850" w:type="dxa"/>
          </w:tcPr>
          <w:p w14:paraId="2D5DCA64" w14:textId="77777777" w:rsidR="00D81AA8" w:rsidRDefault="00D81AA8" w:rsidP="0089241C">
            <w:r>
              <w:t>2007</w:t>
            </w:r>
          </w:p>
        </w:tc>
        <w:tc>
          <w:tcPr>
            <w:tcW w:w="4501" w:type="dxa"/>
          </w:tcPr>
          <w:p w14:paraId="022A3579" w14:textId="77777777" w:rsidR="00D81AA8" w:rsidRPr="006F6A5D" w:rsidRDefault="00D81AA8" w:rsidP="0089241C">
            <w:r w:rsidRPr="00E3244E">
              <w:rPr>
                <w:rFonts w:ascii="Calibri" w:hAnsi="Calibri" w:cs="Helv"/>
                <w:color w:val="000000"/>
              </w:rPr>
              <w:t>Code of practice for digital CCTV recording systems for the purpose of image export to be used as evidence</w:t>
            </w:r>
          </w:p>
        </w:tc>
      </w:tr>
      <w:tr w:rsidR="00D81AA8" w:rsidRPr="003D27CF" w14:paraId="35CC0706" w14:textId="77777777" w:rsidTr="0089241C">
        <w:trPr>
          <w:cantSplit/>
        </w:trPr>
        <w:tc>
          <w:tcPr>
            <w:tcW w:w="2405" w:type="dxa"/>
          </w:tcPr>
          <w:p w14:paraId="71A08192" w14:textId="77777777" w:rsidR="00D81AA8" w:rsidRPr="0038416A" w:rsidRDefault="00D81AA8" w:rsidP="0089241C">
            <w:pPr>
              <w:spacing w:after="0"/>
            </w:pPr>
          </w:p>
        </w:tc>
        <w:tc>
          <w:tcPr>
            <w:tcW w:w="1418" w:type="dxa"/>
          </w:tcPr>
          <w:p w14:paraId="3597BC25" w14:textId="77777777" w:rsidR="00D81AA8" w:rsidRDefault="00D81AA8" w:rsidP="0089241C">
            <w:r>
              <w:t>BS EN 50083</w:t>
            </w:r>
          </w:p>
        </w:tc>
        <w:tc>
          <w:tcPr>
            <w:tcW w:w="850" w:type="dxa"/>
          </w:tcPr>
          <w:p w14:paraId="1919A5E5" w14:textId="77777777" w:rsidR="00D81AA8" w:rsidRDefault="00D81AA8" w:rsidP="0089241C"/>
        </w:tc>
        <w:tc>
          <w:tcPr>
            <w:tcW w:w="4501" w:type="dxa"/>
          </w:tcPr>
          <w:p w14:paraId="07FDFC7D" w14:textId="77777777" w:rsidR="00D81AA8" w:rsidRPr="00CB22A9" w:rsidRDefault="00D81AA8" w:rsidP="0089241C">
            <w:pPr>
              <w:rPr>
                <w:rFonts w:ascii="Calibri" w:hAnsi="Calibri" w:cs="Helv"/>
                <w:color w:val="000000"/>
              </w:rPr>
            </w:pPr>
            <w:r w:rsidRPr="00CB22A9">
              <w:rPr>
                <w:rFonts w:ascii="Calibri" w:hAnsi="Calibri" w:cs="Helv"/>
                <w:color w:val="000000"/>
              </w:rPr>
              <w:t>Cable networks for television signals, sound signals and interactive services</w:t>
            </w:r>
          </w:p>
        </w:tc>
      </w:tr>
      <w:tr w:rsidR="00D81AA8" w:rsidRPr="003D27CF" w14:paraId="5FB8ADE4" w14:textId="77777777" w:rsidTr="0089241C">
        <w:trPr>
          <w:cantSplit/>
        </w:trPr>
        <w:tc>
          <w:tcPr>
            <w:tcW w:w="2405" w:type="dxa"/>
          </w:tcPr>
          <w:p w14:paraId="6F36532F" w14:textId="77777777" w:rsidR="00D81AA8" w:rsidRPr="0038416A" w:rsidRDefault="00D81AA8" w:rsidP="0089241C">
            <w:pPr>
              <w:spacing w:after="0"/>
            </w:pPr>
          </w:p>
        </w:tc>
        <w:tc>
          <w:tcPr>
            <w:tcW w:w="1418" w:type="dxa"/>
          </w:tcPr>
          <w:p w14:paraId="12222265" w14:textId="77777777" w:rsidR="00D81AA8" w:rsidRPr="0084289D" w:rsidRDefault="00D81AA8" w:rsidP="0089241C">
            <w:r>
              <w:t>BS EN 50132-1</w:t>
            </w:r>
          </w:p>
        </w:tc>
        <w:tc>
          <w:tcPr>
            <w:tcW w:w="850" w:type="dxa"/>
          </w:tcPr>
          <w:p w14:paraId="428E3AF5" w14:textId="77777777" w:rsidR="00D81AA8" w:rsidRDefault="00D81AA8" w:rsidP="0089241C">
            <w:r>
              <w:t>2010</w:t>
            </w:r>
          </w:p>
        </w:tc>
        <w:tc>
          <w:tcPr>
            <w:tcW w:w="4501" w:type="dxa"/>
          </w:tcPr>
          <w:p w14:paraId="6578A0AB" w14:textId="77777777" w:rsidR="00D81AA8" w:rsidRPr="0084289D" w:rsidRDefault="00D81AA8" w:rsidP="0089241C">
            <w:r w:rsidRPr="00BD25B8">
              <w:t>Alarm systems. CCTV surveillance systems for use in security applications. System requirements</w:t>
            </w:r>
          </w:p>
        </w:tc>
      </w:tr>
      <w:tr w:rsidR="00D81AA8" w:rsidRPr="003D27CF" w14:paraId="61C8AADC" w14:textId="77777777" w:rsidTr="0089241C">
        <w:trPr>
          <w:cantSplit/>
        </w:trPr>
        <w:tc>
          <w:tcPr>
            <w:tcW w:w="2405" w:type="dxa"/>
          </w:tcPr>
          <w:p w14:paraId="4AF3E1A3" w14:textId="77777777" w:rsidR="00D81AA8" w:rsidRPr="0038416A" w:rsidRDefault="00D81AA8" w:rsidP="0089241C">
            <w:pPr>
              <w:spacing w:after="0"/>
            </w:pPr>
          </w:p>
        </w:tc>
        <w:tc>
          <w:tcPr>
            <w:tcW w:w="1418" w:type="dxa"/>
          </w:tcPr>
          <w:p w14:paraId="092413F1" w14:textId="77777777" w:rsidR="00D81AA8" w:rsidRPr="00F3503E" w:rsidRDefault="00D81AA8" w:rsidP="0089241C">
            <w:r>
              <w:t>BS EN 50132-7</w:t>
            </w:r>
          </w:p>
        </w:tc>
        <w:tc>
          <w:tcPr>
            <w:tcW w:w="850" w:type="dxa"/>
          </w:tcPr>
          <w:p w14:paraId="481DC357" w14:textId="77777777" w:rsidR="00D81AA8" w:rsidRPr="00F3503E" w:rsidRDefault="00D81AA8" w:rsidP="0089241C">
            <w:r>
              <w:t>2012</w:t>
            </w:r>
          </w:p>
        </w:tc>
        <w:tc>
          <w:tcPr>
            <w:tcW w:w="4501" w:type="dxa"/>
          </w:tcPr>
          <w:p w14:paraId="38DBC2B0" w14:textId="77777777" w:rsidR="00D81AA8" w:rsidRPr="00F3503E" w:rsidRDefault="00D81AA8" w:rsidP="0089241C">
            <w:r w:rsidRPr="00BD25B8">
              <w:t>Alarm systems. CCTV surveillance systems for use in security applications. Application guidelines</w:t>
            </w:r>
          </w:p>
        </w:tc>
      </w:tr>
      <w:tr w:rsidR="00D81AA8" w:rsidRPr="003D27CF" w14:paraId="58E96E5E" w14:textId="77777777" w:rsidTr="0089241C">
        <w:trPr>
          <w:cantSplit/>
        </w:trPr>
        <w:tc>
          <w:tcPr>
            <w:tcW w:w="2405" w:type="dxa"/>
          </w:tcPr>
          <w:p w14:paraId="6A4F9A5A" w14:textId="77777777" w:rsidR="00D81AA8" w:rsidRPr="0038416A" w:rsidRDefault="00D81AA8" w:rsidP="0089241C">
            <w:pPr>
              <w:spacing w:after="0"/>
            </w:pPr>
          </w:p>
        </w:tc>
        <w:tc>
          <w:tcPr>
            <w:tcW w:w="1418" w:type="dxa"/>
          </w:tcPr>
          <w:p w14:paraId="0AE16622" w14:textId="77777777" w:rsidR="00D81AA8" w:rsidRDefault="00D81AA8" w:rsidP="0089241C">
            <w:pPr>
              <w:rPr>
                <w:rFonts w:ascii="Calibri" w:hAnsi="Calibri" w:cs="Helv"/>
                <w:color w:val="000000"/>
              </w:rPr>
            </w:pPr>
            <w:r>
              <w:rPr>
                <w:rFonts w:ascii="Calibri" w:hAnsi="Calibri" w:cs="Helv"/>
                <w:color w:val="000000"/>
              </w:rPr>
              <w:t>BS EN 60728</w:t>
            </w:r>
          </w:p>
        </w:tc>
        <w:tc>
          <w:tcPr>
            <w:tcW w:w="850" w:type="dxa"/>
          </w:tcPr>
          <w:p w14:paraId="0417EE5D" w14:textId="77777777" w:rsidR="00D81AA8" w:rsidRDefault="00D81AA8" w:rsidP="0089241C"/>
        </w:tc>
        <w:tc>
          <w:tcPr>
            <w:tcW w:w="4501" w:type="dxa"/>
          </w:tcPr>
          <w:p w14:paraId="25200841" w14:textId="77777777" w:rsidR="00D81AA8" w:rsidRPr="00E3244E" w:rsidRDefault="00D81AA8" w:rsidP="0089241C">
            <w:pPr>
              <w:rPr>
                <w:rFonts w:ascii="Calibri" w:hAnsi="Calibri" w:cs="Helv"/>
                <w:color w:val="000000"/>
              </w:rPr>
            </w:pPr>
            <w:r>
              <w:rPr>
                <w:rFonts w:ascii="Calibri" w:hAnsi="Calibri" w:cs="Helv"/>
                <w:color w:val="000000"/>
              </w:rPr>
              <w:t>Cable Networks for television signals, sound signals, and interactive services</w:t>
            </w:r>
          </w:p>
        </w:tc>
      </w:tr>
      <w:tr w:rsidR="00D81AA8" w:rsidRPr="003D27CF" w14:paraId="40E48CBA" w14:textId="77777777" w:rsidTr="0089241C">
        <w:trPr>
          <w:cantSplit/>
        </w:trPr>
        <w:tc>
          <w:tcPr>
            <w:tcW w:w="2405" w:type="dxa"/>
          </w:tcPr>
          <w:p w14:paraId="0E3BF44D" w14:textId="77777777" w:rsidR="00D81AA8" w:rsidRPr="0038416A" w:rsidRDefault="00D81AA8" w:rsidP="0089241C">
            <w:pPr>
              <w:spacing w:after="0"/>
            </w:pPr>
          </w:p>
        </w:tc>
        <w:tc>
          <w:tcPr>
            <w:tcW w:w="1418" w:type="dxa"/>
          </w:tcPr>
          <w:p w14:paraId="2D17F3E2" w14:textId="77777777" w:rsidR="00D81AA8" w:rsidRPr="006F6A5D" w:rsidRDefault="00D81AA8" w:rsidP="0089241C">
            <w:r>
              <w:rPr>
                <w:rFonts w:ascii="Calibri" w:hAnsi="Calibri" w:cs="Helv"/>
                <w:color w:val="000000"/>
              </w:rPr>
              <w:t xml:space="preserve">BS EN </w:t>
            </w:r>
            <w:r w:rsidRPr="00E3244E">
              <w:rPr>
                <w:rFonts w:ascii="Calibri" w:hAnsi="Calibri" w:cs="Helv"/>
                <w:color w:val="000000"/>
              </w:rPr>
              <w:t>62676-4</w:t>
            </w:r>
          </w:p>
        </w:tc>
        <w:tc>
          <w:tcPr>
            <w:tcW w:w="850" w:type="dxa"/>
          </w:tcPr>
          <w:p w14:paraId="0AF3EAA3" w14:textId="77777777" w:rsidR="00D81AA8" w:rsidRDefault="00D81AA8" w:rsidP="0089241C">
            <w:r>
              <w:t>2015</w:t>
            </w:r>
          </w:p>
        </w:tc>
        <w:tc>
          <w:tcPr>
            <w:tcW w:w="4501" w:type="dxa"/>
          </w:tcPr>
          <w:p w14:paraId="4A7D3845" w14:textId="77777777" w:rsidR="00D81AA8" w:rsidRPr="006F6A5D" w:rsidRDefault="00D81AA8" w:rsidP="0089241C">
            <w:r w:rsidRPr="00E3244E">
              <w:rPr>
                <w:rFonts w:ascii="Calibri" w:hAnsi="Calibri" w:cs="Helv"/>
                <w:color w:val="000000"/>
              </w:rPr>
              <w:t>Video surveillance systems for use in security applications. Application guidelines</w:t>
            </w:r>
          </w:p>
        </w:tc>
      </w:tr>
    </w:tbl>
    <w:p w14:paraId="1AF7975C" w14:textId="77777777" w:rsidR="00D81AA8" w:rsidRDefault="00D81AA8" w:rsidP="00D81AA8">
      <w:pPr>
        <w:pStyle w:val="Heading2"/>
        <w:numPr>
          <w:ilvl w:val="0"/>
          <w:numId w:val="0"/>
        </w:numPr>
        <w:ind w:left="851" w:hanging="851"/>
      </w:pPr>
      <w:r>
        <w:t>SYSTEM DESCRIPTION</w:t>
      </w:r>
    </w:p>
    <w:p w14:paraId="27766B75" w14:textId="77777777" w:rsidR="00D81AA8" w:rsidRDefault="00D81AA8" w:rsidP="00D81AA8"/>
    <w:p w14:paraId="0505227A" w14:textId="77777777" w:rsidR="00D81AA8" w:rsidRDefault="00D81AA8" w:rsidP="00D81AA8"/>
    <w:p w14:paraId="310853ED" w14:textId="77777777" w:rsidR="00D81AA8" w:rsidRDefault="00D81AA8" w:rsidP="00D81AA8">
      <w:pPr>
        <w:pStyle w:val="Heading2"/>
        <w:numPr>
          <w:ilvl w:val="0"/>
          <w:numId w:val="0"/>
        </w:numPr>
        <w:ind w:left="851" w:hanging="851"/>
      </w:pPr>
      <w:r>
        <w:t>CONTROL REQUIREMENTS</w:t>
      </w:r>
    </w:p>
    <w:p w14:paraId="27886804" w14:textId="77777777" w:rsidR="00D81AA8" w:rsidRDefault="00D81AA8" w:rsidP="00D81AA8"/>
    <w:p w14:paraId="370B2EC8" w14:textId="77777777" w:rsidR="00D81AA8" w:rsidRDefault="00D81AA8" w:rsidP="00D81AA8"/>
    <w:p w14:paraId="430E7384" w14:textId="77777777" w:rsidR="00D81AA8" w:rsidRDefault="00D81AA8" w:rsidP="00D81AA8">
      <w:pPr>
        <w:pStyle w:val="Heading2"/>
        <w:numPr>
          <w:ilvl w:val="0"/>
          <w:numId w:val="0"/>
        </w:numPr>
        <w:ind w:left="851" w:hanging="851"/>
      </w:pPr>
      <w:r>
        <w:t>SYSTEM DRAWINGS / SCHEMATICS</w:t>
      </w:r>
    </w:p>
    <w:p w14:paraId="1C726606" w14:textId="77777777" w:rsidR="00D81AA8" w:rsidRDefault="00D81AA8" w:rsidP="00D81AA8"/>
    <w:p w14:paraId="6BC0AA33" w14:textId="77777777" w:rsidR="00D81AA8" w:rsidRDefault="00D81AA8" w:rsidP="00D81AA8"/>
    <w:p w14:paraId="594E654E" w14:textId="77777777" w:rsidR="00D81AA8" w:rsidRDefault="00D81AA8" w:rsidP="00D81AA8"/>
    <w:p w14:paraId="2F914810" w14:textId="77777777" w:rsidR="00D81AA8" w:rsidRDefault="00D81AA8" w:rsidP="00D81AA8">
      <w:pPr>
        <w:pStyle w:val="Heading2"/>
        <w:numPr>
          <w:ilvl w:val="0"/>
          <w:numId w:val="0"/>
        </w:numPr>
        <w:ind w:left="357" w:hanging="357"/>
      </w:pPr>
      <w:r>
        <w:t>REFERENCE SPECIFICATION CLAUSES</w:t>
      </w:r>
    </w:p>
    <w:p w14:paraId="738668C6" w14:textId="77777777" w:rsidR="00D81AA8" w:rsidRDefault="00D81AA8" w:rsidP="00D81AA8">
      <w:r>
        <w:t>Also see the following Reference Specification SPEC-300 clauses for further details of Workmanship, materials standards, builders work standards, testing/ commissioning, and identification:</w:t>
      </w:r>
    </w:p>
    <w:p w14:paraId="066E6167" w14:textId="77777777" w:rsidR="00D81AA8" w:rsidRDefault="00986F61" w:rsidP="00D81AA8">
      <w:pPr>
        <w:pStyle w:val="ListParagraph"/>
        <w:numPr>
          <w:ilvl w:val="0"/>
          <w:numId w:val="6"/>
        </w:numPr>
      </w:pPr>
      <w:r>
        <w:t>PR_65_70_11_00</w:t>
      </w:r>
      <w:r w:rsidR="00D81AA8">
        <w:t xml:space="preserve"> CONDUIT AND CABLE TRUNKING</w:t>
      </w:r>
    </w:p>
    <w:p w14:paraId="539B6E6E" w14:textId="77777777" w:rsidR="00D81AA8" w:rsidRDefault="00986F61" w:rsidP="00D81AA8">
      <w:pPr>
        <w:pStyle w:val="ListParagraph"/>
        <w:numPr>
          <w:ilvl w:val="0"/>
          <w:numId w:val="6"/>
        </w:numPr>
      </w:pPr>
      <w:r>
        <w:t>PR_65_70_36/48_00</w:t>
      </w:r>
      <w:r w:rsidR="00D81AA8">
        <w:t xml:space="preserve"> HV/LV CABLES AND WIRING</w:t>
      </w:r>
    </w:p>
    <w:p w14:paraId="0CE84CC7" w14:textId="77777777" w:rsidR="00D81AA8" w:rsidRDefault="00986F61" w:rsidP="00D81AA8">
      <w:pPr>
        <w:pStyle w:val="ListParagraph"/>
        <w:numPr>
          <w:ilvl w:val="0"/>
          <w:numId w:val="6"/>
        </w:numPr>
      </w:pPr>
      <w:r>
        <w:t>PR_60_70_48_06</w:t>
      </w:r>
      <w:r w:rsidR="00D81AA8">
        <w:t xml:space="preserve"> BUSBAR TRUNKING</w:t>
      </w:r>
    </w:p>
    <w:p w14:paraId="46D62777" w14:textId="77777777" w:rsidR="00D81AA8" w:rsidRDefault="00986F61" w:rsidP="00D81AA8">
      <w:pPr>
        <w:pStyle w:val="ListParagraph"/>
        <w:numPr>
          <w:ilvl w:val="0"/>
          <w:numId w:val="6"/>
        </w:numPr>
      </w:pPr>
      <w:r>
        <w:t>PR_65_70_11_00</w:t>
      </w:r>
      <w:r w:rsidR="00D81AA8">
        <w:t xml:space="preserve"> SUPPORT COMPONENTS - CABLES</w:t>
      </w:r>
    </w:p>
    <w:p w14:paraId="20B4CA69" w14:textId="77777777" w:rsidR="00D81AA8" w:rsidRDefault="00986F61" w:rsidP="00D81AA8">
      <w:pPr>
        <w:pStyle w:val="ListParagraph"/>
        <w:numPr>
          <w:ilvl w:val="0"/>
          <w:numId w:val="6"/>
        </w:numPr>
      </w:pPr>
      <w:r>
        <w:t>PR_60_70_48_00</w:t>
      </w:r>
      <w:r w:rsidR="00D81AA8">
        <w:t xml:space="preserve"> LV SWITCHGEAR AND DISTRIBUTION BOARDS</w:t>
      </w:r>
    </w:p>
    <w:p w14:paraId="52C5F13D" w14:textId="77777777" w:rsidR="00D81AA8" w:rsidRDefault="00986F61" w:rsidP="00D81AA8">
      <w:pPr>
        <w:pStyle w:val="ListParagraph"/>
        <w:numPr>
          <w:ilvl w:val="0"/>
          <w:numId w:val="6"/>
        </w:numPr>
      </w:pPr>
      <w:r>
        <w:t>PR_75_51_52_00</w:t>
      </w:r>
      <w:r w:rsidR="00D81AA8">
        <w:t xml:space="preserve"> CONTACTORS AND STARTERS</w:t>
      </w:r>
    </w:p>
    <w:p w14:paraId="0EC49BDD" w14:textId="77777777" w:rsidR="00D81AA8" w:rsidRDefault="003D44FA" w:rsidP="00D81AA8">
      <w:pPr>
        <w:pStyle w:val="ListParagraph"/>
        <w:numPr>
          <w:ilvl w:val="0"/>
          <w:numId w:val="6"/>
        </w:numPr>
      </w:pPr>
      <w:r>
        <w:t>PR_70_70_48_00</w:t>
      </w:r>
      <w:r w:rsidR="00D81AA8">
        <w:t xml:space="preserve"> LUMINAIRES AND LAMPS</w:t>
      </w:r>
    </w:p>
    <w:p w14:paraId="279C1393" w14:textId="77777777" w:rsidR="00D81AA8" w:rsidRDefault="003D44FA" w:rsidP="00D81AA8">
      <w:pPr>
        <w:pStyle w:val="ListParagraph"/>
        <w:numPr>
          <w:ilvl w:val="0"/>
          <w:numId w:val="6"/>
        </w:numPr>
      </w:pPr>
      <w:r>
        <w:t>PR_65_72_00_00</w:t>
      </w:r>
      <w:r w:rsidR="00D81AA8">
        <w:t xml:space="preserve"> ACCESSORIES FOR ELECTRICAL SERVICES</w:t>
      </w:r>
    </w:p>
    <w:p w14:paraId="29A7C146" w14:textId="77777777" w:rsidR="00D81AA8" w:rsidRDefault="003D44FA" w:rsidP="00D81AA8">
      <w:pPr>
        <w:pStyle w:val="ListParagraph"/>
        <w:numPr>
          <w:ilvl w:val="0"/>
          <w:numId w:val="6"/>
        </w:numPr>
      </w:pPr>
      <w:r>
        <w:t>PR_65_70_46_00</w:t>
      </w:r>
      <w:r w:rsidR="00D81AA8">
        <w:t xml:space="preserve"> EARTHING AND BONDING</w:t>
      </w:r>
    </w:p>
    <w:p w14:paraId="23AE703A" w14:textId="77777777" w:rsidR="00D81AA8" w:rsidRDefault="003D44FA" w:rsidP="00D81AA8">
      <w:pPr>
        <w:pStyle w:val="ListParagraph"/>
        <w:numPr>
          <w:ilvl w:val="0"/>
          <w:numId w:val="6"/>
        </w:numPr>
      </w:pPr>
      <w:r>
        <w:t>AC_70_65_00_00</w:t>
      </w:r>
      <w:r w:rsidR="00D81AA8">
        <w:t xml:space="preserve"> TESTING AND COMMISSIONING OF ELECTRICAL SERVICES</w:t>
      </w:r>
    </w:p>
    <w:p w14:paraId="761413B8" w14:textId="77777777" w:rsidR="00D81AA8" w:rsidRDefault="003D44FA" w:rsidP="00D81AA8">
      <w:pPr>
        <w:pStyle w:val="ListParagraph"/>
        <w:numPr>
          <w:ilvl w:val="0"/>
          <w:numId w:val="6"/>
        </w:numPr>
      </w:pPr>
      <w:r>
        <w:t>PR_40_10_57_24</w:t>
      </w:r>
      <w:r w:rsidR="00D81AA8">
        <w:t xml:space="preserve"> IDENTIFICATION - ELECTRICAL</w:t>
      </w:r>
    </w:p>
    <w:p w14:paraId="7B4571F3" w14:textId="77777777" w:rsidR="00D81AA8" w:rsidRDefault="003D44FA" w:rsidP="00D81AA8">
      <w:pPr>
        <w:pStyle w:val="ListParagraph"/>
        <w:numPr>
          <w:ilvl w:val="0"/>
          <w:numId w:val="6"/>
        </w:numPr>
      </w:pPr>
      <w:r>
        <w:t>PR_20_29_00_00</w:t>
      </w:r>
      <w:r w:rsidR="00D81AA8">
        <w:t xml:space="preserve"> FIXING TO BUILDING FABRIC</w:t>
      </w:r>
    </w:p>
    <w:p w14:paraId="32317E13" w14:textId="77777777" w:rsidR="00D81AA8" w:rsidRDefault="003D44FA" w:rsidP="00D81AA8">
      <w:pPr>
        <w:pStyle w:val="ListParagraph"/>
        <w:numPr>
          <w:ilvl w:val="0"/>
          <w:numId w:val="6"/>
        </w:numPr>
      </w:pPr>
      <w:r>
        <w:t>PR_35_31_68_72</w:t>
      </w:r>
      <w:r w:rsidR="00D81AA8">
        <w:t xml:space="preserve"> PAINTING AND ANTI-CORROSION TREATMENTS</w:t>
      </w:r>
    </w:p>
    <w:p w14:paraId="2FBE700D" w14:textId="77777777" w:rsidR="00D81AA8" w:rsidRPr="00726F4C" w:rsidRDefault="00D81AA8" w:rsidP="00D81AA8">
      <w:pPr>
        <w:pStyle w:val="ListParagraph"/>
        <w:numPr>
          <w:ilvl w:val="0"/>
          <w:numId w:val="6"/>
        </w:numPr>
      </w:pPr>
      <w:r>
        <w:br w:type="page"/>
      </w:r>
    </w:p>
    <w:p w14:paraId="37DD71B3" w14:textId="77777777" w:rsidR="00D81AA8" w:rsidRPr="00625547" w:rsidRDefault="00D81AA8" w:rsidP="00D81AA8">
      <w:pPr>
        <w:pStyle w:val="Heading1"/>
        <w:numPr>
          <w:ilvl w:val="0"/>
          <w:numId w:val="0"/>
        </w:numPr>
        <w:ind w:left="851" w:hanging="851"/>
      </w:pPr>
      <w:bookmarkStart w:id="231" w:name="_Toc363736681"/>
      <w:bookmarkStart w:id="232" w:name="_Toc15913807"/>
      <w:r w:rsidRPr="00997014">
        <w:rPr>
          <w:color w:val="0070C0"/>
          <w:lang w:eastAsia="en-GB"/>
        </w:rPr>
        <w:t>Ss_75_40_02_00</w:t>
      </w:r>
      <w:r w:rsidRPr="00FF538A">
        <w:tab/>
        <w:t>Access Control</w:t>
      </w:r>
      <w:r w:rsidRPr="00415BF6">
        <w:rPr>
          <w:noProof/>
          <w:lang w:eastAsia="en-GB"/>
        </w:rPr>
        <mc:AlternateContent>
          <mc:Choice Requires="wps">
            <w:drawing>
              <wp:anchor distT="0" distB="36195" distL="114300" distR="114300" simplePos="0" relativeHeight="251840512" behindDoc="0" locked="1" layoutInCell="1" allowOverlap="1" wp14:anchorId="5A4FBDE6" wp14:editId="4034FA8B">
                <wp:simplePos x="0" y="0"/>
                <wp:positionH relativeFrom="column">
                  <wp:posOffset>3175</wp:posOffset>
                </wp:positionH>
                <wp:positionV relativeFrom="paragraph">
                  <wp:posOffset>215900</wp:posOffset>
                </wp:positionV>
                <wp:extent cx="2070000" cy="0"/>
                <wp:effectExtent l="0" t="19050" r="6985" b="19050"/>
                <wp:wrapNone/>
                <wp:docPr id="51" name="Straight Connector 51"/>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BEF58C" id="Straight Connector 51" o:spid="_x0000_s1026" style="position:absolute;z-index:251840512;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OPm&#10;WIDeAQAAKAQAAA4AAAAAAAAAAAAAAAAALgIAAGRycy9lMm9Eb2MueG1sUEsBAi0AFAAGAAgAAAAh&#10;AAMpz1vZAAAABgEAAA8AAAAAAAAAAAAAAAAAOAQAAGRycy9kb3ducmV2LnhtbFBLBQYAAAAABAAE&#10;APMAAAA+BQAAAAA=&#10;" strokecolor="black [3213]" strokeweight="3pt">
                <w10:anchorlock/>
              </v:line>
            </w:pict>
          </mc:Fallback>
        </mc:AlternateContent>
      </w:r>
      <w:bookmarkEnd w:id="231"/>
      <w:bookmarkEnd w:id="232"/>
    </w:p>
    <w:p w14:paraId="455FA4BD" w14:textId="77777777" w:rsidR="00D81AA8" w:rsidRDefault="00D81AA8" w:rsidP="00D81AA8">
      <w:pPr>
        <w:pStyle w:val="Heading2"/>
        <w:numPr>
          <w:ilvl w:val="0"/>
          <w:numId w:val="0"/>
        </w:numPr>
        <w:ind w:left="851" w:hanging="851"/>
      </w:pPr>
      <w:bookmarkStart w:id="233" w:name="_Toc363736682"/>
      <w:r>
        <w:t>PERFORMANCE OBJECTIVES</w:t>
      </w:r>
      <w:bookmarkEnd w:id="233"/>
    </w:p>
    <w:p w14:paraId="013FAFCB" w14:textId="77777777" w:rsidR="00D81AA8" w:rsidRDefault="00D81AA8" w:rsidP="00D81AA8"/>
    <w:p w14:paraId="0347BD04" w14:textId="77777777" w:rsidR="00D81AA8" w:rsidRDefault="00D81AA8" w:rsidP="00D81AA8"/>
    <w:p w14:paraId="722AF3C1" w14:textId="77777777" w:rsidR="00D81AA8" w:rsidRDefault="00D81AA8" w:rsidP="00D81AA8">
      <w:pPr>
        <w:pStyle w:val="Heading2"/>
        <w:numPr>
          <w:ilvl w:val="0"/>
          <w:numId w:val="0"/>
        </w:numPr>
        <w:ind w:left="851" w:hanging="851"/>
      </w:pPr>
      <w:bookmarkStart w:id="234" w:name="_Toc363736683"/>
      <w:r>
        <w:t>DESIGN PARAMETERS</w:t>
      </w:r>
      <w:bookmarkEnd w:id="234"/>
    </w:p>
    <w:p w14:paraId="74D62C61" w14:textId="77777777" w:rsidR="00B10F0A" w:rsidRDefault="00B10F0A" w:rsidP="00B10F0A">
      <w:pPr>
        <w:pStyle w:val="Heading3"/>
      </w:pPr>
      <w:bookmarkStart w:id="235" w:name="_Toc363736684"/>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B10F0A" w:rsidRPr="003D27CF" w14:paraId="322E3BC1" w14:textId="77777777" w:rsidTr="000C32C1">
        <w:trPr>
          <w:cnfStyle w:val="100000000000" w:firstRow="1" w:lastRow="0" w:firstColumn="0" w:lastColumn="0" w:oddVBand="0" w:evenVBand="0" w:oddHBand="0" w:evenHBand="0" w:firstRowFirstColumn="0" w:firstRowLastColumn="0" w:lastRowFirstColumn="0" w:lastRowLastColumn="0"/>
          <w:cantSplit/>
        </w:trPr>
        <w:tc>
          <w:tcPr>
            <w:tcW w:w="2405" w:type="dxa"/>
          </w:tcPr>
          <w:p w14:paraId="57718118" w14:textId="77777777" w:rsidR="00B10F0A" w:rsidRPr="003D27CF" w:rsidRDefault="00B10F0A" w:rsidP="000C32C1">
            <w:pPr>
              <w:spacing w:before="0" w:beforeAutospacing="0" w:after="240" w:afterAutospacing="0" w:line="240" w:lineRule="atLeast"/>
              <w:rPr>
                <w:b w:val="0"/>
              </w:rPr>
            </w:pPr>
            <w:r w:rsidRPr="003D27CF">
              <w:rPr>
                <w:b w:val="0"/>
              </w:rPr>
              <w:t xml:space="preserve">Statutory Acts </w:t>
            </w:r>
          </w:p>
        </w:tc>
        <w:tc>
          <w:tcPr>
            <w:tcW w:w="6769" w:type="dxa"/>
            <w:gridSpan w:val="3"/>
          </w:tcPr>
          <w:p w14:paraId="3872594D" w14:textId="77777777" w:rsidR="00B10F0A" w:rsidRDefault="00B10F0A"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15D8A1D0" w14:textId="77777777" w:rsidR="00B10F0A" w:rsidRDefault="00AC72C7" w:rsidP="000C32C1">
            <w:pPr>
              <w:spacing w:before="0" w:beforeAutospacing="0" w:after="240" w:afterAutospacing="0" w:line="240" w:lineRule="atLeast"/>
              <w:rPr>
                <w:rFonts w:cs="Times New Roman"/>
                <w:b w:val="0"/>
                <w:szCs w:val="24"/>
              </w:rPr>
            </w:pPr>
            <w:r>
              <w:rPr>
                <w:b w:val="0"/>
              </w:rPr>
              <w:t>The Electricity at Work Regulations 1989</w:t>
            </w:r>
          </w:p>
          <w:p w14:paraId="32C45CF0" w14:textId="77777777" w:rsidR="00C876E0" w:rsidRPr="00C876E0" w:rsidRDefault="00C876E0" w:rsidP="000C32C1">
            <w:pPr>
              <w:spacing w:before="0" w:beforeAutospacing="0" w:after="240" w:afterAutospacing="0" w:line="240" w:lineRule="atLeast"/>
              <w:rPr>
                <w:b w:val="0"/>
              </w:rPr>
            </w:pPr>
            <w:r w:rsidRPr="00C876E0">
              <w:rPr>
                <w:rFonts w:cs="Times New Roman"/>
                <w:b w:val="0"/>
                <w:szCs w:val="24"/>
              </w:rPr>
              <w:t>The Electromagnetic Compatibility Regulations, SI 2006/3418</w:t>
            </w:r>
          </w:p>
        </w:tc>
      </w:tr>
      <w:tr w:rsidR="00C876E0" w:rsidRPr="003D27CF" w14:paraId="0E53A525" w14:textId="77777777" w:rsidTr="000C32C1">
        <w:trPr>
          <w:cantSplit/>
        </w:trPr>
        <w:tc>
          <w:tcPr>
            <w:tcW w:w="2405" w:type="dxa"/>
          </w:tcPr>
          <w:p w14:paraId="32B7296A" w14:textId="77777777" w:rsidR="00C876E0" w:rsidRPr="003D27CF" w:rsidRDefault="00C876E0" w:rsidP="000C32C1">
            <w:r>
              <w:t>Health and Safety Executive</w:t>
            </w:r>
          </w:p>
        </w:tc>
        <w:tc>
          <w:tcPr>
            <w:tcW w:w="6769" w:type="dxa"/>
            <w:gridSpan w:val="3"/>
          </w:tcPr>
          <w:p w14:paraId="37BC9A3B" w14:textId="77777777" w:rsidR="00C876E0" w:rsidRDefault="00C876E0" w:rsidP="00C876E0">
            <w:r>
              <w:t>The Electricity at Work Regulations 1989, 2015, HSR25</w:t>
            </w:r>
          </w:p>
          <w:p w14:paraId="5975914A" w14:textId="77777777" w:rsidR="00C876E0" w:rsidRPr="003D27CF" w:rsidRDefault="00C876E0" w:rsidP="00C876E0">
            <w:r>
              <w:t>Construction Design and Management (CDM) Regulations, CDM2015</w:t>
            </w:r>
            <w:r>
              <w:tab/>
            </w:r>
          </w:p>
        </w:tc>
      </w:tr>
      <w:tr w:rsidR="00B10F0A" w:rsidRPr="003D27CF" w14:paraId="598D25E7" w14:textId="77777777" w:rsidTr="000C32C1">
        <w:trPr>
          <w:cantSplit/>
        </w:trPr>
        <w:tc>
          <w:tcPr>
            <w:tcW w:w="2405" w:type="dxa"/>
          </w:tcPr>
          <w:p w14:paraId="39F32714" w14:textId="77777777" w:rsidR="00B10F0A" w:rsidRPr="003D27CF" w:rsidRDefault="00B10F0A" w:rsidP="000C32C1">
            <w:pPr>
              <w:spacing w:before="0" w:beforeAutospacing="0" w:after="240" w:afterAutospacing="0" w:line="240" w:lineRule="atLeast"/>
            </w:pPr>
            <w:r w:rsidRPr="003D27CF">
              <w:t xml:space="preserve">Building Control / Local Authority requirements </w:t>
            </w:r>
          </w:p>
        </w:tc>
        <w:tc>
          <w:tcPr>
            <w:tcW w:w="6769" w:type="dxa"/>
            <w:gridSpan w:val="3"/>
          </w:tcPr>
          <w:p w14:paraId="402EEB4E" w14:textId="77777777" w:rsidR="00B10F0A" w:rsidRPr="0038416A" w:rsidRDefault="00B10F0A" w:rsidP="000C32C1">
            <w:pPr>
              <w:spacing w:before="0" w:beforeAutospacing="0" w:after="240" w:afterAutospacing="0" w:line="240" w:lineRule="atLeast"/>
            </w:pPr>
            <w:commentRangeStart w:id="236"/>
            <w:r w:rsidRPr="0038416A">
              <w:t xml:space="preserve">The Building Regulations Approved Documents </w:t>
            </w:r>
          </w:p>
          <w:p w14:paraId="6305DC49" w14:textId="77777777" w:rsidR="00B10F0A" w:rsidRDefault="00B10F0A" w:rsidP="000C32C1">
            <w:pPr>
              <w:numPr>
                <w:ilvl w:val="0"/>
                <w:numId w:val="7"/>
              </w:numPr>
              <w:spacing w:before="0" w:beforeAutospacing="0" w:after="240" w:afterAutospacing="0" w:line="240" w:lineRule="atLeast"/>
              <w:contextualSpacing/>
            </w:pPr>
            <w:r>
              <w:t>Part M 2015 Access to and use of buildings</w:t>
            </w:r>
          </w:p>
          <w:p w14:paraId="72E0CB43" w14:textId="77777777" w:rsidR="00B10F0A" w:rsidRDefault="00B10F0A" w:rsidP="000C32C1">
            <w:pPr>
              <w:numPr>
                <w:ilvl w:val="0"/>
                <w:numId w:val="7"/>
              </w:numPr>
              <w:spacing w:before="0" w:beforeAutospacing="0" w:after="240" w:afterAutospacing="0" w:line="240" w:lineRule="atLeast"/>
              <w:contextualSpacing/>
            </w:pPr>
            <w:r w:rsidRPr="007F47D3">
              <w:t>Part P 2013 Electrical safety</w:t>
            </w:r>
            <w:r>
              <w:t xml:space="preserve"> - Dwellings</w:t>
            </w:r>
          </w:p>
          <w:p w14:paraId="34E2B503" w14:textId="77777777" w:rsidR="00B10F0A" w:rsidRDefault="00B10F0A" w:rsidP="000C32C1">
            <w:pPr>
              <w:numPr>
                <w:ilvl w:val="0"/>
                <w:numId w:val="7"/>
              </w:numPr>
              <w:spacing w:before="0" w:beforeAutospacing="0" w:after="240" w:afterAutospacing="0" w:line="240" w:lineRule="atLeast"/>
              <w:contextualSpacing/>
            </w:pPr>
            <w:r w:rsidRPr="007F47D3">
              <w:t>Domestic Building Services Compliance Guide</w:t>
            </w:r>
          </w:p>
          <w:p w14:paraId="78470EAD" w14:textId="77777777" w:rsidR="00B10F0A" w:rsidRDefault="00B10F0A" w:rsidP="000C32C1">
            <w:pPr>
              <w:numPr>
                <w:ilvl w:val="0"/>
                <w:numId w:val="7"/>
              </w:numPr>
              <w:spacing w:before="0" w:beforeAutospacing="0" w:after="240" w:afterAutospacing="0" w:line="240" w:lineRule="atLeast"/>
              <w:contextualSpacing/>
            </w:pPr>
            <w:r w:rsidRPr="003F71FC">
              <w:t>Non-Domestic Building Services Compliance Guide</w:t>
            </w:r>
          </w:p>
          <w:p w14:paraId="590AF3D7" w14:textId="77777777" w:rsidR="00B10F0A" w:rsidRDefault="00B10F0A" w:rsidP="000C32C1">
            <w:r>
              <w:t>The Scottish Building Standards 2015</w:t>
            </w:r>
          </w:p>
          <w:p w14:paraId="143955A7" w14:textId="77777777" w:rsidR="00B10F0A" w:rsidRDefault="00B10F0A" w:rsidP="000C32C1">
            <w:pPr>
              <w:numPr>
                <w:ilvl w:val="0"/>
                <w:numId w:val="7"/>
              </w:numPr>
              <w:spacing w:before="0" w:beforeAutospacing="0" w:after="240" w:afterAutospacing="0" w:line="240" w:lineRule="atLeast"/>
              <w:contextualSpacing/>
            </w:pPr>
            <w:r w:rsidRPr="00187245">
              <w:t xml:space="preserve">Section </w:t>
            </w:r>
            <w:r>
              <w:t>2 (Fire)</w:t>
            </w:r>
          </w:p>
          <w:p w14:paraId="76979346" w14:textId="77777777" w:rsidR="00B10F0A" w:rsidRDefault="00B10F0A" w:rsidP="000C32C1">
            <w:pPr>
              <w:numPr>
                <w:ilvl w:val="0"/>
                <w:numId w:val="7"/>
              </w:numPr>
              <w:spacing w:before="0" w:beforeAutospacing="0" w:after="240" w:afterAutospacing="0" w:line="240" w:lineRule="atLeast"/>
              <w:contextualSpacing/>
            </w:pPr>
            <w:r>
              <w:t xml:space="preserve">Section 4 (Safety) </w:t>
            </w:r>
            <w:commentRangeEnd w:id="236"/>
            <w:r w:rsidRPr="00B11D07">
              <w:commentReference w:id="236"/>
            </w:r>
          </w:p>
          <w:p w14:paraId="2FF9D9B2" w14:textId="77777777" w:rsidR="00214833" w:rsidRDefault="00214833" w:rsidP="000C32C1"/>
          <w:p w14:paraId="1F213F7B" w14:textId="77777777" w:rsidR="00B10F0A" w:rsidRPr="0038416A" w:rsidRDefault="00B10F0A" w:rsidP="000C32C1">
            <w:commentRangeStart w:id="237"/>
            <w:r>
              <w:t>IET Wiring Regulations 18</w:t>
            </w:r>
            <w:r w:rsidRPr="0073329C">
              <w:t>th Edition, (BS7671:20</w:t>
            </w:r>
            <w:r>
              <w:t>18)</w:t>
            </w:r>
            <w:commentRangeEnd w:id="237"/>
            <w:r w:rsidRPr="00E1332D">
              <w:commentReference w:id="237"/>
            </w:r>
          </w:p>
        </w:tc>
      </w:tr>
      <w:tr w:rsidR="00B10F0A" w:rsidRPr="003D27CF" w14:paraId="5BB8A86C" w14:textId="77777777" w:rsidTr="000C32C1">
        <w:trPr>
          <w:cantSplit/>
          <w:trHeight w:val="999"/>
        </w:trPr>
        <w:tc>
          <w:tcPr>
            <w:tcW w:w="2405" w:type="dxa"/>
            <w:vMerge w:val="restart"/>
          </w:tcPr>
          <w:p w14:paraId="16F3EF0E" w14:textId="77777777" w:rsidR="00B10F0A" w:rsidRPr="003D27CF" w:rsidRDefault="00B10F0A" w:rsidP="000C32C1">
            <w:pPr>
              <w:spacing w:before="0" w:beforeAutospacing="0" w:after="240" w:afterAutospacing="0" w:line="240" w:lineRule="atLeast"/>
            </w:pPr>
            <w:r w:rsidRPr="003D27CF">
              <w:t xml:space="preserve">Industry standards </w:t>
            </w:r>
          </w:p>
        </w:tc>
        <w:tc>
          <w:tcPr>
            <w:tcW w:w="6769" w:type="dxa"/>
            <w:gridSpan w:val="3"/>
          </w:tcPr>
          <w:p w14:paraId="2726A149" w14:textId="77777777" w:rsidR="00B10F0A" w:rsidRPr="0038416A" w:rsidRDefault="00B10F0A" w:rsidP="000C32C1">
            <w:pPr>
              <w:spacing w:before="0" w:beforeAutospacing="0" w:after="240" w:afterAutospacing="0" w:line="240" w:lineRule="atLeast"/>
            </w:pPr>
            <w:r w:rsidRPr="0038416A">
              <w:t>Chartered Institute of Building Services Engineers (CIBSE)</w:t>
            </w:r>
          </w:p>
          <w:p w14:paraId="10064603" w14:textId="77777777" w:rsidR="00B10F0A" w:rsidRPr="0038416A" w:rsidRDefault="00B10F0A" w:rsidP="000C32C1">
            <w:pPr>
              <w:numPr>
                <w:ilvl w:val="0"/>
                <w:numId w:val="10"/>
              </w:numPr>
              <w:spacing w:before="0" w:beforeAutospacing="0" w:after="240" w:afterAutospacing="0" w:line="240" w:lineRule="atLeast"/>
              <w:contextualSpacing/>
            </w:pPr>
            <w:r w:rsidRPr="0038416A">
              <w:t>C</w:t>
            </w:r>
            <w:r>
              <w:t>IBSE K</w:t>
            </w:r>
            <w:r w:rsidRPr="0038416A">
              <w:t> </w:t>
            </w:r>
            <w:r>
              <w:t>G</w:t>
            </w:r>
            <w:r w:rsidRPr="0038416A">
              <w:t>uide</w:t>
            </w:r>
          </w:p>
        </w:tc>
      </w:tr>
      <w:tr w:rsidR="00B10F0A" w:rsidRPr="003D27CF" w14:paraId="11C41D66" w14:textId="77777777" w:rsidTr="000C32C1">
        <w:trPr>
          <w:cantSplit/>
          <w:trHeight w:val="333"/>
        </w:trPr>
        <w:tc>
          <w:tcPr>
            <w:tcW w:w="2405" w:type="dxa"/>
            <w:vMerge/>
          </w:tcPr>
          <w:p w14:paraId="56220E13" w14:textId="77777777" w:rsidR="00B10F0A" w:rsidRPr="003D27CF" w:rsidRDefault="00B10F0A" w:rsidP="000C32C1"/>
        </w:tc>
        <w:tc>
          <w:tcPr>
            <w:tcW w:w="6769" w:type="dxa"/>
            <w:gridSpan w:val="3"/>
          </w:tcPr>
          <w:p w14:paraId="7382DCBF" w14:textId="77777777" w:rsidR="00B10F0A" w:rsidRPr="0038416A" w:rsidRDefault="00B10F0A" w:rsidP="000C32C1">
            <w:r w:rsidRPr="0038416A">
              <w:t>Building Services Research and Information Association (BSRIA)</w:t>
            </w:r>
          </w:p>
          <w:p w14:paraId="7E5B7029" w14:textId="77777777" w:rsidR="00B10F0A" w:rsidRDefault="00B10F0A" w:rsidP="000C32C1">
            <w:pPr>
              <w:pStyle w:val="ListParagraph"/>
              <w:numPr>
                <w:ilvl w:val="0"/>
                <w:numId w:val="10"/>
              </w:numPr>
            </w:pPr>
            <w:r>
              <w:t>Design Checks for Electrical Services (BG 3/2006)</w:t>
            </w:r>
          </w:p>
          <w:p w14:paraId="14EAE0F0" w14:textId="77777777" w:rsidR="00B10F0A" w:rsidRPr="0038416A" w:rsidRDefault="00B10F0A" w:rsidP="000C32C1">
            <w:pPr>
              <w:pStyle w:val="ListParagraph"/>
              <w:numPr>
                <w:ilvl w:val="0"/>
                <w:numId w:val="10"/>
              </w:numPr>
            </w:pPr>
            <w:r w:rsidRPr="000D703E">
              <w:t>Guidance and Specification for Electronic Security Systems</w:t>
            </w:r>
            <w:r>
              <w:t xml:space="preserve"> (FMS 3/98)</w:t>
            </w:r>
          </w:p>
        </w:tc>
      </w:tr>
      <w:tr w:rsidR="00B10F0A" w:rsidRPr="003D27CF" w14:paraId="14FDBBE3" w14:textId="77777777" w:rsidTr="009B7B74">
        <w:trPr>
          <w:cantSplit/>
          <w:trHeight w:val="895"/>
        </w:trPr>
        <w:tc>
          <w:tcPr>
            <w:tcW w:w="2405" w:type="dxa"/>
            <w:vMerge/>
          </w:tcPr>
          <w:p w14:paraId="2BA88D1A" w14:textId="77777777" w:rsidR="00B10F0A" w:rsidRPr="003D27CF" w:rsidRDefault="00B10F0A" w:rsidP="000C32C1"/>
        </w:tc>
        <w:tc>
          <w:tcPr>
            <w:tcW w:w="6769" w:type="dxa"/>
            <w:gridSpan w:val="3"/>
          </w:tcPr>
          <w:p w14:paraId="7C39D703" w14:textId="77777777" w:rsidR="00B10F0A" w:rsidRPr="007135A0" w:rsidRDefault="009B7B74" w:rsidP="000C32C1">
            <w:r>
              <w:t>NIC/EIC</w:t>
            </w:r>
          </w:p>
          <w:p w14:paraId="51FA939C" w14:textId="77777777" w:rsidR="00B10F0A" w:rsidRPr="0038416A" w:rsidRDefault="00B10F0A" w:rsidP="000C32C1">
            <w:pPr>
              <w:pStyle w:val="ListParagraph"/>
              <w:numPr>
                <w:ilvl w:val="0"/>
                <w:numId w:val="27"/>
              </w:numPr>
            </w:pPr>
            <w:r>
              <w:t>T</w:t>
            </w:r>
            <w:r w:rsidRPr="007135A0">
              <w:t xml:space="preserve">echnical </w:t>
            </w:r>
            <w:r>
              <w:t>G</w:t>
            </w:r>
            <w:r w:rsidRPr="007135A0">
              <w:t>uidance</w:t>
            </w:r>
          </w:p>
        </w:tc>
      </w:tr>
      <w:tr w:rsidR="009B7B74" w:rsidRPr="003D27CF" w14:paraId="31370289" w14:textId="77777777" w:rsidTr="009B7B74">
        <w:trPr>
          <w:cantSplit/>
          <w:trHeight w:val="20"/>
        </w:trPr>
        <w:tc>
          <w:tcPr>
            <w:tcW w:w="2405" w:type="dxa"/>
            <w:vMerge/>
          </w:tcPr>
          <w:p w14:paraId="651DC2BD" w14:textId="77777777" w:rsidR="009B7B74" w:rsidRPr="003D27CF" w:rsidRDefault="009B7B74" w:rsidP="000C32C1"/>
        </w:tc>
        <w:tc>
          <w:tcPr>
            <w:tcW w:w="6769" w:type="dxa"/>
            <w:gridSpan w:val="3"/>
          </w:tcPr>
          <w:p w14:paraId="41C4AD3E" w14:textId="77777777" w:rsidR="009B7B74" w:rsidRPr="007135A0" w:rsidRDefault="009B7B74" w:rsidP="000C32C1"/>
        </w:tc>
      </w:tr>
      <w:tr w:rsidR="00B10F0A" w:rsidRPr="003D27CF" w14:paraId="49A39F16" w14:textId="77777777" w:rsidTr="000C32C1">
        <w:trPr>
          <w:cantSplit/>
          <w:trHeight w:val="469"/>
        </w:trPr>
        <w:tc>
          <w:tcPr>
            <w:tcW w:w="2405" w:type="dxa"/>
            <w:vMerge/>
          </w:tcPr>
          <w:p w14:paraId="26690189" w14:textId="77777777" w:rsidR="00B10F0A" w:rsidRPr="003D27CF" w:rsidRDefault="00B10F0A" w:rsidP="000C32C1"/>
        </w:tc>
        <w:tc>
          <w:tcPr>
            <w:tcW w:w="6769" w:type="dxa"/>
            <w:gridSpan w:val="3"/>
          </w:tcPr>
          <w:p w14:paraId="256CAE5A" w14:textId="77777777" w:rsidR="00214833" w:rsidRDefault="00214833" w:rsidP="00214833">
            <w:r>
              <w:t>The National Security Inspectorate (NSI)</w:t>
            </w:r>
          </w:p>
          <w:p w14:paraId="55697468" w14:textId="77777777" w:rsidR="00B10F0A" w:rsidRPr="007135A0" w:rsidRDefault="00214833" w:rsidP="00214833">
            <w:pPr>
              <w:pStyle w:val="ListParagraph"/>
              <w:numPr>
                <w:ilvl w:val="0"/>
                <w:numId w:val="27"/>
              </w:numPr>
            </w:pPr>
            <w:r w:rsidRPr="00214833">
              <w:rPr>
                <w:rFonts w:ascii="Calibri" w:hAnsi="Calibri" w:cs="Helv"/>
                <w:color w:val="000000"/>
              </w:rPr>
              <w:t>Code of Practice for Planning, Installation and Maintenance of Access Control Systems, NCP 109</w:t>
            </w:r>
          </w:p>
        </w:tc>
      </w:tr>
      <w:tr w:rsidR="00B10F0A" w:rsidRPr="003D27CF" w14:paraId="30C583F7" w14:textId="77777777" w:rsidTr="000C32C1">
        <w:trPr>
          <w:cantSplit/>
          <w:trHeight w:val="468"/>
        </w:trPr>
        <w:tc>
          <w:tcPr>
            <w:tcW w:w="2405" w:type="dxa"/>
            <w:vMerge/>
          </w:tcPr>
          <w:p w14:paraId="251AD8A6" w14:textId="77777777" w:rsidR="00B10F0A" w:rsidRPr="003D27CF" w:rsidRDefault="00B10F0A" w:rsidP="000C32C1"/>
        </w:tc>
        <w:tc>
          <w:tcPr>
            <w:tcW w:w="6769" w:type="dxa"/>
            <w:gridSpan w:val="3"/>
          </w:tcPr>
          <w:p w14:paraId="11F620FD" w14:textId="77777777" w:rsidR="00B10F0A" w:rsidRDefault="00B10F0A" w:rsidP="000C32C1">
            <w:r>
              <w:t>British Security Industry Association (BSIA)</w:t>
            </w:r>
          </w:p>
          <w:p w14:paraId="2A5C44BB" w14:textId="77777777" w:rsidR="00B10F0A" w:rsidRDefault="009B7B74" w:rsidP="000C32C1">
            <w:pPr>
              <w:pStyle w:val="ListParagraph"/>
              <w:numPr>
                <w:ilvl w:val="0"/>
                <w:numId w:val="27"/>
              </w:numPr>
            </w:pPr>
            <w:r>
              <w:rPr>
                <w:rFonts w:ascii="Calibri" w:hAnsi="Calibri" w:cs="Helv"/>
                <w:color w:val="000000"/>
              </w:rPr>
              <w:t xml:space="preserve">A specifier’s guide to </w:t>
            </w:r>
            <w:r w:rsidRPr="005722F0">
              <w:rPr>
                <w:rFonts w:ascii="Calibri" w:hAnsi="Calibri" w:cs="Helv"/>
                <w:color w:val="000000"/>
              </w:rPr>
              <w:t>access control systems</w:t>
            </w:r>
            <w:r>
              <w:rPr>
                <w:rFonts w:ascii="Calibri" w:hAnsi="Calibri" w:cs="Helv"/>
                <w:color w:val="000000"/>
              </w:rPr>
              <w:t>, No. 132</w:t>
            </w:r>
          </w:p>
        </w:tc>
      </w:tr>
      <w:tr w:rsidR="009B7B74" w:rsidRPr="003D27CF" w14:paraId="65451A7C" w14:textId="77777777" w:rsidTr="000C32C1">
        <w:trPr>
          <w:cantSplit/>
          <w:trHeight w:val="468"/>
        </w:trPr>
        <w:tc>
          <w:tcPr>
            <w:tcW w:w="2405" w:type="dxa"/>
          </w:tcPr>
          <w:p w14:paraId="24645FE4" w14:textId="77777777" w:rsidR="009B7B74" w:rsidRPr="003D27CF" w:rsidRDefault="009B7B74" w:rsidP="000C32C1"/>
        </w:tc>
        <w:tc>
          <w:tcPr>
            <w:tcW w:w="6769" w:type="dxa"/>
            <w:gridSpan w:val="3"/>
          </w:tcPr>
          <w:p w14:paraId="39BF7A68" w14:textId="77777777" w:rsidR="009B7B74" w:rsidRDefault="009B7B74" w:rsidP="000C32C1">
            <w:pPr>
              <w:rPr>
                <w:rFonts w:ascii="Calibri" w:hAnsi="Calibri" w:cs="Helv"/>
                <w:color w:val="000000"/>
              </w:rPr>
            </w:pPr>
            <w:r w:rsidRPr="00843CE9">
              <w:rPr>
                <w:rFonts w:ascii="Calibri" w:hAnsi="Calibri" w:cs="Helv"/>
                <w:color w:val="000000"/>
              </w:rPr>
              <w:t>The Security Systems and Alarms Inspection Board (SSAIB)</w:t>
            </w:r>
          </w:p>
          <w:p w14:paraId="01C7B3B0" w14:textId="77777777" w:rsidR="009B7B74" w:rsidRDefault="009B7B74" w:rsidP="009B7B74">
            <w:pPr>
              <w:pStyle w:val="ListParagraph"/>
              <w:numPr>
                <w:ilvl w:val="0"/>
                <w:numId w:val="27"/>
              </w:numPr>
            </w:pPr>
            <w:r w:rsidRPr="005722F0">
              <w:rPr>
                <w:rFonts w:ascii="Calibri" w:hAnsi="Calibri" w:cs="Helv"/>
                <w:color w:val="000000"/>
              </w:rPr>
              <w:t>Code of Prac</w:t>
            </w:r>
            <w:r>
              <w:rPr>
                <w:rFonts w:ascii="Calibri" w:hAnsi="Calibri" w:cs="Helv"/>
                <w:color w:val="000000"/>
              </w:rPr>
              <w:t>tice for Access Control Systems</w:t>
            </w:r>
          </w:p>
        </w:tc>
      </w:tr>
      <w:tr w:rsidR="00214833" w:rsidRPr="003D27CF" w14:paraId="78B1B24A" w14:textId="77777777" w:rsidTr="000C32C1">
        <w:trPr>
          <w:cantSplit/>
        </w:trPr>
        <w:tc>
          <w:tcPr>
            <w:tcW w:w="2405" w:type="dxa"/>
          </w:tcPr>
          <w:p w14:paraId="2716060E" w14:textId="77777777" w:rsidR="00214833" w:rsidRPr="0038416A" w:rsidRDefault="00214833" w:rsidP="00022958">
            <w:pPr>
              <w:spacing w:after="0"/>
            </w:pPr>
            <w:r w:rsidRPr="0038416A">
              <w:t>British Standards</w:t>
            </w:r>
          </w:p>
        </w:tc>
        <w:tc>
          <w:tcPr>
            <w:tcW w:w="1418" w:type="dxa"/>
          </w:tcPr>
          <w:p w14:paraId="12F30CFF" w14:textId="77777777" w:rsidR="00214833" w:rsidRDefault="00214833" w:rsidP="00022958">
            <w:pPr>
              <w:rPr>
                <w:rFonts w:ascii="Calibri" w:hAnsi="Calibri" w:cs="Helv"/>
                <w:color w:val="000000"/>
              </w:rPr>
            </w:pPr>
            <w:r>
              <w:rPr>
                <w:rFonts w:ascii="Calibri" w:hAnsi="Calibri" w:cs="Helv"/>
                <w:color w:val="000000"/>
              </w:rPr>
              <w:t>BS EN 50130-4</w:t>
            </w:r>
          </w:p>
        </w:tc>
        <w:tc>
          <w:tcPr>
            <w:tcW w:w="850" w:type="dxa"/>
          </w:tcPr>
          <w:p w14:paraId="1146582C" w14:textId="77777777" w:rsidR="00214833" w:rsidRDefault="00214833" w:rsidP="00022958">
            <w:r>
              <w:t>2011</w:t>
            </w:r>
          </w:p>
        </w:tc>
        <w:tc>
          <w:tcPr>
            <w:tcW w:w="4501" w:type="dxa"/>
          </w:tcPr>
          <w:p w14:paraId="52B1590A" w14:textId="77777777" w:rsidR="00214833" w:rsidRPr="00F11B9B" w:rsidRDefault="00214833" w:rsidP="00022958">
            <w:r>
              <w:t>Alarm systems. Electromagnetic compatibility.</w:t>
            </w:r>
          </w:p>
        </w:tc>
      </w:tr>
      <w:tr w:rsidR="00214833" w:rsidRPr="003D27CF" w14:paraId="54E4FB74" w14:textId="77777777" w:rsidTr="000C32C1">
        <w:trPr>
          <w:cantSplit/>
        </w:trPr>
        <w:tc>
          <w:tcPr>
            <w:tcW w:w="2405" w:type="dxa"/>
          </w:tcPr>
          <w:p w14:paraId="5411C308" w14:textId="77777777" w:rsidR="00214833" w:rsidRPr="0038416A" w:rsidRDefault="00214833" w:rsidP="00022958">
            <w:pPr>
              <w:spacing w:after="0"/>
            </w:pPr>
          </w:p>
        </w:tc>
        <w:tc>
          <w:tcPr>
            <w:tcW w:w="1418" w:type="dxa"/>
          </w:tcPr>
          <w:p w14:paraId="4873F760" w14:textId="77777777" w:rsidR="00214833" w:rsidRDefault="00214833" w:rsidP="00022958">
            <w:pPr>
              <w:tabs>
                <w:tab w:val="left" w:pos="1060"/>
              </w:tabs>
              <w:spacing w:after="0"/>
            </w:pPr>
            <w:r>
              <w:t>BS EN 50131</w:t>
            </w:r>
          </w:p>
        </w:tc>
        <w:tc>
          <w:tcPr>
            <w:tcW w:w="850" w:type="dxa"/>
          </w:tcPr>
          <w:p w14:paraId="23E6062D" w14:textId="77777777" w:rsidR="00214833" w:rsidRDefault="00214833" w:rsidP="00022958">
            <w:r>
              <w:t>2006+ A2:2017</w:t>
            </w:r>
          </w:p>
        </w:tc>
        <w:tc>
          <w:tcPr>
            <w:tcW w:w="4501" w:type="dxa"/>
          </w:tcPr>
          <w:p w14:paraId="4A87C031" w14:textId="77777777" w:rsidR="00214833" w:rsidRPr="00F11B9B" w:rsidRDefault="00214833" w:rsidP="00022958">
            <w:r w:rsidRPr="005A4577">
              <w:t>Alarm systems. Intrusion and hold-up systems. System requirements</w:t>
            </w:r>
          </w:p>
        </w:tc>
      </w:tr>
      <w:tr w:rsidR="00214833" w:rsidRPr="003D27CF" w14:paraId="04933673" w14:textId="77777777" w:rsidTr="000C32C1">
        <w:trPr>
          <w:cantSplit/>
        </w:trPr>
        <w:tc>
          <w:tcPr>
            <w:tcW w:w="2405" w:type="dxa"/>
          </w:tcPr>
          <w:p w14:paraId="6F8F814E" w14:textId="77777777" w:rsidR="00214833" w:rsidRPr="0038416A" w:rsidRDefault="00214833" w:rsidP="00022958">
            <w:pPr>
              <w:spacing w:after="0"/>
            </w:pPr>
          </w:p>
        </w:tc>
        <w:tc>
          <w:tcPr>
            <w:tcW w:w="1418" w:type="dxa"/>
          </w:tcPr>
          <w:p w14:paraId="6F608A50" w14:textId="77777777" w:rsidR="00214833" w:rsidRPr="00C57602" w:rsidRDefault="00214833" w:rsidP="00022958">
            <w:pPr>
              <w:tabs>
                <w:tab w:val="left" w:pos="1060"/>
              </w:tabs>
              <w:spacing w:after="0"/>
            </w:pPr>
            <w:r w:rsidRPr="00C57602">
              <w:t>BS</w:t>
            </w:r>
            <w:r>
              <w:t xml:space="preserve"> </w:t>
            </w:r>
            <w:r w:rsidRPr="00C57602">
              <w:t>EN 50131-2</w:t>
            </w:r>
          </w:p>
        </w:tc>
        <w:tc>
          <w:tcPr>
            <w:tcW w:w="850" w:type="dxa"/>
          </w:tcPr>
          <w:p w14:paraId="65A71E5D" w14:textId="77777777" w:rsidR="00214833" w:rsidRPr="00C57602" w:rsidRDefault="00214833" w:rsidP="00022958">
            <w:pPr>
              <w:tabs>
                <w:tab w:val="left" w:pos="1060"/>
              </w:tabs>
              <w:spacing w:after="0"/>
            </w:pPr>
            <w:r w:rsidRPr="00C57602">
              <w:t>2013</w:t>
            </w:r>
          </w:p>
        </w:tc>
        <w:tc>
          <w:tcPr>
            <w:tcW w:w="4501" w:type="dxa"/>
          </w:tcPr>
          <w:p w14:paraId="5744C700" w14:textId="77777777" w:rsidR="00214833" w:rsidRPr="00C57602" w:rsidRDefault="00214833" w:rsidP="00022958">
            <w:pPr>
              <w:tabs>
                <w:tab w:val="left" w:pos="1060"/>
              </w:tabs>
              <w:spacing w:after="0"/>
            </w:pPr>
            <w:r w:rsidRPr="00C57602">
              <w:t>Alarm systems</w:t>
            </w:r>
            <w:r>
              <w:t>.</w:t>
            </w:r>
            <w:r w:rsidRPr="00C57602">
              <w:t xml:space="preserve"> Alarm transmission systems and equipment. Requirements for supervised premises transceiver (SPT)</w:t>
            </w:r>
          </w:p>
        </w:tc>
      </w:tr>
      <w:tr w:rsidR="00214833" w:rsidRPr="003D27CF" w14:paraId="0E261F6F" w14:textId="77777777" w:rsidTr="000C32C1">
        <w:trPr>
          <w:cantSplit/>
        </w:trPr>
        <w:tc>
          <w:tcPr>
            <w:tcW w:w="2405" w:type="dxa"/>
          </w:tcPr>
          <w:p w14:paraId="1E9C9F63" w14:textId="77777777" w:rsidR="00214833" w:rsidRPr="0038416A" w:rsidRDefault="00214833" w:rsidP="00022958">
            <w:pPr>
              <w:spacing w:after="0"/>
            </w:pPr>
          </w:p>
        </w:tc>
        <w:tc>
          <w:tcPr>
            <w:tcW w:w="1418" w:type="dxa"/>
          </w:tcPr>
          <w:p w14:paraId="799B68FC" w14:textId="77777777" w:rsidR="00214833" w:rsidRDefault="00214833" w:rsidP="00022958">
            <w:pPr>
              <w:rPr>
                <w:rFonts w:ascii="Calibri" w:hAnsi="Calibri" w:cs="Helv"/>
                <w:color w:val="000000"/>
              </w:rPr>
            </w:pPr>
            <w:r>
              <w:rPr>
                <w:rFonts w:cs="Times New Roman"/>
                <w:szCs w:val="24"/>
              </w:rPr>
              <w:t>BS EN 50133-1</w:t>
            </w:r>
          </w:p>
        </w:tc>
        <w:tc>
          <w:tcPr>
            <w:tcW w:w="850" w:type="dxa"/>
          </w:tcPr>
          <w:p w14:paraId="5A178B73" w14:textId="77777777" w:rsidR="00214833" w:rsidRDefault="00214833" w:rsidP="00022958"/>
        </w:tc>
        <w:tc>
          <w:tcPr>
            <w:tcW w:w="4501" w:type="dxa"/>
          </w:tcPr>
          <w:p w14:paraId="544D9703" w14:textId="77777777" w:rsidR="00214833" w:rsidRPr="00851D39" w:rsidRDefault="00214833" w:rsidP="00022958">
            <w:pPr>
              <w:pStyle w:val="Heading4"/>
              <w:outlineLvl w:val="3"/>
              <w:rPr>
                <w:rFonts w:cs="Times New Roman"/>
                <w:szCs w:val="24"/>
              </w:rPr>
            </w:pPr>
            <w:r>
              <w:rPr>
                <w:rFonts w:cs="Times New Roman"/>
                <w:szCs w:val="24"/>
              </w:rPr>
              <w:t xml:space="preserve">Alarm systems. Access control systems for use in security applications. </w:t>
            </w:r>
          </w:p>
          <w:p w14:paraId="3FA73EEF" w14:textId="77777777" w:rsidR="00214833" w:rsidRPr="00F11B9B" w:rsidRDefault="00214833" w:rsidP="00022958"/>
        </w:tc>
      </w:tr>
      <w:tr w:rsidR="00214833" w:rsidRPr="003D27CF" w14:paraId="341FBDE8" w14:textId="77777777" w:rsidTr="000C32C1">
        <w:trPr>
          <w:cantSplit/>
        </w:trPr>
        <w:tc>
          <w:tcPr>
            <w:tcW w:w="2405" w:type="dxa"/>
          </w:tcPr>
          <w:p w14:paraId="6790992C" w14:textId="77777777" w:rsidR="00214833" w:rsidRPr="0038416A" w:rsidRDefault="00214833" w:rsidP="00022958">
            <w:pPr>
              <w:spacing w:after="0"/>
            </w:pPr>
          </w:p>
        </w:tc>
        <w:tc>
          <w:tcPr>
            <w:tcW w:w="1418" w:type="dxa"/>
          </w:tcPr>
          <w:p w14:paraId="31512180" w14:textId="77777777" w:rsidR="00214833" w:rsidRDefault="00214833" w:rsidP="00022958">
            <w:pPr>
              <w:rPr>
                <w:rFonts w:ascii="Calibri" w:hAnsi="Calibri" w:cs="Helv"/>
                <w:color w:val="000000"/>
              </w:rPr>
            </w:pPr>
            <w:r>
              <w:rPr>
                <w:rFonts w:ascii="Calibri" w:hAnsi="Calibri" w:cs="Helv"/>
                <w:color w:val="000000"/>
              </w:rPr>
              <w:t>BS EN 50130-4</w:t>
            </w:r>
          </w:p>
        </w:tc>
        <w:tc>
          <w:tcPr>
            <w:tcW w:w="850" w:type="dxa"/>
          </w:tcPr>
          <w:p w14:paraId="107EF04A" w14:textId="77777777" w:rsidR="00214833" w:rsidRDefault="00214833" w:rsidP="00022958">
            <w:r>
              <w:t>2011</w:t>
            </w:r>
          </w:p>
        </w:tc>
        <w:tc>
          <w:tcPr>
            <w:tcW w:w="4501" w:type="dxa"/>
          </w:tcPr>
          <w:p w14:paraId="70D4F09D" w14:textId="77777777" w:rsidR="00214833" w:rsidRPr="00F11B9B" w:rsidRDefault="00214833" w:rsidP="00022958">
            <w:r>
              <w:t>Alarm systems. Electromagnetic compatibility.</w:t>
            </w:r>
          </w:p>
        </w:tc>
      </w:tr>
      <w:tr w:rsidR="00214833" w:rsidRPr="003D27CF" w14:paraId="1D4F8706" w14:textId="77777777" w:rsidTr="000C32C1">
        <w:trPr>
          <w:cantSplit/>
        </w:trPr>
        <w:tc>
          <w:tcPr>
            <w:tcW w:w="2405" w:type="dxa"/>
          </w:tcPr>
          <w:p w14:paraId="40C54553" w14:textId="77777777" w:rsidR="00214833" w:rsidRPr="0038416A" w:rsidRDefault="00214833" w:rsidP="00214833">
            <w:pPr>
              <w:spacing w:after="0"/>
            </w:pPr>
          </w:p>
        </w:tc>
        <w:tc>
          <w:tcPr>
            <w:tcW w:w="1418" w:type="dxa"/>
          </w:tcPr>
          <w:p w14:paraId="6B014509" w14:textId="77777777" w:rsidR="00214833" w:rsidRPr="006F6A5D" w:rsidRDefault="00214833" w:rsidP="00022958">
            <w:r>
              <w:rPr>
                <w:rFonts w:ascii="Calibri" w:hAnsi="Calibri" w:cs="Helv"/>
                <w:color w:val="000000"/>
              </w:rPr>
              <w:t>BS EN 50486</w:t>
            </w:r>
          </w:p>
        </w:tc>
        <w:tc>
          <w:tcPr>
            <w:tcW w:w="850" w:type="dxa"/>
          </w:tcPr>
          <w:p w14:paraId="2AC259D7" w14:textId="77777777" w:rsidR="00214833" w:rsidRDefault="00214833" w:rsidP="00022958">
            <w:r>
              <w:t>2008</w:t>
            </w:r>
          </w:p>
        </w:tc>
        <w:tc>
          <w:tcPr>
            <w:tcW w:w="4501" w:type="dxa"/>
          </w:tcPr>
          <w:p w14:paraId="7CFD5269" w14:textId="77777777" w:rsidR="00214833" w:rsidRPr="006F6A5D" w:rsidRDefault="00214833" w:rsidP="00022958">
            <w:r w:rsidRPr="00F11B9B">
              <w:t>Equipment for use in audio and video door-entry systems</w:t>
            </w:r>
          </w:p>
        </w:tc>
      </w:tr>
      <w:tr w:rsidR="00214833" w:rsidRPr="003D27CF" w14:paraId="5BBB0B8E" w14:textId="77777777" w:rsidTr="000C32C1">
        <w:trPr>
          <w:cantSplit/>
        </w:trPr>
        <w:tc>
          <w:tcPr>
            <w:tcW w:w="2405" w:type="dxa"/>
          </w:tcPr>
          <w:p w14:paraId="0EFBB4D8" w14:textId="77777777" w:rsidR="00214833" w:rsidRPr="0038416A" w:rsidRDefault="00214833" w:rsidP="000C32C1">
            <w:pPr>
              <w:spacing w:after="0"/>
            </w:pPr>
          </w:p>
        </w:tc>
        <w:tc>
          <w:tcPr>
            <w:tcW w:w="1418" w:type="dxa"/>
          </w:tcPr>
          <w:p w14:paraId="695576C4" w14:textId="77777777" w:rsidR="00214833" w:rsidRDefault="00214833" w:rsidP="00022958">
            <w:r>
              <w:rPr>
                <w:rFonts w:ascii="Calibri" w:hAnsi="Calibri" w:cs="Helv"/>
                <w:color w:val="000000"/>
              </w:rPr>
              <w:t>BS EN 60839-11-1</w:t>
            </w:r>
          </w:p>
        </w:tc>
        <w:tc>
          <w:tcPr>
            <w:tcW w:w="850" w:type="dxa"/>
          </w:tcPr>
          <w:p w14:paraId="0EBA352B" w14:textId="77777777" w:rsidR="00214833" w:rsidRDefault="00214833" w:rsidP="00022958">
            <w:r>
              <w:t>2013</w:t>
            </w:r>
          </w:p>
        </w:tc>
        <w:tc>
          <w:tcPr>
            <w:tcW w:w="4501" w:type="dxa"/>
          </w:tcPr>
          <w:p w14:paraId="18965EAF" w14:textId="77777777" w:rsidR="00214833" w:rsidRPr="00E3244E" w:rsidRDefault="00214833" w:rsidP="00022958">
            <w:pPr>
              <w:rPr>
                <w:rFonts w:ascii="Calibri" w:hAnsi="Calibri" w:cs="Helv"/>
                <w:color w:val="000000"/>
              </w:rPr>
            </w:pPr>
            <w:r w:rsidRPr="00F11B9B">
              <w:rPr>
                <w:rFonts w:ascii="Calibri" w:hAnsi="Calibri" w:cs="Helv"/>
                <w:color w:val="000000"/>
              </w:rPr>
              <w:t>Alarm and electronic security systems. Electronic access control systems. System and components requirements</w:t>
            </w:r>
          </w:p>
        </w:tc>
      </w:tr>
      <w:tr w:rsidR="00214833" w:rsidRPr="003D27CF" w14:paraId="236E0166" w14:textId="77777777" w:rsidTr="000C32C1">
        <w:trPr>
          <w:cantSplit/>
        </w:trPr>
        <w:tc>
          <w:tcPr>
            <w:tcW w:w="2405" w:type="dxa"/>
          </w:tcPr>
          <w:p w14:paraId="31B73854" w14:textId="77777777" w:rsidR="00214833" w:rsidRPr="0038416A" w:rsidRDefault="00214833" w:rsidP="00022958">
            <w:pPr>
              <w:spacing w:after="0"/>
            </w:pPr>
          </w:p>
        </w:tc>
        <w:tc>
          <w:tcPr>
            <w:tcW w:w="1418" w:type="dxa"/>
          </w:tcPr>
          <w:p w14:paraId="5CF8BE03" w14:textId="77777777" w:rsidR="00214833" w:rsidRDefault="00214833" w:rsidP="00022958">
            <w:r>
              <w:rPr>
                <w:rFonts w:ascii="Calibri" w:hAnsi="Calibri" w:cs="Helv"/>
                <w:color w:val="000000"/>
              </w:rPr>
              <w:t>BS EN 60839-11-2</w:t>
            </w:r>
          </w:p>
        </w:tc>
        <w:tc>
          <w:tcPr>
            <w:tcW w:w="850" w:type="dxa"/>
          </w:tcPr>
          <w:p w14:paraId="4D9E6E94" w14:textId="77777777" w:rsidR="00214833" w:rsidRDefault="00214833" w:rsidP="00022958">
            <w:r>
              <w:t>2015</w:t>
            </w:r>
          </w:p>
        </w:tc>
        <w:tc>
          <w:tcPr>
            <w:tcW w:w="4501" w:type="dxa"/>
          </w:tcPr>
          <w:p w14:paraId="5204F669" w14:textId="77777777" w:rsidR="00214833" w:rsidRPr="00CB22A9" w:rsidRDefault="00214833" w:rsidP="00022958">
            <w:pPr>
              <w:rPr>
                <w:rFonts w:ascii="Calibri" w:hAnsi="Calibri" w:cs="Helv"/>
                <w:color w:val="000000"/>
              </w:rPr>
            </w:pPr>
            <w:r w:rsidRPr="00F11B9B">
              <w:rPr>
                <w:rFonts w:ascii="Calibri" w:hAnsi="Calibri" w:cs="Helv"/>
                <w:color w:val="000000"/>
              </w:rPr>
              <w:t>Alarm and electronic security systems. Electronic access control systems. Application guidelines</w:t>
            </w:r>
          </w:p>
        </w:tc>
      </w:tr>
      <w:tr w:rsidR="00214833" w:rsidRPr="003D27CF" w14:paraId="5A1CAD8E" w14:textId="77777777" w:rsidTr="000C32C1">
        <w:trPr>
          <w:cantSplit/>
        </w:trPr>
        <w:tc>
          <w:tcPr>
            <w:tcW w:w="2405" w:type="dxa"/>
          </w:tcPr>
          <w:p w14:paraId="4E386512" w14:textId="77777777" w:rsidR="00214833" w:rsidRPr="0038416A" w:rsidRDefault="00214833" w:rsidP="00022958">
            <w:pPr>
              <w:spacing w:after="0"/>
            </w:pPr>
          </w:p>
        </w:tc>
        <w:tc>
          <w:tcPr>
            <w:tcW w:w="1418" w:type="dxa"/>
          </w:tcPr>
          <w:p w14:paraId="648A3429" w14:textId="77777777" w:rsidR="00214833" w:rsidRDefault="00214833" w:rsidP="00022958">
            <w:r>
              <w:t>BS 7273-4</w:t>
            </w:r>
          </w:p>
        </w:tc>
        <w:tc>
          <w:tcPr>
            <w:tcW w:w="850" w:type="dxa"/>
          </w:tcPr>
          <w:p w14:paraId="24FFF3D2" w14:textId="77777777" w:rsidR="00214833" w:rsidRDefault="00214833" w:rsidP="00022958">
            <w:pPr>
              <w:spacing w:after="0"/>
            </w:pPr>
            <w:r>
              <w:t>2015</w:t>
            </w:r>
          </w:p>
        </w:tc>
        <w:tc>
          <w:tcPr>
            <w:tcW w:w="4501" w:type="dxa"/>
          </w:tcPr>
          <w:p w14:paraId="0A397A7C" w14:textId="77777777" w:rsidR="00214833" w:rsidRPr="00834E33" w:rsidRDefault="00214833" w:rsidP="00022958">
            <w:r w:rsidRPr="00A97152">
              <w:t>Code of practice for the operation of fire protection measures. Actuation of release mechanisms for doors</w:t>
            </w:r>
          </w:p>
        </w:tc>
      </w:tr>
      <w:tr w:rsidR="00214833" w:rsidRPr="003D27CF" w14:paraId="2DDBCD4C" w14:textId="77777777" w:rsidTr="000C32C1">
        <w:trPr>
          <w:cantSplit/>
        </w:trPr>
        <w:tc>
          <w:tcPr>
            <w:tcW w:w="2405" w:type="dxa"/>
          </w:tcPr>
          <w:p w14:paraId="193AF781" w14:textId="77777777" w:rsidR="00214833" w:rsidRPr="0038416A" w:rsidRDefault="00214833" w:rsidP="00022958">
            <w:pPr>
              <w:spacing w:after="0"/>
            </w:pPr>
          </w:p>
        </w:tc>
        <w:tc>
          <w:tcPr>
            <w:tcW w:w="1418" w:type="dxa"/>
          </w:tcPr>
          <w:p w14:paraId="0635DE51" w14:textId="77777777" w:rsidR="00214833" w:rsidRDefault="00214833" w:rsidP="00022958">
            <w:pPr>
              <w:rPr>
                <w:rFonts w:ascii="Calibri" w:hAnsi="Calibri" w:cs="Helv"/>
                <w:color w:val="000000"/>
              </w:rPr>
            </w:pPr>
            <w:r>
              <w:rPr>
                <w:rFonts w:ascii="Calibri" w:hAnsi="Calibri" w:cs="Helv"/>
                <w:color w:val="000000"/>
              </w:rPr>
              <w:t>BS 8300</w:t>
            </w:r>
          </w:p>
        </w:tc>
        <w:tc>
          <w:tcPr>
            <w:tcW w:w="850" w:type="dxa"/>
          </w:tcPr>
          <w:p w14:paraId="5B9E83B8" w14:textId="77777777" w:rsidR="00214833" w:rsidRDefault="00214833" w:rsidP="00022958">
            <w:r>
              <w:t>2009</w:t>
            </w:r>
          </w:p>
        </w:tc>
        <w:tc>
          <w:tcPr>
            <w:tcW w:w="4501" w:type="dxa"/>
          </w:tcPr>
          <w:p w14:paraId="6B300FD2" w14:textId="77777777" w:rsidR="00214833" w:rsidRPr="00F11B9B" w:rsidRDefault="00F04EC7" w:rsidP="00022958">
            <w:pPr>
              <w:spacing w:after="0"/>
            </w:pPr>
            <w:hyperlink r:id="rId29" w:history="1">
              <w:r w:rsidR="00214833" w:rsidRPr="006B0DF7">
                <w:t>Design of buildings and their approaches to meet the needs of di</w:t>
              </w:r>
              <w:r w:rsidR="00214833">
                <w:t>sabled people. Code of practice</w:t>
              </w:r>
              <w:r w:rsidR="00214833" w:rsidRPr="006B0DF7">
                <w:t> </w:t>
              </w:r>
            </w:hyperlink>
          </w:p>
        </w:tc>
      </w:tr>
      <w:tr w:rsidR="00214833" w:rsidRPr="003D27CF" w14:paraId="678E2D5B" w14:textId="77777777" w:rsidTr="000C32C1">
        <w:trPr>
          <w:cantSplit/>
        </w:trPr>
        <w:tc>
          <w:tcPr>
            <w:tcW w:w="2405" w:type="dxa"/>
          </w:tcPr>
          <w:p w14:paraId="645FA690" w14:textId="77777777" w:rsidR="00214833" w:rsidRPr="0038416A" w:rsidRDefault="00214833" w:rsidP="000C32C1">
            <w:pPr>
              <w:spacing w:after="0"/>
            </w:pPr>
          </w:p>
        </w:tc>
        <w:tc>
          <w:tcPr>
            <w:tcW w:w="1418" w:type="dxa"/>
          </w:tcPr>
          <w:p w14:paraId="4485C6DE" w14:textId="77777777" w:rsidR="00214833" w:rsidRPr="00CD44F2" w:rsidRDefault="00214833" w:rsidP="00022958">
            <w:pPr>
              <w:rPr>
                <w:rFonts w:ascii="Calibri" w:hAnsi="Calibri" w:cs="Helv"/>
                <w:color w:val="000000"/>
              </w:rPr>
            </w:pPr>
            <w:r w:rsidRPr="00CD44F2">
              <w:rPr>
                <w:rFonts w:ascii="Calibri" w:hAnsi="Calibri" w:cs="Helv"/>
                <w:color w:val="000000"/>
              </w:rPr>
              <w:t>BS 9263</w:t>
            </w:r>
          </w:p>
        </w:tc>
        <w:tc>
          <w:tcPr>
            <w:tcW w:w="850" w:type="dxa"/>
          </w:tcPr>
          <w:p w14:paraId="5B2B0358" w14:textId="77777777" w:rsidR="00214833" w:rsidRPr="00CD44F2" w:rsidRDefault="00214833" w:rsidP="00022958">
            <w:pPr>
              <w:rPr>
                <w:rFonts w:ascii="Calibri" w:hAnsi="Calibri" w:cs="Helv"/>
                <w:color w:val="000000"/>
              </w:rPr>
            </w:pPr>
            <w:r w:rsidRPr="00CD44F2">
              <w:rPr>
                <w:rFonts w:ascii="Calibri" w:hAnsi="Calibri" w:cs="Helv"/>
                <w:color w:val="000000"/>
              </w:rPr>
              <w:t>2016</w:t>
            </w:r>
          </w:p>
        </w:tc>
        <w:tc>
          <w:tcPr>
            <w:tcW w:w="4501" w:type="dxa"/>
          </w:tcPr>
          <w:p w14:paraId="1C2C38DD" w14:textId="77777777" w:rsidR="00214833" w:rsidRPr="00CD44F2" w:rsidRDefault="00214833" w:rsidP="00022958">
            <w:pPr>
              <w:rPr>
                <w:rFonts w:ascii="Calibri" w:hAnsi="Calibri" w:cs="Helv"/>
                <w:color w:val="000000"/>
              </w:rPr>
            </w:pPr>
            <w:r w:rsidRPr="00CD44F2">
              <w:rPr>
                <w:rFonts w:ascii="Calibri" w:hAnsi="Calibri" w:cs="Helv"/>
                <w:color w:val="000000"/>
              </w:rPr>
              <w:t>Intruder and hold-up alarm systems – Commissioning, maintenance and remote support – Code of practice</w:t>
            </w:r>
          </w:p>
        </w:tc>
      </w:tr>
      <w:tr w:rsidR="00214833" w:rsidRPr="003D27CF" w14:paraId="1B5A5E0B" w14:textId="77777777" w:rsidTr="000C32C1">
        <w:trPr>
          <w:cantSplit/>
        </w:trPr>
        <w:tc>
          <w:tcPr>
            <w:tcW w:w="2405" w:type="dxa"/>
          </w:tcPr>
          <w:p w14:paraId="546EE94E" w14:textId="77777777" w:rsidR="00214833" w:rsidRPr="0038416A" w:rsidRDefault="00214833" w:rsidP="000C32C1">
            <w:pPr>
              <w:spacing w:after="0"/>
            </w:pPr>
          </w:p>
        </w:tc>
        <w:tc>
          <w:tcPr>
            <w:tcW w:w="1418" w:type="dxa"/>
          </w:tcPr>
          <w:p w14:paraId="3DF928BB" w14:textId="77777777" w:rsidR="00214833" w:rsidRPr="005722F0" w:rsidRDefault="00214833" w:rsidP="00022958">
            <w:pPr>
              <w:rPr>
                <w:rFonts w:ascii="Calibri" w:hAnsi="Calibri" w:cs="Helv"/>
                <w:color w:val="000000"/>
              </w:rPr>
            </w:pPr>
            <w:r>
              <w:rPr>
                <w:rFonts w:ascii="Calibri" w:hAnsi="Calibri" w:cs="Helv"/>
                <w:color w:val="000000"/>
              </w:rPr>
              <w:t>PAS 24</w:t>
            </w:r>
          </w:p>
        </w:tc>
        <w:tc>
          <w:tcPr>
            <w:tcW w:w="850" w:type="dxa"/>
          </w:tcPr>
          <w:p w14:paraId="1A9C6E25" w14:textId="77777777" w:rsidR="00214833" w:rsidRDefault="00214833" w:rsidP="00022958">
            <w:r>
              <w:t>2012</w:t>
            </w:r>
          </w:p>
        </w:tc>
        <w:tc>
          <w:tcPr>
            <w:tcW w:w="4501" w:type="dxa"/>
          </w:tcPr>
          <w:p w14:paraId="7E3A3D9B" w14:textId="77777777" w:rsidR="00214833" w:rsidRDefault="00214833" w:rsidP="00022958">
            <w:pPr>
              <w:rPr>
                <w:rFonts w:ascii="Calibri" w:hAnsi="Calibri" w:cs="Helv"/>
                <w:color w:val="000000"/>
              </w:rPr>
            </w:pPr>
            <w:r w:rsidRPr="005722F0">
              <w:rPr>
                <w:rFonts w:ascii="Calibri" w:hAnsi="Calibri" w:cs="Helv"/>
                <w:color w:val="000000"/>
              </w:rPr>
              <w:t>Enhanced security performance requirements for door assemblies</w:t>
            </w:r>
          </w:p>
        </w:tc>
      </w:tr>
      <w:tr w:rsidR="00214833" w:rsidRPr="003D27CF" w14:paraId="3BCDB7A2" w14:textId="77777777" w:rsidTr="000C32C1">
        <w:trPr>
          <w:cantSplit/>
        </w:trPr>
        <w:tc>
          <w:tcPr>
            <w:tcW w:w="2405" w:type="dxa"/>
          </w:tcPr>
          <w:p w14:paraId="74D693D9" w14:textId="77777777" w:rsidR="00214833" w:rsidRPr="0038416A" w:rsidRDefault="00214833" w:rsidP="000C32C1">
            <w:pPr>
              <w:spacing w:after="0"/>
            </w:pPr>
          </w:p>
        </w:tc>
        <w:tc>
          <w:tcPr>
            <w:tcW w:w="1418" w:type="dxa"/>
          </w:tcPr>
          <w:p w14:paraId="66F2F373" w14:textId="77777777" w:rsidR="00214833" w:rsidRPr="00CD44F2" w:rsidRDefault="00214833" w:rsidP="00022958">
            <w:pPr>
              <w:rPr>
                <w:rFonts w:ascii="Calibri" w:hAnsi="Calibri" w:cs="Helv"/>
                <w:color w:val="000000"/>
              </w:rPr>
            </w:pPr>
            <w:r w:rsidRPr="00CD44F2">
              <w:rPr>
                <w:rFonts w:ascii="Calibri" w:hAnsi="Calibri" w:cs="Helv"/>
                <w:color w:val="000000"/>
              </w:rPr>
              <w:t>PD</w:t>
            </w:r>
            <w:r>
              <w:rPr>
                <w:rFonts w:ascii="Calibri" w:hAnsi="Calibri" w:cs="Helv"/>
                <w:color w:val="000000"/>
              </w:rPr>
              <w:t xml:space="preserve"> </w:t>
            </w:r>
            <w:r w:rsidRPr="00CD44F2">
              <w:rPr>
                <w:rFonts w:ascii="Calibri" w:hAnsi="Calibri" w:cs="Helv"/>
                <w:color w:val="000000"/>
              </w:rPr>
              <w:t>6662</w:t>
            </w:r>
          </w:p>
        </w:tc>
        <w:tc>
          <w:tcPr>
            <w:tcW w:w="850" w:type="dxa"/>
          </w:tcPr>
          <w:p w14:paraId="11727A4B" w14:textId="77777777" w:rsidR="00214833" w:rsidRPr="00CD44F2" w:rsidRDefault="00214833" w:rsidP="00022958">
            <w:pPr>
              <w:rPr>
                <w:rFonts w:ascii="Calibri" w:hAnsi="Calibri" w:cs="Helv"/>
                <w:color w:val="000000"/>
              </w:rPr>
            </w:pPr>
            <w:r w:rsidRPr="00CD44F2">
              <w:rPr>
                <w:rFonts w:ascii="Calibri" w:hAnsi="Calibri" w:cs="Helv"/>
                <w:color w:val="000000"/>
              </w:rPr>
              <w:t>2017</w:t>
            </w:r>
          </w:p>
        </w:tc>
        <w:tc>
          <w:tcPr>
            <w:tcW w:w="4501" w:type="dxa"/>
          </w:tcPr>
          <w:p w14:paraId="6FCA37DB" w14:textId="77777777" w:rsidR="00214833" w:rsidRPr="00CD44F2" w:rsidRDefault="00214833" w:rsidP="00022958">
            <w:pPr>
              <w:rPr>
                <w:rFonts w:ascii="Calibri" w:hAnsi="Calibri" w:cs="Helv"/>
                <w:color w:val="000000"/>
              </w:rPr>
            </w:pPr>
            <w:r w:rsidRPr="00CD44F2">
              <w:rPr>
                <w:rFonts w:ascii="Calibri" w:hAnsi="Calibri" w:cs="Helv"/>
                <w:color w:val="000000"/>
              </w:rPr>
              <w:t>Scheme for the application of European Standards for intrusion and hold-up alarm systems</w:t>
            </w:r>
          </w:p>
        </w:tc>
      </w:tr>
    </w:tbl>
    <w:p w14:paraId="5E0A8B0E" w14:textId="77777777" w:rsidR="00D81AA8" w:rsidRDefault="00D81AA8" w:rsidP="00D81AA8">
      <w:pPr>
        <w:pStyle w:val="Heading2"/>
        <w:numPr>
          <w:ilvl w:val="0"/>
          <w:numId w:val="0"/>
        </w:numPr>
        <w:ind w:left="851" w:hanging="851"/>
      </w:pPr>
      <w:r>
        <w:t>SYSTEM DESCRIPTION</w:t>
      </w:r>
      <w:bookmarkEnd w:id="235"/>
    </w:p>
    <w:p w14:paraId="558583AF" w14:textId="77777777" w:rsidR="00D81AA8" w:rsidRDefault="00D81AA8" w:rsidP="00D81AA8"/>
    <w:p w14:paraId="7E19A41E" w14:textId="77777777" w:rsidR="00D81AA8" w:rsidRDefault="00D81AA8" w:rsidP="00D81AA8"/>
    <w:p w14:paraId="38BA010B" w14:textId="77777777" w:rsidR="00D81AA8" w:rsidRDefault="00D81AA8" w:rsidP="00D81AA8">
      <w:pPr>
        <w:pStyle w:val="Heading2"/>
        <w:numPr>
          <w:ilvl w:val="0"/>
          <w:numId w:val="0"/>
        </w:numPr>
        <w:ind w:left="851" w:hanging="851"/>
      </w:pPr>
      <w:bookmarkStart w:id="238" w:name="_Toc363736685"/>
      <w:r>
        <w:t>CONTROL REQUIREMENTS</w:t>
      </w:r>
      <w:bookmarkEnd w:id="238"/>
    </w:p>
    <w:p w14:paraId="52C6DD6F" w14:textId="77777777" w:rsidR="00D81AA8" w:rsidRDefault="00D81AA8" w:rsidP="00D81AA8"/>
    <w:p w14:paraId="3229CE61" w14:textId="77777777" w:rsidR="00D81AA8" w:rsidRDefault="00D81AA8" w:rsidP="00D81AA8"/>
    <w:p w14:paraId="08DF3E07" w14:textId="77777777" w:rsidR="00D81AA8" w:rsidRDefault="00D81AA8" w:rsidP="00D81AA8">
      <w:pPr>
        <w:pStyle w:val="Heading2"/>
        <w:numPr>
          <w:ilvl w:val="0"/>
          <w:numId w:val="0"/>
        </w:numPr>
        <w:ind w:left="851" w:hanging="851"/>
      </w:pPr>
      <w:bookmarkStart w:id="239" w:name="_Toc363736686"/>
      <w:r>
        <w:t>SYSTEM DRAWINGS / SCHEMATICS</w:t>
      </w:r>
      <w:bookmarkEnd w:id="239"/>
    </w:p>
    <w:p w14:paraId="775B3D66" w14:textId="77777777" w:rsidR="00D81AA8" w:rsidRDefault="00D81AA8" w:rsidP="00D81AA8"/>
    <w:p w14:paraId="024F6E5D" w14:textId="77777777" w:rsidR="00D81AA8" w:rsidRDefault="00D81AA8" w:rsidP="00D81AA8"/>
    <w:p w14:paraId="3C49A673" w14:textId="77777777" w:rsidR="00D81AA8" w:rsidRDefault="00D81AA8" w:rsidP="00D81AA8">
      <w:pPr>
        <w:pStyle w:val="Heading2"/>
        <w:numPr>
          <w:ilvl w:val="0"/>
          <w:numId w:val="0"/>
        </w:numPr>
        <w:ind w:left="357" w:hanging="357"/>
      </w:pPr>
      <w:r>
        <w:t>REFERENCE SPECIFICATION CLAUSES</w:t>
      </w:r>
    </w:p>
    <w:p w14:paraId="70835A40" w14:textId="77777777" w:rsidR="00D81AA8" w:rsidRDefault="00D81AA8" w:rsidP="00D81AA8">
      <w:r>
        <w:t>Also see the following Reference Specification SPEC-300 clauses for further details of Workmanship, materials standards, builders work standards, testing/ commissioning, and identification:</w:t>
      </w:r>
    </w:p>
    <w:p w14:paraId="7A2A3D3C" w14:textId="77777777" w:rsidR="00D81AA8" w:rsidRDefault="00986F61" w:rsidP="00D81AA8">
      <w:pPr>
        <w:pStyle w:val="ListParagraph"/>
        <w:numPr>
          <w:ilvl w:val="0"/>
          <w:numId w:val="6"/>
        </w:numPr>
      </w:pPr>
      <w:r>
        <w:t>PR_65_70_11_00</w:t>
      </w:r>
      <w:r w:rsidR="00D81AA8">
        <w:t xml:space="preserve"> CONDUIT AND CABLE TRUNKING</w:t>
      </w:r>
    </w:p>
    <w:p w14:paraId="417C2DE5" w14:textId="77777777" w:rsidR="00D81AA8" w:rsidRDefault="00986F61" w:rsidP="00D81AA8">
      <w:pPr>
        <w:pStyle w:val="ListParagraph"/>
        <w:numPr>
          <w:ilvl w:val="0"/>
          <w:numId w:val="6"/>
        </w:numPr>
      </w:pPr>
      <w:r>
        <w:t>PR_65_70_36/48_00</w:t>
      </w:r>
      <w:r w:rsidR="00D81AA8">
        <w:t xml:space="preserve"> HV/LV CABLES AND WIRING</w:t>
      </w:r>
    </w:p>
    <w:p w14:paraId="53F970D9" w14:textId="77777777" w:rsidR="00D81AA8" w:rsidRDefault="00986F61" w:rsidP="00D81AA8">
      <w:pPr>
        <w:pStyle w:val="ListParagraph"/>
        <w:numPr>
          <w:ilvl w:val="0"/>
          <w:numId w:val="6"/>
        </w:numPr>
      </w:pPr>
      <w:r>
        <w:t>PR_60_70_48_06</w:t>
      </w:r>
      <w:r w:rsidR="00D81AA8">
        <w:t xml:space="preserve"> BUSBAR TRUNKING</w:t>
      </w:r>
    </w:p>
    <w:p w14:paraId="236B19B0" w14:textId="77777777" w:rsidR="00D81AA8" w:rsidRDefault="00986F61" w:rsidP="00D81AA8">
      <w:pPr>
        <w:pStyle w:val="ListParagraph"/>
        <w:numPr>
          <w:ilvl w:val="0"/>
          <w:numId w:val="6"/>
        </w:numPr>
      </w:pPr>
      <w:r>
        <w:t>PR_65_70_11_00</w:t>
      </w:r>
      <w:r w:rsidR="00D81AA8">
        <w:t xml:space="preserve"> SUPPORT COMPONENTS - CABLES</w:t>
      </w:r>
    </w:p>
    <w:p w14:paraId="5EC53B25" w14:textId="77777777" w:rsidR="00D81AA8" w:rsidRDefault="00986F61" w:rsidP="00D81AA8">
      <w:pPr>
        <w:pStyle w:val="ListParagraph"/>
        <w:numPr>
          <w:ilvl w:val="0"/>
          <w:numId w:val="6"/>
        </w:numPr>
      </w:pPr>
      <w:r>
        <w:t>PR_60_70_48_00</w:t>
      </w:r>
      <w:r w:rsidR="00D81AA8">
        <w:t xml:space="preserve"> LV SWITCHGEAR AND DISTRIBUTION BOARDS</w:t>
      </w:r>
    </w:p>
    <w:p w14:paraId="4F7ADBD9" w14:textId="77777777" w:rsidR="00D81AA8" w:rsidRDefault="00986F61" w:rsidP="00D81AA8">
      <w:pPr>
        <w:pStyle w:val="ListParagraph"/>
        <w:numPr>
          <w:ilvl w:val="0"/>
          <w:numId w:val="6"/>
        </w:numPr>
      </w:pPr>
      <w:r>
        <w:t>PR_75_51_52_00</w:t>
      </w:r>
      <w:r w:rsidR="00D81AA8">
        <w:t xml:space="preserve"> CONTACTORS AND STARTERS</w:t>
      </w:r>
    </w:p>
    <w:p w14:paraId="3750F2C4" w14:textId="77777777" w:rsidR="00D81AA8" w:rsidRDefault="003D44FA" w:rsidP="00D81AA8">
      <w:pPr>
        <w:pStyle w:val="ListParagraph"/>
        <w:numPr>
          <w:ilvl w:val="0"/>
          <w:numId w:val="6"/>
        </w:numPr>
      </w:pPr>
      <w:r>
        <w:t>PR_70_70_48_00</w:t>
      </w:r>
      <w:r w:rsidR="00D81AA8">
        <w:t xml:space="preserve"> LUMINAIRES AND LAMPS</w:t>
      </w:r>
    </w:p>
    <w:p w14:paraId="377E285D" w14:textId="77777777" w:rsidR="00D81AA8" w:rsidRDefault="003D44FA" w:rsidP="00D81AA8">
      <w:pPr>
        <w:pStyle w:val="ListParagraph"/>
        <w:numPr>
          <w:ilvl w:val="0"/>
          <w:numId w:val="6"/>
        </w:numPr>
      </w:pPr>
      <w:r>
        <w:t>PR_65_72_00_00</w:t>
      </w:r>
      <w:r w:rsidR="00D81AA8">
        <w:t xml:space="preserve"> ACCESSORIES FOR ELECTRICAL SERVICES</w:t>
      </w:r>
    </w:p>
    <w:p w14:paraId="7DDF457B" w14:textId="77777777" w:rsidR="00D81AA8" w:rsidRDefault="003D44FA" w:rsidP="00D81AA8">
      <w:pPr>
        <w:pStyle w:val="ListParagraph"/>
        <w:numPr>
          <w:ilvl w:val="0"/>
          <w:numId w:val="6"/>
        </w:numPr>
      </w:pPr>
      <w:r>
        <w:t>PR_65_70_46_00</w:t>
      </w:r>
      <w:r w:rsidR="00D81AA8">
        <w:t xml:space="preserve"> EARTHING AND BONDING</w:t>
      </w:r>
    </w:p>
    <w:p w14:paraId="79798DBF" w14:textId="77777777" w:rsidR="00D81AA8" w:rsidRDefault="003D44FA" w:rsidP="00D81AA8">
      <w:pPr>
        <w:pStyle w:val="ListParagraph"/>
        <w:numPr>
          <w:ilvl w:val="0"/>
          <w:numId w:val="6"/>
        </w:numPr>
      </w:pPr>
      <w:r>
        <w:t>AC_70_65_00_00</w:t>
      </w:r>
      <w:r w:rsidR="00D81AA8">
        <w:t xml:space="preserve"> TESTING AND COMMISSIONING OF ELECTRICAL SERVICES</w:t>
      </w:r>
    </w:p>
    <w:p w14:paraId="473FC136" w14:textId="77777777" w:rsidR="00D81AA8" w:rsidRDefault="003D44FA" w:rsidP="00D81AA8">
      <w:pPr>
        <w:pStyle w:val="ListParagraph"/>
        <w:numPr>
          <w:ilvl w:val="0"/>
          <w:numId w:val="6"/>
        </w:numPr>
      </w:pPr>
      <w:r>
        <w:t>PR_40_10_57_24</w:t>
      </w:r>
      <w:r w:rsidR="00D81AA8">
        <w:t xml:space="preserve"> IDENTIFICATION - ELECTRICAL</w:t>
      </w:r>
    </w:p>
    <w:p w14:paraId="73E412F3" w14:textId="77777777" w:rsidR="00D81AA8" w:rsidRDefault="003D44FA" w:rsidP="00D81AA8">
      <w:pPr>
        <w:pStyle w:val="ListParagraph"/>
        <w:numPr>
          <w:ilvl w:val="0"/>
          <w:numId w:val="6"/>
        </w:numPr>
      </w:pPr>
      <w:r>
        <w:t>PR_20_29_00_00</w:t>
      </w:r>
      <w:r w:rsidR="00D81AA8">
        <w:t xml:space="preserve"> FIXING TO BUILDING FABRIC</w:t>
      </w:r>
    </w:p>
    <w:p w14:paraId="0FB7E86B" w14:textId="77777777" w:rsidR="00D81AA8" w:rsidRDefault="003D44FA" w:rsidP="00D81AA8">
      <w:pPr>
        <w:pStyle w:val="ListParagraph"/>
        <w:numPr>
          <w:ilvl w:val="0"/>
          <w:numId w:val="6"/>
        </w:numPr>
      </w:pPr>
      <w:r>
        <w:t>PR_35_31_68_72</w:t>
      </w:r>
      <w:r w:rsidR="00D81AA8">
        <w:t xml:space="preserve"> PAINTING AND ANTI-CORROSION TREATMENTS</w:t>
      </w:r>
    </w:p>
    <w:p w14:paraId="1D5C1954" w14:textId="77777777" w:rsidR="00D81AA8" w:rsidRDefault="00D81AA8" w:rsidP="00D81AA8"/>
    <w:p w14:paraId="714477CA" w14:textId="77777777" w:rsidR="00D81AA8" w:rsidRDefault="00D81AA8" w:rsidP="00D81AA8">
      <w:pPr>
        <w:rPr>
          <w:rFonts w:asciiTheme="majorHAnsi" w:eastAsiaTheme="majorEastAsia" w:hAnsiTheme="majorHAnsi" w:cstheme="majorBidi"/>
          <w:b/>
          <w:bCs/>
          <w:caps/>
          <w:sz w:val="28"/>
          <w:szCs w:val="28"/>
        </w:rPr>
      </w:pPr>
      <w:r>
        <w:br w:type="page"/>
      </w:r>
    </w:p>
    <w:p w14:paraId="6AB47D23" w14:textId="77777777" w:rsidR="00D81AA8" w:rsidRPr="00625547" w:rsidRDefault="00D81AA8" w:rsidP="00D81AA8">
      <w:pPr>
        <w:pStyle w:val="Heading1"/>
        <w:numPr>
          <w:ilvl w:val="0"/>
          <w:numId w:val="0"/>
        </w:numPr>
        <w:ind w:left="851" w:hanging="851"/>
      </w:pPr>
      <w:bookmarkStart w:id="240" w:name="_Toc15913808"/>
      <w:bookmarkStart w:id="241" w:name="_Toc363736687"/>
      <w:r w:rsidRPr="00997014">
        <w:rPr>
          <w:noProof/>
          <w:color w:val="0070C0"/>
          <w:lang w:eastAsia="en-GB"/>
        </w:rPr>
        <mc:AlternateContent>
          <mc:Choice Requires="wps">
            <w:drawing>
              <wp:anchor distT="0" distB="36195" distL="114300" distR="114300" simplePos="0" relativeHeight="251843584" behindDoc="0" locked="1" layoutInCell="1" allowOverlap="1" wp14:anchorId="4B7C861B" wp14:editId="03318AF6">
                <wp:simplePos x="0" y="0"/>
                <wp:positionH relativeFrom="column">
                  <wp:posOffset>3175</wp:posOffset>
                </wp:positionH>
                <wp:positionV relativeFrom="paragraph">
                  <wp:posOffset>215900</wp:posOffset>
                </wp:positionV>
                <wp:extent cx="2070000" cy="0"/>
                <wp:effectExtent l="0" t="19050" r="6985" b="19050"/>
                <wp:wrapNone/>
                <wp:docPr id="106" name="Straight Connector 106"/>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B7B55B" id="Straight Connector 106" o:spid="_x0000_s1026" style="position:absolute;z-index:251843584;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" strokecolor="black [3213]" strokeweight="3pt">
                <w10:anchorlock/>
              </v:line>
            </w:pict>
          </mc:Fallback>
        </mc:AlternateContent>
      </w:r>
      <w:r w:rsidRPr="00997014">
        <w:rPr>
          <w:color w:val="0070C0"/>
          <w:lang w:eastAsia="en-GB"/>
        </w:rPr>
        <w:t>Ss_75_40_53_86</w:t>
      </w:r>
      <w:r w:rsidRPr="00FF538A">
        <w:tab/>
      </w:r>
      <w:r>
        <w:t>Surveillance Systems</w:t>
      </w:r>
      <w:bookmarkEnd w:id="240"/>
    </w:p>
    <w:p w14:paraId="29319231" w14:textId="77777777" w:rsidR="00D81AA8" w:rsidRDefault="00D81AA8" w:rsidP="00D81AA8">
      <w:pPr>
        <w:pStyle w:val="Heading2"/>
        <w:numPr>
          <w:ilvl w:val="0"/>
          <w:numId w:val="0"/>
        </w:numPr>
        <w:ind w:left="851" w:hanging="851"/>
      </w:pPr>
      <w:r>
        <w:t>PERFORMANCE OBJECTIVES</w:t>
      </w:r>
    </w:p>
    <w:p w14:paraId="6DC2198C" w14:textId="77777777" w:rsidR="00D81AA8" w:rsidRDefault="00D81AA8" w:rsidP="00D81AA8"/>
    <w:p w14:paraId="4A5AEF18" w14:textId="77777777" w:rsidR="00D81AA8" w:rsidRDefault="00D81AA8" w:rsidP="00D81AA8"/>
    <w:p w14:paraId="1D934077" w14:textId="77777777" w:rsidR="00D81AA8" w:rsidRDefault="00D81AA8" w:rsidP="00D81AA8">
      <w:pPr>
        <w:pStyle w:val="Heading2"/>
        <w:numPr>
          <w:ilvl w:val="0"/>
          <w:numId w:val="0"/>
        </w:numPr>
        <w:ind w:left="851" w:hanging="851"/>
      </w:pPr>
      <w:r>
        <w:t>DESIGN PARAMETERS</w:t>
      </w:r>
    </w:p>
    <w:p w14:paraId="351CD96B" w14:textId="77777777" w:rsidR="00B10F0A" w:rsidRDefault="00B10F0A" w:rsidP="00B10F0A">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B10F0A" w:rsidRPr="003D27CF" w14:paraId="77D2145D" w14:textId="77777777" w:rsidTr="000C32C1">
        <w:trPr>
          <w:cnfStyle w:val="100000000000" w:firstRow="1" w:lastRow="0" w:firstColumn="0" w:lastColumn="0" w:oddVBand="0" w:evenVBand="0" w:oddHBand="0" w:evenHBand="0" w:firstRowFirstColumn="0" w:firstRowLastColumn="0" w:lastRowFirstColumn="0" w:lastRowLastColumn="0"/>
          <w:cantSplit/>
        </w:trPr>
        <w:tc>
          <w:tcPr>
            <w:tcW w:w="2405" w:type="dxa"/>
          </w:tcPr>
          <w:p w14:paraId="2ECD9C96" w14:textId="77777777" w:rsidR="00B10F0A" w:rsidRPr="003D27CF" w:rsidRDefault="00B10F0A" w:rsidP="000C32C1">
            <w:pPr>
              <w:spacing w:before="0" w:beforeAutospacing="0" w:after="240" w:afterAutospacing="0" w:line="240" w:lineRule="atLeast"/>
              <w:rPr>
                <w:b w:val="0"/>
              </w:rPr>
            </w:pPr>
            <w:r w:rsidRPr="003D27CF">
              <w:rPr>
                <w:b w:val="0"/>
              </w:rPr>
              <w:t xml:space="preserve">Statutory Acts </w:t>
            </w:r>
          </w:p>
        </w:tc>
        <w:tc>
          <w:tcPr>
            <w:tcW w:w="6769" w:type="dxa"/>
            <w:gridSpan w:val="3"/>
          </w:tcPr>
          <w:p w14:paraId="20FD019B" w14:textId="77777777" w:rsidR="00B10F0A" w:rsidRDefault="00B10F0A"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25336C5B" w14:textId="77777777" w:rsidR="00B10F0A" w:rsidRDefault="00B10F0A" w:rsidP="000C32C1">
            <w:pPr>
              <w:spacing w:before="0" w:beforeAutospacing="0" w:after="240" w:afterAutospacing="0" w:line="240" w:lineRule="atLeast"/>
              <w:rPr>
                <w:b w:val="0"/>
              </w:rPr>
            </w:pPr>
            <w:r>
              <w:rPr>
                <w:b w:val="0"/>
              </w:rPr>
              <w:t>The Electricity at Work Regulations 1989</w:t>
            </w:r>
            <w:r w:rsidR="00D36C23">
              <w:rPr>
                <w:b w:val="0"/>
              </w:rPr>
              <w:t xml:space="preserve"> SI 1989/635</w:t>
            </w:r>
          </w:p>
          <w:p w14:paraId="40D098C1" w14:textId="77777777" w:rsidR="00D36C23" w:rsidRPr="00D36C23" w:rsidRDefault="00D36C23" w:rsidP="000C32C1">
            <w:pPr>
              <w:spacing w:before="0" w:beforeAutospacing="0" w:after="240" w:afterAutospacing="0" w:line="240" w:lineRule="atLeast"/>
              <w:rPr>
                <w:b w:val="0"/>
              </w:rPr>
            </w:pPr>
            <w:r w:rsidRPr="00D36C23">
              <w:rPr>
                <w:b w:val="0"/>
              </w:rPr>
              <w:t>The Electromagnetic Compatibility Regulations</w:t>
            </w:r>
            <w:r>
              <w:rPr>
                <w:b w:val="0"/>
              </w:rPr>
              <w:t xml:space="preserve"> </w:t>
            </w:r>
            <w:r w:rsidRPr="00D36C23">
              <w:rPr>
                <w:rFonts w:cs="Times New Roman"/>
                <w:b w:val="0"/>
                <w:szCs w:val="24"/>
              </w:rPr>
              <w:t>2006/3418</w:t>
            </w:r>
          </w:p>
          <w:p w14:paraId="1D80F8B6" w14:textId="77777777" w:rsidR="00B10F0A" w:rsidRPr="00050951" w:rsidRDefault="00D36C23" w:rsidP="00D36C23">
            <w:pPr>
              <w:spacing w:before="0" w:beforeAutospacing="0" w:after="240" w:afterAutospacing="0" w:line="240" w:lineRule="atLeast"/>
              <w:rPr>
                <w:b w:val="0"/>
              </w:rPr>
            </w:pPr>
            <w:r>
              <w:rPr>
                <w:b w:val="0"/>
              </w:rPr>
              <w:t>Data Protection Act</w:t>
            </w:r>
          </w:p>
        </w:tc>
      </w:tr>
      <w:tr w:rsidR="00D36C23" w:rsidRPr="003D27CF" w14:paraId="1A6E5E56" w14:textId="77777777" w:rsidTr="000C32C1">
        <w:trPr>
          <w:cantSplit/>
        </w:trPr>
        <w:tc>
          <w:tcPr>
            <w:tcW w:w="2405" w:type="dxa"/>
          </w:tcPr>
          <w:p w14:paraId="5164211B" w14:textId="77777777" w:rsidR="00D36C23" w:rsidRPr="003D27CF" w:rsidRDefault="00D36C23" w:rsidP="000C32C1">
            <w:pPr>
              <w:rPr>
                <w:b/>
              </w:rPr>
            </w:pPr>
            <w:r>
              <w:t>Health and Safety Executive</w:t>
            </w:r>
          </w:p>
        </w:tc>
        <w:tc>
          <w:tcPr>
            <w:tcW w:w="6769" w:type="dxa"/>
            <w:gridSpan w:val="3"/>
          </w:tcPr>
          <w:p w14:paraId="0956E340" w14:textId="77777777" w:rsidR="00D36C23" w:rsidRDefault="00D36C23" w:rsidP="000C32C1">
            <w:r>
              <w:t>The Electricity at Work Regulations 1989, HSR25</w:t>
            </w:r>
          </w:p>
          <w:p w14:paraId="6558CAF1" w14:textId="77777777" w:rsidR="00D36C23" w:rsidRPr="003D27CF" w:rsidRDefault="00D36C23" w:rsidP="000C32C1">
            <w:pPr>
              <w:rPr>
                <w:b/>
              </w:rPr>
            </w:pPr>
            <w:r>
              <w:rPr>
                <w:rFonts w:cs="Times New Roman"/>
                <w:szCs w:val="24"/>
              </w:rPr>
              <w:t xml:space="preserve">Construction Design and Management (CDM) Regulations, </w:t>
            </w:r>
            <w:r>
              <w:t>CDM2015</w:t>
            </w:r>
          </w:p>
        </w:tc>
      </w:tr>
      <w:tr w:rsidR="00B10F0A" w:rsidRPr="003D27CF" w14:paraId="0D2161C0" w14:textId="77777777" w:rsidTr="000C32C1">
        <w:trPr>
          <w:cantSplit/>
        </w:trPr>
        <w:tc>
          <w:tcPr>
            <w:tcW w:w="2405" w:type="dxa"/>
          </w:tcPr>
          <w:p w14:paraId="1725DA78" w14:textId="77777777" w:rsidR="00B10F0A" w:rsidRPr="003D27CF" w:rsidRDefault="00B10F0A" w:rsidP="000C32C1">
            <w:pPr>
              <w:spacing w:before="0" w:beforeAutospacing="0" w:after="240" w:afterAutospacing="0" w:line="240" w:lineRule="atLeast"/>
            </w:pPr>
            <w:r w:rsidRPr="003D27CF">
              <w:t xml:space="preserve">Building Control / Local Authority requirements </w:t>
            </w:r>
          </w:p>
        </w:tc>
        <w:tc>
          <w:tcPr>
            <w:tcW w:w="6769" w:type="dxa"/>
            <w:gridSpan w:val="3"/>
          </w:tcPr>
          <w:p w14:paraId="223ADD2D" w14:textId="77777777" w:rsidR="00B10F0A" w:rsidRPr="0038416A" w:rsidRDefault="00B10F0A" w:rsidP="000C32C1">
            <w:pPr>
              <w:spacing w:before="0" w:beforeAutospacing="0" w:after="240" w:afterAutospacing="0" w:line="240" w:lineRule="atLeast"/>
            </w:pPr>
            <w:commentRangeStart w:id="242"/>
            <w:r w:rsidRPr="0038416A">
              <w:t xml:space="preserve">The Building Regulations Approved Documents </w:t>
            </w:r>
          </w:p>
          <w:p w14:paraId="4743C7F0" w14:textId="77777777" w:rsidR="00B10F0A" w:rsidRDefault="00B10F0A" w:rsidP="000C32C1">
            <w:pPr>
              <w:numPr>
                <w:ilvl w:val="0"/>
                <w:numId w:val="7"/>
              </w:numPr>
              <w:spacing w:before="0" w:beforeAutospacing="0" w:after="240" w:afterAutospacing="0" w:line="240" w:lineRule="atLeast"/>
              <w:contextualSpacing/>
            </w:pPr>
            <w:r>
              <w:t>Part M 2015 Access to and use of buildings</w:t>
            </w:r>
          </w:p>
          <w:p w14:paraId="0E5A0BB2" w14:textId="77777777" w:rsidR="00B10F0A" w:rsidRDefault="00B10F0A" w:rsidP="000C32C1">
            <w:pPr>
              <w:numPr>
                <w:ilvl w:val="0"/>
                <w:numId w:val="7"/>
              </w:numPr>
              <w:spacing w:before="0" w:beforeAutospacing="0" w:after="240" w:afterAutospacing="0" w:line="240" w:lineRule="atLeast"/>
              <w:contextualSpacing/>
            </w:pPr>
            <w:r w:rsidRPr="007F47D3">
              <w:t>Part P 2013 Electrical safety</w:t>
            </w:r>
            <w:r>
              <w:t xml:space="preserve"> - Dwellings</w:t>
            </w:r>
          </w:p>
          <w:p w14:paraId="2F7F6669" w14:textId="77777777" w:rsidR="00B10F0A" w:rsidRDefault="00B10F0A" w:rsidP="000C32C1">
            <w:pPr>
              <w:numPr>
                <w:ilvl w:val="0"/>
                <w:numId w:val="7"/>
              </w:numPr>
              <w:spacing w:before="0" w:beforeAutospacing="0" w:after="240" w:afterAutospacing="0" w:line="240" w:lineRule="atLeast"/>
              <w:contextualSpacing/>
            </w:pPr>
            <w:r w:rsidRPr="007F47D3">
              <w:t>Domestic Building Services Compliance Guide</w:t>
            </w:r>
          </w:p>
          <w:p w14:paraId="45888D35" w14:textId="77777777" w:rsidR="00B10F0A" w:rsidRDefault="00B10F0A" w:rsidP="000C32C1">
            <w:pPr>
              <w:numPr>
                <w:ilvl w:val="0"/>
                <w:numId w:val="7"/>
              </w:numPr>
              <w:spacing w:before="0" w:beforeAutospacing="0" w:after="240" w:afterAutospacing="0" w:line="240" w:lineRule="atLeast"/>
              <w:contextualSpacing/>
            </w:pPr>
            <w:r w:rsidRPr="003F71FC">
              <w:t>Non-Domestic Building Services Compliance Guide</w:t>
            </w:r>
          </w:p>
          <w:p w14:paraId="229DF389" w14:textId="77777777" w:rsidR="00B10F0A" w:rsidRDefault="00B10F0A" w:rsidP="000C32C1">
            <w:r>
              <w:t>The Scottish Building Standards 2015</w:t>
            </w:r>
          </w:p>
          <w:p w14:paraId="20949AF9" w14:textId="77777777" w:rsidR="00B10F0A" w:rsidRDefault="00B10F0A" w:rsidP="000C32C1">
            <w:pPr>
              <w:numPr>
                <w:ilvl w:val="0"/>
                <w:numId w:val="7"/>
              </w:numPr>
              <w:spacing w:before="0" w:beforeAutospacing="0" w:after="240" w:afterAutospacing="0" w:line="240" w:lineRule="atLeast"/>
              <w:contextualSpacing/>
            </w:pPr>
            <w:r>
              <w:t xml:space="preserve">Section 4 (Safety) </w:t>
            </w:r>
            <w:commentRangeEnd w:id="242"/>
            <w:r w:rsidRPr="00B11D07">
              <w:commentReference w:id="242"/>
            </w:r>
          </w:p>
          <w:p w14:paraId="000A11E3" w14:textId="77777777" w:rsidR="00B10F0A" w:rsidRDefault="00B10F0A" w:rsidP="000C32C1">
            <w:r>
              <w:t>The Memorandum of guidance on the Electricity at Work Regulations 1989 (the Memorandum)</w:t>
            </w:r>
          </w:p>
          <w:p w14:paraId="1D5CD343" w14:textId="77777777" w:rsidR="00B10F0A" w:rsidRPr="0038416A" w:rsidRDefault="00B10F0A" w:rsidP="000C32C1">
            <w:commentRangeStart w:id="243"/>
            <w:r>
              <w:t>IET Wiring Regulations 18</w:t>
            </w:r>
            <w:r w:rsidRPr="0073329C">
              <w:t>th Edition, (BS7671:20</w:t>
            </w:r>
            <w:r>
              <w:t>18)</w:t>
            </w:r>
            <w:commentRangeEnd w:id="243"/>
            <w:r w:rsidRPr="00E1332D">
              <w:commentReference w:id="243"/>
            </w:r>
          </w:p>
        </w:tc>
      </w:tr>
      <w:tr w:rsidR="00B10F0A" w:rsidRPr="003D27CF" w14:paraId="2B463B2E" w14:textId="77777777" w:rsidTr="000C32C1">
        <w:trPr>
          <w:cantSplit/>
          <w:trHeight w:val="333"/>
        </w:trPr>
        <w:tc>
          <w:tcPr>
            <w:tcW w:w="2405" w:type="dxa"/>
            <w:vMerge w:val="restart"/>
          </w:tcPr>
          <w:p w14:paraId="54AFAA89" w14:textId="77777777" w:rsidR="00B10F0A" w:rsidRPr="003D27CF" w:rsidRDefault="00B10F0A" w:rsidP="000C32C1">
            <w:pPr>
              <w:spacing w:before="0" w:beforeAutospacing="0" w:after="240" w:afterAutospacing="0" w:line="240" w:lineRule="atLeast"/>
            </w:pPr>
            <w:r w:rsidRPr="003D27CF">
              <w:t xml:space="preserve">Industry standards </w:t>
            </w:r>
          </w:p>
        </w:tc>
        <w:tc>
          <w:tcPr>
            <w:tcW w:w="6769" w:type="dxa"/>
            <w:gridSpan w:val="3"/>
          </w:tcPr>
          <w:p w14:paraId="722E34EA" w14:textId="77777777" w:rsidR="00B10F0A" w:rsidRPr="0038416A" w:rsidRDefault="00B10F0A" w:rsidP="000C32C1">
            <w:pPr>
              <w:spacing w:before="0" w:beforeAutospacing="0" w:after="240" w:afterAutospacing="0" w:line="240" w:lineRule="atLeast"/>
            </w:pPr>
            <w:r w:rsidRPr="0038416A">
              <w:t>Chartered Institute of Building Services Engineers (CIBSE)</w:t>
            </w:r>
          </w:p>
          <w:p w14:paraId="71B0EB77" w14:textId="77777777" w:rsidR="00B10F0A" w:rsidRPr="0038416A" w:rsidRDefault="00B10F0A" w:rsidP="000C32C1">
            <w:pPr>
              <w:numPr>
                <w:ilvl w:val="0"/>
                <w:numId w:val="10"/>
              </w:numPr>
              <w:spacing w:before="0" w:beforeAutospacing="0" w:after="240" w:afterAutospacing="0" w:line="240" w:lineRule="atLeast"/>
              <w:contextualSpacing/>
            </w:pPr>
            <w:r w:rsidRPr="0038416A">
              <w:t>C</w:t>
            </w:r>
            <w:r>
              <w:t>IBSE K</w:t>
            </w:r>
            <w:r w:rsidRPr="0038416A">
              <w:t> </w:t>
            </w:r>
            <w:r>
              <w:t>G</w:t>
            </w:r>
            <w:r w:rsidRPr="0038416A">
              <w:t>uide</w:t>
            </w:r>
          </w:p>
        </w:tc>
      </w:tr>
      <w:tr w:rsidR="00B10F0A" w:rsidRPr="003D27CF" w14:paraId="38F5CDBB" w14:textId="77777777" w:rsidTr="000C32C1">
        <w:trPr>
          <w:cantSplit/>
          <w:trHeight w:val="333"/>
        </w:trPr>
        <w:tc>
          <w:tcPr>
            <w:tcW w:w="2405" w:type="dxa"/>
            <w:vMerge/>
          </w:tcPr>
          <w:p w14:paraId="40590C6F" w14:textId="77777777" w:rsidR="00B10F0A" w:rsidRPr="003D27CF" w:rsidRDefault="00B10F0A" w:rsidP="000C32C1"/>
        </w:tc>
        <w:tc>
          <w:tcPr>
            <w:tcW w:w="6769" w:type="dxa"/>
            <w:gridSpan w:val="3"/>
          </w:tcPr>
          <w:p w14:paraId="333EC50F" w14:textId="77777777" w:rsidR="00B10F0A" w:rsidRPr="0038416A" w:rsidRDefault="00B10F0A" w:rsidP="000C32C1">
            <w:r w:rsidRPr="0038416A">
              <w:t>Building Services Research and Information Association (BSRIA)</w:t>
            </w:r>
          </w:p>
          <w:p w14:paraId="0A1A95E9" w14:textId="77777777" w:rsidR="00B10F0A" w:rsidRPr="0038416A" w:rsidRDefault="00B10F0A" w:rsidP="000C32C1">
            <w:pPr>
              <w:pStyle w:val="ListParagraph"/>
              <w:numPr>
                <w:ilvl w:val="0"/>
                <w:numId w:val="10"/>
              </w:numPr>
            </w:pPr>
            <w:r w:rsidRPr="000D703E">
              <w:t>Guidance and Specification for Electronic Security Systems</w:t>
            </w:r>
            <w:r>
              <w:t xml:space="preserve"> (FMS3/98)</w:t>
            </w:r>
          </w:p>
        </w:tc>
      </w:tr>
      <w:tr w:rsidR="00B10F0A" w:rsidRPr="003D27CF" w14:paraId="68BEDCF5" w14:textId="77777777" w:rsidTr="000C32C1">
        <w:trPr>
          <w:cantSplit/>
          <w:trHeight w:val="166"/>
        </w:trPr>
        <w:tc>
          <w:tcPr>
            <w:tcW w:w="2405" w:type="dxa"/>
            <w:vMerge/>
          </w:tcPr>
          <w:p w14:paraId="48E260B7" w14:textId="77777777" w:rsidR="00B10F0A" w:rsidRPr="003D27CF" w:rsidRDefault="00B10F0A" w:rsidP="000C32C1"/>
        </w:tc>
        <w:tc>
          <w:tcPr>
            <w:tcW w:w="6769" w:type="dxa"/>
            <w:gridSpan w:val="3"/>
          </w:tcPr>
          <w:p w14:paraId="2FA527E5" w14:textId="77777777" w:rsidR="00B10F0A" w:rsidRPr="007135A0" w:rsidRDefault="00B10F0A" w:rsidP="000C32C1">
            <w:r w:rsidRPr="007135A0">
              <w:t xml:space="preserve">NIC/EIC </w:t>
            </w:r>
          </w:p>
          <w:p w14:paraId="6DF846BE" w14:textId="77777777" w:rsidR="00B10F0A" w:rsidRPr="0038416A" w:rsidRDefault="00B10F0A" w:rsidP="000C32C1">
            <w:pPr>
              <w:pStyle w:val="ListParagraph"/>
              <w:numPr>
                <w:ilvl w:val="0"/>
                <w:numId w:val="27"/>
              </w:numPr>
            </w:pPr>
            <w:r>
              <w:t>T</w:t>
            </w:r>
            <w:r w:rsidRPr="007135A0">
              <w:t xml:space="preserve">echnical </w:t>
            </w:r>
            <w:r>
              <w:t>G</w:t>
            </w:r>
            <w:r w:rsidRPr="007135A0">
              <w:t>uidance</w:t>
            </w:r>
          </w:p>
        </w:tc>
      </w:tr>
      <w:tr w:rsidR="00B10F0A" w:rsidRPr="003D27CF" w14:paraId="16675231" w14:textId="77777777" w:rsidTr="000C32C1">
        <w:trPr>
          <w:cantSplit/>
          <w:trHeight w:val="166"/>
        </w:trPr>
        <w:tc>
          <w:tcPr>
            <w:tcW w:w="2405" w:type="dxa"/>
            <w:vMerge/>
          </w:tcPr>
          <w:p w14:paraId="7D2F9F9B" w14:textId="77777777" w:rsidR="00B10F0A" w:rsidRPr="003D27CF" w:rsidRDefault="00B10F0A" w:rsidP="000C32C1"/>
        </w:tc>
        <w:tc>
          <w:tcPr>
            <w:tcW w:w="6769" w:type="dxa"/>
            <w:gridSpan w:val="3"/>
          </w:tcPr>
          <w:p w14:paraId="270B0023" w14:textId="77777777" w:rsidR="00B10F0A" w:rsidRDefault="00B10F0A" w:rsidP="000C32C1">
            <w:r w:rsidRPr="000F7AFE">
              <w:t>National Security Inspectorate (</w:t>
            </w:r>
            <w:r>
              <w:t xml:space="preserve">NSI – </w:t>
            </w:r>
            <w:r w:rsidRPr="000F7AFE">
              <w:t>formally NACOSS &amp; ISI)</w:t>
            </w:r>
          </w:p>
          <w:p w14:paraId="6C10F7E2" w14:textId="77777777" w:rsidR="00B10F0A" w:rsidRDefault="00B10F0A" w:rsidP="000C32C1">
            <w:pPr>
              <w:pStyle w:val="ListParagraph"/>
              <w:numPr>
                <w:ilvl w:val="0"/>
                <w:numId w:val="27"/>
              </w:numPr>
            </w:pPr>
            <w:r>
              <w:t>Code of Practice NCP 104 for the design, installation and maintenance of CCTV systems</w:t>
            </w:r>
          </w:p>
          <w:p w14:paraId="620289A4" w14:textId="77777777" w:rsidR="00B10F0A" w:rsidRPr="0038416A" w:rsidRDefault="00B10F0A" w:rsidP="000C32C1">
            <w:pPr>
              <w:pStyle w:val="ListParagraph"/>
              <w:numPr>
                <w:ilvl w:val="0"/>
                <w:numId w:val="27"/>
              </w:numPr>
            </w:pPr>
            <w:r>
              <w:t>Other relevant codes of practice</w:t>
            </w:r>
          </w:p>
        </w:tc>
      </w:tr>
      <w:tr w:rsidR="00B10F0A" w:rsidRPr="003D27CF" w14:paraId="75223981" w14:textId="77777777" w:rsidTr="000C32C1">
        <w:trPr>
          <w:cantSplit/>
          <w:trHeight w:val="469"/>
        </w:trPr>
        <w:tc>
          <w:tcPr>
            <w:tcW w:w="2405" w:type="dxa"/>
            <w:vMerge/>
          </w:tcPr>
          <w:p w14:paraId="14C8CDB6" w14:textId="77777777" w:rsidR="00B10F0A" w:rsidRPr="003D27CF" w:rsidRDefault="00B10F0A" w:rsidP="000C32C1"/>
        </w:tc>
        <w:tc>
          <w:tcPr>
            <w:tcW w:w="6769" w:type="dxa"/>
            <w:gridSpan w:val="3"/>
          </w:tcPr>
          <w:p w14:paraId="76888386" w14:textId="77777777" w:rsidR="00B10F0A" w:rsidRPr="007135A0" w:rsidRDefault="00B10F0A" w:rsidP="000C32C1">
            <w:r w:rsidRPr="007135A0">
              <w:t>Home Office</w:t>
            </w:r>
          </w:p>
          <w:p w14:paraId="6E2AA5A9" w14:textId="77777777" w:rsidR="00B10F0A" w:rsidRPr="0038416A" w:rsidRDefault="00B10F0A" w:rsidP="000C32C1">
            <w:pPr>
              <w:pStyle w:val="ListParagraph"/>
              <w:numPr>
                <w:ilvl w:val="0"/>
                <w:numId w:val="27"/>
              </w:numPr>
            </w:pPr>
            <w:r w:rsidRPr="007135A0">
              <w:t>Home Office CCTV Operational Requirements Manual 2009</w:t>
            </w:r>
          </w:p>
        </w:tc>
      </w:tr>
      <w:tr w:rsidR="00B10F0A" w:rsidRPr="003D27CF" w14:paraId="20424C12" w14:textId="77777777" w:rsidTr="000C32C1">
        <w:trPr>
          <w:cantSplit/>
        </w:trPr>
        <w:tc>
          <w:tcPr>
            <w:tcW w:w="2405" w:type="dxa"/>
          </w:tcPr>
          <w:p w14:paraId="3D050678" w14:textId="77777777" w:rsidR="00B10F0A" w:rsidRPr="0038416A" w:rsidRDefault="00B10F0A" w:rsidP="000C32C1">
            <w:pPr>
              <w:spacing w:after="0"/>
            </w:pPr>
            <w:r w:rsidRPr="0038416A">
              <w:t>British Standards</w:t>
            </w:r>
          </w:p>
        </w:tc>
        <w:tc>
          <w:tcPr>
            <w:tcW w:w="1418" w:type="dxa"/>
          </w:tcPr>
          <w:p w14:paraId="04D60622" w14:textId="77777777" w:rsidR="00B10F0A" w:rsidRDefault="00B10F0A" w:rsidP="000C32C1">
            <w:r>
              <w:t>BS 6259</w:t>
            </w:r>
          </w:p>
        </w:tc>
        <w:tc>
          <w:tcPr>
            <w:tcW w:w="850" w:type="dxa"/>
          </w:tcPr>
          <w:p w14:paraId="21B60658" w14:textId="77777777" w:rsidR="00B10F0A" w:rsidRDefault="00B10F0A" w:rsidP="000C32C1">
            <w:r>
              <w:t>2015</w:t>
            </w:r>
          </w:p>
        </w:tc>
        <w:tc>
          <w:tcPr>
            <w:tcW w:w="4501" w:type="dxa"/>
          </w:tcPr>
          <w:p w14:paraId="5F1E1617" w14:textId="77777777" w:rsidR="00B10F0A" w:rsidRPr="00834E33" w:rsidRDefault="00B10F0A" w:rsidP="000C32C1">
            <w:r w:rsidRPr="00CC7A53">
              <w:t>Code of practice for the design, planning, installation, testing and maintenance of sound systems</w:t>
            </w:r>
          </w:p>
        </w:tc>
      </w:tr>
      <w:tr w:rsidR="00B10F0A" w:rsidRPr="003D27CF" w14:paraId="1B2FE5F5" w14:textId="77777777" w:rsidTr="000C32C1">
        <w:trPr>
          <w:cantSplit/>
        </w:trPr>
        <w:tc>
          <w:tcPr>
            <w:tcW w:w="2405" w:type="dxa"/>
          </w:tcPr>
          <w:p w14:paraId="2A6D0E9B" w14:textId="77777777" w:rsidR="00B10F0A" w:rsidRPr="0038416A" w:rsidRDefault="00B10F0A" w:rsidP="000C32C1">
            <w:pPr>
              <w:spacing w:after="0"/>
            </w:pPr>
          </w:p>
        </w:tc>
        <w:tc>
          <w:tcPr>
            <w:tcW w:w="1418" w:type="dxa"/>
          </w:tcPr>
          <w:p w14:paraId="34D60F66" w14:textId="77777777" w:rsidR="00B10F0A" w:rsidRDefault="00B10F0A" w:rsidP="000C32C1">
            <w:r>
              <w:t>BS 7958</w:t>
            </w:r>
          </w:p>
        </w:tc>
        <w:tc>
          <w:tcPr>
            <w:tcW w:w="850" w:type="dxa"/>
          </w:tcPr>
          <w:p w14:paraId="131993A6" w14:textId="77777777" w:rsidR="00B10F0A" w:rsidRDefault="00B10F0A" w:rsidP="000C32C1">
            <w:r>
              <w:t>2015</w:t>
            </w:r>
          </w:p>
        </w:tc>
        <w:tc>
          <w:tcPr>
            <w:tcW w:w="4501" w:type="dxa"/>
          </w:tcPr>
          <w:p w14:paraId="574207BE" w14:textId="77777777" w:rsidR="00B10F0A" w:rsidRPr="00834E33" w:rsidRDefault="00B10F0A" w:rsidP="000C32C1">
            <w:r w:rsidRPr="007135A0">
              <w:rPr>
                <w:rFonts w:ascii="Calibri" w:hAnsi="Calibri" w:cs="Helv"/>
                <w:color w:val="000000"/>
              </w:rPr>
              <w:t>Closed circuit television (CCTV). Management and operation. Code of practice</w:t>
            </w:r>
          </w:p>
        </w:tc>
      </w:tr>
      <w:tr w:rsidR="00D1353C" w:rsidRPr="003D27CF" w14:paraId="23F4E080" w14:textId="77777777" w:rsidTr="000C32C1">
        <w:trPr>
          <w:cantSplit/>
        </w:trPr>
        <w:tc>
          <w:tcPr>
            <w:tcW w:w="2405" w:type="dxa"/>
          </w:tcPr>
          <w:p w14:paraId="1795AAFE" w14:textId="77777777" w:rsidR="00D1353C" w:rsidRPr="0038416A" w:rsidRDefault="00D1353C" w:rsidP="000C32C1">
            <w:pPr>
              <w:spacing w:after="0"/>
            </w:pPr>
          </w:p>
        </w:tc>
        <w:tc>
          <w:tcPr>
            <w:tcW w:w="1418" w:type="dxa"/>
          </w:tcPr>
          <w:p w14:paraId="63CD9495" w14:textId="77777777" w:rsidR="00D1353C" w:rsidRDefault="00D1353C" w:rsidP="000C32C1">
            <w:r w:rsidRPr="00C851CB">
              <w:t>BS 8418</w:t>
            </w:r>
          </w:p>
        </w:tc>
        <w:tc>
          <w:tcPr>
            <w:tcW w:w="850" w:type="dxa"/>
          </w:tcPr>
          <w:p w14:paraId="60CA0ED0" w14:textId="77777777" w:rsidR="00D1353C" w:rsidRDefault="00D1353C" w:rsidP="000C32C1">
            <w:r>
              <w:t>2015</w:t>
            </w:r>
          </w:p>
        </w:tc>
        <w:tc>
          <w:tcPr>
            <w:tcW w:w="4501" w:type="dxa"/>
          </w:tcPr>
          <w:p w14:paraId="42A736FA" w14:textId="77777777" w:rsidR="00D1353C" w:rsidRPr="007135A0" w:rsidRDefault="00D1353C" w:rsidP="000C32C1">
            <w:pPr>
              <w:rPr>
                <w:rFonts w:ascii="Calibri" w:hAnsi="Calibri" w:cs="Helv"/>
                <w:color w:val="000000"/>
              </w:rPr>
            </w:pPr>
            <w:r>
              <w:rPr>
                <w:rFonts w:ascii="Calibri" w:hAnsi="Calibri" w:cs="Helv"/>
                <w:color w:val="000000"/>
              </w:rPr>
              <w:t>I</w:t>
            </w:r>
            <w:r w:rsidRPr="00C851CB">
              <w:rPr>
                <w:rFonts w:ascii="Calibri" w:hAnsi="Calibri" w:cs="Helv"/>
                <w:color w:val="000000"/>
              </w:rPr>
              <w:t>nstallation and remote monitoring of detector-activated CCTV systems</w:t>
            </w:r>
          </w:p>
        </w:tc>
      </w:tr>
      <w:tr w:rsidR="00B10F0A" w:rsidRPr="003D27CF" w14:paraId="32BF9E25" w14:textId="77777777" w:rsidTr="000C32C1">
        <w:trPr>
          <w:cantSplit/>
        </w:trPr>
        <w:tc>
          <w:tcPr>
            <w:tcW w:w="2405" w:type="dxa"/>
          </w:tcPr>
          <w:p w14:paraId="04555383" w14:textId="77777777" w:rsidR="00B10F0A" w:rsidRPr="0038416A" w:rsidRDefault="00B10F0A" w:rsidP="000C32C1">
            <w:pPr>
              <w:spacing w:after="0"/>
            </w:pPr>
          </w:p>
        </w:tc>
        <w:tc>
          <w:tcPr>
            <w:tcW w:w="1418" w:type="dxa"/>
          </w:tcPr>
          <w:p w14:paraId="5871873B" w14:textId="77777777" w:rsidR="00B10F0A" w:rsidRPr="006F6A5D" w:rsidRDefault="00B10F0A" w:rsidP="000C32C1">
            <w:r>
              <w:t>BS 8495</w:t>
            </w:r>
          </w:p>
        </w:tc>
        <w:tc>
          <w:tcPr>
            <w:tcW w:w="850" w:type="dxa"/>
          </w:tcPr>
          <w:p w14:paraId="165DB695" w14:textId="77777777" w:rsidR="00B10F0A" w:rsidRDefault="00B10F0A" w:rsidP="000C32C1">
            <w:r>
              <w:t>2007</w:t>
            </w:r>
          </w:p>
        </w:tc>
        <w:tc>
          <w:tcPr>
            <w:tcW w:w="4501" w:type="dxa"/>
          </w:tcPr>
          <w:p w14:paraId="243224EF" w14:textId="77777777" w:rsidR="00B10F0A" w:rsidRPr="006F6A5D" w:rsidRDefault="00B10F0A" w:rsidP="000C32C1">
            <w:r w:rsidRPr="00E3244E">
              <w:rPr>
                <w:rFonts w:ascii="Calibri" w:hAnsi="Calibri" w:cs="Helv"/>
                <w:color w:val="000000"/>
              </w:rPr>
              <w:t>Code of practice for digital CCTV recording systems for the purpose of image export to be used as evidence</w:t>
            </w:r>
          </w:p>
        </w:tc>
      </w:tr>
      <w:tr w:rsidR="00B10F0A" w:rsidRPr="003D27CF" w14:paraId="1B594CE3" w14:textId="77777777" w:rsidTr="000C32C1">
        <w:trPr>
          <w:cantSplit/>
        </w:trPr>
        <w:tc>
          <w:tcPr>
            <w:tcW w:w="2405" w:type="dxa"/>
          </w:tcPr>
          <w:p w14:paraId="7C22C98E" w14:textId="77777777" w:rsidR="00B10F0A" w:rsidRPr="0038416A" w:rsidRDefault="00B10F0A" w:rsidP="000C32C1">
            <w:pPr>
              <w:spacing w:after="0"/>
            </w:pPr>
          </w:p>
        </w:tc>
        <w:tc>
          <w:tcPr>
            <w:tcW w:w="1418" w:type="dxa"/>
          </w:tcPr>
          <w:p w14:paraId="5D9B3DCD" w14:textId="77777777" w:rsidR="00B10F0A" w:rsidRDefault="00B10F0A" w:rsidP="000C32C1">
            <w:r>
              <w:t>BS EN 50083</w:t>
            </w:r>
          </w:p>
        </w:tc>
        <w:tc>
          <w:tcPr>
            <w:tcW w:w="850" w:type="dxa"/>
          </w:tcPr>
          <w:p w14:paraId="279ECCFF" w14:textId="77777777" w:rsidR="00B10F0A" w:rsidRDefault="00B10F0A" w:rsidP="000C32C1"/>
        </w:tc>
        <w:tc>
          <w:tcPr>
            <w:tcW w:w="4501" w:type="dxa"/>
          </w:tcPr>
          <w:p w14:paraId="122B1F37" w14:textId="77777777" w:rsidR="00B10F0A" w:rsidRPr="00CB22A9" w:rsidRDefault="00B10F0A" w:rsidP="000C32C1">
            <w:pPr>
              <w:rPr>
                <w:rFonts w:ascii="Calibri" w:hAnsi="Calibri" w:cs="Helv"/>
                <w:color w:val="000000"/>
              </w:rPr>
            </w:pPr>
            <w:r w:rsidRPr="00CB22A9">
              <w:rPr>
                <w:rFonts w:ascii="Calibri" w:hAnsi="Calibri" w:cs="Helv"/>
                <w:color w:val="000000"/>
              </w:rPr>
              <w:t>Cable networks for television signals, sound signals and interactive services</w:t>
            </w:r>
          </w:p>
        </w:tc>
      </w:tr>
      <w:tr w:rsidR="00B10F0A" w:rsidRPr="003D27CF" w14:paraId="4036A4E5" w14:textId="77777777" w:rsidTr="000C32C1">
        <w:trPr>
          <w:cantSplit/>
        </w:trPr>
        <w:tc>
          <w:tcPr>
            <w:tcW w:w="2405" w:type="dxa"/>
          </w:tcPr>
          <w:p w14:paraId="4BE75404" w14:textId="77777777" w:rsidR="00B10F0A" w:rsidRPr="0038416A" w:rsidRDefault="00B10F0A" w:rsidP="000C32C1">
            <w:pPr>
              <w:spacing w:after="0"/>
            </w:pPr>
          </w:p>
        </w:tc>
        <w:tc>
          <w:tcPr>
            <w:tcW w:w="1418" w:type="dxa"/>
          </w:tcPr>
          <w:p w14:paraId="048EF619" w14:textId="77777777" w:rsidR="00B10F0A" w:rsidRPr="0084289D" w:rsidRDefault="00B10F0A" w:rsidP="000C32C1">
            <w:r>
              <w:t>BS EN 50132-1</w:t>
            </w:r>
          </w:p>
        </w:tc>
        <w:tc>
          <w:tcPr>
            <w:tcW w:w="850" w:type="dxa"/>
          </w:tcPr>
          <w:p w14:paraId="7B83CBFC" w14:textId="77777777" w:rsidR="00B10F0A" w:rsidRDefault="00B10F0A" w:rsidP="000C32C1">
            <w:r>
              <w:t>2010</w:t>
            </w:r>
          </w:p>
        </w:tc>
        <w:tc>
          <w:tcPr>
            <w:tcW w:w="4501" w:type="dxa"/>
          </w:tcPr>
          <w:p w14:paraId="0A357783" w14:textId="77777777" w:rsidR="00B10F0A" w:rsidRPr="0084289D" w:rsidRDefault="00B10F0A" w:rsidP="000C32C1">
            <w:r w:rsidRPr="00BD25B8">
              <w:t>Alarm systems. CCTV surveillance systems for use in security applications. System requirements</w:t>
            </w:r>
          </w:p>
        </w:tc>
      </w:tr>
      <w:tr w:rsidR="00B10F0A" w:rsidRPr="003D27CF" w14:paraId="3D4678BC" w14:textId="77777777" w:rsidTr="000C32C1">
        <w:trPr>
          <w:cantSplit/>
        </w:trPr>
        <w:tc>
          <w:tcPr>
            <w:tcW w:w="2405" w:type="dxa"/>
          </w:tcPr>
          <w:p w14:paraId="0B60C9E6" w14:textId="77777777" w:rsidR="00B10F0A" w:rsidRPr="0038416A" w:rsidRDefault="00B10F0A" w:rsidP="000C32C1">
            <w:pPr>
              <w:spacing w:after="0"/>
            </w:pPr>
          </w:p>
        </w:tc>
        <w:tc>
          <w:tcPr>
            <w:tcW w:w="1418" w:type="dxa"/>
          </w:tcPr>
          <w:p w14:paraId="1B2E34D4" w14:textId="77777777" w:rsidR="00B10F0A" w:rsidRPr="00F3503E" w:rsidRDefault="00B10F0A" w:rsidP="000C32C1">
            <w:r>
              <w:t>BS EN 50132-7</w:t>
            </w:r>
          </w:p>
        </w:tc>
        <w:tc>
          <w:tcPr>
            <w:tcW w:w="850" w:type="dxa"/>
          </w:tcPr>
          <w:p w14:paraId="56AD6C4D" w14:textId="77777777" w:rsidR="00B10F0A" w:rsidRPr="00F3503E" w:rsidRDefault="00B10F0A" w:rsidP="000C32C1">
            <w:r>
              <w:t>2012</w:t>
            </w:r>
          </w:p>
        </w:tc>
        <w:tc>
          <w:tcPr>
            <w:tcW w:w="4501" w:type="dxa"/>
          </w:tcPr>
          <w:p w14:paraId="5620A428" w14:textId="77777777" w:rsidR="00B10F0A" w:rsidRPr="00F3503E" w:rsidRDefault="00B10F0A" w:rsidP="000C32C1">
            <w:r w:rsidRPr="00BD25B8">
              <w:t>Alarm systems. CCTV surveillance systems for use in security applications. Application guidelines</w:t>
            </w:r>
          </w:p>
        </w:tc>
      </w:tr>
      <w:tr w:rsidR="00B10F0A" w:rsidRPr="003D27CF" w14:paraId="409F2C84" w14:textId="77777777" w:rsidTr="000C32C1">
        <w:trPr>
          <w:cantSplit/>
        </w:trPr>
        <w:tc>
          <w:tcPr>
            <w:tcW w:w="2405" w:type="dxa"/>
          </w:tcPr>
          <w:p w14:paraId="539294D8" w14:textId="77777777" w:rsidR="00B10F0A" w:rsidRPr="0038416A" w:rsidRDefault="00B10F0A" w:rsidP="000C32C1">
            <w:pPr>
              <w:spacing w:after="0"/>
            </w:pPr>
          </w:p>
        </w:tc>
        <w:tc>
          <w:tcPr>
            <w:tcW w:w="1418" w:type="dxa"/>
          </w:tcPr>
          <w:p w14:paraId="3965066C" w14:textId="77777777" w:rsidR="00B10F0A" w:rsidRDefault="00B10F0A" w:rsidP="000C32C1">
            <w:pPr>
              <w:rPr>
                <w:rFonts w:ascii="Calibri" w:hAnsi="Calibri" w:cs="Helv"/>
                <w:color w:val="000000"/>
              </w:rPr>
            </w:pPr>
            <w:r>
              <w:rPr>
                <w:rFonts w:ascii="Calibri" w:hAnsi="Calibri" w:cs="Helv"/>
                <w:color w:val="000000"/>
              </w:rPr>
              <w:t>BS EN 60728</w:t>
            </w:r>
          </w:p>
        </w:tc>
        <w:tc>
          <w:tcPr>
            <w:tcW w:w="850" w:type="dxa"/>
          </w:tcPr>
          <w:p w14:paraId="73B442E9" w14:textId="77777777" w:rsidR="00B10F0A" w:rsidRDefault="00B10F0A" w:rsidP="000C32C1"/>
        </w:tc>
        <w:tc>
          <w:tcPr>
            <w:tcW w:w="4501" w:type="dxa"/>
          </w:tcPr>
          <w:p w14:paraId="6577D124" w14:textId="77777777" w:rsidR="00B10F0A" w:rsidRPr="00E3244E" w:rsidRDefault="00B10F0A" w:rsidP="000C32C1">
            <w:pPr>
              <w:rPr>
                <w:rFonts w:ascii="Calibri" w:hAnsi="Calibri" w:cs="Helv"/>
                <w:color w:val="000000"/>
              </w:rPr>
            </w:pPr>
            <w:r>
              <w:rPr>
                <w:rFonts w:ascii="Calibri" w:hAnsi="Calibri" w:cs="Helv"/>
                <w:color w:val="000000"/>
              </w:rPr>
              <w:t>Cable Networks for television signals, sound signals, and interactive services</w:t>
            </w:r>
          </w:p>
        </w:tc>
      </w:tr>
      <w:tr w:rsidR="00B10F0A" w:rsidRPr="003D27CF" w14:paraId="5CE448D0" w14:textId="77777777" w:rsidTr="000C32C1">
        <w:trPr>
          <w:cantSplit/>
        </w:trPr>
        <w:tc>
          <w:tcPr>
            <w:tcW w:w="2405" w:type="dxa"/>
          </w:tcPr>
          <w:p w14:paraId="357BA702" w14:textId="77777777" w:rsidR="00B10F0A" w:rsidRPr="0038416A" w:rsidRDefault="00B10F0A" w:rsidP="000C32C1">
            <w:pPr>
              <w:spacing w:after="0"/>
            </w:pPr>
          </w:p>
        </w:tc>
        <w:tc>
          <w:tcPr>
            <w:tcW w:w="1418" w:type="dxa"/>
          </w:tcPr>
          <w:p w14:paraId="63C2D682" w14:textId="77777777" w:rsidR="00B10F0A" w:rsidRPr="006F6A5D" w:rsidRDefault="00B10F0A" w:rsidP="000C32C1">
            <w:r>
              <w:rPr>
                <w:rFonts w:ascii="Calibri" w:hAnsi="Calibri" w:cs="Helv"/>
                <w:color w:val="000000"/>
              </w:rPr>
              <w:t xml:space="preserve">BS EN </w:t>
            </w:r>
            <w:r w:rsidRPr="00E3244E">
              <w:rPr>
                <w:rFonts w:ascii="Calibri" w:hAnsi="Calibri" w:cs="Helv"/>
                <w:color w:val="000000"/>
              </w:rPr>
              <w:t>62676-4</w:t>
            </w:r>
          </w:p>
        </w:tc>
        <w:tc>
          <w:tcPr>
            <w:tcW w:w="850" w:type="dxa"/>
          </w:tcPr>
          <w:p w14:paraId="44AC30D0" w14:textId="77777777" w:rsidR="00B10F0A" w:rsidRDefault="00B10F0A" w:rsidP="000C32C1">
            <w:r>
              <w:t>2015</w:t>
            </w:r>
          </w:p>
        </w:tc>
        <w:tc>
          <w:tcPr>
            <w:tcW w:w="4501" w:type="dxa"/>
          </w:tcPr>
          <w:p w14:paraId="1CD97182" w14:textId="77777777" w:rsidR="00B10F0A" w:rsidRPr="006F6A5D" w:rsidRDefault="00B10F0A" w:rsidP="000C32C1">
            <w:r w:rsidRPr="00E3244E">
              <w:rPr>
                <w:rFonts w:ascii="Calibri" w:hAnsi="Calibri" w:cs="Helv"/>
                <w:color w:val="000000"/>
              </w:rPr>
              <w:t>Video surveillance systems for use in security applications. Application guidelines</w:t>
            </w:r>
          </w:p>
        </w:tc>
      </w:tr>
      <w:tr w:rsidR="00D1353C" w:rsidRPr="003D27CF" w14:paraId="3EBF2746" w14:textId="77777777" w:rsidTr="000C32C1">
        <w:trPr>
          <w:cantSplit/>
        </w:trPr>
        <w:tc>
          <w:tcPr>
            <w:tcW w:w="2405" w:type="dxa"/>
          </w:tcPr>
          <w:p w14:paraId="3CCA436E" w14:textId="77777777" w:rsidR="00D1353C" w:rsidRPr="0038416A" w:rsidRDefault="00D1353C" w:rsidP="00C876E0">
            <w:r>
              <w:t>National Security Inspectorate</w:t>
            </w:r>
          </w:p>
        </w:tc>
        <w:tc>
          <w:tcPr>
            <w:tcW w:w="1418" w:type="dxa"/>
          </w:tcPr>
          <w:p w14:paraId="3689B412" w14:textId="77777777" w:rsidR="00D1353C" w:rsidRDefault="00D1353C" w:rsidP="00C876E0">
            <w:pPr>
              <w:rPr>
                <w:rFonts w:ascii="Calibri" w:hAnsi="Calibri" w:cs="Helv"/>
                <w:color w:val="000000"/>
              </w:rPr>
            </w:pPr>
            <w:r>
              <w:rPr>
                <w:rFonts w:ascii="Calibri" w:hAnsi="Calibri" w:cs="Helv"/>
                <w:color w:val="000000"/>
              </w:rPr>
              <w:t>NCP 104</w:t>
            </w:r>
          </w:p>
        </w:tc>
        <w:tc>
          <w:tcPr>
            <w:tcW w:w="850" w:type="dxa"/>
          </w:tcPr>
          <w:p w14:paraId="5BCDD999" w14:textId="77777777" w:rsidR="00D1353C" w:rsidRDefault="00D1353C" w:rsidP="00C876E0">
            <w:r>
              <w:t>2012</w:t>
            </w:r>
          </w:p>
        </w:tc>
        <w:tc>
          <w:tcPr>
            <w:tcW w:w="4501" w:type="dxa"/>
          </w:tcPr>
          <w:p w14:paraId="0321B23B" w14:textId="77777777" w:rsidR="00D1353C" w:rsidRPr="0081251A" w:rsidRDefault="00D1353C" w:rsidP="00C876E0">
            <w:r>
              <w:t>Code of Practice for the design, installation and maintenance of CCTV systems</w:t>
            </w:r>
          </w:p>
        </w:tc>
      </w:tr>
      <w:tr w:rsidR="00D1353C" w:rsidRPr="003D27CF" w14:paraId="7A69A9FC" w14:textId="77777777" w:rsidTr="000C32C1">
        <w:trPr>
          <w:cantSplit/>
        </w:trPr>
        <w:tc>
          <w:tcPr>
            <w:tcW w:w="2405" w:type="dxa"/>
          </w:tcPr>
          <w:p w14:paraId="465277DB" w14:textId="77777777" w:rsidR="00D1353C" w:rsidRPr="0038416A" w:rsidRDefault="00D1353C" w:rsidP="00C876E0">
            <w:r>
              <w:t>British Security Industry Association (BSIA)</w:t>
            </w:r>
          </w:p>
        </w:tc>
        <w:tc>
          <w:tcPr>
            <w:tcW w:w="1418" w:type="dxa"/>
          </w:tcPr>
          <w:p w14:paraId="64CCEBB7" w14:textId="77777777" w:rsidR="00D1353C" w:rsidRDefault="00D1353C" w:rsidP="00C876E0">
            <w:pPr>
              <w:rPr>
                <w:rFonts w:ascii="Calibri" w:hAnsi="Calibri" w:cs="Helv"/>
                <w:color w:val="000000"/>
              </w:rPr>
            </w:pPr>
            <w:r>
              <w:rPr>
                <w:rFonts w:ascii="Calibri" w:hAnsi="Calibri" w:cs="Helv"/>
                <w:color w:val="000000"/>
              </w:rPr>
              <w:t>Form 109</w:t>
            </w:r>
          </w:p>
        </w:tc>
        <w:tc>
          <w:tcPr>
            <w:tcW w:w="850" w:type="dxa"/>
          </w:tcPr>
          <w:p w14:paraId="247BBF8C" w14:textId="77777777" w:rsidR="00D1353C" w:rsidRDefault="00D1353C" w:rsidP="00C876E0">
            <w:r>
              <w:t>2014</w:t>
            </w:r>
          </w:p>
        </w:tc>
        <w:tc>
          <w:tcPr>
            <w:tcW w:w="4501" w:type="dxa"/>
          </w:tcPr>
          <w:p w14:paraId="3A701F33" w14:textId="77777777" w:rsidR="00D1353C" w:rsidRPr="00E3244E" w:rsidRDefault="00D1353C" w:rsidP="00C876E0">
            <w:pPr>
              <w:rPr>
                <w:rFonts w:ascii="Calibri" w:hAnsi="Calibri" w:cs="Helv"/>
                <w:color w:val="000000"/>
              </w:rPr>
            </w:pPr>
            <w:r w:rsidRPr="0081251A">
              <w:rPr>
                <w:rFonts w:ascii="Calibri" w:hAnsi="Calibri" w:cs="Helv"/>
                <w:color w:val="000000"/>
              </w:rPr>
              <w:t>planning, design</w:t>
            </w:r>
            <w:r>
              <w:rPr>
                <w:rFonts w:ascii="Calibri" w:hAnsi="Calibri" w:cs="Helv"/>
                <w:color w:val="000000"/>
              </w:rPr>
              <w:t xml:space="preserve">, installation and operation of CCTV surveillance systems - </w:t>
            </w:r>
            <w:r w:rsidRPr="0081251A">
              <w:rPr>
                <w:rFonts w:ascii="Calibri" w:hAnsi="Calibri" w:cs="Helv"/>
                <w:color w:val="000000"/>
              </w:rPr>
              <w:t>code of practice and associated guidance</w:t>
            </w:r>
          </w:p>
        </w:tc>
      </w:tr>
      <w:tr w:rsidR="00D1353C" w:rsidRPr="003D27CF" w14:paraId="7120169F" w14:textId="77777777" w:rsidTr="000C32C1">
        <w:trPr>
          <w:cantSplit/>
        </w:trPr>
        <w:tc>
          <w:tcPr>
            <w:tcW w:w="2405" w:type="dxa"/>
          </w:tcPr>
          <w:p w14:paraId="42AB2D2C" w14:textId="77777777" w:rsidR="00D1353C" w:rsidRPr="0038416A" w:rsidRDefault="00D1353C" w:rsidP="00C876E0">
            <w:r>
              <w:t>Home Office</w:t>
            </w:r>
          </w:p>
        </w:tc>
        <w:tc>
          <w:tcPr>
            <w:tcW w:w="1418" w:type="dxa"/>
          </w:tcPr>
          <w:p w14:paraId="3BF0B7F1" w14:textId="77777777" w:rsidR="00D1353C" w:rsidRDefault="00D1353C" w:rsidP="00C876E0">
            <w:pPr>
              <w:rPr>
                <w:rFonts w:ascii="Calibri" w:hAnsi="Calibri" w:cs="Helv"/>
                <w:color w:val="000000"/>
              </w:rPr>
            </w:pPr>
            <w:r>
              <w:rPr>
                <w:rFonts w:ascii="Calibri" w:hAnsi="Calibri" w:cs="Helv"/>
                <w:color w:val="000000"/>
              </w:rPr>
              <w:t>28/09</w:t>
            </w:r>
          </w:p>
        </w:tc>
        <w:tc>
          <w:tcPr>
            <w:tcW w:w="850" w:type="dxa"/>
          </w:tcPr>
          <w:p w14:paraId="1CCD72EB" w14:textId="77777777" w:rsidR="00D1353C" w:rsidRDefault="00D1353C" w:rsidP="00C876E0">
            <w:r>
              <w:t>2009</w:t>
            </w:r>
          </w:p>
        </w:tc>
        <w:tc>
          <w:tcPr>
            <w:tcW w:w="4501" w:type="dxa"/>
          </w:tcPr>
          <w:p w14:paraId="10BE5719" w14:textId="77777777" w:rsidR="00D1353C" w:rsidRPr="00E3244E" w:rsidRDefault="00D1353C" w:rsidP="00C876E0">
            <w:pPr>
              <w:rPr>
                <w:rFonts w:ascii="Calibri" w:hAnsi="Calibri" w:cs="Helv"/>
                <w:color w:val="000000"/>
              </w:rPr>
            </w:pPr>
            <w:r w:rsidRPr="007135A0">
              <w:t>CCTV Operational Requirements Manual</w:t>
            </w:r>
          </w:p>
        </w:tc>
      </w:tr>
      <w:tr w:rsidR="00D1353C" w:rsidRPr="003D27CF" w14:paraId="5217E02A" w14:textId="77777777" w:rsidTr="000C32C1">
        <w:trPr>
          <w:cantSplit/>
        </w:trPr>
        <w:tc>
          <w:tcPr>
            <w:tcW w:w="2405" w:type="dxa"/>
          </w:tcPr>
          <w:p w14:paraId="7710C8F8" w14:textId="77777777" w:rsidR="00D1353C" w:rsidRPr="0038416A" w:rsidRDefault="00D1353C" w:rsidP="00C876E0">
            <w:r>
              <w:t>Home Office</w:t>
            </w:r>
          </w:p>
        </w:tc>
        <w:tc>
          <w:tcPr>
            <w:tcW w:w="1418" w:type="dxa"/>
          </w:tcPr>
          <w:p w14:paraId="59FAD1FF" w14:textId="77777777" w:rsidR="00D1353C" w:rsidRDefault="00D1353C" w:rsidP="00C876E0">
            <w:pPr>
              <w:rPr>
                <w:rFonts w:ascii="Calibri" w:hAnsi="Calibri" w:cs="Helv"/>
                <w:color w:val="000000"/>
              </w:rPr>
            </w:pPr>
            <w:r>
              <w:rPr>
                <w:rFonts w:ascii="Calibri" w:hAnsi="Calibri" w:cs="Helv"/>
                <w:color w:val="000000"/>
              </w:rPr>
              <w:t>66/08</w:t>
            </w:r>
          </w:p>
        </w:tc>
        <w:tc>
          <w:tcPr>
            <w:tcW w:w="850" w:type="dxa"/>
          </w:tcPr>
          <w:p w14:paraId="0656FFE1" w14:textId="77777777" w:rsidR="00D1353C" w:rsidRDefault="00D1353C" w:rsidP="00C876E0">
            <w:r>
              <w:t>2008</w:t>
            </w:r>
          </w:p>
        </w:tc>
        <w:tc>
          <w:tcPr>
            <w:tcW w:w="4501" w:type="dxa"/>
          </w:tcPr>
          <w:p w14:paraId="52A2FEDA" w14:textId="77777777" w:rsidR="00D1353C" w:rsidRPr="00E3244E" w:rsidRDefault="00D1353C" w:rsidP="00C876E0">
            <w:pPr>
              <w:rPr>
                <w:rFonts w:ascii="Calibri" w:hAnsi="Calibri" w:cs="Helv"/>
                <w:color w:val="000000"/>
              </w:rPr>
            </w:pPr>
            <w:r>
              <w:rPr>
                <w:rFonts w:ascii="Calibri" w:hAnsi="Calibri" w:cs="Helv"/>
                <w:color w:val="000000"/>
              </w:rPr>
              <w:t xml:space="preserve">Retrieval of Video Evidence and </w:t>
            </w:r>
            <w:r w:rsidRPr="00344E5D">
              <w:rPr>
                <w:rFonts w:ascii="Calibri" w:hAnsi="Calibri" w:cs="Helv"/>
                <w:color w:val="000000"/>
              </w:rPr>
              <w:t>Pr</w:t>
            </w:r>
            <w:r>
              <w:rPr>
                <w:rFonts w:ascii="Calibri" w:hAnsi="Calibri" w:cs="Helv"/>
                <w:color w:val="000000"/>
              </w:rPr>
              <w:t xml:space="preserve">oduction of Working Copies from </w:t>
            </w:r>
            <w:r w:rsidRPr="00344E5D">
              <w:rPr>
                <w:rFonts w:ascii="Calibri" w:hAnsi="Calibri" w:cs="Helv"/>
                <w:color w:val="000000"/>
              </w:rPr>
              <w:t>Digital CCTV Systems v2.0</w:t>
            </w:r>
          </w:p>
        </w:tc>
      </w:tr>
      <w:tr w:rsidR="00D1353C" w:rsidRPr="003D27CF" w14:paraId="4E8A85CA" w14:textId="77777777" w:rsidTr="000C32C1">
        <w:trPr>
          <w:cantSplit/>
        </w:trPr>
        <w:tc>
          <w:tcPr>
            <w:tcW w:w="2405" w:type="dxa"/>
          </w:tcPr>
          <w:p w14:paraId="78FF8578" w14:textId="77777777" w:rsidR="00D1353C" w:rsidRPr="0038416A" w:rsidRDefault="00D1353C" w:rsidP="00C876E0">
            <w:r>
              <w:t>Home Office</w:t>
            </w:r>
          </w:p>
        </w:tc>
        <w:tc>
          <w:tcPr>
            <w:tcW w:w="1418" w:type="dxa"/>
          </w:tcPr>
          <w:p w14:paraId="7DB0411B" w14:textId="77777777" w:rsidR="00D1353C" w:rsidRDefault="00D1353C" w:rsidP="00C876E0">
            <w:pPr>
              <w:rPr>
                <w:rFonts w:ascii="Calibri" w:hAnsi="Calibri" w:cs="Helv"/>
                <w:color w:val="000000"/>
              </w:rPr>
            </w:pPr>
            <w:r>
              <w:rPr>
                <w:rFonts w:ascii="Calibri" w:hAnsi="Calibri" w:cs="Helv"/>
                <w:color w:val="000000"/>
              </w:rPr>
              <w:t>09/05</w:t>
            </w:r>
          </w:p>
        </w:tc>
        <w:tc>
          <w:tcPr>
            <w:tcW w:w="850" w:type="dxa"/>
          </w:tcPr>
          <w:p w14:paraId="6DBE9407" w14:textId="77777777" w:rsidR="00D1353C" w:rsidRDefault="00D1353C" w:rsidP="00C876E0">
            <w:r>
              <w:t>2005</w:t>
            </w:r>
          </w:p>
        </w:tc>
        <w:tc>
          <w:tcPr>
            <w:tcW w:w="4501" w:type="dxa"/>
          </w:tcPr>
          <w:p w14:paraId="4341CE0C" w14:textId="77777777" w:rsidR="00D1353C" w:rsidRPr="00E3244E" w:rsidRDefault="00D1353C" w:rsidP="00C876E0">
            <w:pPr>
              <w:rPr>
                <w:rFonts w:ascii="Calibri" w:hAnsi="Calibri" w:cs="Helv"/>
                <w:color w:val="000000"/>
              </w:rPr>
            </w:pPr>
            <w:r>
              <w:rPr>
                <w:rFonts w:ascii="Calibri" w:hAnsi="Calibri" w:cs="Helv"/>
                <w:color w:val="000000"/>
              </w:rPr>
              <w:t>UK Police Requirements for Digital CCTV Systems</w:t>
            </w:r>
          </w:p>
        </w:tc>
      </w:tr>
      <w:tr w:rsidR="00D1353C" w:rsidRPr="003D27CF" w14:paraId="5791D851" w14:textId="77777777" w:rsidTr="000C32C1">
        <w:trPr>
          <w:cantSplit/>
        </w:trPr>
        <w:tc>
          <w:tcPr>
            <w:tcW w:w="2405" w:type="dxa"/>
          </w:tcPr>
          <w:p w14:paraId="333B71A6" w14:textId="77777777" w:rsidR="00D1353C" w:rsidRPr="0038416A" w:rsidRDefault="00D1353C" w:rsidP="00C876E0">
            <w:r>
              <w:t>Information Commissioners Office</w:t>
            </w:r>
          </w:p>
        </w:tc>
        <w:tc>
          <w:tcPr>
            <w:tcW w:w="1418" w:type="dxa"/>
          </w:tcPr>
          <w:p w14:paraId="0A83A9ED" w14:textId="77777777" w:rsidR="00D1353C" w:rsidRDefault="00D1353C" w:rsidP="00C876E0">
            <w:pPr>
              <w:rPr>
                <w:rFonts w:ascii="Calibri" w:hAnsi="Calibri" w:cs="Helv"/>
                <w:color w:val="000000"/>
              </w:rPr>
            </w:pPr>
            <w:r>
              <w:rPr>
                <w:rFonts w:ascii="Calibri" w:hAnsi="Calibri" w:cs="Helv"/>
                <w:color w:val="000000"/>
              </w:rPr>
              <w:t>Version 1.2</w:t>
            </w:r>
          </w:p>
        </w:tc>
        <w:tc>
          <w:tcPr>
            <w:tcW w:w="850" w:type="dxa"/>
          </w:tcPr>
          <w:p w14:paraId="781A9A8C" w14:textId="77777777" w:rsidR="00D1353C" w:rsidRDefault="00D1353C" w:rsidP="00C876E0">
            <w:r>
              <w:t>2017</w:t>
            </w:r>
          </w:p>
        </w:tc>
        <w:tc>
          <w:tcPr>
            <w:tcW w:w="4501" w:type="dxa"/>
          </w:tcPr>
          <w:p w14:paraId="2FA7E891" w14:textId="77777777" w:rsidR="00D1353C" w:rsidRPr="00E3244E" w:rsidRDefault="00D1353C" w:rsidP="00C876E0">
            <w:pPr>
              <w:rPr>
                <w:rFonts w:ascii="Calibri" w:hAnsi="Calibri" w:cs="Helv"/>
                <w:color w:val="000000"/>
              </w:rPr>
            </w:pPr>
            <w:r>
              <w:rPr>
                <w:rFonts w:ascii="Calibri" w:hAnsi="Calibri" w:cs="Helv"/>
                <w:color w:val="000000"/>
              </w:rPr>
              <w:t xml:space="preserve">In the picture: A data protection code of practice for surveillance cameras and personal </w:t>
            </w:r>
            <w:r w:rsidRPr="00344E5D">
              <w:rPr>
                <w:rFonts w:ascii="Calibri" w:hAnsi="Calibri" w:cs="Helv"/>
                <w:color w:val="000000"/>
              </w:rPr>
              <w:t>information</w:t>
            </w:r>
          </w:p>
        </w:tc>
      </w:tr>
    </w:tbl>
    <w:p w14:paraId="11248CDF" w14:textId="77777777" w:rsidR="00D81AA8" w:rsidRDefault="00D81AA8" w:rsidP="00D81AA8">
      <w:pPr>
        <w:pStyle w:val="Heading2"/>
        <w:numPr>
          <w:ilvl w:val="0"/>
          <w:numId w:val="0"/>
        </w:numPr>
        <w:ind w:left="851" w:hanging="851"/>
      </w:pPr>
      <w:r>
        <w:t>SYSTEM DESCRIPTION</w:t>
      </w:r>
    </w:p>
    <w:p w14:paraId="423CFAA3" w14:textId="77777777" w:rsidR="00D81AA8" w:rsidRDefault="00D81AA8" w:rsidP="00D81AA8"/>
    <w:p w14:paraId="38681ED3" w14:textId="77777777" w:rsidR="00D81AA8" w:rsidRDefault="00D81AA8" w:rsidP="00D81AA8"/>
    <w:p w14:paraId="0D7355CE" w14:textId="77777777" w:rsidR="00D81AA8" w:rsidRDefault="00D81AA8" w:rsidP="00D81AA8">
      <w:pPr>
        <w:pStyle w:val="Heading2"/>
        <w:numPr>
          <w:ilvl w:val="0"/>
          <w:numId w:val="0"/>
        </w:numPr>
        <w:ind w:left="851" w:hanging="851"/>
      </w:pPr>
      <w:r>
        <w:t>CONTROL REQUIREMENTS</w:t>
      </w:r>
    </w:p>
    <w:p w14:paraId="1CAF6873" w14:textId="77777777" w:rsidR="00D81AA8" w:rsidRDefault="00D81AA8" w:rsidP="00D81AA8"/>
    <w:p w14:paraId="1046C87D" w14:textId="77777777" w:rsidR="00D81AA8" w:rsidRDefault="00D81AA8" w:rsidP="00D81AA8"/>
    <w:p w14:paraId="06862C8B" w14:textId="77777777" w:rsidR="00D81AA8" w:rsidRDefault="00D81AA8" w:rsidP="00D81AA8">
      <w:pPr>
        <w:pStyle w:val="Heading2"/>
        <w:numPr>
          <w:ilvl w:val="0"/>
          <w:numId w:val="0"/>
        </w:numPr>
        <w:ind w:left="851" w:hanging="851"/>
      </w:pPr>
      <w:r>
        <w:t>SYSTEM DRAWINGS / SCHEMATICS</w:t>
      </w:r>
    </w:p>
    <w:p w14:paraId="64678EC2" w14:textId="77777777" w:rsidR="00D81AA8" w:rsidRDefault="00D81AA8" w:rsidP="00D81AA8"/>
    <w:p w14:paraId="73DCA681" w14:textId="77777777" w:rsidR="00D81AA8" w:rsidRDefault="00D81AA8" w:rsidP="00D81AA8"/>
    <w:p w14:paraId="72EC90A1" w14:textId="77777777" w:rsidR="00D81AA8" w:rsidRDefault="00D81AA8" w:rsidP="00D81AA8"/>
    <w:p w14:paraId="787574BC" w14:textId="77777777" w:rsidR="00D81AA8" w:rsidRDefault="00D81AA8" w:rsidP="00D81AA8">
      <w:pPr>
        <w:pStyle w:val="Heading2"/>
        <w:numPr>
          <w:ilvl w:val="0"/>
          <w:numId w:val="0"/>
        </w:numPr>
        <w:ind w:left="357" w:hanging="357"/>
      </w:pPr>
      <w:r>
        <w:t>REFERENCE SPECIFICATION CLAUSES</w:t>
      </w:r>
    </w:p>
    <w:p w14:paraId="4D0C4110" w14:textId="77777777" w:rsidR="00D81AA8" w:rsidRDefault="00D81AA8" w:rsidP="00D81AA8">
      <w:r>
        <w:t>Also see the following Reference Specification SPEC-300 clauses for further details of Workmanship, materials standards, builders work standards, testing/ commissioning, and identification:</w:t>
      </w:r>
    </w:p>
    <w:p w14:paraId="6A28EAE3" w14:textId="77777777" w:rsidR="00D81AA8" w:rsidRDefault="00986F61" w:rsidP="00D81AA8">
      <w:pPr>
        <w:pStyle w:val="ListParagraph"/>
        <w:numPr>
          <w:ilvl w:val="0"/>
          <w:numId w:val="6"/>
        </w:numPr>
      </w:pPr>
      <w:r>
        <w:t>PR_65_70_11_00</w:t>
      </w:r>
      <w:r w:rsidR="00D81AA8">
        <w:t xml:space="preserve"> CONDUIT AND CABLE TRUNKING</w:t>
      </w:r>
    </w:p>
    <w:p w14:paraId="3EC7EBC5" w14:textId="77777777" w:rsidR="00D81AA8" w:rsidRDefault="00986F61" w:rsidP="00D81AA8">
      <w:pPr>
        <w:pStyle w:val="ListParagraph"/>
        <w:numPr>
          <w:ilvl w:val="0"/>
          <w:numId w:val="6"/>
        </w:numPr>
      </w:pPr>
      <w:r>
        <w:t>PR_65_70_36/48_00</w:t>
      </w:r>
      <w:r w:rsidR="00D81AA8">
        <w:t xml:space="preserve"> HV/LV CABLES AND WIRING</w:t>
      </w:r>
    </w:p>
    <w:p w14:paraId="16ACAE39" w14:textId="77777777" w:rsidR="00D81AA8" w:rsidRDefault="00986F61" w:rsidP="00D81AA8">
      <w:pPr>
        <w:pStyle w:val="ListParagraph"/>
        <w:numPr>
          <w:ilvl w:val="0"/>
          <w:numId w:val="6"/>
        </w:numPr>
      </w:pPr>
      <w:r>
        <w:t>PR_60_70_48_06</w:t>
      </w:r>
      <w:r w:rsidR="00D81AA8">
        <w:t xml:space="preserve"> BUSBAR TRUNKING</w:t>
      </w:r>
    </w:p>
    <w:p w14:paraId="79A48962" w14:textId="77777777" w:rsidR="00D81AA8" w:rsidRDefault="00986F61" w:rsidP="00D81AA8">
      <w:pPr>
        <w:pStyle w:val="ListParagraph"/>
        <w:numPr>
          <w:ilvl w:val="0"/>
          <w:numId w:val="6"/>
        </w:numPr>
      </w:pPr>
      <w:r>
        <w:t>PR_65_70_11_00</w:t>
      </w:r>
      <w:r w:rsidR="00D81AA8">
        <w:t xml:space="preserve"> SUPPORT COMPONENTS - CABLES</w:t>
      </w:r>
    </w:p>
    <w:p w14:paraId="38377C26" w14:textId="77777777" w:rsidR="00D81AA8" w:rsidRDefault="00986F61" w:rsidP="00D81AA8">
      <w:pPr>
        <w:pStyle w:val="ListParagraph"/>
        <w:numPr>
          <w:ilvl w:val="0"/>
          <w:numId w:val="6"/>
        </w:numPr>
      </w:pPr>
      <w:r>
        <w:t>PR_60_70_48_00</w:t>
      </w:r>
      <w:r w:rsidR="00D81AA8">
        <w:t xml:space="preserve"> LV SWITCHGEAR AND DISTRIBUTION BOARDS</w:t>
      </w:r>
    </w:p>
    <w:p w14:paraId="43A287E9" w14:textId="77777777" w:rsidR="00D81AA8" w:rsidRDefault="00986F61" w:rsidP="00D81AA8">
      <w:pPr>
        <w:pStyle w:val="ListParagraph"/>
        <w:numPr>
          <w:ilvl w:val="0"/>
          <w:numId w:val="6"/>
        </w:numPr>
      </w:pPr>
      <w:r>
        <w:t>PR_75_51_52_00</w:t>
      </w:r>
      <w:r w:rsidR="00D81AA8">
        <w:t xml:space="preserve"> CONTACTORS AND STARTERS</w:t>
      </w:r>
    </w:p>
    <w:p w14:paraId="4D44C1C5" w14:textId="77777777" w:rsidR="00D81AA8" w:rsidRDefault="003D44FA" w:rsidP="00D81AA8">
      <w:pPr>
        <w:pStyle w:val="ListParagraph"/>
        <w:numPr>
          <w:ilvl w:val="0"/>
          <w:numId w:val="6"/>
        </w:numPr>
      </w:pPr>
      <w:r>
        <w:t>PR_70_70_48_00</w:t>
      </w:r>
      <w:r w:rsidR="00D81AA8">
        <w:t xml:space="preserve"> LUMINAIRES AND LAMPS</w:t>
      </w:r>
    </w:p>
    <w:p w14:paraId="61CA9162" w14:textId="77777777" w:rsidR="00D81AA8" w:rsidRDefault="003D44FA" w:rsidP="00D81AA8">
      <w:pPr>
        <w:pStyle w:val="ListParagraph"/>
        <w:numPr>
          <w:ilvl w:val="0"/>
          <w:numId w:val="6"/>
        </w:numPr>
      </w:pPr>
      <w:r>
        <w:t>PR_65_72_00_00</w:t>
      </w:r>
      <w:r w:rsidR="00D81AA8">
        <w:t xml:space="preserve"> ACCESSORIES FOR ELECTRICAL SERVICES</w:t>
      </w:r>
    </w:p>
    <w:p w14:paraId="33384F3E" w14:textId="77777777" w:rsidR="00D81AA8" w:rsidRDefault="003D44FA" w:rsidP="00D81AA8">
      <w:pPr>
        <w:pStyle w:val="ListParagraph"/>
        <w:numPr>
          <w:ilvl w:val="0"/>
          <w:numId w:val="6"/>
        </w:numPr>
      </w:pPr>
      <w:r>
        <w:t>PR_65_70_46_00</w:t>
      </w:r>
      <w:r w:rsidR="00D81AA8">
        <w:t xml:space="preserve"> EARTHING AND BONDING</w:t>
      </w:r>
    </w:p>
    <w:p w14:paraId="1244D3EB" w14:textId="77777777" w:rsidR="00D81AA8" w:rsidRDefault="003D44FA" w:rsidP="00D81AA8">
      <w:pPr>
        <w:pStyle w:val="ListParagraph"/>
        <w:numPr>
          <w:ilvl w:val="0"/>
          <w:numId w:val="6"/>
        </w:numPr>
      </w:pPr>
      <w:r>
        <w:t>AC_70_65_00_00</w:t>
      </w:r>
      <w:r w:rsidR="00D81AA8">
        <w:t xml:space="preserve"> TESTING AND COMMISSIONING OF ELECTRICAL SERVICES</w:t>
      </w:r>
    </w:p>
    <w:p w14:paraId="7582A267" w14:textId="77777777" w:rsidR="00D81AA8" w:rsidRDefault="003D44FA" w:rsidP="00D81AA8">
      <w:pPr>
        <w:pStyle w:val="ListParagraph"/>
        <w:numPr>
          <w:ilvl w:val="0"/>
          <w:numId w:val="6"/>
        </w:numPr>
      </w:pPr>
      <w:r>
        <w:t>PR_40_10_57_24</w:t>
      </w:r>
      <w:r w:rsidR="00D81AA8">
        <w:t xml:space="preserve"> IDENTIFICATION - ELECTRICAL</w:t>
      </w:r>
    </w:p>
    <w:p w14:paraId="2F9D46ED" w14:textId="77777777" w:rsidR="00D81AA8" w:rsidRDefault="003D44FA" w:rsidP="00D81AA8">
      <w:pPr>
        <w:pStyle w:val="ListParagraph"/>
        <w:numPr>
          <w:ilvl w:val="0"/>
          <w:numId w:val="6"/>
        </w:numPr>
      </w:pPr>
      <w:r>
        <w:t>PR_20_29_00_00</w:t>
      </w:r>
      <w:r w:rsidR="00D81AA8">
        <w:t xml:space="preserve"> FIXING TO BUILDING FABRIC</w:t>
      </w:r>
    </w:p>
    <w:p w14:paraId="3FB6AF2A" w14:textId="77777777" w:rsidR="00D81AA8" w:rsidRDefault="003D44FA" w:rsidP="00D81AA8">
      <w:pPr>
        <w:pStyle w:val="ListParagraph"/>
        <w:numPr>
          <w:ilvl w:val="0"/>
          <w:numId w:val="6"/>
        </w:numPr>
      </w:pPr>
      <w:r>
        <w:t>PR_35_31_68_72</w:t>
      </w:r>
      <w:r w:rsidR="00D81AA8">
        <w:t xml:space="preserve"> PAINTING AND ANTI-CORROSION TREATMENTS</w:t>
      </w:r>
    </w:p>
    <w:p w14:paraId="5E6AB985" w14:textId="77777777" w:rsidR="00D81AA8" w:rsidRPr="00726F4C" w:rsidRDefault="00D81AA8" w:rsidP="00D81AA8">
      <w:pPr>
        <w:pStyle w:val="ListParagraph"/>
        <w:numPr>
          <w:ilvl w:val="0"/>
          <w:numId w:val="6"/>
        </w:numPr>
      </w:pPr>
      <w:r>
        <w:br w:type="page"/>
      </w:r>
    </w:p>
    <w:p w14:paraId="3F5C064C" w14:textId="77777777" w:rsidR="00D81AA8" w:rsidRPr="00625547" w:rsidRDefault="00D81AA8" w:rsidP="00D81AA8">
      <w:pPr>
        <w:pStyle w:val="Heading1"/>
        <w:numPr>
          <w:ilvl w:val="0"/>
          <w:numId w:val="0"/>
        </w:numPr>
        <w:ind w:left="851" w:hanging="851"/>
      </w:pPr>
      <w:bookmarkStart w:id="244" w:name="_Toc15913809"/>
      <w:r w:rsidRPr="00997014">
        <w:rPr>
          <w:color w:val="0070C0"/>
          <w:lang w:eastAsia="en-GB"/>
        </w:rPr>
        <w:t>Ss_75_40_75_40</w:t>
      </w:r>
      <w:r w:rsidRPr="00FF538A">
        <w:tab/>
        <w:t>Security Detection and Alarm</w:t>
      </w:r>
      <w:r w:rsidRPr="00415BF6">
        <w:rPr>
          <w:noProof/>
          <w:lang w:eastAsia="en-GB"/>
        </w:rPr>
        <mc:AlternateContent>
          <mc:Choice Requires="wps">
            <w:drawing>
              <wp:anchor distT="0" distB="36195" distL="114300" distR="114300" simplePos="0" relativeHeight="251841536" behindDoc="0" locked="1" layoutInCell="1" allowOverlap="1" wp14:anchorId="1EACA7FB" wp14:editId="60B50CE5">
                <wp:simplePos x="0" y="0"/>
                <wp:positionH relativeFrom="column">
                  <wp:posOffset>3175</wp:posOffset>
                </wp:positionH>
                <wp:positionV relativeFrom="paragraph">
                  <wp:posOffset>215900</wp:posOffset>
                </wp:positionV>
                <wp:extent cx="2070000" cy="0"/>
                <wp:effectExtent l="0" t="19050" r="6985" b="19050"/>
                <wp:wrapNone/>
                <wp:docPr id="52" name="Straight Connector 52"/>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5265EE" id="Straight Connector 52" o:spid="_x0000_s1026" style="position:absolute;z-index:251841536;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I6R&#10;m5LeAQAAKAQAAA4AAAAAAAAAAAAAAAAALgIAAGRycy9lMm9Eb2MueG1sUEsBAi0AFAAGAAgAAAAh&#10;AAMpz1vZAAAABgEAAA8AAAAAAAAAAAAAAAAAOAQAAGRycy9kb3ducmV2LnhtbFBLBQYAAAAABAAE&#10;APMAAAA+BQAAAAA=&#10;" strokecolor="black [3213]" strokeweight="3pt">
                <w10:anchorlock/>
              </v:line>
            </w:pict>
          </mc:Fallback>
        </mc:AlternateContent>
      </w:r>
      <w:bookmarkEnd w:id="241"/>
      <w:bookmarkEnd w:id="244"/>
    </w:p>
    <w:p w14:paraId="486A696D" w14:textId="77777777" w:rsidR="00D81AA8" w:rsidRDefault="00D81AA8" w:rsidP="00D81AA8">
      <w:pPr>
        <w:pStyle w:val="Heading2"/>
        <w:numPr>
          <w:ilvl w:val="0"/>
          <w:numId w:val="0"/>
        </w:numPr>
        <w:ind w:left="851" w:hanging="851"/>
      </w:pPr>
      <w:bookmarkStart w:id="245" w:name="_Toc363736688"/>
      <w:r>
        <w:t>PERFORMANCE OBJECTIVES</w:t>
      </w:r>
      <w:bookmarkEnd w:id="245"/>
    </w:p>
    <w:p w14:paraId="355B4FF1" w14:textId="77777777" w:rsidR="00D81AA8" w:rsidRDefault="00D81AA8" w:rsidP="00D81AA8"/>
    <w:p w14:paraId="0B16A61F" w14:textId="77777777" w:rsidR="00D81AA8" w:rsidRDefault="00D81AA8" w:rsidP="00D81AA8"/>
    <w:p w14:paraId="7EEFB75E" w14:textId="77777777" w:rsidR="00D81AA8" w:rsidRDefault="00D81AA8" w:rsidP="00D81AA8">
      <w:pPr>
        <w:pStyle w:val="Heading2"/>
        <w:numPr>
          <w:ilvl w:val="0"/>
          <w:numId w:val="0"/>
        </w:numPr>
        <w:ind w:left="851" w:hanging="851"/>
      </w:pPr>
      <w:bookmarkStart w:id="246" w:name="_Toc363736689"/>
      <w:r>
        <w:t>DESIGN PARAMETERS</w:t>
      </w:r>
      <w:bookmarkEnd w:id="246"/>
    </w:p>
    <w:p w14:paraId="4D5A959F" w14:textId="77777777" w:rsidR="00B10F0A" w:rsidRDefault="00B10F0A" w:rsidP="00B10F0A">
      <w:pPr>
        <w:pStyle w:val="Heading3"/>
      </w:pPr>
      <w:bookmarkStart w:id="247" w:name="_Toc363736690"/>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54"/>
        <w:gridCol w:w="1559"/>
        <w:gridCol w:w="993"/>
        <w:gridCol w:w="4568"/>
      </w:tblGrid>
      <w:tr w:rsidR="00B10F0A" w:rsidRPr="003D27CF" w14:paraId="732522E9" w14:textId="77777777" w:rsidTr="001370A9">
        <w:trPr>
          <w:cnfStyle w:val="100000000000" w:firstRow="1" w:lastRow="0" w:firstColumn="0" w:lastColumn="0" w:oddVBand="0" w:evenVBand="0" w:oddHBand="0" w:evenHBand="0" w:firstRowFirstColumn="0" w:firstRowLastColumn="0" w:lastRowFirstColumn="0" w:lastRowLastColumn="0"/>
          <w:cantSplit/>
        </w:trPr>
        <w:tc>
          <w:tcPr>
            <w:tcW w:w="2054" w:type="dxa"/>
          </w:tcPr>
          <w:p w14:paraId="272AD3FF" w14:textId="77777777" w:rsidR="00B10F0A" w:rsidRPr="003D27CF" w:rsidRDefault="00B10F0A" w:rsidP="000C32C1">
            <w:pPr>
              <w:spacing w:before="0" w:beforeAutospacing="0" w:after="240" w:afterAutospacing="0" w:line="240" w:lineRule="atLeast"/>
              <w:rPr>
                <w:b w:val="0"/>
              </w:rPr>
            </w:pPr>
            <w:r w:rsidRPr="003D27CF">
              <w:rPr>
                <w:b w:val="0"/>
              </w:rPr>
              <w:t xml:space="preserve">Statutory Acts </w:t>
            </w:r>
          </w:p>
        </w:tc>
        <w:tc>
          <w:tcPr>
            <w:tcW w:w="7120" w:type="dxa"/>
            <w:gridSpan w:val="3"/>
          </w:tcPr>
          <w:p w14:paraId="3113B24F" w14:textId="77777777" w:rsidR="00B10F0A" w:rsidRDefault="00B10F0A"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5BAC3DEA" w14:textId="77777777" w:rsidR="008A08A9" w:rsidRPr="008A08A9" w:rsidRDefault="008A08A9" w:rsidP="000C32C1">
            <w:pPr>
              <w:spacing w:before="0" w:beforeAutospacing="0" w:after="240" w:afterAutospacing="0" w:line="240" w:lineRule="atLeast"/>
              <w:rPr>
                <w:b w:val="0"/>
              </w:rPr>
            </w:pPr>
            <w:r w:rsidRPr="008A08A9">
              <w:rPr>
                <w:b w:val="0"/>
              </w:rPr>
              <w:t xml:space="preserve">The Data Protection Act </w:t>
            </w:r>
          </w:p>
          <w:p w14:paraId="79D02334" w14:textId="77777777" w:rsidR="00B10F0A" w:rsidRDefault="00B10F0A" w:rsidP="000C32C1">
            <w:pPr>
              <w:spacing w:before="0" w:beforeAutospacing="0" w:after="240" w:afterAutospacing="0" w:line="240" w:lineRule="atLeast"/>
              <w:rPr>
                <w:rFonts w:cs="Times New Roman"/>
                <w:b w:val="0"/>
                <w:szCs w:val="24"/>
              </w:rPr>
            </w:pPr>
            <w:r>
              <w:rPr>
                <w:b w:val="0"/>
              </w:rPr>
              <w:t xml:space="preserve">The Electricity at Work Regulations </w:t>
            </w:r>
            <w:r w:rsidRPr="008A08A9">
              <w:rPr>
                <w:b w:val="0"/>
              </w:rPr>
              <w:t>1989</w:t>
            </w:r>
            <w:r w:rsidR="008A08A9" w:rsidRPr="008A08A9">
              <w:rPr>
                <w:b w:val="0"/>
              </w:rPr>
              <w:t xml:space="preserve">. </w:t>
            </w:r>
            <w:r w:rsidR="008A08A9" w:rsidRPr="008A08A9">
              <w:rPr>
                <w:rFonts w:cs="Times New Roman"/>
                <w:b w:val="0"/>
                <w:szCs w:val="24"/>
              </w:rPr>
              <w:t>SI 1989/635</w:t>
            </w:r>
          </w:p>
          <w:p w14:paraId="40E382FE" w14:textId="77777777" w:rsidR="008A08A9" w:rsidRPr="008A08A9" w:rsidRDefault="008A08A9" w:rsidP="000C32C1">
            <w:pPr>
              <w:spacing w:before="0" w:beforeAutospacing="0" w:after="240" w:afterAutospacing="0" w:line="240" w:lineRule="atLeast"/>
              <w:rPr>
                <w:b w:val="0"/>
              </w:rPr>
            </w:pPr>
            <w:r w:rsidRPr="008A08A9">
              <w:rPr>
                <w:rFonts w:cs="Times New Roman"/>
                <w:b w:val="0"/>
                <w:szCs w:val="24"/>
              </w:rPr>
              <w:t>The Electromagnetic Compatibility Regulations, 2015 , SI 2006/3418</w:t>
            </w:r>
          </w:p>
        </w:tc>
      </w:tr>
      <w:tr w:rsidR="00AC72C7" w:rsidRPr="003D27CF" w14:paraId="054554BE" w14:textId="77777777" w:rsidTr="001370A9">
        <w:trPr>
          <w:cantSplit/>
        </w:trPr>
        <w:tc>
          <w:tcPr>
            <w:tcW w:w="2054" w:type="dxa"/>
          </w:tcPr>
          <w:p w14:paraId="72B94046" w14:textId="77777777" w:rsidR="00AC72C7" w:rsidRPr="003D27CF" w:rsidRDefault="00AC72C7" w:rsidP="000C32C1">
            <w:pPr>
              <w:rPr>
                <w:b/>
              </w:rPr>
            </w:pPr>
            <w:r>
              <w:t>Health and Safety Executive</w:t>
            </w:r>
          </w:p>
        </w:tc>
        <w:tc>
          <w:tcPr>
            <w:tcW w:w="7120" w:type="dxa"/>
            <w:gridSpan w:val="3"/>
          </w:tcPr>
          <w:p w14:paraId="47E3B28B" w14:textId="77777777" w:rsidR="00AC72C7" w:rsidRPr="00AC72C7" w:rsidRDefault="00AC72C7" w:rsidP="00AC72C7">
            <w:r w:rsidRPr="00AC72C7">
              <w:t>The Electricity at Work Regulations 1989, 2015, HSR25</w:t>
            </w:r>
            <w:r w:rsidRPr="00AC72C7">
              <w:tab/>
            </w:r>
          </w:p>
        </w:tc>
      </w:tr>
      <w:tr w:rsidR="00AC72C7" w:rsidRPr="003D27CF" w14:paraId="561E1B8C" w14:textId="77777777" w:rsidTr="001370A9">
        <w:trPr>
          <w:cantSplit/>
        </w:trPr>
        <w:tc>
          <w:tcPr>
            <w:tcW w:w="2054" w:type="dxa"/>
          </w:tcPr>
          <w:p w14:paraId="4FD0B31F" w14:textId="77777777" w:rsidR="00AC72C7" w:rsidRPr="003D27CF" w:rsidRDefault="00AC72C7" w:rsidP="000C32C1">
            <w:pPr>
              <w:rPr>
                <w:b/>
              </w:rPr>
            </w:pPr>
          </w:p>
        </w:tc>
        <w:tc>
          <w:tcPr>
            <w:tcW w:w="7120" w:type="dxa"/>
            <w:gridSpan w:val="3"/>
          </w:tcPr>
          <w:p w14:paraId="14748BA6" w14:textId="77777777" w:rsidR="00AC72C7" w:rsidRPr="00AC72C7" w:rsidRDefault="00AC72C7" w:rsidP="000C32C1">
            <w:r w:rsidRPr="00AC72C7">
              <w:t>Construction Design and Management (CDM) Regulations, 2015, CDM2015</w:t>
            </w:r>
          </w:p>
        </w:tc>
      </w:tr>
      <w:tr w:rsidR="00B10F0A" w:rsidRPr="003D27CF" w14:paraId="0AAB2592" w14:textId="77777777" w:rsidTr="001370A9">
        <w:trPr>
          <w:cantSplit/>
        </w:trPr>
        <w:tc>
          <w:tcPr>
            <w:tcW w:w="2054" w:type="dxa"/>
          </w:tcPr>
          <w:p w14:paraId="5C13A532" w14:textId="77777777" w:rsidR="00B10F0A" w:rsidRPr="003D27CF" w:rsidRDefault="00B10F0A" w:rsidP="000C32C1">
            <w:pPr>
              <w:spacing w:before="0" w:beforeAutospacing="0" w:after="240" w:afterAutospacing="0" w:line="240" w:lineRule="atLeast"/>
            </w:pPr>
            <w:r w:rsidRPr="003D27CF">
              <w:t xml:space="preserve">Building Control / Local Authority requirements </w:t>
            </w:r>
          </w:p>
        </w:tc>
        <w:tc>
          <w:tcPr>
            <w:tcW w:w="7120" w:type="dxa"/>
            <w:gridSpan w:val="3"/>
          </w:tcPr>
          <w:p w14:paraId="78B5591C" w14:textId="77777777" w:rsidR="00B10F0A" w:rsidRPr="0038416A" w:rsidRDefault="00B10F0A" w:rsidP="000C32C1">
            <w:pPr>
              <w:spacing w:before="0" w:beforeAutospacing="0" w:after="240" w:afterAutospacing="0" w:line="240" w:lineRule="atLeast"/>
            </w:pPr>
            <w:commentRangeStart w:id="248"/>
            <w:r w:rsidRPr="0038416A">
              <w:t xml:space="preserve">The Building Regulations Approved Documents </w:t>
            </w:r>
          </w:p>
          <w:p w14:paraId="6028813A" w14:textId="77777777" w:rsidR="00B10F0A" w:rsidRDefault="00B10F0A" w:rsidP="000C32C1">
            <w:pPr>
              <w:numPr>
                <w:ilvl w:val="0"/>
                <w:numId w:val="7"/>
              </w:numPr>
              <w:spacing w:before="0" w:beforeAutospacing="0" w:after="240" w:afterAutospacing="0" w:line="240" w:lineRule="atLeast"/>
              <w:contextualSpacing/>
            </w:pPr>
            <w:r>
              <w:t>Part M 2015 Access to and use of buildings</w:t>
            </w:r>
          </w:p>
          <w:p w14:paraId="0CF28A3B" w14:textId="77777777" w:rsidR="00B10F0A" w:rsidRDefault="00B10F0A" w:rsidP="000C32C1">
            <w:pPr>
              <w:numPr>
                <w:ilvl w:val="0"/>
                <w:numId w:val="7"/>
              </w:numPr>
              <w:spacing w:before="0" w:beforeAutospacing="0" w:after="240" w:afterAutospacing="0" w:line="240" w:lineRule="atLeast"/>
              <w:contextualSpacing/>
            </w:pPr>
            <w:r w:rsidRPr="007F47D3">
              <w:t>Part P 2013 Electrical safety</w:t>
            </w:r>
            <w:r>
              <w:t xml:space="preserve"> - Dwellings</w:t>
            </w:r>
          </w:p>
          <w:p w14:paraId="4FADAC16" w14:textId="77777777" w:rsidR="00B10F0A" w:rsidRDefault="00B10F0A" w:rsidP="000C32C1">
            <w:pPr>
              <w:numPr>
                <w:ilvl w:val="0"/>
                <w:numId w:val="7"/>
              </w:numPr>
              <w:spacing w:before="0" w:beforeAutospacing="0" w:after="240" w:afterAutospacing="0" w:line="240" w:lineRule="atLeast"/>
              <w:contextualSpacing/>
            </w:pPr>
            <w:r w:rsidRPr="007F47D3">
              <w:t>Domestic Building Services Compliance Guide</w:t>
            </w:r>
          </w:p>
          <w:p w14:paraId="54AF99BD" w14:textId="77777777" w:rsidR="00B10F0A" w:rsidRDefault="00B10F0A" w:rsidP="000C32C1">
            <w:pPr>
              <w:numPr>
                <w:ilvl w:val="0"/>
                <w:numId w:val="7"/>
              </w:numPr>
              <w:spacing w:before="0" w:beforeAutospacing="0" w:after="240" w:afterAutospacing="0" w:line="240" w:lineRule="atLeast"/>
              <w:contextualSpacing/>
            </w:pPr>
            <w:r w:rsidRPr="003F71FC">
              <w:t>Non-Domestic Building Services Compliance Guide</w:t>
            </w:r>
          </w:p>
          <w:p w14:paraId="6FA9C804" w14:textId="77777777" w:rsidR="00B10F0A" w:rsidRDefault="00B10F0A" w:rsidP="000C32C1">
            <w:r>
              <w:t>The Scottish Building Standards 2015</w:t>
            </w:r>
          </w:p>
          <w:p w14:paraId="5F6B31EB" w14:textId="77777777" w:rsidR="00B10F0A" w:rsidRDefault="00B10F0A" w:rsidP="000C32C1">
            <w:pPr>
              <w:numPr>
                <w:ilvl w:val="0"/>
                <w:numId w:val="7"/>
              </w:numPr>
              <w:spacing w:before="0" w:beforeAutospacing="0" w:after="240" w:afterAutospacing="0" w:line="240" w:lineRule="atLeast"/>
              <w:contextualSpacing/>
            </w:pPr>
            <w:r w:rsidRPr="00187245">
              <w:t xml:space="preserve">Section </w:t>
            </w:r>
            <w:r>
              <w:t>2 (Fire)</w:t>
            </w:r>
          </w:p>
          <w:p w14:paraId="2E66F6F0" w14:textId="77777777" w:rsidR="00B10F0A" w:rsidRDefault="00B10F0A" w:rsidP="000C32C1">
            <w:pPr>
              <w:numPr>
                <w:ilvl w:val="0"/>
                <w:numId w:val="7"/>
              </w:numPr>
              <w:spacing w:before="0" w:beforeAutospacing="0" w:after="240" w:afterAutospacing="0" w:line="240" w:lineRule="atLeast"/>
              <w:contextualSpacing/>
            </w:pPr>
            <w:r>
              <w:t xml:space="preserve">Section 4 (Safety) </w:t>
            </w:r>
            <w:commentRangeEnd w:id="248"/>
            <w:r w:rsidRPr="00B11D07">
              <w:commentReference w:id="248"/>
            </w:r>
          </w:p>
          <w:p w14:paraId="3F1C249D" w14:textId="77777777" w:rsidR="00B10F0A" w:rsidRDefault="00B10F0A" w:rsidP="000C32C1">
            <w:r>
              <w:t>The Memorandum of guidance on the Electricity at Work Regulations 1989 (the Memorandum)</w:t>
            </w:r>
          </w:p>
          <w:p w14:paraId="35B56331" w14:textId="77777777" w:rsidR="00B10F0A" w:rsidRPr="0038416A" w:rsidRDefault="00B10F0A" w:rsidP="000C32C1">
            <w:commentRangeStart w:id="249"/>
            <w:r>
              <w:t>IET Wiring Regulations 18</w:t>
            </w:r>
            <w:r w:rsidRPr="0073329C">
              <w:t>th Edition, (BS7671:20</w:t>
            </w:r>
            <w:r>
              <w:t>18)</w:t>
            </w:r>
            <w:commentRangeEnd w:id="249"/>
            <w:r w:rsidRPr="00E1332D">
              <w:commentReference w:id="249"/>
            </w:r>
          </w:p>
        </w:tc>
      </w:tr>
      <w:tr w:rsidR="00B10F0A" w:rsidRPr="003D27CF" w14:paraId="6A27FA88" w14:textId="77777777" w:rsidTr="001370A9">
        <w:trPr>
          <w:cantSplit/>
          <w:trHeight w:val="999"/>
        </w:trPr>
        <w:tc>
          <w:tcPr>
            <w:tcW w:w="2054" w:type="dxa"/>
            <w:vMerge w:val="restart"/>
          </w:tcPr>
          <w:p w14:paraId="62CD128D" w14:textId="77777777" w:rsidR="00B10F0A" w:rsidRPr="003D27CF" w:rsidRDefault="00B10F0A" w:rsidP="000C32C1">
            <w:pPr>
              <w:spacing w:before="0" w:beforeAutospacing="0" w:after="240" w:afterAutospacing="0" w:line="240" w:lineRule="atLeast"/>
            </w:pPr>
            <w:r w:rsidRPr="003D27CF">
              <w:t xml:space="preserve">Industry standards </w:t>
            </w:r>
          </w:p>
        </w:tc>
        <w:tc>
          <w:tcPr>
            <w:tcW w:w="7120" w:type="dxa"/>
            <w:gridSpan w:val="3"/>
          </w:tcPr>
          <w:p w14:paraId="704D941F" w14:textId="77777777" w:rsidR="00B10F0A" w:rsidRPr="0038416A" w:rsidRDefault="00B10F0A" w:rsidP="000C32C1">
            <w:pPr>
              <w:spacing w:before="0" w:beforeAutospacing="0" w:after="240" w:afterAutospacing="0" w:line="240" w:lineRule="atLeast"/>
            </w:pPr>
            <w:r w:rsidRPr="0038416A">
              <w:t>Chartered Institute of Building Services Engineers (CIBSE)</w:t>
            </w:r>
          </w:p>
          <w:p w14:paraId="6B384E7D" w14:textId="77777777" w:rsidR="00B10F0A" w:rsidRPr="0038416A" w:rsidRDefault="00B10F0A" w:rsidP="000C32C1">
            <w:pPr>
              <w:numPr>
                <w:ilvl w:val="0"/>
                <w:numId w:val="10"/>
              </w:numPr>
              <w:spacing w:before="0" w:beforeAutospacing="0" w:after="240" w:afterAutospacing="0" w:line="240" w:lineRule="atLeast"/>
              <w:contextualSpacing/>
            </w:pPr>
            <w:r w:rsidRPr="0038416A">
              <w:t>C</w:t>
            </w:r>
            <w:r>
              <w:t>IBSE K</w:t>
            </w:r>
            <w:r w:rsidRPr="0038416A">
              <w:t> </w:t>
            </w:r>
            <w:r>
              <w:t>G</w:t>
            </w:r>
            <w:r w:rsidRPr="0038416A">
              <w:t>uide</w:t>
            </w:r>
          </w:p>
        </w:tc>
      </w:tr>
      <w:tr w:rsidR="00B10F0A" w:rsidRPr="003D27CF" w14:paraId="52B1E789" w14:textId="77777777" w:rsidTr="001370A9">
        <w:trPr>
          <w:cantSplit/>
          <w:trHeight w:val="333"/>
        </w:trPr>
        <w:tc>
          <w:tcPr>
            <w:tcW w:w="2054" w:type="dxa"/>
            <w:vMerge/>
          </w:tcPr>
          <w:p w14:paraId="1AC32D9E" w14:textId="77777777" w:rsidR="00B10F0A" w:rsidRPr="003D27CF" w:rsidRDefault="00B10F0A" w:rsidP="000C32C1"/>
        </w:tc>
        <w:tc>
          <w:tcPr>
            <w:tcW w:w="7120" w:type="dxa"/>
            <w:gridSpan w:val="3"/>
          </w:tcPr>
          <w:p w14:paraId="4CB9C3B0" w14:textId="77777777" w:rsidR="00B10F0A" w:rsidRPr="0038416A" w:rsidRDefault="00B10F0A" w:rsidP="000C32C1">
            <w:r w:rsidRPr="0038416A">
              <w:t>Building Services Research and Information Association (BSRIA)</w:t>
            </w:r>
          </w:p>
          <w:p w14:paraId="0D95271C" w14:textId="77777777" w:rsidR="00B10F0A" w:rsidRDefault="00B10F0A" w:rsidP="000C32C1">
            <w:pPr>
              <w:pStyle w:val="ListParagraph"/>
              <w:numPr>
                <w:ilvl w:val="0"/>
                <w:numId w:val="10"/>
              </w:numPr>
            </w:pPr>
            <w:r>
              <w:t>Design Checks for Electrical Services (BG 3/2006)</w:t>
            </w:r>
          </w:p>
          <w:p w14:paraId="2E0A0D6D" w14:textId="77777777" w:rsidR="00B10F0A" w:rsidRPr="0038416A" w:rsidRDefault="00B10F0A" w:rsidP="000C32C1">
            <w:pPr>
              <w:pStyle w:val="ListParagraph"/>
              <w:numPr>
                <w:ilvl w:val="0"/>
                <w:numId w:val="10"/>
              </w:numPr>
            </w:pPr>
            <w:r w:rsidRPr="000D703E">
              <w:t>Guidance and Specification for Electronic Security Systems</w:t>
            </w:r>
            <w:r>
              <w:t xml:space="preserve"> (FMS 3/98)</w:t>
            </w:r>
          </w:p>
        </w:tc>
      </w:tr>
      <w:tr w:rsidR="00B10F0A" w:rsidRPr="003D27CF" w14:paraId="1A1741D1" w14:textId="77777777" w:rsidTr="001370A9">
        <w:trPr>
          <w:cantSplit/>
          <w:trHeight w:val="940"/>
        </w:trPr>
        <w:tc>
          <w:tcPr>
            <w:tcW w:w="2054" w:type="dxa"/>
            <w:vMerge/>
          </w:tcPr>
          <w:p w14:paraId="0E0C63EA" w14:textId="77777777" w:rsidR="00B10F0A" w:rsidRPr="003D27CF" w:rsidRDefault="00B10F0A" w:rsidP="000C32C1"/>
        </w:tc>
        <w:tc>
          <w:tcPr>
            <w:tcW w:w="7120" w:type="dxa"/>
            <w:gridSpan w:val="3"/>
          </w:tcPr>
          <w:p w14:paraId="0C61C620" w14:textId="77777777" w:rsidR="00B10F0A" w:rsidRPr="007135A0" w:rsidRDefault="00B10F0A" w:rsidP="000C32C1">
            <w:r w:rsidRPr="007135A0">
              <w:t xml:space="preserve">NIC/EIC </w:t>
            </w:r>
          </w:p>
          <w:p w14:paraId="1DFA835B" w14:textId="77777777" w:rsidR="00B13BAE" w:rsidRDefault="00B10F0A" w:rsidP="00B13BAE">
            <w:pPr>
              <w:pStyle w:val="ListParagraph"/>
              <w:numPr>
                <w:ilvl w:val="0"/>
                <w:numId w:val="27"/>
              </w:numPr>
            </w:pPr>
            <w:r>
              <w:t>T</w:t>
            </w:r>
            <w:r w:rsidRPr="007135A0">
              <w:t xml:space="preserve">echnical </w:t>
            </w:r>
            <w:r>
              <w:t>G</w:t>
            </w:r>
            <w:r w:rsidR="00B13BAE">
              <w:t>uidance</w:t>
            </w:r>
          </w:p>
          <w:p w14:paraId="2E8E09B5" w14:textId="77777777" w:rsidR="00B13BAE" w:rsidRPr="00B13BAE" w:rsidRDefault="00B13BAE" w:rsidP="00B13BAE">
            <w:pPr>
              <w:pStyle w:val="ListParagraph"/>
              <w:numPr>
                <w:ilvl w:val="0"/>
                <w:numId w:val="27"/>
              </w:numPr>
            </w:pPr>
            <w:r w:rsidRPr="00B13BAE">
              <w:rPr>
                <w:rFonts w:ascii="Calibri" w:hAnsi="Calibri" w:cs="Helv"/>
                <w:color w:val="000000"/>
              </w:rPr>
              <w:t>Integration of intruder alarm systems with other systems under PD 6662</w:t>
            </w:r>
          </w:p>
        </w:tc>
      </w:tr>
      <w:tr w:rsidR="00B10F0A" w:rsidRPr="003D27CF" w14:paraId="4381BDA9" w14:textId="77777777" w:rsidTr="001370A9">
        <w:trPr>
          <w:cantSplit/>
          <w:trHeight w:val="469"/>
        </w:trPr>
        <w:tc>
          <w:tcPr>
            <w:tcW w:w="2054" w:type="dxa"/>
            <w:vMerge/>
          </w:tcPr>
          <w:p w14:paraId="0944B955" w14:textId="77777777" w:rsidR="00B10F0A" w:rsidRPr="003D27CF" w:rsidRDefault="00B10F0A" w:rsidP="000C32C1"/>
        </w:tc>
        <w:tc>
          <w:tcPr>
            <w:tcW w:w="7120" w:type="dxa"/>
            <w:gridSpan w:val="3"/>
          </w:tcPr>
          <w:p w14:paraId="2C86B385" w14:textId="77777777" w:rsidR="00B10F0A" w:rsidRDefault="00B10F0A" w:rsidP="000C32C1">
            <w:r>
              <w:t>NSI</w:t>
            </w:r>
          </w:p>
          <w:p w14:paraId="46A1AD4A" w14:textId="77777777" w:rsidR="00B10F0A" w:rsidRPr="007135A0" w:rsidRDefault="00B10F0A" w:rsidP="000C32C1">
            <w:pPr>
              <w:pStyle w:val="ListParagraph"/>
              <w:numPr>
                <w:ilvl w:val="0"/>
                <w:numId w:val="27"/>
              </w:numPr>
            </w:pPr>
            <w:r>
              <w:t>Codes of Practice</w:t>
            </w:r>
          </w:p>
        </w:tc>
      </w:tr>
      <w:tr w:rsidR="00B10F0A" w:rsidRPr="003D27CF" w14:paraId="35EBFB67" w14:textId="77777777" w:rsidTr="001370A9">
        <w:trPr>
          <w:cantSplit/>
          <w:trHeight w:val="468"/>
        </w:trPr>
        <w:tc>
          <w:tcPr>
            <w:tcW w:w="2054" w:type="dxa"/>
            <w:vMerge/>
          </w:tcPr>
          <w:p w14:paraId="6355C4B3" w14:textId="77777777" w:rsidR="00B10F0A" w:rsidRPr="003D27CF" w:rsidRDefault="00B10F0A" w:rsidP="000C32C1"/>
        </w:tc>
        <w:tc>
          <w:tcPr>
            <w:tcW w:w="7120" w:type="dxa"/>
            <w:gridSpan w:val="3"/>
          </w:tcPr>
          <w:p w14:paraId="6C67EBBB" w14:textId="77777777" w:rsidR="00B10F0A" w:rsidRDefault="00B10F0A" w:rsidP="000C32C1">
            <w:r>
              <w:t>British Security Industry Association (BSIA)</w:t>
            </w:r>
          </w:p>
          <w:p w14:paraId="69CB4391" w14:textId="77777777" w:rsidR="00B10F0A" w:rsidRDefault="00B10F0A" w:rsidP="000C32C1">
            <w:pPr>
              <w:pStyle w:val="ListParagraph"/>
              <w:numPr>
                <w:ilvl w:val="0"/>
                <w:numId w:val="27"/>
              </w:numPr>
            </w:pPr>
            <w:r>
              <w:t>Technical Guidance</w:t>
            </w:r>
          </w:p>
        </w:tc>
      </w:tr>
      <w:tr w:rsidR="00B13BAE" w:rsidRPr="003D27CF" w14:paraId="21640BB1" w14:textId="77777777" w:rsidTr="001370A9">
        <w:trPr>
          <w:cantSplit/>
          <w:trHeight w:val="468"/>
        </w:trPr>
        <w:tc>
          <w:tcPr>
            <w:tcW w:w="2054" w:type="dxa"/>
          </w:tcPr>
          <w:p w14:paraId="39185D35" w14:textId="77777777" w:rsidR="00B13BAE" w:rsidRPr="003D27CF" w:rsidRDefault="00B13BAE" w:rsidP="000C32C1"/>
        </w:tc>
        <w:tc>
          <w:tcPr>
            <w:tcW w:w="7120" w:type="dxa"/>
            <w:gridSpan w:val="3"/>
          </w:tcPr>
          <w:p w14:paraId="76BC9C55" w14:textId="77777777" w:rsidR="00B13BAE" w:rsidRDefault="00B13BAE" w:rsidP="00B13BAE">
            <w:pPr>
              <w:spacing w:before="0" w:beforeAutospacing="0" w:after="0" w:afterAutospacing="0" w:line="240" w:lineRule="auto"/>
            </w:pPr>
            <w:r w:rsidRPr="00A94856">
              <w:t>Loss Prevention</w:t>
            </w:r>
            <w:r>
              <w:t xml:space="preserve"> </w:t>
            </w:r>
            <w:r w:rsidRPr="00A94856">
              <w:t>Certification Board</w:t>
            </w:r>
            <w:r>
              <w:t xml:space="preserve"> (LPCB)</w:t>
            </w:r>
          </w:p>
          <w:p w14:paraId="3CC6602A" w14:textId="77777777" w:rsidR="00B13BAE" w:rsidRDefault="00B13BAE" w:rsidP="00B13BAE">
            <w:pPr>
              <w:pStyle w:val="ListParagraph"/>
              <w:numPr>
                <w:ilvl w:val="0"/>
                <w:numId w:val="27"/>
              </w:numPr>
              <w:spacing w:after="0" w:line="240" w:lineRule="auto"/>
            </w:pPr>
            <w:r w:rsidRPr="00A94856">
              <w:rPr>
                <w:rFonts w:ascii="Calibri" w:hAnsi="Calibri" w:cs="Helv"/>
                <w:color w:val="000000"/>
              </w:rPr>
              <w:t>Requirements for LPCB approval and listing of alarm</w:t>
            </w:r>
            <w:r>
              <w:rPr>
                <w:rFonts w:ascii="Calibri" w:hAnsi="Calibri" w:cs="Helv"/>
                <w:color w:val="000000"/>
              </w:rPr>
              <w:t xml:space="preserve"> </w:t>
            </w:r>
            <w:r w:rsidRPr="00A94856">
              <w:rPr>
                <w:rFonts w:ascii="Calibri" w:hAnsi="Calibri" w:cs="Helv"/>
                <w:color w:val="000000"/>
              </w:rPr>
              <w:t>transmission equipment</w:t>
            </w:r>
            <w:r>
              <w:rPr>
                <w:rFonts w:ascii="Calibri" w:hAnsi="Calibri" w:cs="Helv"/>
                <w:color w:val="000000"/>
              </w:rPr>
              <w:t xml:space="preserve">, 2014, </w:t>
            </w:r>
            <w:r w:rsidRPr="00A94856">
              <w:rPr>
                <w:rFonts w:ascii="Calibri" w:hAnsi="Calibri" w:cs="Helv"/>
                <w:color w:val="000000"/>
              </w:rPr>
              <w:t>LPS 1277 3.0</w:t>
            </w:r>
          </w:p>
        </w:tc>
      </w:tr>
      <w:tr w:rsidR="00B10F0A" w:rsidRPr="003D27CF" w14:paraId="6DD808EA" w14:textId="77777777" w:rsidTr="001370A9">
        <w:trPr>
          <w:cantSplit/>
        </w:trPr>
        <w:tc>
          <w:tcPr>
            <w:tcW w:w="2054" w:type="dxa"/>
          </w:tcPr>
          <w:p w14:paraId="16215660" w14:textId="77777777" w:rsidR="00B10F0A" w:rsidRPr="0038416A" w:rsidRDefault="00B10F0A" w:rsidP="000C32C1">
            <w:pPr>
              <w:spacing w:after="0"/>
            </w:pPr>
            <w:r w:rsidRPr="0038416A">
              <w:t>British Standards</w:t>
            </w:r>
          </w:p>
        </w:tc>
        <w:tc>
          <w:tcPr>
            <w:tcW w:w="1559" w:type="dxa"/>
          </w:tcPr>
          <w:p w14:paraId="17FB68E2" w14:textId="77777777" w:rsidR="00B10F0A" w:rsidRDefault="00B10F0A" w:rsidP="000C32C1">
            <w:pPr>
              <w:tabs>
                <w:tab w:val="left" w:pos="1060"/>
              </w:tabs>
              <w:spacing w:after="0"/>
            </w:pPr>
            <w:r>
              <w:t>BS EN 50131</w:t>
            </w:r>
            <w:r w:rsidR="001370A9">
              <w:t>-1</w:t>
            </w:r>
          </w:p>
        </w:tc>
        <w:tc>
          <w:tcPr>
            <w:tcW w:w="993" w:type="dxa"/>
          </w:tcPr>
          <w:p w14:paraId="22F36EEF" w14:textId="77777777" w:rsidR="00B10F0A" w:rsidRDefault="00B10F0A" w:rsidP="000C32C1">
            <w:r>
              <w:t>2006+ A2:2017</w:t>
            </w:r>
          </w:p>
        </w:tc>
        <w:tc>
          <w:tcPr>
            <w:tcW w:w="4568" w:type="dxa"/>
          </w:tcPr>
          <w:p w14:paraId="6FF38F94" w14:textId="77777777" w:rsidR="00B10F0A" w:rsidRPr="00F11B9B" w:rsidRDefault="00B10F0A" w:rsidP="000C32C1">
            <w:r>
              <w:t>Alarm systems. Intrusion and hold-up systems.</w:t>
            </w:r>
          </w:p>
        </w:tc>
      </w:tr>
      <w:tr w:rsidR="00B10F0A" w:rsidRPr="003D27CF" w14:paraId="6F8CB492" w14:textId="77777777" w:rsidTr="001370A9">
        <w:trPr>
          <w:cantSplit/>
        </w:trPr>
        <w:tc>
          <w:tcPr>
            <w:tcW w:w="2054" w:type="dxa"/>
          </w:tcPr>
          <w:p w14:paraId="13DAE56F" w14:textId="77777777" w:rsidR="00B10F0A" w:rsidRPr="0038416A" w:rsidRDefault="00B10F0A" w:rsidP="000C32C1">
            <w:pPr>
              <w:spacing w:after="0"/>
            </w:pPr>
          </w:p>
        </w:tc>
        <w:tc>
          <w:tcPr>
            <w:tcW w:w="1559" w:type="dxa"/>
          </w:tcPr>
          <w:p w14:paraId="4FA08081" w14:textId="77777777" w:rsidR="00B10F0A" w:rsidRPr="00C57602" w:rsidRDefault="00B10F0A" w:rsidP="000C32C1">
            <w:pPr>
              <w:tabs>
                <w:tab w:val="left" w:pos="1060"/>
              </w:tabs>
              <w:spacing w:after="0"/>
            </w:pPr>
            <w:r w:rsidRPr="00C57602">
              <w:t>BS</w:t>
            </w:r>
            <w:r w:rsidR="001370A9">
              <w:t xml:space="preserve"> </w:t>
            </w:r>
            <w:r w:rsidRPr="00C57602">
              <w:t>EN 50131-2</w:t>
            </w:r>
          </w:p>
        </w:tc>
        <w:tc>
          <w:tcPr>
            <w:tcW w:w="993" w:type="dxa"/>
          </w:tcPr>
          <w:p w14:paraId="5B6EC302" w14:textId="77777777" w:rsidR="00B10F0A" w:rsidRPr="00C57602" w:rsidRDefault="00B10F0A" w:rsidP="000C32C1">
            <w:pPr>
              <w:tabs>
                <w:tab w:val="left" w:pos="1060"/>
              </w:tabs>
              <w:spacing w:after="0"/>
            </w:pPr>
            <w:r w:rsidRPr="00C57602">
              <w:t>2013</w:t>
            </w:r>
          </w:p>
        </w:tc>
        <w:tc>
          <w:tcPr>
            <w:tcW w:w="4568" w:type="dxa"/>
          </w:tcPr>
          <w:p w14:paraId="433BFE04" w14:textId="77777777" w:rsidR="00B10F0A" w:rsidRPr="00C57602" w:rsidRDefault="00B10F0A" w:rsidP="000C32C1">
            <w:pPr>
              <w:tabs>
                <w:tab w:val="left" w:pos="1060"/>
              </w:tabs>
              <w:spacing w:after="0"/>
            </w:pPr>
            <w:r w:rsidRPr="00C57602">
              <w:t>Alarm systems</w:t>
            </w:r>
            <w:r>
              <w:t>.</w:t>
            </w:r>
            <w:r w:rsidRPr="00C57602">
              <w:t xml:space="preserve"> Alarm transmission systems and equipment. Requirements for supervised premises transceiver (SPT)</w:t>
            </w:r>
          </w:p>
        </w:tc>
      </w:tr>
      <w:tr w:rsidR="00B10F0A" w:rsidRPr="003D27CF" w14:paraId="28D26C89" w14:textId="77777777" w:rsidTr="001370A9">
        <w:trPr>
          <w:cantSplit/>
        </w:trPr>
        <w:tc>
          <w:tcPr>
            <w:tcW w:w="2054" w:type="dxa"/>
          </w:tcPr>
          <w:p w14:paraId="03F82C12" w14:textId="77777777" w:rsidR="00B10F0A" w:rsidRPr="0038416A" w:rsidRDefault="00B10F0A" w:rsidP="000C32C1">
            <w:pPr>
              <w:spacing w:after="0"/>
            </w:pPr>
          </w:p>
        </w:tc>
        <w:tc>
          <w:tcPr>
            <w:tcW w:w="1559" w:type="dxa"/>
          </w:tcPr>
          <w:p w14:paraId="62BF58B9" w14:textId="77777777" w:rsidR="00B10F0A" w:rsidRDefault="00B10F0A" w:rsidP="000C32C1">
            <w:pPr>
              <w:rPr>
                <w:rFonts w:ascii="Calibri" w:hAnsi="Calibri" w:cs="Helv"/>
                <w:color w:val="000000"/>
              </w:rPr>
            </w:pPr>
            <w:r>
              <w:rPr>
                <w:rFonts w:ascii="Calibri" w:hAnsi="Calibri" w:cs="Helv"/>
                <w:color w:val="000000"/>
              </w:rPr>
              <w:t>BS EN 50130-4</w:t>
            </w:r>
          </w:p>
        </w:tc>
        <w:tc>
          <w:tcPr>
            <w:tcW w:w="993" w:type="dxa"/>
          </w:tcPr>
          <w:p w14:paraId="61BB9529" w14:textId="77777777" w:rsidR="00B10F0A" w:rsidRDefault="00B10F0A" w:rsidP="000C32C1">
            <w:r>
              <w:t>2011</w:t>
            </w:r>
            <w:r w:rsidR="00B13BAE">
              <w:t>+A1:2014</w:t>
            </w:r>
          </w:p>
        </w:tc>
        <w:tc>
          <w:tcPr>
            <w:tcW w:w="4568" w:type="dxa"/>
          </w:tcPr>
          <w:p w14:paraId="74562B92" w14:textId="77777777" w:rsidR="00B10F0A" w:rsidRPr="00F11B9B" w:rsidRDefault="00B10F0A" w:rsidP="000C32C1">
            <w:r>
              <w:t>Alarm systems. Electromagnetic compatibility.</w:t>
            </w:r>
          </w:p>
        </w:tc>
      </w:tr>
      <w:tr w:rsidR="00B13BAE" w:rsidRPr="003D27CF" w14:paraId="457F7A02" w14:textId="77777777" w:rsidTr="001370A9">
        <w:trPr>
          <w:cantSplit/>
        </w:trPr>
        <w:tc>
          <w:tcPr>
            <w:tcW w:w="2054" w:type="dxa"/>
          </w:tcPr>
          <w:p w14:paraId="2B9A9E36" w14:textId="77777777" w:rsidR="00B13BAE" w:rsidRPr="0038416A" w:rsidRDefault="00B13BAE" w:rsidP="00022958">
            <w:pPr>
              <w:spacing w:after="0"/>
            </w:pPr>
          </w:p>
        </w:tc>
        <w:tc>
          <w:tcPr>
            <w:tcW w:w="1559" w:type="dxa"/>
          </w:tcPr>
          <w:p w14:paraId="65B43A4F" w14:textId="77777777" w:rsidR="00B13BAE" w:rsidRDefault="00B13BAE" w:rsidP="00022958">
            <w:pPr>
              <w:rPr>
                <w:rFonts w:ascii="Calibri" w:hAnsi="Calibri" w:cs="Helv"/>
                <w:color w:val="000000"/>
              </w:rPr>
            </w:pPr>
            <w:r>
              <w:rPr>
                <w:rFonts w:ascii="Calibri" w:hAnsi="Calibri" w:cs="Helv"/>
                <w:color w:val="000000"/>
              </w:rPr>
              <w:t>BS EN 50136-1</w:t>
            </w:r>
          </w:p>
        </w:tc>
        <w:tc>
          <w:tcPr>
            <w:tcW w:w="993" w:type="dxa"/>
          </w:tcPr>
          <w:p w14:paraId="4E2DC77C" w14:textId="77777777" w:rsidR="00B13BAE" w:rsidRDefault="00B13BAE" w:rsidP="00022958">
            <w:r w:rsidRPr="00C907D7">
              <w:rPr>
                <w:rFonts w:ascii="Calibri" w:hAnsi="Calibri" w:cs="Helv"/>
                <w:color w:val="000000"/>
              </w:rPr>
              <w:t>2012</w:t>
            </w:r>
            <w:r>
              <w:rPr>
                <w:rFonts w:ascii="Calibri" w:hAnsi="Calibri" w:cs="Helv"/>
                <w:color w:val="000000"/>
              </w:rPr>
              <w:t>+A1:2018</w:t>
            </w:r>
          </w:p>
        </w:tc>
        <w:tc>
          <w:tcPr>
            <w:tcW w:w="4568" w:type="dxa"/>
          </w:tcPr>
          <w:p w14:paraId="4D4AB145" w14:textId="77777777" w:rsidR="00B13BAE" w:rsidRPr="00F11B9B" w:rsidRDefault="00B13BAE" w:rsidP="00022958">
            <w:r w:rsidRPr="00C907D7">
              <w:t>Alarm systems - Alarm transmission systems and equipment. General requirements for alarm transmission system</w:t>
            </w:r>
          </w:p>
        </w:tc>
      </w:tr>
      <w:tr w:rsidR="00B13BAE" w:rsidRPr="003D27CF" w14:paraId="54E3CBDE" w14:textId="77777777" w:rsidTr="001370A9">
        <w:trPr>
          <w:cantSplit/>
        </w:trPr>
        <w:tc>
          <w:tcPr>
            <w:tcW w:w="2054" w:type="dxa"/>
          </w:tcPr>
          <w:p w14:paraId="467885AE" w14:textId="77777777" w:rsidR="00B13BAE" w:rsidRPr="0038416A" w:rsidRDefault="00B13BAE" w:rsidP="00022958">
            <w:pPr>
              <w:spacing w:after="0"/>
            </w:pPr>
          </w:p>
        </w:tc>
        <w:tc>
          <w:tcPr>
            <w:tcW w:w="1559" w:type="dxa"/>
          </w:tcPr>
          <w:p w14:paraId="18AD2DB8" w14:textId="77777777" w:rsidR="00B13BAE" w:rsidRDefault="00B13BAE" w:rsidP="00022958">
            <w:r w:rsidRPr="00C907D7">
              <w:t>BS 8243</w:t>
            </w:r>
          </w:p>
        </w:tc>
        <w:tc>
          <w:tcPr>
            <w:tcW w:w="993" w:type="dxa"/>
          </w:tcPr>
          <w:p w14:paraId="46BFA696" w14:textId="77777777" w:rsidR="00B13BAE" w:rsidRDefault="00B13BAE" w:rsidP="00022958">
            <w:r>
              <w:t xml:space="preserve">2010 </w:t>
            </w:r>
          </w:p>
          <w:p w14:paraId="4166B1EB" w14:textId="77777777" w:rsidR="00B13BAE" w:rsidRDefault="00B13BAE" w:rsidP="00022958">
            <w:r w:rsidRPr="00C907D7">
              <w:t>+A1:2014</w:t>
            </w:r>
          </w:p>
        </w:tc>
        <w:tc>
          <w:tcPr>
            <w:tcW w:w="4568" w:type="dxa"/>
          </w:tcPr>
          <w:p w14:paraId="1BC44DA7" w14:textId="77777777" w:rsidR="00B13BAE" w:rsidRPr="00F11B9B" w:rsidRDefault="00B13BAE" w:rsidP="00022958">
            <w:pPr>
              <w:spacing w:after="0"/>
            </w:pPr>
            <w:r w:rsidRPr="00C907D7">
              <w:t xml:space="preserve">Installation and configuration of intruder and hold-up alarm systems designed to generate confirmed alarm conditions - Code of practice </w:t>
            </w:r>
          </w:p>
        </w:tc>
      </w:tr>
      <w:tr w:rsidR="00B13BAE" w:rsidRPr="003D27CF" w14:paraId="27B03963" w14:textId="77777777" w:rsidTr="001370A9">
        <w:trPr>
          <w:cantSplit/>
        </w:trPr>
        <w:tc>
          <w:tcPr>
            <w:tcW w:w="2054" w:type="dxa"/>
          </w:tcPr>
          <w:p w14:paraId="4210F970" w14:textId="77777777" w:rsidR="00B13BAE" w:rsidRPr="0038416A" w:rsidRDefault="00B13BAE" w:rsidP="000C32C1">
            <w:pPr>
              <w:spacing w:after="0"/>
            </w:pPr>
          </w:p>
        </w:tc>
        <w:tc>
          <w:tcPr>
            <w:tcW w:w="1559" w:type="dxa"/>
          </w:tcPr>
          <w:p w14:paraId="203E05D9" w14:textId="77777777" w:rsidR="00B13BAE" w:rsidRDefault="00B13BAE" w:rsidP="000C32C1">
            <w:pPr>
              <w:rPr>
                <w:rFonts w:ascii="Calibri" w:hAnsi="Calibri" w:cs="Helv"/>
                <w:color w:val="000000"/>
              </w:rPr>
            </w:pPr>
            <w:r>
              <w:rPr>
                <w:rFonts w:ascii="Calibri" w:hAnsi="Calibri" w:cs="Helv"/>
                <w:color w:val="000000"/>
              </w:rPr>
              <w:t>BS 8300</w:t>
            </w:r>
          </w:p>
        </w:tc>
        <w:tc>
          <w:tcPr>
            <w:tcW w:w="993" w:type="dxa"/>
          </w:tcPr>
          <w:p w14:paraId="0673063D" w14:textId="77777777" w:rsidR="00B13BAE" w:rsidRDefault="00B13BAE" w:rsidP="000C32C1">
            <w:r>
              <w:t>2009</w:t>
            </w:r>
          </w:p>
        </w:tc>
        <w:tc>
          <w:tcPr>
            <w:tcW w:w="4568" w:type="dxa"/>
          </w:tcPr>
          <w:p w14:paraId="05C312AD" w14:textId="77777777" w:rsidR="00B13BAE" w:rsidRPr="00F11B9B" w:rsidRDefault="00F04EC7" w:rsidP="000C32C1">
            <w:pPr>
              <w:spacing w:after="0"/>
            </w:pPr>
            <w:hyperlink r:id="rId30" w:history="1">
              <w:r w:rsidR="00B13BAE" w:rsidRPr="006B0DF7">
                <w:t>Design of buildings and their approaches to meet the needs of di</w:t>
              </w:r>
              <w:r w:rsidR="00B13BAE">
                <w:t>sabled people. Code of practice</w:t>
              </w:r>
              <w:r w:rsidR="00B13BAE" w:rsidRPr="006B0DF7">
                <w:t> </w:t>
              </w:r>
            </w:hyperlink>
          </w:p>
        </w:tc>
      </w:tr>
      <w:tr w:rsidR="00B13BAE" w:rsidRPr="003D27CF" w14:paraId="2A3CA00A" w14:textId="77777777" w:rsidTr="001370A9">
        <w:trPr>
          <w:cantSplit/>
        </w:trPr>
        <w:tc>
          <w:tcPr>
            <w:tcW w:w="2054" w:type="dxa"/>
          </w:tcPr>
          <w:p w14:paraId="2E9649D5" w14:textId="77777777" w:rsidR="00B13BAE" w:rsidRPr="0038416A" w:rsidRDefault="00B13BAE" w:rsidP="000C32C1">
            <w:pPr>
              <w:spacing w:after="0"/>
            </w:pPr>
          </w:p>
        </w:tc>
        <w:tc>
          <w:tcPr>
            <w:tcW w:w="1559" w:type="dxa"/>
          </w:tcPr>
          <w:p w14:paraId="569B3310" w14:textId="77777777" w:rsidR="00B13BAE" w:rsidRPr="00CD44F2" w:rsidRDefault="00B13BAE" w:rsidP="000C32C1">
            <w:pPr>
              <w:rPr>
                <w:rFonts w:ascii="Calibri" w:hAnsi="Calibri" w:cs="Helv"/>
                <w:color w:val="000000"/>
              </w:rPr>
            </w:pPr>
            <w:r w:rsidRPr="00CD44F2">
              <w:rPr>
                <w:rFonts w:ascii="Calibri" w:hAnsi="Calibri" w:cs="Helv"/>
                <w:color w:val="000000"/>
              </w:rPr>
              <w:t>PD</w:t>
            </w:r>
            <w:r>
              <w:rPr>
                <w:rFonts w:ascii="Calibri" w:hAnsi="Calibri" w:cs="Helv"/>
                <w:color w:val="000000"/>
              </w:rPr>
              <w:t xml:space="preserve"> </w:t>
            </w:r>
            <w:r w:rsidRPr="00CD44F2">
              <w:rPr>
                <w:rFonts w:ascii="Calibri" w:hAnsi="Calibri" w:cs="Helv"/>
                <w:color w:val="000000"/>
              </w:rPr>
              <w:t>6662</w:t>
            </w:r>
          </w:p>
        </w:tc>
        <w:tc>
          <w:tcPr>
            <w:tcW w:w="993" w:type="dxa"/>
          </w:tcPr>
          <w:p w14:paraId="1B02DFFB" w14:textId="77777777" w:rsidR="00B13BAE" w:rsidRPr="00CD44F2" w:rsidRDefault="00B13BAE" w:rsidP="000C32C1">
            <w:pPr>
              <w:rPr>
                <w:rFonts w:ascii="Calibri" w:hAnsi="Calibri" w:cs="Helv"/>
                <w:color w:val="000000"/>
              </w:rPr>
            </w:pPr>
            <w:r w:rsidRPr="00CD44F2">
              <w:rPr>
                <w:rFonts w:ascii="Calibri" w:hAnsi="Calibri" w:cs="Helv"/>
                <w:color w:val="000000"/>
              </w:rPr>
              <w:t>2017</w:t>
            </w:r>
          </w:p>
        </w:tc>
        <w:tc>
          <w:tcPr>
            <w:tcW w:w="4568" w:type="dxa"/>
          </w:tcPr>
          <w:p w14:paraId="58575AA0" w14:textId="77777777" w:rsidR="00B13BAE" w:rsidRPr="00CD44F2" w:rsidRDefault="00B13BAE" w:rsidP="000C32C1">
            <w:pPr>
              <w:rPr>
                <w:rFonts w:ascii="Calibri" w:hAnsi="Calibri" w:cs="Helv"/>
                <w:color w:val="000000"/>
              </w:rPr>
            </w:pPr>
            <w:r w:rsidRPr="00CD44F2">
              <w:rPr>
                <w:rFonts w:ascii="Calibri" w:hAnsi="Calibri" w:cs="Helv"/>
                <w:color w:val="000000"/>
              </w:rPr>
              <w:t>Scheme for the application of European Standards for intrusion and hold-up alarm systems</w:t>
            </w:r>
          </w:p>
        </w:tc>
      </w:tr>
      <w:tr w:rsidR="00B13BAE" w:rsidRPr="003D27CF" w14:paraId="07F0BC02" w14:textId="77777777" w:rsidTr="001370A9">
        <w:trPr>
          <w:cantSplit/>
        </w:trPr>
        <w:tc>
          <w:tcPr>
            <w:tcW w:w="2054" w:type="dxa"/>
          </w:tcPr>
          <w:p w14:paraId="72D47965" w14:textId="77777777" w:rsidR="00B13BAE" w:rsidRPr="0038416A" w:rsidRDefault="00B13BAE" w:rsidP="000C32C1">
            <w:pPr>
              <w:spacing w:after="0"/>
            </w:pPr>
          </w:p>
        </w:tc>
        <w:tc>
          <w:tcPr>
            <w:tcW w:w="1559" w:type="dxa"/>
          </w:tcPr>
          <w:p w14:paraId="5C4208C2" w14:textId="77777777" w:rsidR="00B13BAE" w:rsidRPr="00CD44F2" w:rsidRDefault="00B13BAE" w:rsidP="000C32C1">
            <w:pPr>
              <w:rPr>
                <w:rFonts w:ascii="Calibri" w:hAnsi="Calibri" w:cs="Helv"/>
                <w:color w:val="000000"/>
              </w:rPr>
            </w:pPr>
            <w:r w:rsidRPr="00CD44F2">
              <w:rPr>
                <w:rFonts w:ascii="Calibri" w:hAnsi="Calibri" w:cs="Helv"/>
                <w:color w:val="000000"/>
              </w:rPr>
              <w:t>BS 9263</w:t>
            </w:r>
          </w:p>
        </w:tc>
        <w:tc>
          <w:tcPr>
            <w:tcW w:w="993" w:type="dxa"/>
          </w:tcPr>
          <w:p w14:paraId="6C56D80F" w14:textId="77777777" w:rsidR="00B13BAE" w:rsidRPr="00CD44F2" w:rsidRDefault="00B13BAE" w:rsidP="000C32C1">
            <w:pPr>
              <w:rPr>
                <w:rFonts w:ascii="Calibri" w:hAnsi="Calibri" w:cs="Helv"/>
                <w:color w:val="000000"/>
              </w:rPr>
            </w:pPr>
            <w:r w:rsidRPr="00CD44F2">
              <w:rPr>
                <w:rFonts w:ascii="Calibri" w:hAnsi="Calibri" w:cs="Helv"/>
                <w:color w:val="000000"/>
              </w:rPr>
              <w:t>2016</w:t>
            </w:r>
          </w:p>
        </w:tc>
        <w:tc>
          <w:tcPr>
            <w:tcW w:w="4568" w:type="dxa"/>
          </w:tcPr>
          <w:p w14:paraId="5AABB2A1" w14:textId="77777777" w:rsidR="00B13BAE" w:rsidRPr="00CD44F2" w:rsidRDefault="00B13BAE" w:rsidP="000C32C1">
            <w:pPr>
              <w:rPr>
                <w:rFonts w:ascii="Calibri" w:hAnsi="Calibri" w:cs="Helv"/>
                <w:color w:val="000000"/>
              </w:rPr>
            </w:pPr>
            <w:r w:rsidRPr="00CD44F2">
              <w:rPr>
                <w:rFonts w:ascii="Calibri" w:hAnsi="Calibri" w:cs="Helv"/>
                <w:color w:val="000000"/>
              </w:rPr>
              <w:t>Intruder and hold-up alarm systems – Commissioning, maintenance and remote support – Code of practice</w:t>
            </w:r>
          </w:p>
        </w:tc>
      </w:tr>
    </w:tbl>
    <w:p w14:paraId="39695352" w14:textId="77777777" w:rsidR="00D81AA8" w:rsidRDefault="00D81AA8" w:rsidP="00D81AA8">
      <w:pPr>
        <w:pStyle w:val="Heading2"/>
        <w:numPr>
          <w:ilvl w:val="0"/>
          <w:numId w:val="0"/>
        </w:numPr>
        <w:ind w:left="851" w:hanging="851"/>
      </w:pPr>
      <w:r>
        <w:t>SYSTEM DESCRIPTION</w:t>
      </w:r>
      <w:bookmarkEnd w:id="247"/>
    </w:p>
    <w:p w14:paraId="18AE4C47" w14:textId="77777777" w:rsidR="00D81AA8" w:rsidRDefault="00D81AA8" w:rsidP="00D81AA8"/>
    <w:p w14:paraId="71B11150" w14:textId="77777777" w:rsidR="00D81AA8" w:rsidRDefault="00D81AA8" w:rsidP="00D81AA8"/>
    <w:p w14:paraId="30F21BE1" w14:textId="77777777" w:rsidR="00D81AA8" w:rsidRDefault="00D81AA8" w:rsidP="00D81AA8">
      <w:pPr>
        <w:pStyle w:val="Heading2"/>
        <w:numPr>
          <w:ilvl w:val="0"/>
          <w:numId w:val="0"/>
        </w:numPr>
        <w:ind w:left="851" w:hanging="851"/>
      </w:pPr>
      <w:bookmarkStart w:id="250" w:name="_Toc363736691"/>
      <w:r>
        <w:t>CONTROL REQUIREMENTS</w:t>
      </w:r>
      <w:bookmarkEnd w:id="250"/>
    </w:p>
    <w:p w14:paraId="53245D48" w14:textId="77777777" w:rsidR="00D81AA8" w:rsidRDefault="00D81AA8" w:rsidP="00D81AA8"/>
    <w:p w14:paraId="351B6521" w14:textId="77777777" w:rsidR="00D81AA8" w:rsidRDefault="00D81AA8" w:rsidP="00D81AA8"/>
    <w:p w14:paraId="770371E2" w14:textId="77777777" w:rsidR="00D81AA8" w:rsidRDefault="00D81AA8" w:rsidP="00D81AA8">
      <w:pPr>
        <w:pStyle w:val="Heading2"/>
        <w:numPr>
          <w:ilvl w:val="0"/>
          <w:numId w:val="0"/>
        </w:numPr>
        <w:ind w:left="851" w:hanging="851"/>
      </w:pPr>
      <w:bookmarkStart w:id="251" w:name="_Toc363736692"/>
      <w:r>
        <w:t>SYSTEM DRAWINGS / SCHEMATICS</w:t>
      </w:r>
      <w:bookmarkEnd w:id="251"/>
    </w:p>
    <w:p w14:paraId="5A34F591" w14:textId="77777777" w:rsidR="00D81AA8" w:rsidRDefault="00D81AA8" w:rsidP="00D81AA8"/>
    <w:p w14:paraId="3CBDAF4A" w14:textId="77777777" w:rsidR="00D81AA8" w:rsidRDefault="00D81AA8" w:rsidP="00D81AA8"/>
    <w:p w14:paraId="53FA8E23" w14:textId="77777777" w:rsidR="00D81AA8" w:rsidRDefault="00D81AA8" w:rsidP="00D81AA8"/>
    <w:p w14:paraId="4E2BAFE7" w14:textId="77777777" w:rsidR="00D81AA8" w:rsidRDefault="00D81AA8" w:rsidP="00D81AA8">
      <w:pPr>
        <w:pStyle w:val="Heading2"/>
        <w:numPr>
          <w:ilvl w:val="0"/>
          <w:numId w:val="0"/>
        </w:numPr>
        <w:ind w:left="357" w:hanging="357"/>
      </w:pPr>
      <w:r>
        <w:t>REFERENCE SPECIFICATION CLAUSES</w:t>
      </w:r>
    </w:p>
    <w:p w14:paraId="7D080CED" w14:textId="77777777" w:rsidR="00D81AA8" w:rsidRDefault="00D81AA8" w:rsidP="00D81AA8">
      <w:r>
        <w:t>Also see the following Reference Specification SPEC-300 clauses for further details of Workmanship, materials standards, builders work standards, testing/ commissioning, and identification:</w:t>
      </w:r>
    </w:p>
    <w:p w14:paraId="38E4E266" w14:textId="77777777" w:rsidR="00D81AA8" w:rsidRDefault="00986F61" w:rsidP="00D81AA8">
      <w:pPr>
        <w:pStyle w:val="ListParagraph"/>
        <w:numPr>
          <w:ilvl w:val="0"/>
          <w:numId w:val="6"/>
        </w:numPr>
      </w:pPr>
      <w:r>
        <w:t>PR_65_70_11_00</w:t>
      </w:r>
      <w:r w:rsidR="00D81AA8">
        <w:t xml:space="preserve"> CONDUIT AND CABLE TRUNKING</w:t>
      </w:r>
    </w:p>
    <w:p w14:paraId="3FCE3819" w14:textId="77777777" w:rsidR="00D81AA8" w:rsidRDefault="00986F61" w:rsidP="00D81AA8">
      <w:pPr>
        <w:pStyle w:val="ListParagraph"/>
        <w:numPr>
          <w:ilvl w:val="0"/>
          <w:numId w:val="6"/>
        </w:numPr>
      </w:pPr>
      <w:r>
        <w:t>PR_65_70_36/48_00</w:t>
      </w:r>
      <w:r w:rsidR="00D81AA8">
        <w:t xml:space="preserve"> HV/LV CABLES AND WIRING</w:t>
      </w:r>
    </w:p>
    <w:p w14:paraId="654AF723" w14:textId="77777777" w:rsidR="00D81AA8" w:rsidRDefault="00986F61" w:rsidP="00D81AA8">
      <w:pPr>
        <w:pStyle w:val="ListParagraph"/>
        <w:numPr>
          <w:ilvl w:val="0"/>
          <w:numId w:val="6"/>
        </w:numPr>
      </w:pPr>
      <w:r>
        <w:t>PR_60_70_48_06</w:t>
      </w:r>
      <w:r w:rsidR="00D81AA8">
        <w:t xml:space="preserve"> BUSBAR TRUNKING</w:t>
      </w:r>
    </w:p>
    <w:p w14:paraId="07F7F4AD" w14:textId="77777777" w:rsidR="00D81AA8" w:rsidRDefault="00986F61" w:rsidP="00D81AA8">
      <w:pPr>
        <w:pStyle w:val="ListParagraph"/>
        <w:numPr>
          <w:ilvl w:val="0"/>
          <w:numId w:val="6"/>
        </w:numPr>
      </w:pPr>
      <w:r>
        <w:t>PR_65_70_11_00</w:t>
      </w:r>
      <w:r w:rsidR="00D81AA8">
        <w:t xml:space="preserve"> SUPPORT COMPONENTS - CABLES</w:t>
      </w:r>
    </w:p>
    <w:p w14:paraId="4E724718" w14:textId="77777777" w:rsidR="00D81AA8" w:rsidRDefault="00986F61" w:rsidP="00D81AA8">
      <w:pPr>
        <w:pStyle w:val="ListParagraph"/>
        <w:numPr>
          <w:ilvl w:val="0"/>
          <w:numId w:val="6"/>
        </w:numPr>
      </w:pPr>
      <w:r>
        <w:t>PR_60_70_48_00</w:t>
      </w:r>
      <w:r w:rsidR="00D81AA8">
        <w:t xml:space="preserve"> LV SWITCHGEAR AND DISTRIBUTION BOARDS</w:t>
      </w:r>
    </w:p>
    <w:p w14:paraId="111E510B" w14:textId="77777777" w:rsidR="00D81AA8" w:rsidRDefault="00986F61" w:rsidP="00D81AA8">
      <w:pPr>
        <w:pStyle w:val="ListParagraph"/>
        <w:numPr>
          <w:ilvl w:val="0"/>
          <w:numId w:val="6"/>
        </w:numPr>
      </w:pPr>
      <w:r>
        <w:t>PR_75_51_52_00</w:t>
      </w:r>
      <w:r w:rsidR="00D81AA8">
        <w:t xml:space="preserve"> CONTACTORS AND STARTERS</w:t>
      </w:r>
    </w:p>
    <w:p w14:paraId="5317C6FF" w14:textId="77777777" w:rsidR="00D81AA8" w:rsidRDefault="003D44FA" w:rsidP="00D81AA8">
      <w:pPr>
        <w:pStyle w:val="ListParagraph"/>
        <w:numPr>
          <w:ilvl w:val="0"/>
          <w:numId w:val="6"/>
        </w:numPr>
      </w:pPr>
      <w:r>
        <w:t>PR_70_70_48_00</w:t>
      </w:r>
      <w:r w:rsidR="00D81AA8">
        <w:t xml:space="preserve"> LUMINAIRES AND LAMPS</w:t>
      </w:r>
    </w:p>
    <w:p w14:paraId="523A00B9" w14:textId="77777777" w:rsidR="00D81AA8" w:rsidRDefault="003D44FA" w:rsidP="00D81AA8">
      <w:pPr>
        <w:pStyle w:val="ListParagraph"/>
        <w:numPr>
          <w:ilvl w:val="0"/>
          <w:numId w:val="6"/>
        </w:numPr>
      </w:pPr>
      <w:r>
        <w:t>PR_65_72_00_00</w:t>
      </w:r>
      <w:r w:rsidR="00D81AA8">
        <w:t xml:space="preserve"> ACCESSORIES FOR ELECTRICAL SERVICES</w:t>
      </w:r>
    </w:p>
    <w:p w14:paraId="163A9C1E" w14:textId="77777777" w:rsidR="00D81AA8" w:rsidRDefault="003D44FA" w:rsidP="00D81AA8">
      <w:pPr>
        <w:pStyle w:val="ListParagraph"/>
        <w:numPr>
          <w:ilvl w:val="0"/>
          <w:numId w:val="6"/>
        </w:numPr>
      </w:pPr>
      <w:r>
        <w:t>PR_65_70_46_00</w:t>
      </w:r>
      <w:r w:rsidR="00D81AA8">
        <w:t xml:space="preserve"> EARTHING AND BONDING</w:t>
      </w:r>
    </w:p>
    <w:p w14:paraId="6183D562" w14:textId="77777777" w:rsidR="00D81AA8" w:rsidRDefault="003D44FA" w:rsidP="00D81AA8">
      <w:pPr>
        <w:pStyle w:val="ListParagraph"/>
        <w:numPr>
          <w:ilvl w:val="0"/>
          <w:numId w:val="6"/>
        </w:numPr>
      </w:pPr>
      <w:r>
        <w:t>AC_70_65_00_00</w:t>
      </w:r>
      <w:r w:rsidR="00D81AA8">
        <w:t xml:space="preserve"> TESTING AND COMMISSIONING OF ELECTRICAL SERVICES</w:t>
      </w:r>
    </w:p>
    <w:p w14:paraId="199DEA12" w14:textId="77777777" w:rsidR="00D81AA8" w:rsidRDefault="003D44FA" w:rsidP="00D81AA8">
      <w:pPr>
        <w:pStyle w:val="ListParagraph"/>
        <w:numPr>
          <w:ilvl w:val="0"/>
          <w:numId w:val="6"/>
        </w:numPr>
      </w:pPr>
      <w:r>
        <w:t>PR_40_10_57_24</w:t>
      </w:r>
      <w:r w:rsidR="00D81AA8">
        <w:t xml:space="preserve"> IDENTIFICATION - ELECTRICAL</w:t>
      </w:r>
    </w:p>
    <w:p w14:paraId="5A29635E" w14:textId="77777777" w:rsidR="00D81AA8" w:rsidRDefault="003D44FA" w:rsidP="00D81AA8">
      <w:pPr>
        <w:pStyle w:val="ListParagraph"/>
        <w:numPr>
          <w:ilvl w:val="0"/>
          <w:numId w:val="6"/>
        </w:numPr>
      </w:pPr>
      <w:r>
        <w:t>PR_20_29_00_00</w:t>
      </w:r>
      <w:r w:rsidR="00D81AA8">
        <w:t xml:space="preserve"> FIXING TO BUILDING FABRIC</w:t>
      </w:r>
    </w:p>
    <w:p w14:paraId="00D5FB26" w14:textId="77777777" w:rsidR="00D81AA8" w:rsidRDefault="003D44FA" w:rsidP="00D81AA8">
      <w:pPr>
        <w:pStyle w:val="ListParagraph"/>
        <w:numPr>
          <w:ilvl w:val="0"/>
          <w:numId w:val="6"/>
        </w:numPr>
      </w:pPr>
      <w:r>
        <w:t>PR_35_31_68_72</w:t>
      </w:r>
      <w:r w:rsidR="00D81AA8">
        <w:t xml:space="preserve"> PAINTING AND ANTI-CORROSION TREATMENTS</w:t>
      </w:r>
    </w:p>
    <w:p w14:paraId="2C1086CB" w14:textId="77777777" w:rsidR="00D81AA8" w:rsidRDefault="00D81AA8" w:rsidP="00D81AA8">
      <w:pPr>
        <w:rPr>
          <w:rFonts w:asciiTheme="majorHAnsi" w:eastAsiaTheme="majorEastAsia" w:hAnsiTheme="majorHAnsi" w:cstheme="majorBidi"/>
          <w:b/>
          <w:bCs/>
          <w:caps/>
          <w:sz w:val="28"/>
          <w:szCs w:val="28"/>
        </w:rPr>
      </w:pPr>
      <w:r>
        <w:br w:type="page"/>
      </w:r>
    </w:p>
    <w:p w14:paraId="110FF71C" w14:textId="77777777" w:rsidR="00CD244A" w:rsidRPr="00625547" w:rsidRDefault="00EF1DDD" w:rsidP="00CD244A">
      <w:pPr>
        <w:pStyle w:val="Heading1"/>
        <w:numPr>
          <w:ilvl w:val="0"/>
          <w:numId w:val="0"/>
        </w:numPr>
        <w:ind w:left="851" w:hanging="851"/>
      </w:pPr>
      <w:bookmarkStart w:id="252" w:name="_Toc15913810"/>
      <w:r w:rsidRPr="00997014">
        <w:rPr>
          <w:color w:val="0070C0"/>
          <w:lang w:eastAsia="en-GB"/>
        </w:rPr>
        <w:t>Ss_75_50_11_05</w:t>
      </w:r>
      <w:r w:rsidR="00CD244A" w:rsidRPr="00FF538A">
        <w:tab/>
      </w:r>
      <w:r w:rsidR="00CD244A" w:rsidRPr="00415BF6">
        <w:rPr>
          <w:noProof/>
          <w:lang w:eastAsia="en-GB"/>
        </w:rPr>
        <mc:AlternateContent>
          <mc:Choice Requires="wps">
            <w:drawing>
              <wp:anchor distT="0" distB="36195" distL="114300" distR="114300" simplePos="0" relativeHeight="251778048" behindDoc="0" locked="1" layoutInCell="1" allowOverlap="1" wp14:anchorId="1CBC8D54" wp14:editId="088684B8">
                <wp:simplePos x="0" y="0"/>
                <wp:positionH relativeFrom="column">
                  <wp:posOffset>3175</wp:posOffset>
                </wp:positionH>
                <wp:positionV relativeFrom="paragraph">
                  <wp:posOffset>215900</wp:posOffset>
                </wp:positionV>
                <wp:extent cx="2070000" cy="0"/>
                <wp:effectExtent l="0" t="19050" r="6985" b="19050"/>
                <wp:wrapNone/>
                <wp:docPr id="43" name="Straight Connector 43"/>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A90B55" id="Straight Connector 43" o:spid="_x0000_s1026" style="position:absolute;z-index:251778048;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" strokecolor="black [3213]" strokeweight="3pt">
                <w10:anchorlock/>
              </v:line>
            </w:pict>
          </mc:Fallback>
        </mc:AlternateContent>
      </w:r>
      <w:bookmarkEnd w:id="219"/>
      <w:r>
        <w:t>Accessible WC Alarm</w:t>
      </w:r>
      <w:bookmarkEnd w:id="252"/>
    </w:p>
    <w:p w14:paraId="2C87B897" w14:textId="77777777" w:rsidR="00CD244A" w:rsidRDefault="00CD244A" w:rsidP="00CD244A">
      <w:pPr>
        <w:pStyle w:val="Heading2"/>
        <w:numPr>
          <w:ilvl w:val="0"/>
          <w:numId w:val="0"/>
        </w:numPr>
        <w:ind w:left="851" w:hanging="851"/>
      </w:pPr>
      <w:bookmarkStart w:id="253" w:name="_Toc363736670"/>
      <w:r>
        <w:t>PERFORMANCE OBJECTIVES</w:t>
      </w:r>
      <w:bookmarkEnd w:id="253"/>
    </w:p>
    <w:p w14:paraId="6DC138A8" w14:textId="77777777" w:rsidR="00CD244A" w:rsidRDefault="00CD244A" w:rsidP="00CD244A"/>
    <w:p w14:paraId="28A76547" w14:textId="77777777" w:rsidR="00CD244A" w:rsidRDefault="00CD244A" w:rsidP="00CD244A"/>
    <w:p w14:paraId="38E527BD" w14:textId="77777777" w:rsidR="00CD244A" w:rsidRDefault="00CD244A" w:rsidP="00CD244A">
      <w:pPr>
        <w:pStyle w:val="Heading2"/>
        <w:numPr>
          <w:ilvl w:val="0"/>
          <w:numId w:val="0"/>
        </w:numPr>
        <w:ind w:left="851" w:hanging="851"/>
      </w:pPr>
      <w:bookmarkStart w:id="254" w:name="_Toc363736671"/>
      <w:r>
        <w:t>DESIGN PARAMETERS</w:t>
      </w:r>
      <w:bookmarkEnd w:id="254"/>
    </w:p>
    <w:p w14:paraId="4A325A6C" w14:textId="77777777" w:rsidR="00857696" w:rsidRDefault="00857696" w:rsidP="00857696">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857696" w:rsidRPr="003D27CF" w14:paraId="06CD27DC" w14:textId="77777777" w:rsidTr="009D780A">
        <w:trPr>
          <w:cnfStyle w:val="100000000000" w:firstRow="1" w:lastRow="0" w:firstColumn="0" w:lastColumn="0" w:oddVBand="0" w:evenVBand="0" w:oddHBand="0" w:evenHBand="0" w:firstRowFirstColumn="0" w:firstRowLastColumn="0" w:lastRowFirstColumn="0" w:lastRowLastColumn="0"/>
          <w:cantSplit/>
        </w:trPr>
        <w:tc>
          <w:tcPr>
            <w:tcW w:w="2405" w:type="dxa"/>
          </w:tcPr>
          <w:p w14:paraId="08C3B622" w14:textId="77777777" w:rsidR="00857696" w:rsidRPr="003D27CF" w:rsidRDefault="00857696" w:rsidP="009D780A">
            <w:pPr>
              <w:spacing w:before="0" w:beforeAutospacing="0" w:after="240" w:afterAutospacing="0" w:line="240" w:lineRule="atLeast"/>
              <w:rPr>
                <w:b w:val="0"/>
              </w:rPr>
            </w:pPr>
            <w:r w:rsidRPr="003D27CF">
              <w:rPr>
                <w:b w:val="0"/>
              </w:rPr>
              <w:t xml:space="preserve">Statutory Acts </w:t>
            </w:r>
          </w:p>
        </w:tc>
        <w:tc>
          <w:tcPr>
            <w:tcW w:w="6769" w:type="dxa"/>
            <w:gridSpan w:val="3"/>
          </w:tcPr>
          <w:p w14:paraId="572EE21C" w14:textId="77777777" w:rsidR="00857696" w:rsidRDefault="00857696"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3CA52902" w14:textId="77777777" w:rsidR="00857696" w:rsidRDefault="00857696" w:rsidP="009D780A">
            <w:pPr>
              <w:spacing w:before="0" w:beforeAutospacing="0" w:after="240" w:afterAutospacing="0" w:line="240" w:lineRule="atLeast"/>
              <w:rPr>
                <w:b w:val="0"/>
              </w:rPr>
            </w:pPr>
            <w:r>
              <w:rPr>
                <w:b w:val="0"/>
              </w:rPr>
              <w:t>The Electricity at Work Regulations 1989</w:t>
            </w:r>
          </w:p>
          <w:p w14:paraId="27230D97" w14:textId="77777777" w:rsidR="00857696" w:rsidRPr="00050951" w:rsidRDefault="0084289D" w:rsidP="0084289D">
            <w:pPr>
              <w:spacing w:before="0" w:beforeAutospacing="0" w:after="240" w:afterAutospacing="0" w:line="240" w:lineRule="atLeast"/>
              <w:rPr>
                <w:b w:val="0"/>
              </w:rPr>
            </w:pPr>
            <w:r w:rsidRPr="0084289D">
              <w:rPr>
                <w:b w:val="0"/>
              </w:rPr>
              <w:t>Equality Act 2010</w:t>
            </w:r>
          </w:p>
        </w:tc>
      </w:tr>
      <w:tr w:rsidR="00857696" w:rsidRPr="003D27CF" w14:paraId="14F3CF26" w14:textId="77777777" w:rsidTr="009D780A">
        <w:trPr>
          <w:cantSplit/>
        </w:trPr>
        <w:tc>
          <w:tcPr>
            <w:tcW w:w="2405" w:type="dxa"/>
          </w:tcPr>
          <w:p w14:paraId="077ED9C6" w14:textId="77777777" w:rsidR="00857696" w:rsidRPr="003D27CF" w:rsidRDefault="00857696" w:rsidP="009D780A">
            <w:pPr>
              <w:spacing w:before="0" w:beforeAutospacing="0" w:after="240" w:afterAutospacing="0" w:line="240" w:lineRule="atLeast"/>
            </w:pPr>
            <w:r w:rsidRPr="003D27CF">
              <w:t xml:space="preserve">Building Control / Local Authority requirements </w:t>
            </w:r>
          </w:p>
        </w:tc>
        <w:tc>
          <w:tcPr>
            <w:tcW w:w="6769" w:type="dxa"/>
            <w:gridSpan w:val="3"/>
          </w:tcPr>
          <w:p w14:paraId="287532E9" w14:textId="77777777" w:rsidR="00857696" w:rsidRPr="0038416A" w:rsidRDefault="00857696" w:rsidP="009D780A">
            <w:pPr>
              <w:spacing w:before="0" w:beforeAutospacing="0" w:after="240" w:afterAutospacing="0" w:line="240" w:lineRule="atLeast"/>
            </w:pPr>
            <w:r w:rsidRPr="0038416A">
              <w:t xml:space="preserve">The Building Regulations Approved Documents </w:t>
            </w:r>
          </w:p>
          <w:p w14:paraId="332ECE0A" w14:textId="77777777" w:rsidR="00857696" w:rsidRDefault="00857696" w:rsidP="00BC2102">
            <w:pPr>
              <w:numPr>
                <w:ilvl w:val="0"/>
                <w:numId w:val="7"/>
              </w:numPr>
              <w:spacing w:before="0" w:beforeAutospacing="0" w:after="240" w:afterAutospacing="0" w:line="240" w:lineRule="atLeast"/>
              <w:contextualSpacing/>
            </w:pPr>
            <w:r>
              <w:t>Part  M 2015 Access to and use of buildings</w:t>
            </w:r>
          </w:p>
          <w:p w14:paraId="25A334B8" w14:textId="77777777" w:rsidR="00857696" w:rsidRDefault="00857696" w:rsidP="00BC2102">
            <w:pPr>
              <w:numPr>
                <w:ilvl w:val="0"/>
                <w:numId w:val="7"/>
              </w:numPr>
              <w:spacing w:before="0" w:beforeAutospacing="0" w:after="240" w:afterAutospacing="0" w:line="240" w:lineRule="atLeast"/>
              <w:contextualSpacing/>
            </w:pPr>
            <w:r w:rsidRPr="007F47D3">
              <w:t>Domestic Building Services Compliance Guide</w:t>
            </w:r>
          </w:p>
          <w:p w14:paraId="012A3D95" w14:textId="77777777" w:rsidR="00857696" w:rsidRDefault="00857696" w:rsidP="00BC2102">
            <w:pPr>
              <w:numPr>
                <w:ilvl w:val="0"/>
                <w:numId w:val="7"/>
              </w:numPr>
              <w:spacing w:before="0" w:beforeAutospacing="0" w:after="240" w:afterAutospacing="0" w:line="240" w:lineRule="atLeast"/>
              <w:contextualSpacing/>
            </w:pPr>
            <w:r w:rsidRPr="003F71FC">
              <w:t>Non-Domestic Building Services Compliance Guide</w:t>
            </w:r>
          </w:p>
          <w:p w14:paraId="4C891C39" w14:textId="77777777" w:rsidR="00857696" w:rsidRDefault="00857696" w:rsidP="009D780A"/>
          <w:p w14:paraId="430C9F29" w14:textId="77777777" w:rsidR="00857696" w:rsidRDefault="00857696" w:rsidP="009D780A">
            <w:r>
              <w:t>The Scottish Building Standards 2015</w:t>
            </w:r>
          </w:p>
          <w:p w14:paraId="5642AEC7" w14:textId="77777777" w:rsidR="00857696" w:rsidRDefault="00857696" w:rsidP="00BC2102">
            <w:pPr>
              <w:pStyle w:val="ListParagraph"/>
              <w:numPr>
                <w:ilvl w:val="0"/>
                <w:numId w:val="7"/>
              </w:numPr>
            </w:pPr>
            <w:r>
              <w:t>Section 2 (Fire)</w:t>
            </w:r>
            <w:commentRangeStart w:id="255"/>
            <w:commentRangeEnd w:id="255"/>
            <w:r>
              <w:rPr>
                <w:rStyle w:val="CommentReference"/>
              </w:rPr>
              <w:commentReference w:id="255"/>
            </w:r>
          </w:p>
          <w:p w14:paraId="5737DBB0" w14:textId="77777777" w:rsidR="00857696" w:rsidRPr="0038416A" w:rsidRDefault="00857696" w:rsidP="00BC2102">
            <w:pPr>
              <w:numPr>
                <w:ilvl w:val="0"/>
                <w:numId w:val="7"/>
              </w:numPr>
              <w:spacing w:before="0" w:beforeAutospacing="0" w:after="240" w:afterAutospacing="0" w:line="240" w:lineRule="atLeast"/>
              <w:contextualSpacing/>
            </w:pPr>
            <w:r>
              <w:t>Section 4</w:t>
            </w:r>
            <w:r w:rsidRPr="00187245">
              <w:t xml:space="preserve"> (</w:t>
            </w:r>
            <w:r>
              <w:t>Safety</w:t>
            </w:r>
            <w:r w:rsidRPr="00187245">
              <w:t>)</w:t>
            </w:r>
          </w:p>
        </w:tc>
      </w:tr>
      <w:tr w:rsidR="0084289D" w:rsidRPr="003D27CF" w14:paraId="28EACC87" w14:textId="77777777" w:rsidTr="0084289D">
        <w:trPr>
          <w:cantSplit/>
          <w:trHeight w:val="737"/>
        </w:trPr>
        <w:tc>
          <w:tcPr>
            <w:tcW w:w="2405" w:type="dxa"/>
          </w:tcPr>
          <w:p w14:paraId="685EA0F8" w14:textId="77777777" w:rsidR="0084289D" w:rsidRPr="003D27CF" w:rsidRDefault="0084289D" w:rsidP="009D780A">
            <w:pPr>
              <w:spacing w:before="0" w:beforeAutospacing="0" w:after="240" w:afterAutospacing="0" w:line="240" w:lineRule="atLeast"/>
            </w:pPr>
            <w:r w:rsidRPr="003D27CF">
              <w:t xml:space="preserve">Industry standards </w:t>
            </w:r>
          </w:p>
        </w:tc>
        <w:tc>
          <w:tcPr>
            <w:tcW w:w="6769" w:type="dxa"/>
            <w:gridSpan w:val="3"/>
          </w:tcPr>
          <w:p w14:paraId="115244D4" w14:textId="77777777" w:rsidR="0084289D" w:rsidRPr="0038416A" w:rsidRDefault="0084289D" w:rsidP="009D780A">
            <w:pPr>
              <w:spacing w:before="0" w:beforeAutospacing="0" w:after="240" w:afterAutospacing="0" w:line="240" w:lineRule="atLeast"/>
            </w:pPr>
            <w:r w:rsidRPr="0038416A">
              <w:t>Chartered Institute of Building Services Engineers (CIBSE)</w:t>
            </w:r>
          </w:p>
          <w:p w14:paraId="1C2740B9" w14:textId="77777777" w:rsidR="0084289D" w:rsidRPr="0038416A" w:rsidRDefault="0084289D" w:rsidP="00BC2102">
            <w:pPr>
              <w:numPr>
                <w:ilvl w:val="0"/>
                <w:numId w:val="10"/>
              </w:numPr>
              <w:spacing w:before="0" w:beforeAutospacing="0" w:after="240" w:afterAutospacing="0" w:line="240" w:lineRule="atLeast"/>
              <w:contextualSpacing/>
            </w:pPr>
            <w:r w:rsidRPr="0038416A">
              <w:t>C</w:t>
            </w:r>
            <w:r>
              <w:t>IBSE D</w:t>
            </w:r>
            <w:r w:rsidRPr="0038416A">
              <w:t> </w:t>
            </w:r>
            <w:r>
              <w:t>G</w:t>
            </w:r>
            <w:r w:rsidRPr="0038416A">
              <w:t>uide</w:t>
            </w:r>
          </w:p>
        </w:tc>
      </w:tr>
      <w:tr w:rsidR="00DD0A97" w:rsidRPr="003D27CF" w14:paraId="15256A42" w14:textId="77777777" w:rsidTr="009D780A">
        <w:trPr>
          <w:cantSplit/>
        </w:trPr>
        <w:tc>
          <w:tcPr>
            <w:tcW w:w="2405" w:type="dxa"/>
          </w:tcPr>
          <w:p w14:paraId="52B53048" w14:textId="77777777" w:rsidR="00DD0A97" w:rsidRPr="0038416A" w:rsidRDefault="00DD0A97" w:rsidP="009D780A">
            <w:pPr>
              <w:spacing w:after="0"/>
            </w:pPr>
            <w:r w:rsidRPr="0038416A">
              <w:t>British Standards</w:t>
            </w:r>
          </w:p>
        </w:tc>
        <w:tc>
          <w:tcPr>
            <w:tcW w:w="1418" w:type="dxa"/>
          </w:tcPr>
          <w:p w14:paraId="0C0A20D0" w14:textId="77777777" w:rsidR="00DD0A97" w:rsidRDefault="00DD0A97" w:rsidP="009D780A">
            <w:r>
              <w:t>BS 5839-9</w:t>
            </w:r>
          </w:p>
        </w:tc>
        <w:tc>
          <w:tcPr>
            <w:tcW w:w="850" w:type="dxa"/>
          </w:tcPr>
          <w:p w14:paraId="7B997931" w14:textId="77777777" w:rsidR="00DD0A97" w:rsidRDefault="00DD0A97" w:rsidP="009D780A">
            <w:r>
              <w:t>2011</w:t>
            </w:r>
          </w:p>
        </w:tc>
        <w:tc>
          <w:tcPr>
            <w:tcW w:w="4501" w:type="dxa"/>
          </w:tcPr>
          <w:p w14:paraId="49CB3E64" w14:textId="77777777" w:rsidR="00DD0A97" w:rsidRPr="00834E33" w:rsidRDefault="00DD0A97" w:rsidP="009D780A">
            <w:r w:rsidRPr="00DD0A97">
              <w:t>Fire detection and fire alarm systems for buildings. Code of practice for the design, installation, commissioning and maintenance of emergency voice communication systems</w:t>
            </w:r>
          </w:p>
        </w:tc>
      </w:tr>
      <w:tr w:rsidR="00AF5138" w:rsidRPr="003D27CF" w14:paraId="1BF4FF3A" w14:textId="77777777" w:rsidTr="009D780A">
        <w:trPr>
          <w:cantSplit/>
        </w:trPr>
        <w:tc>
          <w:tcPr>
            <w:tcW w:w="2405" w:type="dxa"/>
          </w:tcPr>
          <w:p w14:paraId="576A16FB" w14:textId="77777777" w:rsidR="00AF5138" w:rsidRPr="0038416A" w:rsidRDefault="00AF5138" w:rsidP="009D780A">
            <w:pPr>
              <w:spacing w:after="0"/>
            </w:pPr>
          </w:p>
        </w:tc>
        <w:tc>
          <w:tcPr>
            <w:tcW w:w="1418" w:type="dxa"/>
          </w:tcPr>
          <w:p w14:paraId="1C006D15" w14:textId="77777777" w:rsidR="00AF5138" w:rsidRPr="006F6A5D" w:rsidRDefault="00AF5138" w:rsidP="009D780A">
            <w:r w:rsidRPr="0084289D">
              <w:t>BS 8300</w:t>
            </w:r>
          </w:p>
        </w:tc>
        <w:tc>
          <w:tcPr>
            <w:tcW w:w="850" w:type="dxa"/>
          </w:tcPr>
          <w:p w14:paraId="5765868F" w14:textId="77777777" w:rsidR="00AF5138" w:rsidRDefault="00AF5138" w:rsidP="009D780A">
            <w:r>
              <w:t>2009</w:t>
            </w:r>
          </w:p>
        </w:tc>
        <w:tc>
          <w:tcPr>
            <w:tcW w:w="4501" w:type="dxa"/>
          </w:tcPr>
          <w:p w14:paraId="6CE8042C" w14:textId="77777777" w:rsidR="00AF5138" w:rsidRPr="006F6A5D" w:rsidRDefault="00AF5138" w:rsidP="009D780A">
            <w:r w:rsidRPr="0084289D">
              <w:t>Design of buildings and their approaches to meet the needs of disabled people. Code of practice</w:t>
            </w:r>
          </w:p>
        </w:tc>
      </w:tr>
      <w:tr w:rsidR="00DD0A97" w:rsidRPr="003D27CF" w14:paraId="4CF1F55E" w14:textId="77777777" w:rsidTr="009D780A">
        <w:trPr>
          <w:cantSplit/>
        </w:trPr>
        <w:tc>
          <w:tcPr>
            <w:tcW w:w="2405" w:type="dxa"/>
          </w:tcPr>
          <w:p w14:paraId="20F015A3" w14:textId="77777777" w:rsidR="00DD0A97" w:rsidRPr="0038416A" w:rsidRDefault="00DD0A97" w:rsidP="009D780A">
            <w:pPr>
              <w:spacing w:after="0"/>
            </w:pPr>
          </w:p>
        </w:tc>
        <w:tc>
          <w:tcPr>
            <w:tcW w:w="1418" w:type="dxa"/>
          </w:tcPr>
          <w:p w14:paraId="357ABF38" w14:textId="77777777" w:rsidR="00DD0A97" w:rsidRPr="0084289D" w:rsidRDefault="00DD0A97" w:rsidP="009D780A">
            <w:r>
              <w:t>BS 9999</w:t>
            </w:r>
          </w:p>
        </w:tc>
        <w:tc>
          <w:tcPr>
            <w:tcW w:w="850" w:type="dxa"/>
          </w:tcPr>
          <w:p w14:paraId="4106993E" w14:textId="77777777" w:rsidR="00DD0A97" w:rsidRDefault="00DD0A97" w:rsidP="009D780A">
            <w:r>
              <w:t>2017</w:t>
            </w:r>
          </w:p>
        </w:tc>
        <w:tc>
          <w:tcPr>
            <w:tcW w:w="4501" w:type="dxa"/>
          </w:tcPr>
          <w:p w14:paraId="3531A775" w14:textId="77777777" w:rsidR="00DD0A97" w:rsidRPr="0084289D" w:rsidRDefault="00DD0A97" w:rsidP="009D780A">
            <w:r w:rsidRPr="00DD0A97">
              <w:t>Fire safety in the design, management and use of buildings. Code of practice</w:t>
            </w:r>
          </w:p>
        </w:tc>
      </w:tr>
      <w:tr w:rsidR="00AF5138" w:rsidRPr="003D27CF" w14:paraId="3381B74E" w14:textId="77777777" w:rsidTr="009D780A">
        <w:trPr>
          <w:cantSplit/>
        </w:trPr>
        <w:tc>
          <w:tcPr>
            <w:tcW w:w="2405" w:type="dxa"/>
          </w:tcPr>
          <w:p w14:paraId="795EE406" w14:textId="77777777" w:rsidR="00AF5138" w:rsidRPr="0038416A" w:rsidRDefault="00AF5138" w:rsidP="009D780A">
            <w:pPr>
              <w:spacing w:after="0"/>
            </w:pPr>
          </w:p>
        </w:tc>
        <w:tc>
          <w:tcPr>
            <w:tcW w:w="1418" w:type="dxa"/>
          </w:tcPr>
          <w:p w14:paraId="485EA1F5" w14:textId="77777777" w:rsidR="00AF5138" w:rsidRPr="00F3503E" w:rsidRDefault="00AF5138" w:rsidP="009D780A">
            <w:r w:rsidRPr="006F6A5D">
              <w:t>BS EN 62820-1-1</w:t>
            </w:r>
          </w:p>
        </w:tc>
        <w:tc>
          <w:tcPr>
            <w:tcW w:w="850" w:type="dxa"/>
          </w:tcPr>
          <w:p w14:paraId="7177FD82" w14:textId="77777777" w:rsidR="00AF5138" w:rsidRPr="00F3503E" w:rsidRDefault="00AF5138" w:rsidP="009D780A">
            <w:r>
              <w:t>2016</w:t>
            </w:r>
          </w:p>
        </w:tc>
        <w:tc>
          <w:tcPr>
            <w:tcW w:w="4501" w:type="dxa"/>
          </w:tcPr>
          <w:p w14:paraId="23454556" w14:textId="77777777" w:rsidR="00AF5138" w:rsidRPr="00F3503E" w:rsidRDefault="00AF5138" w:rsidP="009D780A">
            <w:r w:rsidRPr="006F6A5D">
              <w:t>Building intercom systems. System requirements. General</w:t>
            </w:r>
          </w:p>
        </w:tc>
      </w:tr>
    </w:tbl>
    <w:p w14:paraId="1261F49E" w14:textId="77777777" w:rsidR="00CD244A" w:rsidRDefault="00CD244A" w:rsidP="00CD244A">
      <w:pPr>
        <w:pStyle w:val="Heading2"/>
        <w:numPr>
          <w:ilvl w:val="0"/>
          <w:numId w:val="0"/>
        </w:numPr>
        <w:ind w:left="851" w:hanging="851"/>
      </w:pPr>
      <w:bookmarkStart w:id="256" w:name="_Toc363736672"/>
      <w:r>
        <w:t>SYSTEM DESCRIPTION</w:t>
      </w:r>
      <w:bookmarkEnd w:id="256"/>
    </w:p>
    <w:p w14:paraId="52F21D9A" w14:textId="77777777" w:rsidR="00CD244A" w:rsidRDefault="00CD244A" w:rsidP="00CD244A"/>
    <w:p w14:paraId="2D666C5F" w14:textId="77777777" w:rsidR="00CD244A" w:rsidRDefault="00CD244A" w:rsidP="00CD244A"/>
    <w:p w14:paraId="4D5840AB" w14:textId="77777777" w:rsidR="00CD244A" w:rsidRDefault="00CD244A" w:rsidP="00CD244A">
      <w:pPr>
        <w:pStyle w:val="Heading2"/>
        <w:numPr>
          <w:ilvl w:val="0"/>
          <w:numId w:val="0"/>
        </w:numPr>
        <w:ind w:left="851" w:hanging="851"/>
      </w:pPr>
      <w:bookmarkStart w:id="257" w:name="_Toc363736673"/>
      <w:r>
        <w:t>CONTROL REQUIREMENTS</w:t>
      </w:r>
      <w:bookmarkEnd w:id="257"/>
    </w:p>
    <w:p w14:paraId="4DB5B6E3" w14:textId="77777777" w:rsidR="00CD244A" w:rsidRDefault="00CD244A" w:rsidP="00CD244A"/>
    <w:p w14:paraId="4F360957" w14:textId="77777777" w:rsidR="00CD244A" w:rsidRDefault="00CD244A" w:rsidP="00CD244A"/>
    <w:p w14:paraId="67113781" w14:textId="77777777" w:rsidR="00CD244A" w:rsidRDefault="00CD244A" w:rsidP="00CD244A">
      <w:pPr>
        <w:pStyle w:val="Heading2"/>
        <w:numPr>
          <w:ilvl w:val="0"/>
          <w:numId w:val="0"/>
        </w:numPr>
        <w:ind w:left="851" w:hanging="851"/>
      </w:pPr>
      <w:bookmarkStart w:id="258" w:name="_Toc363736674"/>
      <w:r>
        <w:t>SYSTEM DRAWINGS / SCHEMATICS</w:t>
      </w:r>
      <w:bookmarkEnd w:id="258"/>
    </w:p>
    <w:p w14:paraId="1A8B3518" w14:textId="77777777" w:rsidR="00CD244A" w:rsidRDefault="00CD244A" w:rsidP="00CD244A"/>
    <w:p w14:paraId="69809C67" w14:textId="77777777" w:rsidR="00CD244A" w:rsidRDefault="00CD244A" w:rsidP="00CD244A"/>
    <w:p w14:paraId="05FD0E96" w14:textId="77777777" w:rsidR="00CD244A" w:rsidRDefault="00CD244A" w:rsidP="00CD244A"/>
    <w:p w14:paraId="58254AEF" w14:textId="77777777" w:rsidR="00CD244A" w:rsidRDefault="00CD244A" w:rsidP="00CD244A">
      <w:pPr>
        <w:pStyle w:val="Heading2"/>
        <w:numPr>
          <w:ilvl w:val="0"/>
          <w:numId w:val="0"/>
        </w:numPr>
        <w:ind w:left="357" w:hanging="357"/>
      </w:pPr>
      <w:r>
        <w:t>REFERENCE SPECIFICATION CLAUSES</w:t>
      </w:r>
    </w:p>
    <w:p w14:paraId="29B8A6BD" w14:textId="77777777" w:rsidR="00CD244A" w:rsidRDefault="00CD244A" w:rsidP="00CD244A">
      <w:r>
        <w:t>Also see the following Reference Specification SPEC-300 clauses for further details of Workmanship, materials standards, builders work standards, testing/ commissioning, and identification:</w:t>
      </w:r>
    </w:p>
    <w:p w14:paraId="2BE17A6D" w14:textId="77777777" w:rsidR="00CD244A" w:rsidRDefault="00986F61" w:rsidP="00BC2102">
      <w:pPr>
        <w:pStyle w:val="ListParagraph"/>
        <w:numPr>
          <w:ilvl w:val="0"/>
          <w:numId w:val="6"/>
        </w:numPr>
      </w:pPr>
      <w:r>
        <w:t>PR_65_70_11_00</w:t>
      </w:r>
      <w:r w:rsidR="00CD244A">
        <w:t xml:space="preserve"> CONDUIT AND CABLE TRUNKING</w:t>
      </w:r>
    </w:p>
    <w:p w14:paraId="0422724E" w14:textId="77777777" w:rsidR="00CD244A" w:rsidRDefault="00986F61" w:rsidP="00BC2102">
      <w:pPr>
        <w:pStyle w:val="ListParagraph"/>
        <w:numPr>
          <w:ilvl w:val="0"/>
          <w:numId w:val="6"/>
        </w:numPr>
      </w:pPr>
      <w:r>
        <w:t>PR_65_70_36/48_00</w:t>
      </w:r>
      <w:r w:rsidR="00CD244A">
        <w:t xml:space="preserve"> HV/LV CABLES AND WIRING</w:t>
      </w:r>
    </w:p>
    <w:p w14:paraId="3887D17C" w14:textId="77777777" w:rsidR="00CD244A" w:rsidRDefault="00986F61" w:rsidP="00BC2102">
      <w:pPr>
        <w:pStyle w:val="ListParagraph"/>
        <w:numPr>
          <w:ilvl w:val="0"/>
          <w:numId w:val="6"/>
        </w:numPr>
      </w:pPr>
      <w:r>
        <w:t>PR_60_70_48_06</w:t>
      </w:r>
      <w:r w:rsidR="00CD244A">
        <w:t xml:space="preserve"> BUSBAR TRUNKING</w:t>
      </w:r>
    </w:p>
    <w:p w14:paraId="4D7C4FE6" w14:textId="77777777" w:rsidR="00CD244A" w:rsidRDefault="00986F61" w:rsidP="00BC2102">
      <w:pPr>
        <w:pStyle w:val="ListParagraph"/>
        <w:numPr>
          <w:ilvl w:val="0"/>
          <w:numId w:val="6"/>
        </w:numPr>
      </w:pPr>
      <w:r>
        <w:t>PR_65_70_11_00</w:t>
      </w:r>
      <w:r w:rsidR="00CD244A">
        <w:t xml:space="preserve"> SUPPORT COMPONENTS - CABLES</w:t>
      </w:r>
    </w:p>
    <w:p w14:paraId="3511F9D4" w14:textId="77777777" w:rsidR="00CD244A" w:rsidRDefault="00986F61" w:rsidP="00BC2102">
      <w:pPr>
        <w:pStyle w:val="ListParagraph"/>
        <w:numPr>
          <w:ilvl w:val="0"/>
          <w:numId w:val="6"/>
        </w:numPr>
      </w:pPr>
      <w:r>
        <w:t>PR_60_70_48_00</w:t>
      </w:r>
      <w:r w:rsidR="00CD244A">
        <w:t xml:space="preserve"> LV SWITCHGEAR AND DISTRIBUTION BOARDS</w:t>
      </w:r>
    </w:p>
    <w:p w14:paraId="0DAA1A9A" w14:textId="77777777" w:rsidR="00CD244A" w:rsidRDefault="00986F61" w:rsidP="00BC2102">
      <w:pPr>
        <w:pStyle w:val="ListParagraph"/>
        <w:numPr>
          <w:ilvl w:val="0"/>
          <w:numId w:val="6"/>
        </w:numPr>
      </w:pPr>
      <w:r>
        <w:t>PR_75_51_52_00</w:t>
      </w:r>
      <w:r w:rsidR="00CD244A">
        <w:t xml:space="preserve"> CONTACTORS AND STARTERS</w:t>
      </w:r>
    </w:p>
    <w:p w14:paraId="51CB3E97" w14:textId="77777777" w:rsidR="00CD244A" w:rsidRDefault="003D44FA" w:rsidP="00BC2102">
      <w:pPr>
        <w:pStyle w:val="ListParagraph"/>
        <w:numPr>
          <w:ilvl w:val="0"/>
          <w:numId w:val="6"/>
        </w:numPr>
      </w:pPr>
      <w:r>
        <w:t>PR_70_70_48_00</w:t>
      </w:r>
      <w:r w:rsidR="00CD244A">
        <w:t xml:space="preserve"> LUMINAIRES AND LAMPS</w:t>
      </w:r>
    </w:p>
    <w:p w14:paraId="7D2D0CFB" w14:textId="77777777" w:rsidR="00CD244A" w:rsidRDefault="003D44FA" w:rsidP="00BC2102">
      <w:pPr>
        <w:pStyle w:val="ListParagraph"/>
        <w:numPr>
          <w:ilvl w:val="0"/>
          <w:numId w:val="6"/>
        </w:numPr>
      </w:pPr>
      <w:r>
        <w:t>PR_65_72_00_00</w:t>
      </w:r>
      <w:r w:rsidR="00CD244A">
        <w:t xml:space="preserve"> ACCESSORIES FOR ELECTRICAL SERVICES</w:t>
      </w:r>
    </w:p>
    <w:p w14:paraId="4457E920" w14:textId="77777777" w:rsidR="00CD244A" w:rsidRDefault="003D44FA" w:rsidP="00BC2102">
      <w:pPr>
        <w:pStyle w:val="ListParagraph"/>
        <w:numPr>
          <w:ilvl w:val="0"/>
          <w:numId w:val="6"/>
        </w:numPr>
      </w:pPr>
      <w:r>
        <w:t>PR_65_70_46_00</w:t>
      </w:r>
      <w:r w:rsidR="00CD244A">
        <w:t xml:space="preserve"> EARTHING AND BONDING</w:t>
      </w:r>
    </w:p>
    <w:p w14:paraId="7B9758D9" w14:textId="77777777" w:rsidR="00CD244A" w:rsidRDefault="003D44FA" w:rsidP="00BC2102">
      <w:pPr>
        <w:pStyle w:val="ListParagraph"/>
        <w:numPr>
          <w:ilvl w:val="0"/>
          <w:numId w:val="6"/>
        </w:numPr>
      </w:pPr>
      <w:r>
        <w:t>AC_70_65_00_00</w:t>
      </w:r>
      <w:r w:rsidR="00CD244A">
        <w:t xml:space="preserve"> TESTING AND COMMISSIONING OF ELECTRICAL SERVICES</w:t>
      </w:r>
    </w:p>
    <w:p w14:paraId="78387012" w14:textId="77777777" w:rsidR="00CD244A" w:rsidRDefault="003D44FA" w:rsidP="00BC2102">
      <w:pPr>
        <w:pStyle w:val="ListParagraph"/>
        <w:numPr>
          <w:ilvl w:val="0"/>
          <w:numId w:val="6"/>
        </w:numPr>
      </w:pPr>
      <w:r>
        <w:t>PR_40_10_57_24</w:t>
      </w:r>
      <w:r w:rsidR="00CD244A">
        <w:t xml:space="preserve"> IDENTIFICATION - ELECTRICAL</w:t>
      </w:r>
    </w:p>
    <w:p w14:paraId="28304A77" w14:textId="77777777" w:rsidR="00CD244A" w:rsidRDefault="003D44FA" w:rsidP="00BC2102">
      <w:pPr>
        <w:pStyle w:val="ListParagraph"/>
        <w:numPr>
          <w:ilvl w:val="0"/>
          <w:numId w:val="6"/>
        </w:numPr>
      </w:pPr>
      <w:r>
        <w:t>PR_20_29_00_00</w:t>
      </w:r>
      <w:r w:rsidR="00CD244A">
        <w:t xml:space="preserve"> FIXING TO BUILDING FABRIC</w:t>
      </w:r>
    </w:p>
    <w:p w14:paraId="5FA58EAC" w14:textId="77777777" w:rsidR="00CD244A" w:rsidRDefault="003D44FA" w:rsidP="00BC2102">
      <w:pPr>
        <w:pStyle w:val="ListParagraph"/>
        <w:numPr>
          <w:ilvl w:val="0"/>
          <w:numId w:val="6"/>
        </w:numPr>
      </w:pPr>
      <w:r>
        <w:t>PR_35_31_68_72</w:t>
      </w:r>
      <w:r w:rsidR="00CD244A">
        <w:t xml:space="preserve"> PAINTING AND ANTI-CORROSION TREATMENTS</w:t>
      </w:r>
    </w:p>
    <w:p w14:paraId="6D5F3559" w14:textId="77777777" w:rsidR="00CD244A" w:rsidRDefault="00CD244A" w:rsidP="00CD244A">
      <w:pPr>
        <w:rPr>
          <w:rFonts w:asciiTheme="majorHAnsi" w:eastAsiaTheme="majorEastAsia" w:hAnsiTheme="majorHAnsi" w:cstheme="majorBidi"/>
          <w:b/>
          <w:bCs/>
          <w:caps/>
          <w:sz w:val="28"/>
          <w:szCs w:val="28"/>
        </w:rPr>
      </w:pPr>
      <w:r>
        <w:br w:type="page"/>
      </w:r>
    </w:p>
    <w:p w14:paraId="788E8181" w14:textId="77777777" w:rsidR="00EF1DDD" w:rsidRPr="00625547" w:rsidRDefault="00EF1DDD" w:rsidP="00EF1DDD">
      <w:pPr>
        <w:pStyle w:val="Heading1"/>
        <w:numPr>
          <w:ilvl w:val="0"/>
          <w:numId w:val="0"/>
        </w:numPr>
        <w:ind w:left="851" w:hanging="851"/>
      </w:pPr>
      <w:bookmarkStart w:id="259" w:name="_Toc15913811"/>
      <w:r w:rsidRPr="00997014">
        <w:rPr>
          <w:color w:val="0070C0"/>
          <w:lang w:eastAsia="en-GB"/>
        </w:rPr>
        <w:t>Ss_75_50_11_27</w:t>
      </w:r>
      <w:r w:rsidRPr="00FF538A">
        <w:tab/>
      </w:r>
      <w:r w:rsidRPr="00415BF6">
        <w:rPr>
          <w:noProof/>
          <w:lang w:eastAsia="en-GB"/>
        </w:rPr>
        <mc:AlternateContent>
          <mc:Choice Requires="wps">
            <w:drawing>
              <wp:anchor distT="0" distB="36195" distL="114300" distR="114300" simplePos="0" relativeHeight="251823104" behindDoc="0" locked="1" layoutInCell="1" allowOverlap="1" wp14:anchorId="2B9E38F9" wp14:editId="6FFC6FC9">
                <wp:simplePos x="0" y="0"/>
                <wp:positionH relativeFrom="column">
                  <wp:posOffset>3175</wp:posOffset>
                </wp:positionH>
                <wp:positionV relativeFrom="paragraph">
                  <wp:posOffset>215900</wp:posOffset>
                </wp:positionV>
                <wp:extent cx="2070000" cy="0"/>
                <wp:effectExtent l="0" t="19050" r="6985" b="19050"/>
                <wp:wrapNone/>
                <wp:docPr id="101" name="Straight Connector 101"/>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BE9D73" id="Straight Connector 101" o:spid="_x0000_s1026" style="position:absolute;z-index:251823104;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NjM&#10;EvfeAQAAKgQAAA4AAAAAAAAAAAAAAAAALgIAAGRycy9lMm9Eb2MueG1sUEsBAi0AFAAGAAgAAAAh&#10;AAMpz1vZAAAABgEAAA8AAAAAAAAAAAAAAAAAOAQAAGRycy9kb3ducmV2LnhtbFBLBQYAAAAABAAE&#10;APMAAAA+BQAAAAA=&#10;" strokecolor="black [3213]" strokeweight="3pt">
                <w10:anchorlock/>
              </v:line>
            </w:pict>
          </mc:Fallback>
        </mc:AlternateContent>
      </w:r>
      <w:r>
        <w:t>Disabled Refuge Systems</w:t>
      </w:r>
      <w:bookmarkEnd w:id="259"/>
    </w:p>
    <w:p w14:paraId="0E0B1A8B" w14:textId="77777777" w:rsidR="00EF1DDD" w:rsidRDefault="00EF1DDD" w:rsidP="00EF1DDD">
      <w:pPr>
        <w:pStyle w:val="Heading2"/>
        <w:numPr>
          <w:ilvl w:val="0"/>
          <w:numId w:val="0"/>
        </w:numPr>
        <w:ind w:left="851" w:hanging="851"/>
      </w:pPr>
      <w:r>
        <w:t>PERFORMANCE OBJECTIVES</w:t>
      </w:r>
    </w:p>
    <w:p w14:paraId="5B05F088" w14:textId="77777777" w:rsidR="00EF1DDD" w:rsidRDefault="00EF1DDD" w:rsidP="00EF1DDD"/>
    <w:p w14:paraId="0DE9676D" w14:textId="77777777" w:rsidR="00EF1DDD" w:rsidRDefault="00EF1DDD" w:rsidP="00EF1DDD"/>
    <w:p w14:paraId="4E318827" w14:textId="77777777" w:rsidR="00EF1DDD" w:rsidRDefault="00EF1DDD" w:rsidP="00EF1DDD">
      <w:pPr>
        <w:pStyle w:val="Heading2"/>
        <w:numPr>
          <w:ilvl w:val="0"/>
          <w:numId w:val="0"/>
        </w:numPr>
        <w:ind w:left="851" w:hanging="851"/>
      </w:pPr>
      <w:r>
        <w:t>DESIGN PARAMETERS</w:t>
      </w:r>
    </w:p>
    <w:p w14:paraId="5D412BEA" w14:textId="77777777" w:rsidR="00EF1DDD" w:rsidRDefault="00EF1DDD" w:rsidP="00EF1DDD">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EF1DDD" w:rsidRPr="003D27CF" w14:paraId="2FB9975C" w14:textId="77777777" w:rsidTr="0089241C">
        <w:trPr>
          <w:cnfStyle w:val="100000000000" w:firstRow="1" w:lastRow="0" w:firstColumn="0" w:lastColumn="0" w:oddVBand="0" w:evenVBand="0" w:oddHBand="0" w:evenHBand="0" w:firstRowFirstColumn="0" w:firstRowLastColumn="0" w:lastRowFirstColumn="0" w:lastRowLastColumn="0"/>
          <w:cantSplit/>
        </w:trPr>
        <w:tc>
          <w:tcPr>
            <w:tcW w:w="2405" w:type="dxa"/>
          </w:tcPr>
          <w:p w14:paraId="283E917E" w14:textId="77777777" w:rsidR="00EF1DDD" w:rsidRPr="003D27CF" w:rsidRDefault="00EF1DDD" w:rsidP="0089241C">
            <w:pPr>
              <w:spacing w:before="0" w:beforeAutospacing="0" w:after="240" w:afterAutospacing="0" w:line="240" w:lineRule="atLeast"/>
              <w:rPr>
                <w:b w:val="0"/>
              </w:rPr>
            </w:pPr>
            <w:r w:rsidRPr="003D27CF">
              <w:rPr>
                <w:b w:val="0"/>
              </w:rPr>
              <w:t xml:space="preserve">Statutory Acts </w:t>
            </w:r>
          </w:p>
        </w:tc>
        <w:tc>
          <w:tcPr>
            <w:tcW w:w="6769" w:type="dxa"/>
            <w:gridSpan w:val="3"/>
          </w:tcPr>
          <w:p w14:paraId="03604E51" w14:textId="77777777" w:rsidR="00EF1DDD" w:rsidRDefault="00EF1DDD"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20A92E1A" w14:textId="77777777" w:rsidR="00AC72C7" w:rsidRDefault="00AC72C7" w:rsidP="00AC72C7">
            <w:pPr>
              <w:spacing w:before="0" w:beforeAutospacing="0" w:after="240" w:afterAutospacing="0" w:line="240" w:lineRule="atLeast"/>
              <w:rPr>
                <w:b w:val="0"/>
              </w:rPr>
            </w:pPr>
            <w:r>
              <w:rPr>
                <w:b w:val="0"/>
              </w:rPr>
              <w:t>The Electricity at Work Regulations 1989</w:t>
            </w:r>
          </w:p>
          <w:p w14:paraId="155A6986" w14:textId="77777777" w:rsidR="00AC72C7" w:rsidRDefault="00AC72C7" w:rsidP="00AC72C7">
            <w:pPr>
              <w:spacing w:before="0" w:beforeAutospacing="0" w:after="240" w:afterAutospacing="0" w:line="240" w:lineRule="atLeast"/>
              <w:rPr>
                <w:rFonts w:cs="Times New Roman"/>
                <w:b w:val="0"/>
                <w:szCs w:val="24"/>
              </w:rPr>
            </w:pPr>
            <w:r w:rsidRPr="008A08A9">
              <w:rPr>
                <w:rFonts w:cs="Times New Roman"/>
                <w:b w:val="0"/>
                <w:szCs w:val="24"/>
              </w:rPr>
              <w:t>The Electromagnetic Compatibility Regulations, 2015 , SI 2006/3418</w:t>
            </w:r>
          </w:p>
          <w:p w14:paraId="488EF77F" w14:textId="77777777" w:rsidR="00EF1DDD" w:rsidRPr="00050951" w:rsidRDefault="00EF1DDD" w:rsidP="0089241C">
            <w:pPr>
              <w:spacing w:before="0" w:beforeAutospacing="0" w:after="240" w:afterAutospacing="0" w:line="240" w:lineRule="atLeast"/>
              <w:rPr>
                <w:b w:val="0"/>
              </w:rPr>
            </w:pPr>
            <w:r w:rsidRPr="0084289D">
              <w:rPr>
                <w:b w:val="0"/>
              </w:rPr>
              <w:t>Equality Act 2010</w:t>
            </w:r>
          </w:p>
        </w:tc>
      </w:tr>
      <w:tr w:rsidR="00EF1DDD" w:rsidRPr="003D27CF" w14:paraId="244A41C3" w14:textId="77777777" w:rsidTr="0089241C">
        <w:trPr>
          <w:cantSplit/>
        </w:trPr>
        <w:tc>
          <w:tcPr>
            <w:tcW w:w="2405" w:type="dxa"/>
          </w:tcPr>
          <w:p w14:paraId="7DF05E30" w14:textId="77777777" w:rsidR="00EF1DDD" w:rsidRPr="003D27CF" w:rsidRDefault="00EF1DDD" w:rsidP="0089241C">
            <w:pPr>
              <w:spacing w:before="0" w:beforeAutospacing="0" w:after="240" w:afterAutospacing="0" w:line="240" w:lineRule="atLeast"/>
            </w:pPr>
            <w:r w:rsidRPr="003D27CF">
              <w:t xml:space="preserve">Building Control / Local Authority requirements </w:t>
            </w:r>
          </w:p>
        </w:tc>
        <w:tc>
          <w:tcPr>
            <w:tcW w:w="6769" w:type="dxa"/>
            <w:gridSpan w:val="3"/>
          </w:tcPr>
          <w:p w14:paraId="095A595E" w14:textId="77777777" w:rsidR="00EF1DDD" w:rsidRPr="0038416A" w:rsidRDefault="00EF1DDD" w:rsidP="0089241C">
            <w:pPr>
              <w:spacing w:before="0" w:beforeAutospacing="0" w:after="240" w:afterAutospacing="0" w:line="240" w:lineRule="atLeast"/>
            </w:pPr>
            <w:r w:rsidRPr="0038416A">
              <w:t xml:space="preserve">The Building Regulations Approved Documents </w:t>
            </w:r>
          </w:p>
          <w:p w14:paraId="6A231D6C" w14:textId="77777777" w:rsidR="00EF1DDD" w:rsidRDefault="00EF1DDD" w:rsidP="0089241C">
            <w:pPr>
              <w:numPr>
                <w:ilvl w:val="0"/>
                <w:numId w:val="7"/>
              </w:numPr>
              <w:spacing w:before="0" w:beforeAutospacing="0" w:after="240" w:afterAutospacing="0" w:line="240" w:lineRule="atLeast"/>
              <w:contextualSpacing/>
            </w:pPr>
            <w:r>
              <w:t>Part  M 2015 Access to and use of buildings</w:t>
            </w:r>
          </w:p>
          <w:p w14:paraId="602CB3DD" w14:textId="77777777" w:rsidR="00EF1DDD" w:rsidRDefault="00EF1DDD" w:rsidP="0089241C">
            <w:pPr>
              <w:numPr>
                <w:ilvl w:val="0"/>
                <w:numId w:val="7"/>
              </w:numPr>
              <w:spacing w:before="0" w:beforeAutospacing="0" w:after="240" w:afterAutospacing="0" w:line="240" w:lineRule="atLeast"/>
              <w:contextualSpacing/>
            </w:pPr>
            <w:r w:rsidRPr="007F47D3">
              <w:t>Domestic Building Services Compliance Guide</w:t>
            </w:r>
          </w:p>
          <w:p w14:paraId="2DFD1A40" w14:textId="77777777" w:rsidR="00EF1DDD" w:rsidRDefault="00EF1DDD" w:rsidP="0089241C">
            <w:pPr>
              <w:numPr>
                <w:ilvl w:val="0"/>
                <w:numId w:val="7"/>
              </w:numPr>
              <w:spacing w:before="0" w:beforeAutospacing="0" w:after="240" w:afterAutospacing="0" w:line="240" w:lineRule="atLeast"/>
              <w:contextualSpacing/>
            </w:pPr>
            <w:r w:rsidRPr="003F71FC">
              <w:t>Non-Domestic Building Services Compliance Guide</w:t>
            </w:r>
          </w:p>
          <w:p w14:paraId="61E4D17B" w14:textId="77777777" w:rsidR="00EF1DDD" w:rsidRDefault="00EF1DDD" w:rsidP="0089241C"/>
          <w:p w14:paraId="2245396C" w14:textId="77777777" w:rsidR="00EF1DDD" w:rsidRDefault="00EF1DDD" w:rsidP="0089241C">
            <w:r>
              <w:t>The Scottish Building Standards 2015</w:t>
            </w:r>
          </w:p>
          <w:p w14:paraId="54B8A0A0" w14:textId="77777777" w:rsidR="00EF1DDD" w:rsidRDefault="00EF1DDD" w:rsidP="0089241C">
            <w:pPr>
              <w:pStyle w:val="ListParagraph"/>
              <w:numPr>
                <w:ilvl w:val="0"/>
                <w:numId w:val="7"/>
              </w:numPr>
            </w:pPr>
            <w:r>
              <w:t>Section 2 (Fire)</w:t>
            </w:r>
            <w:commentRangeStart w:id="260"/>
            <w:commentRangeEnd w:id="260"/>
            <w:r>
              <w:rPr>
                <w:rStyle w:val="CommentReference"/>
              </w:rPr>
              <w:commentReference w:id="260"/>
            </w:r>
          </w:p>
          <w:p w14:paraId="49F70366" w14:textId="77777777" w:rsidR="00EF1DDD" w:rsidRPr="0038416A" w:rsidRDefault="00EF1DDD" w:rsidP="0089241C">
            <w:pPr>
              <w:numPr>
                <w:ilvl w:val="0"/>
                <w:numId w:val="7"/>
              </w:numPr>
              <w:spacing w:before="0" w:beforeAutospacing="0" w:after="240" w:afterAutospacing="0" w:line="240" w:lineRule="atLeast"/>
              <w:contextualSpacing/>
            </w:pPr>
            <w:r>
              <w:t>Section 4</w:t>
            </w:r>
            <w:r w:rsidRPr="00187245">
              <w:t xml:space="preserve"> (</w:t>
            </w:r>
            <w:r>
              <w:t>Safety</w:t>
            </w:r>
            <w:r w:rsidRPr="00187245">
              <w:t>)</w:t>
            </w:r>
          </w:p>
        </w:tc>
      </w:tr>
      <w:tr w:rsidR="00EF1DDD" w:rsidRPr="003D27CF" w14:paraId="7D510B65" w14:textId="77777777" w:rsidTr="0089241C">
        <w:trPr>
          <w:cantSplit/>
          <w:trHeight w:val="737"/>
        </w:trPr>
        <w:tc>
          <w:tcPr>
            <w:tcW w:w="2405" w:type="dxa"/>
          </w:tcPr>
          <w:p w14:paraId="4FC9AA49" w14:textId="77777777" w:rsidR="00EF1DDD" w:rsidRPr="003D27CF" w:rsidRDefault="00EF1DDD" w:rsidP="0089241C">
            <w:pPr>
              <w:spacing w:before="0" w:beforeAutospacing="0" w:after="240" w:afterAutospacing="0" w:line="240" w:lineRule="atLeast"/>
            </w:pPr>
            <w:r w:rsidRPr="003D27CF">
              <w:t xml:space="preserve">Industry standards </w:t>
            </w:r>
          </w:p>
        </w:tc>
        <w:tc>
          <w:tcPr>
            <w:tcW w:w="6769" w:type="dxa"/>
            <w:gridSpan w:val="3"/>
          </w:tcPr>
          <w:p w14:paraId="06968133" w14:textId="77777777" w:rsidR="00EF1DDD" w:rsidRPr="0038416A" w:rsidRDefault="00EF1DDD" w:rsidP="0089241C">
            <w:pPr>
              <w:spacing w:before="0" w:beforeAutospacing="0" w:after="240" w:afterAutospacing="0" w:line="240" w:lineRule="atLeast"/>
            </w:pPr>
            <w:r w:rsidRPr="0038416A">
              <w:t>Chartered Institute of Building Services Engineers (CIBSE)</w:t>
            </w:r>
          </w:p>
          <w:p w14:paraId="56E72A5D" w14:textId="77777777" w:rsidR="00EF1DDD" w:rsidRPr="0038416A" w:rsidRDefault="00EF1DDD" w:rsidP="0089241C">
            <w:pPr>
              <w:numPr>
                <w:ilvl w:val="0"/>
                <w:numId w:val="10"/>
              </w:numPr>
              <w:spacing w:before="0" w:beforeAutospacing="0" w:after="240" w:afterAutospacing="0" w:line="240" w:lineRule="atLeast"/>
              <w:contextualSpacing/>
            </w:pPr>
            <w:r w:rsidRPr="0038416A">
              <w:t>C</w:t>
            </w:r>
            <w:r>
              <w:t>IBSE D</w:t>
            </w:r>
            <w:r w:rsidRPr="0038416A">
              <w:t> </w:t>
            </w:r>
            <w:r>
              <w:t>G</w:t>
            </w:r>
            <w:r w:rsidRPr="0038416A">
              <w:t>uide</w:t>
            </w:r>
          </w:p>
        </w:tc>
      </w:tr>
      <w:tr w:rsidR="00EF1DDD" w:rsidRPr="003D27CF" w14:paraId="16C6BF9E" w14:textId="77777777" w:rsidTr="0089241C">
        <w:trPr>
          <w:cantSplit/>
        </w:trPr>
        <w:tc>
          <w:tcPr>
            <w:tcW w:w="2405" w:type="dxa"/>
          </w:tcPr>
          <w:p w14:paraId="292F2B30" w14:textId="77777777" w:rsidR="00EF1DDD" w:rsidRPr="0038416A" w:rsidRDefault="00EF1DDD" w:rsidP="0089241C">
            <w:pPr>
              <w:spacing w:after="0"/>
            </w:pPr>
            <w:r w:rsidRPr="0038416A">
              <w:t>British Standards</w:t>
            </w:r>
          </w:p>
        </w:tc>
        <w:tc>
          <w:tcPr>
            <w:tcW w:w="1418" w:type="dxa"/>
          </w:tcPr>
          <w:p w14:paraId="11988FE8" w14:textId="77777777" w:rsidR="00EF1DDD" w:rsidRDefault="00EF1DDD" w:rsidP="0089241C">
            <w:r>
              <w:t>BS 5839-9</w:t>
            </w:r>
          </w:p>
        </w:tc>
        <w:tc>
          <w:tcPr>
            <w:tcW w:w="850" w:type="dxa"/>
          </w:tcPr>
          <w:p w14:paraId="24D564FD" w14:textId="77777777" w:rsidR="00EF1DDD" w:rsidRDefault="00EF1DDD" w:rsidP="0089241C">
            <w:r>
              <w:t>2011</w:t>
            </w:r>
          </w:p>
        </w:tc>
        <w:tc>
          <w:tcPr>
            <w:tcW w:w="4501" w:type="dxa"/>
          </w:tcPr>
          <w:p w14:paraId="2990101C" w14:textId="77777777" w:rsidR="00EF1DDD" w:rsidRPr="00834E33" w:rsidRDefault="00EF1DDD" w:rsidP="0089241C">
            <w:r w:rsidRPr="00DD0A97">
              <w:t>Fire detection and fire alarm systems for buildings. Code of practice for the design, installation, commissioning and maintenance of emergency voice communication systems</w:t>
            </w:r>
          </w:p>
        </w:tc>
      </w:tr>
      <w:tr w:rsidR="00EF1DDD" w:rsidRPr="003D27CF" w14:paraId="1AAFAA1D" w14:textId="77777777" w:rsidTr="0089241C">
        <w:trPr>
          <w:cantSplit/>
        </w:trPr>
        <w:tc>
          <w:tcPr>
            <w:tcW w:w="2405" w:type="dxa"/>
          </w:tcPr>
          <w:p w14:paraId="61B1C1C6" w14:textId="77777777" w:rsidR="00EF1DDD" w:rsidRPr="0038416A" w:rsidRDefault="00EF1DDD" w:rsidP="0089241C">
            <w:pPr>
              <w:spacing w:after="0"/>
            </w:pPr>
          </w:p>
        </w:tc>
        <w:tc>
          <w:tcPr>
            <w:tcW w:w="1418" w:type="dxa"/>
          </w:tcPr>
          <w:p w14:paraId="7B63BDAA" w14:textId="77777777" w:rsidR="00EF1DDD" w:rsidRPr="006F6A5D" w:rsidRDefault="00EF1DDD" w:rsidP="0089241C">
            <w:r w:rsidRPr="0084289D">
              <w:t>BS 8300</w:t>
            </w:r>
          </w:p>
        </w:tc>
        <w:tc>
          <w:tcPr>
            <w:tcW w:w="850" w:type="dxa"/>
          </w:tcPr>
          <w:p w14:paraId="3C7022D0" w14:textId="77777777" w:rsidR="00EF1DDD" w:rsidRDefault="00EF1DDD" w:rsidP="0089241C">
            <w:r>
              <w:t>2009</w:t>
            </w:r>
          </w:p>
        </w:tc>
        <w:tc>
          <w:tcPr>
            <w:tcW w:w="4501" w:type="dxa"/>
          </w:tcPr>
          <w:p w14:paraId="34F44960" w14:textId="77777777" w:rsidR="00EF1DDD" w:rsidRPr="006F6A5D" w:rsidRDefault="00EF1DDD" w:rsidP="0089241C">
            <w:r w:rsidRPr="0084289D">
              <w:t>Design of buildings and their approaches to meet the needs of disabled people. Code of practice</w:t>
            </w:r>
          </w:p>
        </w:tc>
      </w:tr>
      <w:tr w:rsidR="00EF1DDD" w:rsidRPr="003D27CF" w14:paraId="2FE53BC4" w14:textId="77777777" w:rsidTr="0089241C">
        <w:trPr>
          <w:cantSplit/>
        </w:trPr>
        <w:tc>
          <w:tcPr>
            <w:tcW w:w="2405" w:type="dxa"/>
          </w:tcPr>
          <w:p w14:paraId="601DE3E3" w14:textId="77777777" w:rsidR="00EF1DDD" w:rsidRPr="0038416A" w:rsidRDefault="00EF1DDD" w:rsidP="0089241C">
            <w:pPr>
              <w:spacing w:after="0"/>
            </w:pPr>
          </w:p>
        </w:tc>
        <w:tc>
          <w:tcPr>
            <w:tcW w:w="1418" w:type="dxa"/>
          </w:tcPr>
          <w:p w14:paraId="75BC74FF" w14:textId="77777777" w:rsidR="00EF1DDD" w:rsidRPr="0084289D" w:rsidRDefault="00EF1DDD" w:rsidP="0089241C">
            <w:r>
              <w:t>BS 9999</w:t>
            </w:r>
          </w:p>
        </w:tc>
        <w:tc>
          <w:tcPr>
            <w:tcW w:w="850" w:type="dxa"/>
          </w:tcPr>
          <w:p w14:paraId="59E14C4D" w14:textId="77777777" w:rsidR="00EF1DDD" w:rsidRDefault="00EF1DDD" w:rsidP="0089241C">
            <w:r>
              <w:t>2017</w:t>
            </w:r>
          </w:p>
        </w:tc>
        <w:tc>
          <w:tcPr>
            <w:tcW w:w="4501" w:type="dxa"/>
          </w:tcPr>
          <w:p w14:paraId="333914F1" w14:textId="77777777" w:rsidR="00EF1DDD" w:rsidRPr="0084289D" w:rsidRDefault="00EF1DDD" w:rsidP="0089241C">
            <w:r w:rsidRPr="00DD0A97">
              <w:t>Fire safety in the design, management and use of buildings. Code of practice</w:t>
            </w:r>
          </w:p>
        </w:tc>
      </w:tr>
      <w:tr w:rsidR="00EF1DDD" w:rsidRPr="003D27CF" w14:paraId="3828AF1E" w14:textId="77777777" w:rsidTr="0089241C">
        <w:trPr>
          <w:cantSplit/>
        </w:trPr>
        <w:tc>
          <w:tcPr>
            <w:tcW w:w="2405" w:type="dxa"/>
          </w:tcPr>
          <w:p w14:paraId="08329C5B" w14:textId="77777777" w:rsidR="00EF1DDD" w:rsidRPr="0038416A" w:rsidRDefault="00EF1DDD" w:rsidP="0089241C">
            <w:pPr>
              <w:spacing w:after="0"/>
            </w:pPr>
          </w:p>
        </w:tc>
        <w:tc>
          <w:tcPr>
            <w:tcW w:w="1418" w:type="dxa"/>
          </w:tcPr>
          <w:p w14:paraId="18A513D8" w14:textId="77777777" w:rsidR="00EF1DDD" w:rsidRPr="00F3503E" w:rsidRDefault="00EF1DDD" w:rsidP="0089241C">
            <w:r w:rsidRPr="006F6A5D">
              <w:t>BS EN 62820-1-1</w:t>
            </w:r>
          </w:p>
        </w:tc>
        <w:tc>
          <w:tcPr>
            <w:tcW w:w="850" w:type="dxa"/>
          </w:tcPr>
          <w:p w14:paraId="0FF71592" w14:textId="77777777" w:rsidR="00EF1DDD" w:rsidRPr="00F3503E" w:rsidRDefault="00EF1DDD" w:rsidP="0089241C">
            <w:r>
              <w:t>2016</w:t>
            </w:r>
          </w:p>
        </w:tc>
        <w:tc>
          <w:tcPr>
            <w:tcW w:w="4501" w:type="dxa"/>
          </w:tcPr>
          <w:p w14:paraId="15033C30" w14:textId="77777777" w:rsidR="00EF1DDD" w:rsidRPr="00F3503E" w:rsidRDefault="00EF1DDD" w:rsidP="0089241C">
            <w:r w:rsidRPr="006F6A5D">
              <w:t>Building intercom systems. System requirements. General</w:t>
            </w:r>
          </w:p>
        </w:tc>
      </w:tr>
    </w:tbl>
    <w:p w14:paraId="0BD2D5C9" w14:textId="77777777" w:rsidR="00EF1DDD" w:rsidRDefault="00EF1DDD" w:rsidP="00EF1DDD">
      <w:pPr>
        <w:pStyle w:val="Heading2"/>
        <w:numPr>
          <w:ilvl w:val="0"/>
          <w:numId w:val="0"/>
        </w:numPr>
        <w:ind w:left="851" w:hanging="851"/>
      </w:pPr>
      <w:r>
        <w:t>SYSTEM DESCRIPTION</w:t>
      </w:r>
    </w:p>
    <w:p w14:paraId="3260493A" w14:textId="77777777" w:rsidR="00EF1DDD" w:rsidRDefault="00EF1DDD" w:rsidP="00EF1DDD"/>
    <w:p w14:paraId="32E5FB4E" w14:textId="77777777" w:rsidR="00EF1DDD" w:rsidRDefault="00EF1DDD" w:rsidP="00EF1DDD"/>
    <w:p w14:paraId="3BE6B2E2" w14:textId="77777777" w:rsidR="00EF1DDD" w:rsidRDefault="00EF1DDD" w:rsidP="00EF1DDD">
      <w:pPr>
        <w:pStyle w:val="Heading2"/>
        <w:numPr>
          <w:ilvl w:val="0"/>
          <w:numId w:val="0"/>
        </w:numPr>
        <w:ind w:left="851" w:hanging="851"/>
      </w:pPr>
      <w:r>
        <w:t>CONTROL REQUIREMENTS</w:t>
      </w:r>
    </w:p>
    <w:p w14:paraId="1C694FE3" w14:textId="77777777" w:rsidR="00EF1DDD" w:rsidRDefault="00EF1DDD" w:rsidP="00EF1DDD"/>
    <w:p w14:paraId="0F2A6B65" w14:textId="77777777" w:rsidR="00EF1DDD" w:rsidRDefault="00EF1DDD" w:rsidP="00EF1DDD"/>
    <w:p w14:paraId="6966B072" w14:textId="77777777" w:rsidR="00EF1DDD" w:rsidRDefault="00EF1DDD" w:rsidP="00EF1DDD">
      <w:pPr>
        <w:pStyle w:val="Heading2"/>
        <w:numPr>
          <w:ilvl w:val="0"/>
          <w:numId w:val="0"/>
        </w:numPr>
        <w:ind w:left="851" w:hanging="851"/>
      </w:pPr>
      <w:r>
        <w:t>SYSTEM DRAWINGS / SCHEMATICS</w:t>
      </w:r>
    </w:p>
    <w:p w14:paraId="238BEC71" w14:textId="77777777" w:rsidR="00EF1DDD" w:rsidRDefault="00EF1DDD" w:rsidP="00EF1DDD"/>
    <w:p w14:paraId="49FA7B86" w14:textId="77777777" w:rsidR="00EF1DDD" w:rsidRDefault="00EF1DDD" w:rsidP="00EF1DDD"/>
    <w:p w14:paraId="2961A0AB" w14:textId="77777777" w:rsidR="00EF1DDD" w:rsidRDefault="00EF1DDD" w:rsidP="00EF1DDD"/>
    <w:p w14:paraId="215D838F" w14:textId="77777777" w:rsidR="00EF1DDD" w:rsidRDefault="00EF1DDD" w:rsidP="00EF1DDD">
      <w:pPr>
        <w:pStyle w:val="Heading2"/>
        <w:numPr>
          <w:ilvl w:val="0"/>
          <w:numId w:val="0"/>
        </w:numPr>
        <w:ind w:left="357" w:hanging="357"/>
      </w:pPr>
      <w:r>
        <w:t>REFERENCE SPECIFICATION CLAUSES</w:t>
      </w:r>
    </w:p>
    <w:p w14:paraId="1B8CCAB6" w14:textId="77777777" w:rsidR="00EF1DDD" w:rsidRDefault="00EF1DDD" w:rsidP="00EF1DDD">
      <w:r>
        <w:t>Also see the following Reference Specification SPEC-300 clauses for further details of Workmanship, materials standards, builders work standards, testing/ commissioning, and identification:</w:t>
      </w:r>
    </w:p>
    <w:p w14:paraId="03495FB8" w14:textId="77777777" w:rsidR="00EF1DDD" w:rsidRDefault="00986F61" w:rsidP="00EF1DDD">
      <w:pPr>
        <w:pStyle w:val="ListParagraph"/>
        <w:numPr>
          <w:ilvl w:val="0"/>
          <w:numId w:val="6"/>
        </w:numPr>
      </w:pPr>
      <w:r>
        <w:t>PR_65_70_11_00</w:t>
      </w:r>
      <w:r w:rsidR="00EF1DDD">
        <w:t xml:space="preserve"> CONDUIT AND CABLE TRUNKING</w:t>
      </w:r>
    </w:p>
    <w:p w14:paraId="30E9C0C7" w14:textId="77777777" w:rsidR="00EF1DDD" w:rsidRDefault="00986F61" w:rsidP="00EF1DDD">
      <w:pPr>
        <w:pStyle w:val="ListParagraph"/>
        <w:numPr>
          <w:ilvl w:val="0"/>
          <w:numId w:val="6"/>
        </w:numPr>
      </w:pPr>
      <w:r>
        <w:t>PR_65_70_36/48_00</w:t>
      </w:r>
      <w:r w:rsidR="00EF1DDD">
        <w:t xml:space="preserve"> HV/LV CABLES AND WIRING</w:t>
      </w:r>
    </w:p>
    <w:p w14:paraId="12956F36" w14:textId="77777777" w:rsidR="00EF1DDD" w:rsidRDefault="00986F61" w:rsidP="00EF1DDD">
      <w:pPr>
        <w:pStyle w:val="ListParagraph"/>
        <w:numPr>
          <w:ilvl w:val="0"/>
          <w:numId w:val="6"/>
        </w:numPr>
      </w:pPr>
      <w:r>
        <w:t>PR_60_70_48_06</w:t>
      </w:r>
      <w:r w:rsidR="00EF1DDD">
        <w:t xml:space="preserve"> BUSBAR TRUNKING</w:t>
      </w:r>
    </w:p>
    <w:p w14:paraId="09D817BA" w14:textId="77777777" w:rsidR="00EF1DDD" w:rsidRDefault="00986F61" w:rsidP="00EF1DDD">
      <w:pPr>
        <w:pStyle w:val="ListParagraph"/>
        <w:numPr>
          <w:ilvl w:val="0"/>
          <w:numId w:val="6"/>
        </w:numPr>
      </w:pPr>
      <w:r>
        <w:t>PR_65_70_11_00</w:t>
      </w:r>
      <w:r w:rsidR="00EF1DDD">
        <w:t xml:space="preserve"> SUPPORT COMPONENTS - CABLES</w:t>
      </w:r>
    </w:p>
    <w:p w14:paraId="4212FB62" w14:textId="77777777" w:rsidR="00EF1DDD" w:rsidRDefault="00986F61" w:rsidP="00EF1DDD">
      <w:pPr>
        <w:pStyle w:val="ListParagraph"/>
        <w:numPr>
          <w:ilvl w:val="0"/>
          <w:numId w:val="6"/>
        </w:numPr>
      </w:pPr>
      <w:r>
        <w:t>PR_60_70_48_00</w:t>
      </w:r>
      <w:r w:rsidR="00EF1DDD">
        <w:t xml:space="preserve"> LV SWITCHGEAR AND DISTRIBUTION BOARDS</w:t>
      </w:r>
    </w:p>
    <w:p w14:paraId="6D42BD02" w14:textId="77777777" w:rsidR="00EF1DDD" w:rsidRDefault="00986F61" w:rsidP="00EF1DDD">
      <w:pPr>
        <w:pStyle w:val="ListParagraph"/>
        <w:numPr>
          <w:ilvl w:val="0"/>
          <w:numId w:val="6"/>
        </w:numPr>
      </w:pPr>
      <w:r>
        <w:t>PR_75_51_52_00</w:t>
      </w:r>
      <w:r w:rsidR="00EF1DDD">
        <w:t xml:space="preserve"> CONTACTORS AND STARTERS</w:t>
      </w:r>
    </w:p>
    <w:p w14:paraId="3459F0D6" w14:textId="77777777" w:rsidR="00EF1DDD" w:rsidRDefault="003D44FA" w:rsidP="00EF1DDD">
      <w:pPr>
        <w:pStyle w:val="ListParagraph"/>
        <w:numPr>
          <w:ilvl w:val="0"/>
          <w:numId w:val="6"/>
        </w:numPr>
      </w:pPr>
      <w:r>
        <w:t>PR_70_70_48_00</w:t>
      </w:r>
      <w:r w:rsidR="00EF1DDD">
        <w:t xml:space="preserve"> LUMINAIRES AND LAMPS</w:t>
      </w:r>
    </w:p>
    <w:p w14:paraId="79790600" w14:textId="77777777" w:rsidR="00EF1DDD" w:rsidRDefault="003D44FA" w:rsidP="00EF1DDD">
      <w:pPr>
        <w:pStyle w:val="ListParagraph"/>
        <w:numPr>
          <w:ilvl w:val="0"/>
          <w:numId w:val="6"/>
        </w:numPr>
      </w:pPr>
      <w:r>
        <w:t>PR_65_72_00_00</w:t>
      </w:r>
      <w:r w:rsidR="00EF1DDD">
        <w:t xml:space="preserve"> ACCESSORIES FOR ELECTRICAL SERVICES</w:t>
      </w:r>
    </w:p>
    <w:p w14:paraId="32E81A0C" w14:textId="77777777" w:rsidR="00EF1DDD" w:rsidRDefault="003D44FA" w:rsidP="00EF1DDD">
      <w:pPr>
        <w:pStyle w:val="ListParagraph"/>
        <w:numPr>
          <w:ilvl w:val="0"/>
          <w:numId w:val="6"/>
        </w:numPr>
      </w:pPr>
      <w:r>
        <w:t>PR_65_70_46_00</w:t>
      </w:r>
      <w:r w:rsidR="00EF1DDD">
        <w:t xml:space="preserve"> EARTHING AND BONDING</w:t>
      </w:r>
    </w:p>
    <w:p w14:paraId="0D3C1581" w14:textId="77777777" w:rsidR="00EF1DDD" w:rsidRDefault="003D44FA" w:rsidP="00EF1DDD">
      <w:pPr>
        <w:pStyle w:val="ListParagraph"/>
        <w:numPr>
          <w:ilvl w:val="0"/>
          <w:numId w:val="6"/>
        </w:numPr>
      </w:pPr>
      <w:r>
        <w:t>AC_70_65_00_00</w:t>
      </w:r>
      <w:r w:rsidR="00EF1DDD">
        <w:t xml:space="preserve"> TESTING AND COMMISSIONING OF ELECTRICAL SERVICES</w:t>
      </w:r>
    </w:p>
    <w:p w14:paraId="5511B2DB" w14:textId="77777777" w:rsidR="00EF1DDD" w:rsidRDefault="003D44FA" w:rsidP="00EF1DDD">
      <w:pPr>
        <w:pStyle w:val="ListParagraph"/>
        <w:numPr>
          <w:ilvl w:val="0"/>
          <w:numId w:val="6"/>
        </w:numPr>
      </w:pPr>
      <w:r>
        <w:t>PR_40_10_57_24</w:t>
      </w:r>
      <w:r w:rsidR="00EF1DDD">
        <w:t xml:space="preserve"> IDENTIFICATION - ELECTRICAL</w:t>
      </w:r>
    </w:p>
    <w:p w14:paraId="23074FDB" w14:textId="77777777" w:rsidR="00EF1DDD" w:rsidRDefault="003D44FA" w:rsidP="00EF1DDD">
      <w:pPr>
        <w:pStyle w:val="ListParagraph"/>
        <w:numPr>
          <w:ilvl w:val="0"/>
          <w:numId w:val="6"/>
        </w:numPr>
      </w:pPr>
      <w:r>
        <w:t>PR_20_29_00_00</w:t>
      </w:r>
      <w:r w:rsidR="00EF1DDD">
        <w:t xml:space="preserve"> FIXING TO BUILDING FABRIC</w:t>
      </w:r>
    </w:p>
    <w:p w14:paraId="6A8F454B" w14:textId="77777777" w:rsidR="00EF1DDD" w:rsidRDefault="003D44FA" w:rsidP="00EF1DDD">
      <w:pPr>
        <w:pStyle w:val="ListParagraph"/>
        <w:numPr>
          <w:ilvl w:val="0"/>
          <w:numId w:val="6"/>
        </w:numPr>
      </w:pPr>
      <w:r>
        <w:t>PR_35_31_68_72</w:t>
      </w:r>
      <w:r w:rsidR="00EF1DDD">
        <w:t xml:space="preserve"> PAINTING AND ANTI-CORROSION TREATMENTS</w:t>
      </w:r>
    </w:p>
    <w:p w14:paraId="15624C0E" w14:textId="77777777" w:rsidR="00EF1DDD" w:rsidRDefault="00EF1DDD" w:rsidP="00EF1DDD">
      <w:pPr>
        <w:rPr>
          <w:rFonts w:asciiTheme="majorHAnsi" w:eastAsiaTheme="majorEastAsia" w:hAnsiTheme="majorHAnsi" w:cstheme="majorBidi"/>
          <w:b/>
          <w:bCs/>
          <w:caps/>
          <w:sz w:val="28"/>
          <w:szCs w:val="28"/>
        </w:rPr>
      </w:pPr>
      <w:r>
        <w:br w:type="page"/>
      </w:r>
    </w:p>
    <w:p w14:paraId="770C6796" w14:textId="77777777" w:rsidR="00D81AA8" w:rsidRPr="00625547" w:rsidRDefault="00D81AA8" w:rsidP="00D81AA8">
      <w:pPr>
        <w:pStyle w:val="Heading1"/>
        <w:numPr>
          <w:ilvl w:val="0"/>
          <w:numId w:val="0"/>
        </w:numPr>
        <w:ind w:left="851" w:hanging="851"/>
      </w:pPr>
      <w:bookmarkStart w:id="261" w:name="_Toc15913812"/>
      <w:r w:rsidRPr="00997014">
        <w:rPr>
          <w:color w:val="0070C0"/>
          <w:lang w:eastAsia="en-GB"/>
        </w:rPr>
        <w:t>Ss_75_50_11_57</w:t>
      </w:r>
      <w:r w:rsidRPr="00FF538A">
        <w:tab/>
      </w:r>
      <w:r w:rsidRPr="00415BF6">
        <w:rPr>
          <w:noProof/>
          <w:lang w:eastAsia="en-GB"/>
        </w:rPr>
        <mc:AlternateContent>
          <mc:Choice Requires="wps">
            <w:drawing>
              <wp:anchor distT="0" distB="36195" distL="114300" distR="114300" simplePos="0" relativeHeight="251845632" behindDoc="0" locked="1" layoutInCell="1" allowOverlap="1" wp14:anchorId="42596F3A" wp14:editId="7C0CCBA0">
                <wp:simplePos x="0" y="0"/>
                <wp:positionH relativeFrom="column">
                  <wp:posOffset>3175</wp:posOffset>
                </wp:positionH>
                <wp:positionV relativeFrom="paragraph">
                  <wp:posOffset>215900</wp:posOffset>
                </wp:positionV>
                <wp:extent cx="2070000" cy="0"/>
                <wp:effectExtent l="0" t="19050" r="6985" b="19050"/>
                <wp:wrapNone/>
                <wp:docPr id="88" name="Straight Connector 88"/>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9E3013" id="Straight Connector 88" o:spid="_x0000_s1026" style="position:absolute;z-index:251845632;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" strokecolor="black [3213]" strokeweight="3pt">
                <w10:anchorlock/>
              </v:line>
            </w:pict>
          </mc:Fallback>
        </mc:AlternateContent>
      </w:r>
      <w:r>
        <w:t>Patient to Nurse Call Systems</w:t>
      </w:r>
      <w:bookmarkEnd w:id="261"/>
    </w:p>
    <w:p w14:paraId="31EECFAB" w14:textId="77777777" w:rsidR="00D81AA8" w:rsidRDefault="00D81AA8" w:rsidP="00D81AA8">
      <w:pPr>
        <w:pStyle w:val="Heading2"/>
        <w:numPr>
          <w:ilvl w:val="0"/>
          <w:numId w:val="0"/>
        </w:numPr>
        <w:ind w:left="851" w:hanging="851"/>
      </w:pPr>
      <w:r>
        <w:t>PERFORMANCE OBJECTIVES</w:t>
      </w:r>
    </w:p>
    <w:p w14:paraId="31A1956F" w14:textId="77777777" w:rsidR="00D81AA8" w:rsidRDefault="00D81AA8" w:rsidP="00D81AA8"/>
    <w:p w14:paraId="1EEE93A6" w14:textId="77777777" w:rsidR="00D81AA8" w:rsidRDefault="00D81AA8" w:rsidP="00D81AA8"/>
    <w:p w14:paraId="41A3165B" w14:textId="77777777" w:rsidR="00D81AA8" w:rsidRDefault="00D81AA8" w:rsidP="00D81AA8">
      <w:pPr>
        <w:pStyle w:val="Heading2"/>
        <w:numPr>
          <w:ilvl w:val="0"/>
          <w:numId w:val="0"/>
        </w:numPr>
        <w:ind w:left="851" w:hanging="851"/>
      </w:pPr>
      <w:r>
        <w:t>DESIGN PARAMETERS</w:t>
      </w:r>
    </w:p>
    <w:p w14:paraId="289D6CBD" w14:textId="77777777" w:rsidR="00D81AA8" w:rsidRDefault="00D81AA8" w:rsidP="00D81AA8">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6769"/>
      </w:tblGrid>
      <w:tr w:rsidR="00D81AA8" w:rsidRPr="003D27CF" w14:paraId="263591CF" w14:textId="77777777" w:rsidTr="0089241C">
        <w:trPr>
          <w:cnfStyle w:val="100000000000" w:firstRow="1" w:lastRow="0" w:firstColumn="0" w:lastColumn="0" w:oddVBand="0" w:evenVBand="0" w:oddHBand="0" w:evenHBand="0" w:firstRowFirstColumn="0" w:firstRowLastColumn="0" w:lastRowFirstColumn="0" w:lastRowLastColumn="0"/>
          <w:cantSplit/>
        </w:trPr>
        <w:tc>
          <w:tcPr>
            <w:tcW w:w="2405" w:type="dxa"/>
          </w:tcPr>
          <w:p w14:paraId="3A6153AB" w14:textId="77777777" w:rsidR="00D81AA8" w:rsidRPr="003D27CF" w:rsidRDefault="00D81AA8" w:rsidP="0089241C">
            <w:pPr>
              <w:spacing w:before="0" w:beforeAutospacing="0" w:after="240" w:afterAutospacing="0" w:line="240" w:lineRule="atLeast"/>
              <w:rPr>
                <w:b w:val="0"/>
              </w:rPr>
            </w:pPr>
            <w:r w:rsidRPr="003D27CF">
              <w:rPr>
                <w:b w:val="0"/>
              </w:rPr>
              <w:t xml:space="preserve">Statutory Acts </w:t>
            </w:r>
          </w:p>
        </w:tc>
        <w:tc>
          <w:tcPr>
            <w:tcW w:w="6769" w:type="dxa"/>
          </w:tcPr>
          <w:p w14:paraId="42D3AC20" w14:textId="77777777" w:rsidR="00D81AA8" w:rsidRDefault="00D81AA8"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4D7F1BC5" w14:textId="77777777" w:rsidR="00AC72C7" w:rsidRDefault="00AC72C7" w:rsidP="00AC72C7">
            <w:pPr>
              <w:spacing w:before="0" w:beforeAutospacing="0" w:after="240" w:afterAutospacing="0" w:line="240" w:lineRule="atLeast"/>
              <w:rPr>
                <w:b w:val="0"/>
              </w:rPr>
            </w:pPr>
            <w:r>
              <w:rPr>
                <w:b w:val="0"/>
              </w:rPr>
              <w:t>The Electricity at Work Regulations 1989</w:t>
            </w:r>
          </w:p>
          <w:p w14:paraId="20592DBC" w14:textId="77777777" w:rsidR="00AC72C7" w:rsidRDefault="00AC72C7" w:rsidP="00AC72C7">
            <w:pPr>
              <w:spacing w:before="0" w:beforeAutospacing="0" w:after="240" w:afterAutospacing="0" w:line="240" w:lineRule="atLeast"/>
              <w:rPr>
                <w:rFonts w:cs="Times New Roman"/>
                <w:b w:val="0"/>
                <w:szCs w:val="24"/>
              </w:rPr>
            </w:pPr>
            <w:r w:rsidRPr="008A08A9">
              <w:rPr>
                <w:rFonts w:cs="Times New Roman"/>
                <w:b w:val="0"/>
                <w:szCs w:val="24"/>
              </w:rPr>
              <w:t>The Electromagnetic Compatibility Regulations, 2015 , SI 2006/3418</w:t>
            </w:r>
          </w:p>
          <w:p w14:paraId="183C3E9F" w14:textId="77777777" w:rsidR="00D81AA8" w:rsidRDefault="00D81AA8" w:rsidP="0089241C">
            <w:pPr>
              <w:spacing w:before="0" w:beforeAutospacing="0" w:after="240" w:afterAutospacing="0" w:line="240" w:lineRule="atLeast"/>
              <w:rPr>
                <w:b w:val="0"/>
              </w:rPr>
            </w:pPr>
            <w:r w:rsidRPr="00EE2517">
              <w:rPr>
                <w:b w:val="0"/>
              </w:rPr>
              <w:t>Communications Act 2003</w:t>
            </w:r>
          </w:p>
          <w:p w14:paraId="5A3B0B83" w14:textId="77777777" w:rsidR="00D81AA8" w:rsidRPr="00050951" w:rsidRDefault="00D81AA8" w:rsidP="0089241C">
            <w:pPr>
              <w:rPr>
                <w:b w:val="0"/>
              </w:rPr>
            </w:pPr>
            <w:r w:rsidRPr="00526413">
              <w:t>Electromagnetic Compatibility (EMC) Directive 2014/30/EU</w:t>
            </w:r>
          </w:p>
        </w:tc>
      </w:tr>
      <w:tr w:rsidR="00D81AA8" w:rsidRPr="003D27CF" w14:paraId="6089AFE7" w14:textId="77777777" w:rsidTr="0089241C">
        <w:trPr>
          <w:cantSplit/>
        </w:trPr>
        <w:tc>
          <w:tcPr>
            <w:tcW w:w="2405" w:type="dxa"/>
          </w:tcPr>
          <w:p w14:paraId="70277748" w14:textId="77777777" w:rsidR="00D81AA8" w:rsidRPr="003D27CF" w:rsidRDefault="00D81AA8" w:rsidP="0089241C">
            <w:pPr>
              <w:spacing w:before="0" w:beforeAutospacing="0" w:after="240" w:afterAutospacing="0" w:line="240" w:lineRule="atLeast"/>
            </w:pPr>
            <w:r w:rsidRPr="003D27CF">
              <w:t xml:space="preserve">Building Control / Local Authority requirements </w:t>
            </w:r>
          </w:p>
        </w:tc>
        <w:tc>
          <w:tcPr>
            <w:tcW w:w="6769" w:type="dxa"/>
          </w:tcPr>
          <w:p w14:paraId="3517F121" w14:textId="77777777" w:rsidR="00D81AA8" w:rsidRPr="0038416A" w:rsidRDefault="00D81AA8" w:rsidP="0089241C">
            <w:pPr>
              <w:spacing w:before="0" w:beforeAutospacing="0" w:after="240" w:afterAutospacing="0" w:line="240" w:lineRule="atLeast"/>
            </w:pPr>
            <w:r w:rsidRPr="0038416A">
              <w:t xml:space="preserve">The Building Regulations Approved Documents </w:t>
            </w:r>
          </w:p>
          <w:p w14:paraId="728A4F15" w14:textId="77777777" w:rsidR="00D81AA8" w:rsidRDefault="00D81AA8" w:rsidP="0089241C">
            <w:pPr>
              <w:numPr>
                <w:ilvl w:val="0"/>
                <w:numId w:val="7"/>
              </w:numPr>
              <w:spacing w:before="0" w:beforeAutospacing="0" w:after="240" w:afterAutospacing="0" w:line="240" w:lineRule="atLeast"/>
              <w:contextualSpacing/>
            </w:pPr>
            <w:r>
              <w:t>Part  M 2015 Access to and use of buildings</w:t>
            </w:r>
          </w:p>
          <w:p w14:paraId="3F08DF80" w14:textId="77777777" w:rsidR="00D81AA8" w:rsidRDefault="00D81AA8" w:rsidP="0089241C">
            <w:pPr>
              <w:numPr>
                <w:ilvl w:val="0"/>
                <w:numId w:val="7"/>
              </w:numPr>
              <w:spacing w:before="0" w:beforeAutospacing="0" w:after="240" w:afterAutospacing="0" w:line="240" w:lineRule="atLeast"/>
              <w:contextualSpacing/>
            </w:pPr>
            <w:r w:rsidRPr="007F47D3">
              <w:t>Domestic Building Services Compliance Guide</w:t>
            </w:r>
          </w:p>
          <w:p w14:paraId="5273098A" w14:textId="77777777" w:rsidR="00D81AA8" w:rsidRDefault="00D81AA8" w:rsidP="0089241C">
            <w:pPr>
              <w:numPr>
                <w:ilvl w:val="0"/>
                <w:numId w:val="7"/>
              </w:numPr>
              <w:spacing w:before="0" w:beforeAutospacing="0" w:after="240" w:afterAutospacing="0" w:line="240" w:lineRule="atLeast"/>
              <w:contextualSpacing/>
            </w:pPr>
            <w:r w:rsidRPr="003F71FC">
              <w:t>Non-Domestic Building Services Compliance Guide</w:t>
            </w:r>
          </w:p>
          <w:p w14:paraId="2241DD62" w14:textId="77777777" w:rsidR="00D81AA8" w:rsidRDefault="00D81AA8" w:rsidP="0089241C"/>
          <w:p w14:paraId="53D6C1CE" w14:textId="77777777" w:rsidR="00D81AA8" w:rsidRDefault="00D81AA8" w:rsidP="0089241C">
            <w:r>
              <w:t>The Scottish Building Standards 2015</w:t>
            </w:r>
          </w:p>
          <w:p w14:paraId="70D5E76E" w14:textId="77777777" w:rsidR="00D81AA8" w:rsidRDefault="00D81AA8" w:rsidP="0089241C">
            <w:pPr>
              <w:pStyle w:val="ListParagraph"/>
              <w:numPr>
                <w:ilvl w:val="0"/>
                <w:numId w:val="7"/>
              </w:numPr>
            </w:pPr>
            <w:r>
              <w:t>Section 2 (Fire)</w:t>
            </w:r>
            <w:commentRangeStart w:id="262"/>
            <w:commentRangeEnd w:id="262"/>
            <w:r>
              <w:rPr>
                <w:rStyle w:val="CommentReference"/>
              </w:rPr>
              <w:commentReference w:id="262"/>
            </w:r>
          </w:p>
          <w:p w14:paraId="591C60DE" w14:textId="77777777" w:rsidR="00D81AA8" w:rsidRDefault="00D81AA8" w:rsidP="0089241C">
            <w:pPr>
              <w:numPr>
                <w:ilvl w:val="0"/>
                <w:numId w:val="7"/>
              </w:numPr>
              <w:spacing w:before="0" w:beforeAutospacing="0" w:after="240" w:afterAutospacing="0" w:line="240" w:lineRule="atLeast"/>
              <w:contextualSpacing/>
            </w:pPr>
            <w:r>
              <w:t>Section 4</w:t>
            </w:r>
            <w:r w:rsidRPr="00187245">
              <w:t xml:space="preserve"> (</w:t>
            </w:r>
            <w:r>
              <w:t>Safety</w:t>
            </w:r>
            <w:r w:rsidRPr="00187245">
              <w:t>)</w:t>
            </w:r>
          </w:p>
          <w:p w14:paraId="30BD12DF" w14:textId="77777777" w:rsidR="00D81AA8" w:rsidRPr="0038416A" w:rsidRDefault="00D81AA8" w:rsidP="0089241C">
            <w:pPr>
              <w:numPr>
                <w:ilvl w:val="0"/>
                <w:numId w:val="7"/>
              </w:numPr>
              <w:spacing w:before="0" w:beforeAutospacing="0" w:after="240" w:afterAutospacing="0" w:line="240" w:lineRule="atLeast"/>
              <w:contextualSpacing/>
            </w:pPr>
            <w:r>
              <w:t>Section 5</w:t>
            </w:r>
            <w:r w:rsidRPr="00187245">
              <w:t xml:space="preserve"> (</w:t>
            </w:r>
            <w:r>
              <w:t>Noise</w:t>
            </w:r>
            <w:r w:rsidRPr="00187245">
              <w:t>)</w:t>
            </w:r>
          </w:p>
        </w:tc>
      </w:tr>
    </w:tbl>
    <w:p w14:paraId="1D2E2848" w14:textId="77777777" w:rsidR="00B52D23" w:rsidRDefault="00B52D23">
      <w:r>
        <w:br w:type="page"/>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D81AA8" w:rsidRPr="003D27CF" w14:paraId="6D291105" w14:textId="77777777" w:rsidTr="00B52D23">
        <w:trPr>
          <w:cnfStyle w:val="100000000000" w:firstRow="1" w:lastRow="0" w:firstColumn="0" w:lastColumn="0" w:oddVBand="0" w:evenVBand="0" w:oddHBand="0" w:evenHBand="0" w:firstRowFirstColumn="0" w:firstRowLastColumn="0" w:lastRowFirstColumn="0" w:lastRowLastColumn="0"/>
          <w:cantSplit/>
          <w:trHeight w:val="482"/>
        </w:trPr>
        <w:tc>
          <w:tcPr>
            <w:tcW w:w="2405" w:type="dxa"/>
            <w:vMerge w:val="restart"/>
          </w:tcPr>
          <w:p w14:paraId="0ECC1333" w14:textId="77777777" w:rsidR="00D81AA8" w:rsidRPr="003D27CF" w:rsidRDefault="00D81AA8" w:rsidP="0089241C">
            <w:pPr>
              <w:spacing w:before="0" w:beforeAutospacing="0" w:after="240" w:afterAutospacing="0" w:line="240" w:lineRule="atLeast"/>
            </w:pPr>
            <w:r w:rsidRPr="003D27CF">
              <w:t xml:space="preserve">Industry standards </w:t>
            </w:r>
          </w:p>
        </w:tc>
        <w:tc>
          <w:tcPr>
            <w:tcW w:w="6769" w:type="dxa"/>
            <w:gridSpan w:val="3"/>
          </w:tcPr>
          <w:p w14:paraId="4609321E" w14:textId="77777777" w:rsidR="00B52D23" w:rsidRDefault="00B52D23" w:rsidP="00B52D23">
            <w:r>
              <w:t>European Commission</w:t>
            </w:r>
          </w:p>
          <w:p w14:paraId="69D47147" w14:textId="77777777" w:rsidR="00B52D23" w:rsidRDefault="00B52D23" w:rsidP="00B52D23">
            <w:pPr>
              <w:pStyle w:val="ListParagraph"/>
              <w:numPr>
                <w:ilvl w:val="0"/>
                <w:numId w:val="25"/>
              </w:numPr>
            </w:pPr>
            <w:r>
              <w:t>European Directive 1999/5/EC – Radio and Telecommunication Terminal Equipment Directive</w:t>
            </w:r>
          </w:p>
          <w:p w14:paraId="160A9C78" w14:textId="77777777" w:rsidR="00B52D23" w:rsidRDefault="00B52D23" w:rsidP="00B52D23">
            <w:pPr>
              <w:pStyle w:val="ListParagraph"/>
              <w:numPr>
                <w:ilvl w:val="0"/>
                <w:numId w:val="25"/>
              </w:numPr>
            </w:pPr>
            <w:r w:rsidRPr="00436CBB">
              <w:t>ETSI EN 301 489-1</w:t>
            </w:r>
            <w:r>
              <w:t xml:space="preserve"> </w:t>
            </w:r>
            <w:r w:rsidRPr="00436CBB">
              <w:t>Electromagnetic compatibility and Radio spectrum Matters (ERM); Electro</w:t>
            </w:r>
            <w:r>
              <w:t>m</w:t>
            </w:r>
            <w:r w:rsidRPr="00436CBB">
              <w:t>agnetic Compatibility (EMC) standard for radio equipment and services; Part 1: Common technical requirements</w:t>
            </w:r>
          </w:p>
          <w:p w14:paraId="30215BBF" w14:textId="77777777" w:rsidR="00B52D23" w:rsidRDefault="00B52D23" w:rsidP="00B52D23">
            <w:pPr>
              <w:pStyle w:val="ListParagraph"/>
              <w:numPr>
                <w:ilvl w:val="0"/>
                <w:numId w:val="25"/>
              </w:numPr>
            </w:pPr>
            <w:r>
              <w:t>ETSI EN 301 489-3 Electromagnetic Compatibility (EMC) standard for radio equipment and services; Part 3: Specific conditions for Short-Range Devices (SRD) operating on frequencies between 9 kHz and 246 GHz; Harmonised standard covering the essential requirements of article 3.1(b) of Directive 2014/53/EU</w:t>
            </w:r>
          </w:p>
          <w:p w14:paraId="0AC9720D" w14:textId="77777777" w:rsidR="00D81AA8" w:rsidRPr="0038416A" w:rsidRDefault="00B52D23" w:rsidP="00B52D23">
            <w:pPr>
              <w:spacing w:before="0" w:beforeAutospacing="0" w:after="240" w:afterAutospacing="0" w:line="240" w:lineRule="atLeast"/>
              <w:contextualSpacing/>
            </w:pPr>
            <w:r w:rsidRPr="002C2FC4">
              <w:t>ETSI EN 300 220-2 Electromagnetic compatibility and Radio spectrum Matters (ERM); Short Range Devices (SRD); Radio equipment to be used in the 25 MHz to 1 000 MHz frequency range with power levels ranging up to 500 mW; Part 2: Harmonized EN covering essential requirements under article 3.2 of the R&amp;TTE Directive</w:t>
            </w:r>
          </w:p>
        </w:tc>
      </w:tr>
      <w:tr w:rsidR="00D81AA8" w:rsidRPr="003D27CF" w14:paraId="29A09878" w14:textId="77777777" w:rsidTr="0089241C">
        <w:trPr>
          <w:cantSplit/>
          <w:trHeight w:val="578"/>
        </w:trPr>
        <w:tc>
          <w:tcPr>
            <w:tcW w:w="2405" w:type="dxa"/>
            <w:vMerge/>
          </w:tcPr>
          <w:p w14:paraId="5B7EE4C6" w14:textId="77777777" w:rsidR="00D81AA8" w:rsidRPr="003D27CF" w:rsidRDefault="00D81AA8" w:rsidP="0089241C"/>
        </w:tc>
        <w:tc>
          <w:tcPr>
            <w:tcW w:w="6769" w:type="dxa"/>
            <w:gridSpan w:val="3"/>
          </w:tcPr>
          <w:p w14:paraId="2E1B78CA" w14:textId="77777777" w:rsidR="00B52D23" w:rsidRDefault="00B52D23" w:rsidP="00B52D23">
            <w:r>
              <w:t>Department of Health</w:t>
            </w:r>
          </w:p>
          <w:p w14:paraId="6EF5B6B2" w14:textId="77777777" w:rsidR="00B52D23" w:rsidRDefault="00B52D23" w:rsidP="00B52D23">
            <w:pPr>
              <w:pStyle w:val="ListParagraph"/>
              <w:numPr>
                <w:ilvl w:val="0"/>
                <w:numId w:val="25"/>
              </w:numPr>
            </w:pPr>
            <w:r w:rsidRPr="00770342">
              <w:t>Health Technical Memorandum 06-02: Electrical safety guidance for low voltage systems</w:t>
            </w:r>
          </w:p>
          <w:p w14:paraId="636EB848" w14:textId="77777777" w:rsidR="00D81AA8" w:rsidRPr="0038416A" w:rsidRDefault="00B52D23" w:rsidP="00B52D23">
            <w:r w:rsidRPr="00770342">
              <w:t>Health Technical Memorandum 08-03: Bedhead services</w:t>
            </w:r>
          </w:p>
        </w:tc>
      </w:tr>
      <w:tr w:rsidR="00D81AA8" w:rsidRPr="003D27CF" w14:paraId="13A2ECA3" w14:textId="77777777" w:rsidTr="00B52D23">
        <w:trPr>
          <w:cantSplit/>
          <w:trHeight w:val="187"/>
        </w:trPr>
        <w:tc>
          <w:tcPr>
            <w:tcW w:w="2405" w:type="dxa"/>
            <w:vMerge/>
          </w:tcPr>
          <w:p w14:paraId="1106062B" w14:textId="77777777" w:rsidR="00D81AA8" w:rsidRPr="003D27CF" w:rsidRDefault="00D81AA8" w:rsidP="0089241C"/>
        </w:tc>
        <w:tc>
          <w:tcPr>
            <w:tcW w:w="6769" w:type="dxa"/>
            <w:gridSpan w:val="3"/>
          </w:tcPr>
          <w:p w14:paraId="2F27598B" w14:textId="77777777" w:rsidR="00D81AA8" w:rsidRDefault="00D81AA8" w:rsidP="00B52D23"/>
        </w:tc>
      </w:tr>
      <w:tr w:rsidR="00D81AA8" w:rsidRPr="003D27CF" w14:paraId="07B0D6E8" w14:textId="77777777" w:rsidTr="0089241C">
        <w:trPr>
          <w:cantSplit/>
        </w:trPr>
        <w:tc>
          <w:tcPr>
            <w:tcW w:w="2405" w:type="dxa"/>
          </w:tcPr>
          <w:p w14:paraId="6C5CD319" w14:textId="77777777" w:rsidR="00D81AA8" w:rsidRPr="0038416A" w:rsidRDefault="00D81AA8" w:rsidP="0089241C">
            <w:pPr>
              <w:spacing w:after="0"/>
            </w:pPr>
            <w:r w:rsidRPr="0038416A">
              <w:t>British Standards</w:t>
            </w:r>
          </w:p>
        </w:tc>
        <w:tc>
          <w:tcPr>
            <w:tcW w:w="1418" w:type="dxa"/>
          </w:tcPr>
          <w:p w14:paraId="401B5487" w14:textId="77777777" w:rsidR="00D81AA8" w:rsidRPr="006F6A5D" w:rsidRDefault="00D81AA8" w:rsidP="0089241C">
            <w:r w:rsidRPr="006F6A5D">
              <w:t>BS 6701</w:t>
            </w:r>
          </w:p>
        </w:tc>
        <w:tc>
          <w:tcPr>
            <w:tcW w:w="850" w:type="dxa"/>
          </w:tcPr>
          <w:p w14:paraId="73868EFD" w14:textId="77777777" w:rsidR="00D81AA8" w:rsidRDefault="00D81AA8" w:rsidP="0089241C">
            <w:r>
              <w:t>2016</w:t>
            </w:r>
          </w:p>
        </w:tc>
        <w:tc>
          <w:tcPr>
            <w:tcW w:w="4501" w:type="dxa"/>
          </w:tcPr>
          <w:p w14:paraId="0C2878D9" w14:textId="77777777" w:rsidR="00D81AA8" w:rsidRPr="006F6A5D" w:rsidRDefault="00D81AA8" w:rsidP="0089241C">
            <w:r w:rsidRPr="006F6A5D">
              <w:t>Telecommunications equipment and telecommunications cabling. Specification for installation, operation and maintenance</w:t>
            </w:r>
          </w:p>
        </w:tc>
      </w:tr>
      <w:tr w:rsidR="00D81AA8" w:rsidRPr="003D27CF" w14:paraId="5CDFD1E8" w14:textId="77777777" w:rsidTr="0089241C">
        <w:trPr>
          <w:cantSplit/>
        </w:trPr>
        <w:tc>
          <w:tcPr>
            <w:tcW w:w="2405" w:type="dxa"/>
          </w:tcPr>
          <w:p w14:paraId="26312CFE" w14:textId="77777777" w:rsidR="00D81AA8" w:rsidRPr="0038416A" w:rsidRDefault="00D81AA8" w:rsidP="0089241C">
            <w:pPr>
              <w:spacing w:after="0"/>
            </w:pPr>
          </w:p>
        </w:tc>
        <w:tc>
          <w:tcPr>
            <w:tcW w:w="1418" w:type="dxa"/>
          </w:tcPr>
          <w:p w14:paraId="4797D448" w14:textId="77777777" w:rsidR="00D81AA8" w:rsidRPr="006F6A5D" w:rsidRDefault="00D81AA8" w:rsidP="0089241C">
            <w:r w:rsidRPr="006F6A5D">
              <w:t>BS 8492</w:t>
            </w:r>
          </w:p>
        </w:tc>
        <w:tc>
          <w:tcPr>
            <w:tcW w:w="850" w:type="dxa"/>
          </w:tcPr>
          <w:p w14:paraId="26B796FD" w14:textId="77777777" w:rsidR="00D81AA8" w:rsidRDefault="00D81AA8" w:rsidP="0089241C">
            <w:r>
              <w:t>2016</w:t>
            </w:r>
          </w:p>
        </w:tc>
        <w:tc>
          <w:tcPr>
            <w:tcW w:w="4501" w:type="dxa"/>
          </w:tcPr>
          <w:p w14:paraId="6C2830AA" w14:textId="77777777" w:rsidR="00D81AA8" w:rsidRPr="006F6A5D" w:rsidRDefault="00D81AA8" w:rsidP="0089241C">
            <w:r w:rsidRPr="006F6A5D">
              <w:t>Telecommunications equipment and telecommunications cabling. Code of practice for fire performance and protection</w:t>
            </w:r>
          </w:p>
        </w:tc>
      </w:tr>
      <w:tr w:rsidR="00D81AA8" w:rsidRPr="003D27CF" w14:paraId="08B3FF85" w14:textId="77777777" w:rsidTr="0089241C">
        <w:trPr>
          <w:cantSplit/>
        </w:trPr>
        <w:tc>
          <w:tcPr>
            <w:tcW w:w="2405" w:type="dxa"/>
          </w:tcPr>
          <w:p w14:paraId="11849DB5" w14:textId="77777777" w:rsidR="00D81AA8" w:rsidRPr="0038416A" w:rsidRDefault="00D81AA8" w:rsidP="0089241C">
            <w:pPr>
              <w:spacing w:after="0"/>
            </w:pPr>
          </w:p>
        </w:tc>
        <w:tc>
          <w:tcPr>
            <w:tcW w:w="1418" w:type="dxa"/>
          </w:tcPr>
          <w:p w14:paraId="27A2D5DD" w14:textId="77777777" w:rsidR="00D81AA8" w:rsidRPr="00630CDA" w:rsidRDefault="00D81AA8" w:rsidP="0089241C">
            <w:pPr>
              <w:rPr>
                <w:b/>
              </w:rPr>
            </w:pPr>
            <w:r w:rsidRPr="00630CDA">
              <w:t>BS EN 50085-1</w:t>
            </w:r>
          </w:p>
        </w:tc>
        <w:tc>
          <w:tcPr>
            <w:tcW w:w="850" w:type="dxa"/>
          </w:tcPr>
          <w:p w14:paraId="2CF3401A" w14:textId="77777777" w:rsidR="00D81AA8" w:rsidRPr="00630CDA" w:rsidRDefault="00D81AA8" w:rsidP="0089241C">
            <w:pPr>
              <w:rPr>
                <w:b/>
              </w:rPr>
            </w:pPr>
            <w:r w:rsidRPr="00630CDA">
              <w:t>2005</w:t>
            </w:r>
          </w:p>
        </w:tc>
        <w:tc>
          <w:tcPr>
            <w:tcW w:w="4501" w:type="dxa"/>
          </w:tcPr>
          <w:p w14:paraId="0AEEDD7F" w14:textId="77777777" w:rsidR="00D81AA8" w:rsidRPr="00630CDA" w:rsidRDefault="00D81AA8" w:rsidP="0089241C">
            <w:pPr>
              <w:rPr>
                <w:b/>
              </w:rPr>
            </w:pPr>
            <w:r w:rsidRPr="00630CDA">
              <w:t>Cable trunking systems and cable ducting systems for electrical installations. General requirements +A1:2013</w:t>
            </w:r>
          </w:p>
        </w:tc>
      </w:tr>
      <w:tr w:rsidR="00D81AA8" w:rsidRPr="003D27CF" w14:paraId="523A2A9B" w14:textId="77777777" w:rsidTr="0089241C">
        <w:trPr>
          <w:cantSplit/>
        </w:trPr>
        <w:tc>
          <w:tcPr>
            <w:tcW w:w="2405" w:type="dxa"/>
          </w:tcPr>
          <w:p w14:paraId="7C5E557F" w14:textId="77777777" w:rsidR="00D81AA8" w:rsidRPr="0038416A" w:rsidRDefault="00D81AA8" w:rsidP="0089241C">
            <w:pPr>
              <w:spacing w:after="0"/>
            </w:pPr>
          </w:p>
        </w:tc>
        <w:tc>
          <w:tcPr>
            <w:tcW w:w="1418" w:type="dxa"/>
          </w:tcPr>
          <w:p w14:paraId="4A02F494" w14:textId="77777777" w:rsidR="00D81AA8" w:rsidRPr="00F3503E" w:rsidRDefault="00D81AA8" w:rsidP="0089241C">
            <w:r w:rsidRPr="00F3503E">
              <w:t>BS EN 50085-2-1</w:t>
            </w:r>
          </w:p>
        </w:tc>
        <w:tc>
          <w:tcPr>
            <w:tcW w:w="850" w:type="dxa"/>
          </w:tcPr>
          <w:p w14:paraId="6E6DACF3" w14:textId="77777777" w:rsidR="00D81AA8" w:rsidRPr="00F3503E" w:rsidRDefault="00D81AA8" w:rsidP="0089241C">
            <w:r w:rsidRPr="00F3503E">
              <w:t>2006</w:t>
            </w:r>
          </w:p>
        </w:tc>
        <w:tc>
          <w:tcPr>
            <w:tcW w:w="4501" w:type="dxa"/>
          </w:tcPr>
          <w:p w14:paraId="0090E8A8" w14:textId="77777777" w:rsidR="00D81AA8" w:rsidRPr="00F3503E" w:rsidRDefault="00D81AA8" w:rsidP="0089241C">
            <w:r w:rsidRPr="00F3503E">
              <w:t>Cable trunking systems and cable ducting systems for electrical installations. Cable trunking systems and cable ducting systems intended for mounting on walls and ceilings+A1:2011</w:t>
            </w:r>
          </w:p>
        </w:tc>
      </w:tr>
      <w:tr w:rsidR="00D81AA8" w:rsidRPr="003D27CF" w14:paraId="211A2DC3" w14:textId="77777777" w:rsidTr="0089241C">
        <w:trPr>
          <w:cantSplit/>
        </w:trPr>
        <w:tc>
          <w:tcPr>
            <w:tcW w:w="2405" w:type="dxa"/>
          </w:tcPr>
          <w:p w14:paraId="1C815148" w14:textId="77777777" w:rsidR="00D81AA8" w:rsidRPr="0038416A" w:rsidRDefault="00D81AA8" w:rsidP="0089241C">
            <w:pPr>
              <w:spacing w:after="0"/>
            </w:pPr>
          </w:p>
        </w:tc>
        <w:tc>
          <w:tcPr>
            <w:tcW w:w="1418" w:type="dxa"/>
          </w:tcPr>
          <w:p w14:paraId="2817F559" w14:textId="77777777" w:rsidR="00D81AA8" w:rsidRPr="006F6A5D" w:rsidRDefault="00D81AA8" w:rsidP="0089241C">
            <w:r w:rsidRPr="004602D0">
              <w:t>BS EN 50085-2-2</w:t>
            </w:r>
          </w:p>
        </w:tc>
        <w:tc>
          <w:tcPr>
            <w:tcW w:w="850" w:type="dxa"/>
          </w:tcPr>
          <w:p w14:paraId="3A2C2808" w14:textId="77777777" w:rsidR="00D81AA8" w:rsidRDefault="00D81AA8" w:rsidP="0089241C">
            <w:r>
              <w:t>2008</w:t>
            </w:r>
          </w:p>
        </w:tc>
        <w:tc>
          <w:tcPr>
            <w:tcW w:w="4501" w:type="dxa"/>
          </w:tcPr>
          <w:p w14:paraId="4B08866F" w14:textId="77777777" w:rsidR="00D81AA8" w:rsidRPr="006F6A5D" w:rsidRDefault="00D81AA8" w:rsidP="0089241C">
            <w:r w:rsidRPr="004602D0">
              <w:t>Cable trunking systems and cable ducting systems for electrical installations. Particular requirements for cable trunking systems and cable ducting systems intended for mounting underfloor, flushfloor, or onfloor</w:t>
            </w:r>
          </w:p>
        </w:tc>
      </w:tr>
      <w:tr w:rsidR="00D81AA8" w:rsidRPr="003D27CF" w14:paraId="1F446166" w14:textId="77777777" w:rsidTr="0089241C">
        <w:trPr>
          <w:cantSplit/>
        </w:trPr>
        <w:tc>
          <w:tcPr>
            <w:tcW w:w="2405" w:type="dxa"/>
          </w:tcPr>
          <w:p w14:paraId="045A58BA" w14:textId="77777777" w:rsidR="00D81AA8" w:rsidRPr="0038416A" w:rsidRDefault="00D81AA8" w:rsidP="0089241C">
            <w:pPr>
              <w:spacing w:after="0"/>
            </w:pPr>
          </w:p>
        </w:tc>
        <w:tc>
          <w:tcPr>
            <w:tcW w:w="1418" w:type="dxa"/>
          </w:tcPr>
          <w:p w14:paraId="190A849B" w14:textId="77777777" w:rsidR="00D81AA8" w:rsidRPr="006F6A5D" w:rsidRDefault="00D81AA8" w:rsidP="0089241C">
            <w:r w:rsidRPr="004602D0">
              <w:t>BS EN 50085-2-3</w:t>
            </w:r>
          </w:p>
        </w:tc>
        <w:tc>
          <w:tcPr>
            <w:tcW w:w="850" w:type="dxa"/>
          </w:tcPr>
          <w:p w14:paraId="438DE827" w14:textId="77777777" w:rsidR="00D81AA8" w:rsidRDefault="00D81AA8" w:rsidP="0089241C">
            <w:r>
              <w:t>2010</w:t>
            </w:r>
          </w:p>
        </w:tc>
        <w:tc>
          <w:tcPr>
            <w:tcW w:w="4501" w:type="dxa"/>
          </w:tcPr>
          <w:p w14:paraId="361002B3" w14:textId="77777777" w:rsidR="00D81AA8" w:rsidRPr="006F6A5D" w:rsidRDefault="00D81AA8" w:rsidP="0089241C">
            <w:r w:rsidRPr="004602D0">
              <w:t>Cable trunking systems and cable ducting systems for electrical installations. Particular requirements for slotted cable trunking systems intended for installation in cabinets</w:t>
            </w:r>
          </w:p>
        </w:tc>
      </w:tr>
      <w:tr w:rsidR="00D81AA8" w:rsidRPr="003D27CF" w14:paraId="2EF5245C" w14:textId="77777777" w:rsidTr="0089241C">
        <w:trPr>
          <w:cantSplit/>
        </w:trPr>
        <w:tc>
          <w:tcPr>
            <w:tcW w:w="2405" w:type="dxa"/>
          </w:tcPr>
          <w:p w14:paraId="1D594DC3" w14:textId="77777777" w:rsidR="00D81AA8" w:rsidRPr="0038416A" w:rsidRDefault="00D81AA8" w:rsidP="0089241C">
            <w:pPr>
              <w:spacing w:after="0"/>
            </w:pPr>
          </w:p>
        </w:tc>
        <w:tc>
          <w:tcPr>
            <w:tcW w:w="1418" w:type="dxa"/>
          </w:tcPr>
          <w:p w14:paraId="0609052A" w14:textId="77777777" w:rsidR="00D81AA8" w:rsidRPr="006F6A5D" w:rsidRDefault="00D81AA8" w:rsidP="0089241C">
            <w:r w:rsidRPr="006F6A5D">
              <w:t>BS EN 50310</w:t>
            </w:r>
          </w:p>
        </w:tc>
        <w:tc>
          <w:tcPr>
            <w:tcW w:w="850" w:type="dxa"/>
          </w:tcPr>
          <w:p w14:paraId="2317CF23" w14:textId="77777777" w:rsidR="00D81AA8" w:rsidRDefault="00D81AA8" w:rsidP="0089241C">
            <w:r>
              <w:t>2016</w:t>
            </w:r>
          </w:p>
        </w:tc>
        <w:tc>
          <w:tcPr>
            <w:tcW w:w="4501" w:type="dxa"/>
          </w:tcPr>
          <w:p w14:paraId="63723200" w14:textId="77777777" w:rsidR="00D81AA8" w:rsidRPr="006F6A5D" w:rsidRDefault="00D81AA8" w:rsidP="0089241C">
            <w:r w:rsidRPr="006F6A5D">
              <w:t>Telecommunications bonding networks for buildings and other structures</w:t>
            </w:r>
          </w:p>
        </w:tc>
      </w:tr>
      <w:tr w:rsidR="00D81AA8" w:rsidRPr="003D27CF" w14:paraId="3581D472" w14:textId="77777777" w:rsidTr="0089241C">
        <w:trPr>
          <w:cantSplit/>
        </w:trPr>
        <w:tc>
          <w:tcPr>
            <w:tcW w:w="2405" w:type="dxa"/>
          </w:tcPr>
          <w:p w14:paraId="0D80A8A7" w14:textId="77777777" w:rsidR="00D81AA8" w:rsidRPr="0038416A" w:rsidRDefault="00D81AA8" w:rsidP="0089241C">
            <w:pPr>
              <w:spacing w:after="0"/>
            </w:pPr>
          </w:p>
        </w:tc>
        <w:tc>
          <w:tcPr>
            <w:tcW w:w="1418" w:type="dxa"/>
          </w:tcPr>
          <w:p w14:paraId="1BD2D03C" w14:textId="77777777" w:rsidR="00D81AA8" w:rsidRPr="006F6A5D" w:rsidRDefault="00D81AA8" w:rsidP="0089241C">
            <w:r>
              <w:t>BS EN 61000</w:t>
            </w:r>
          </w:p>
        </w:tc>
        <w:tc>
          <w:tcPr>
            <w:tcW w:w="850" w:type="dxa"/>
          </w:tcPr>
          <w:p w14:paraId="018B3ECE" w14:textId="77777777" w:rsidR="00D81AA8" w:rsidRDefault="00D81AA8" w:rsidP="0089241C"/>
        </w:tc>
        <w:tc>
          <w:tcPr>
            <w:tcW w:w="4501" w:type="dxa"/>
          </w:tcPr>
          <w:p w14:paraId="55F5105E" w14:textId="77777777" w:rsidR="00D81AA8" w:rsidRPr="006F6A5D" w:rsidRDefault="00D81AA8" w:rsidP="0089241C">
            <w:r>
              <w:t>Electromagnetic Compatibility (EMC)</w:t>
            </w:r>
          </w:p>
        </w:tc>
      </w:tr>
      <w:tr w:rsidR="00D81AA8" w:rsidRPr="003D27CF" w14:paraId="15A24EE3" w14:textId="77777777" w:rsidTr="0089241C">
        <w:trPr>
          <w:cantSplit/>
        </w:trPr>
        <w:tc>
          <w:tcPr>
            <w:tcW w:w="2405" w:type="dxa"/>
          </w:tcPr>
          <w:p w14:paraId="50BFE6BD" w14:textId="77777777" w:rsidR="00D81AA8" w:rsidRPr="0038416A" w:rsidRDefault="00D81AA8" w:rsidP="0089241C">
            <w:pPr>
              <w:spacing w:after="0"/>
            </w:pPr>
          </w:p>
        </w:tc>
        <w:tc>
          <w:tcPr>
            <w:tcW w:w="1418" w:type="dxa"/>
          </w:tcPr>
          <w:p w14:paraId="6D03CBE1" w14:textId="77777777" w:rsidR="00D81AA8" w:rsidRPr="00F3503E" w:rsidRDefault="00D81AA8" w:rsidP="0089241C">
            <w:r w:rsidRPr="006F6A5D">
              <w:t>BS EN 62820-1-1</w:t>
            </w:r>
          </w:p>
        </w:tc>
        <w:tc>
          <w:tcPr>
            <w:tcW w:w="850" w:type="dxa"/>
          </w:tcPr>
          <w:p w14:paraId="45B1742B" w14:textId="77777777" w:rsidR="00D81AA8" w:rsidRPr="00F3503E" w:rsidRDefault="00D81AA8" w:rsidP="0089241C">
            <w:r>
              <w:t>2016</w:t>
            </w:r>
          </w:p>
        </w:tc>
        <w:tc>
          <w:tcPr>
            <w:tcW w:w="4501" w:type="dxa"/>
          </w:tcPr>
          <w:p w14:paraId="43C27228" w14:textId="77777777" w:rsidR="00D81AA8" w:rsidRPr="00F3503E" w:rsidRDefault="00D81AA8" w:rsidP="0089241C">
            <w:r w:rsidRPr="006F6A5D">
              <w:t>Building intercom systems. System requirements. General</w:t>
            </w:r>
          </w:p>
        </w:tc>
      </w:tr>
    </w:tbl>
    <w:p w14:paraId="0EB91297" w14:textId="77777777" w:rsidR="00D81AA8" w:rsidRDefault="00D81AA8" w:rsidP="00D81AA8">
      <w:pPr>
        <w:pStyle w:val="Heading2"/>
        <w:numPr>
          <w:ilvl w:val="0"/>
          <w:numId w:val="0"/>
        </w:numPr>
        <w:ind w:left="851" w:hanging="851"/>
      </w:pPr>
      <w:r>
        <w:t>SYSTEM DESCRIPTION</w:t>
      </w:r>
    </w:p>
    <w:p w14:paraId="6D0AE034" w14:textId="77777777" w:rsidR="00D81AA8" w:rsidRDefault="00D81AA8" w:rsidP="00D81AA8"/>
    <w:p w14:paraId="55481151" w14:textId="77777777" w:rsidR="00D81AA8" w:rsidRDefault="00D81AA8" w:rsidP="00D81AA8"/>
    <w:p w14:paraId="48CD35F4" w14:textId="77777777" w:rsidR="00D81AA8" w:rsidRDefault="00D81AA8" w:rsidP="00D81AA8">
      <w:pPr>
        <w:pStyle w:val="Heading2"/>
        <w:numPr>
          <w:ilvl w:val="0"/>
          <w:numId w:val="0"/>
        </w:numPr>
        <w:ind w:left="851" w:hanging="851"/>
      </w:pPr>
      <w:r>
        <w:t>CONTROL REQUIREMENTS</w:t>
      </w:r>
    </w:p>
    <w:p w14:paraId="039BB034" w14:textId="77777777" w:rsidR="00D81AA8" w:rsidRDefault="00D81AA8" w:rsidP="00D81AA8"/>
    <w:p w14:paraId="06C37736" w14:textId="77777777" w:rsidR="00D81AA8" w:rsidRDefault="00D81AA8" w:rsidP="00D81AA8"/>
    <w:p w14:paraId="13C10E90" w14:textId="77777777" w:rsidR="00D81AA8" w:rsidRDefault="00D81AA8" w:rsidP="00D81AA8">
      <w:pPr>
        <w:pStyle w:val="Heading2"/>
        <w:numPr>
          <w:ilvl w:val="0"/>
          <w:numId w:val="0"/>
        </w:numPr>
        <w:ind w:left="851" w:hanging="851"/>
      </w:pPr>
      <w:r>
        <w:t>SYSTEM DRAWINGS / SCHEMATICS</w:t>
      </w:r>
    </w:p>
    <w:p w14:paraId="705869C6" w14:textId="77777777" w:rsidR="00D81AA8" w:rsidRDefault="00D81AA8" w:rsidP="00D81AA8"/>
    <w:p w14:paraId="0ADECB5E" w14:textId="77777777" w:rsidR="00D81AA8" w:rsidRDefault="00D81AA8" w:rsidP="00D81AA8"/>
    <w:p w14:paraId="202C8122" w14:textId="77777777" w:rsidR="00D81AA8" w:rsidRDefault="00D81AA8" w:rsidP="00D81AA8"/>
    <w:p w14:paraId="6662C0BA" w14:textId="77777777" w:rsidR="00D81AA8" w:rsidRDefault="00D81AA8" w:rsidP="00D81AA8">
      <w:pPr>
        <w:pStyle w:val="Heading2"/>
        <w:numPr>
          <w:ilvl w:val="0"/>
          <w:numId w:val="0"/>
        </w:numPr>
        <w:ind w:left="357" w:hanging="357"/>
      </w:pPr>
      <w:r>
        <w:t>REFERENCE SPECIFICATION CLAUSES</w:t>
      </w:r>
    </w:p>
    <w:p w14:paraId="7588956E" w14:textId="77777777" w:rsidR="00D81AA8" w:rsidRDefault="00D81AA8" w:rsidP="00D81AA8">
      <w:r>
        <w:t>Also see the following Reference Specification SPEC-300 clauses for further details of Workmanship, materials standards, builders work standards, testing/ commissioning, and identification:</w:t>
      </w:r>
    </w:p>
    <w:p w14:paraId="13D99274" w14:textId="77777777" w:rsidR="00D81AA8" w:rsidRDefault="00986F61" w:rsidP="00D81AA8">
      <w:pPr>
        <w:pStyle w:val="ListParagraph"/>
        <w:numPr>
          <w:ilvl w:val="0"/>
          <w:numId w:val="6"/>
        </w:numPr>
      </w:pPr>
      <w:r>
        <w:t>PR_65_70_11_00</w:t>
      </w:r>
      <w:r w:rsidR="00D81AA8">
        <w:t xml:space="preserve"> CONDUIT AND CABLE TRUNKING</w:t>
      </w:r>
    </w:p>
    <w:p w14:paraId="1CD4186D" w14:textId="77777777" w:rsidR="00D81AA8" w:rsidRDefault="00986F61" w:rsidP="00D81AA8">
      <w:pPr>
        <w:pStyle w:val="ListParagraph"/>
        <w:numPr>
          <w:ilvl w:val="0"/>
          <w:numId w:val="6"/>
        </w:numPr>
      </w:pPr>
      <w:r>
        <w:t>PR_65_70_36/48_00</w:t>
      </w:r>
      <w:r w:rsidR="00D81AA8">
        <w:t xml:space="preserve"> HV/LV CABLES AND WIRING</w:t>
      </w:r>
    </w:p>
    <w:p w14:paraId="0FB9CE7D" w14:textId="77777777" w:rsidR="00D81AA8" w:rsidRDefault="00986F61" w:rsidP="00D81AA8">
      <w:pPr>
        <w:pStyle w:val="ListParagraph"/>
        <w:numPr>
          <w:ilvl w:val="0"/>
          <w:numId w:val="6"/>
        </w:numPr>
      </w:pPr>
      <w:r>
        <w:t>PR_60_70_48_06</w:t>
      </w:r>
      <w:r w:rsidR="00D81AA8">
        <w:t xml:space="preserve"> BUSBAR TRUNKING</w:t>
      </w:r>
    </w:p>
    <w:p w14:paraId="6633506C" w14:textId="77777777" w:rsidR="00D81AA8" w:rsidRDefault="00986F61" w:rsidP="00D81AA8">
      <w:pPr>
        <w:pStyle w:val="ListParagraph"/>
        <w:numPr>
          <w:ilvl w:val="0"/>
          <w:numId w:val="6"/>
        </w:numPr>
      </w:pPr>
      <w:r>
        <w:t>PR_65_70_11_00</w:t>
      </w:r>
      <w:r w:rsidR="00D81AA8">
        <w:t xml:space="preserve"> SUPPORT COMPONENTS - CABLES</w:t>
      </w:r>
    </w:p>
    <w:p w14:paraId="59A13638" w14:textId="77777777" w:rsidR="00D81AA8" w:rsidRDefault="00986F61" w:rsidP="00D81AA8">
      <w:pPr>
        <w:pStyle w:val="ListParagraph"/>
        <w:numPr>
          <w:ilvl w:val="0"/>
          <w:numId w:val="6"/>
        </w:numPr>
      </w:pPr>
      <w:r>
        <w:t>PR_60_70_48_00</w:t>
      </w:r>
      <w:r w:rsidR="00D81AA8">
        <w:t xml:space="preserve"> LV SWITCHGEAR AND DISTRIBUTION BOARDS</w:t>
      </w:r>
    </w:p>
    <w:p w14:paraId="18A9ED45" w14:textId="77777777" w:rsidR="00D81AA8" w:rsidRDefault="00986F61" w:rsidP="00D81AA8">
      <w:pPr>
        <w:pStyle w:val="ListParagraph"/>
        <w:numPr>
          <w:ilvl w:val="0"/>
          <w:numId w:val="6"/>
        </w:numPr>
      </w:pPr>
      <w:r>
        <w:t>PR_75_51_52_00</w:t>
      </w:r>
      <w:r w:rsidR="00D81AA8">
        <w:t xml:space="preserve"> CONTACTORS AND STARTERS</w:t>
      </w:r>
    </w:p>
    <w:p w14:paraId="4A002B42" w14:textId="77777777" w:rsidR="00D81AA8" w:rsidRDefault="003D44FA" w:rsidP="00D81AA8">
      <w:pPr>
        <w:pStyle w:val="ListParagraph"/>
        <w:numPr>
          <w:ilvl w:val="0"/>
          <w:numId w:val="6"/>
        </w:numPr>
      </w:pPr>
      <w:r>
        <w:t>PR_70_70_48_00</w:t>
      </w:r>
      <w:r w:rsidR="00D81AA8">
        <w:t xml:space="preserve"> LUMINAIRES AND LAMPS</w:t>
      </w:r>
    </w:p>
    <w:p w14:paraId="03886FDA" w14:textId="77777777" w:rsidR="00D81AA8" w:rsidRDefault="003D44FA" w:rsidP="00D81AA8">
      <w:pPr>
        <w:pStyle w:val="ListParagraph"/>
        <w:numPr>
          <w:ilvl w:val="0"/>
          <w:numId w:val="6"/>
        </w:numPr>
      </w:pPr>
      <w:r>
        <w:t>PR_65_72_00_00</w:t>
      </w:r>
      <w:r w:rsidR="00D81AA8">
        <w:t xml:space="preserve"> ACCESSORIES FOR ELECTRICAL SERVICES</w:t>
      </w:r>
    </w:p>
    <w:p w14:paraId="2437AEC0" w14:textId="77777777" w:rsidR="00D81AA8" w:rsidRDefault="003D44FA" w:rsidP="00D81AA8">
      <w:pPr>
        <w:pStyle w:val="ListParagraph"/>
        <w:numPr>
          <w:ilvl w:val="0"/>
          <w:numId w:val="6"/>
        </w:numPr>
      </w:pPr>
      <w:r>
        <w:t>PR_65_70_46_00</w:t>
      </w:r>
      <w:r w:rsidR="00D81AA8">
        <w:t xml:space="preserve"> EARTHING AND BONDING</w:t>
      </w:r>
    </w:p>
    <w:p w14:paraId="0737CA34" w14:textId="77777777" w:rsidR="00D81AA8" w:rsidRDefault="003D44FA" w:rsidP="00D81AA8">
      <w:pPr>
        <w:pStyle w:val="ListParagraph"/>
        <w:numPr>
          <w:ilvl w:val="0"/>
          <w:numId w:val="6"/>
        </w:numPr>
      </w:pPr>
      <w:r>
        <w:t>AC_70_65_00_00</w:t>
      </w:r>
      <w:r w:rsidR="00D81AA8">
        <w:t xml:space="preserve"> TESTING AND COMMISSIONING OF ELECTRICAL SERVICES</w:t>
      </w:r>
    </w:p>
    <w:p w14:paraId="0254E730" w14:textId="77777777" w:rsidR="00D81AA8" w:rsidRDefault="003D44FA" w:rsidP="00D81AA8">
      <w:pPr>
        <w:pStyle w:val="ListParagraph"/>
        <w:numPr>
          <w:ilvl w:val="0"/>
          <w:numId w:val="6"/>
        </w:numPr>
      </w:pPr>
      <w:r>
        <w:t>PR_40_10_57_24</w:t>
      </w:r>
      <w:r w:rsidR="00D81AA8">
        <w:t xml:space="preserve"> IDENTIFICATION - ELECTRICAL</w:t>
      </w:r>
    </w:p>
    <w:p w14:paraId="0E35DC0E" w14:textId="77777777" w:rsidR="00D81AA8" w:rsidRDefault="003D44FA" w:rsidP="00D81AA8">
      <w:pPr>
        <w:pStyle w:val="ListParagraph"/>
        <w:numPr>
          <w:ilvl w:val="0"/>
          <w:numId w:val="6"/>
        </w:numPr>
      </w:pPr>
      <w:r>
        <w:t>PR_20_29_00_00</w:t>
      </w:r>
      <w:r w:rsidR="00D81AA8">
        <w:t xml:space="preserve"> FIXING TO BUILDING FABRIC</w:t>
      </w:r>
    </w:p>
    <w:p w14:paraId="4347C0BB" w14:textId="77777777" w:rsidR="00D81AA8" w:rsidRDefault="003D44FA" w:rsidP="00D81AA8">
      <w:pPr>
        <w:pStyle w:val="ListParagraph"/>
        <w:numPr>
          <w:ilvl w:val="0"/>
          <w:numId w:val="6"/>
        </w:numPr>
      </w:pPr>
      <w:r>
        <w:t>PR_35_31_68_72</w:t>
      </w:r>
      <w:r w:rsidR="00D81AA8">
        <w:t xml:space="preserve"> PAINTING AND ANTI-CORROSION TREATMENTS</w:t>
      </w:r>
    </w:p>
    <w:p w14:paraId="32B9A6E4" w14:textId="77777777" w:rsidR="00D81AA8" w:rsidRDefault="00D81AA8" w:rsidP="00D81AA8">
      <w:pPr>
        <w:rPr>
          <w:rFonts w:asciiTheme="majorHAnsi" w:eastAsiaTheme="majorEastAsia" w:hAnsiTheme="majorHAnsi" w:cstheme="majorBidi"/>
          <w:b/>
          <w:bCs/>
          <w:caps/>
          <w:sz w:val="28"/>
          <w:szCs w:val="28"/>
        </w:rPr>
      </w:pPr>
      <w:r>
        <w:br w:type="page"/>
      </w:r>
    </w:p>
    <w:p w14:paraId="17445452" w14:textId="77777777" w:rsidR="00EF1DDD" w:rsidRPr="00625547" w:rsidRDefault="00EF1DDD" w:rsidP="00EF1DDD">
      <w:pPr>
        <w:pStyle w:val="Heading1"/>
        <w:numPr>
          <w:ilvl w:val="0"/>
          <w:numId w:val="0"/>
        </w:numPr>
        <w:ind w:left="851" w:hanging="851"/>
      </w:pPr>
      <w:bookmarkStart w:id="263" w:name="_Toc15913813"/>
      <w:r w:rsidRPr="00997014">
        <w:rPr>
          <w:color w:val="0070C0"/>
          <w:lang w:eastAsia="en-GB"/>
        </w:rPr>
        <w:t>Ss_75_50_11_95</w:t>
      </w:r>
      <w:r w:rsidRPr="00FF538A">
        <w:tab/>
      </w:r>
      <w:r w:rsidRPr="00415BF6">
        <w:rPr>
          <w:noProof/>
          <w:lang w:eastAsia="en-GB"/>
        </w:rPr>
        <mc:AlternateContent>
          <mc:Choice Requires="wps">
            <w:drawing>
              <wp:anchor distT="0" distB="36195" distL="114300" distR="114300" simplePos="0" relativeHeight="251825152" behindDoc="0" locked="1" layoutInCell="1" allowOverlap="1" wp14:anchorId="11ECA4E0" wp14:editId="3E7DE0A5">
                <wp:simplePos x="0" y="0"/>
                <wp:positionH relativeFrom="column">
                  <wp:posOffset>3175</wp:posOffset>
                </wp:positionH>
                <wp:positionV relativeFrom="paragraph">
                  <wp:posOffset>215900</wp:posOffset>
                </wp:positionV>
                <wp:extent cx="2070000" cy="0"/>
                <wp:effectExtent l="0" t="19050" r="6985" b="19050"/>
                <wp:wrapNone/>
                <wp:docPr id="102" name="Straight Connector 102"/>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1F148A" id="Straight Connector 102" o:spid="_x0000_s1026" style="position:absolute;z-index:251825152;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" strokecolor="black [3213]" strokeweight="3pt">
                <w10:anchorlock/>
              </v:line>
            </w:pict>
          </mc:Fallback>
        </mc:AlternateContent>
      </w:r>
      <w:r>
        <w:t>Voice Alarm Systems</w:t>
      </w:r>
      <w:bookmarkEnd w:id="263"/>
    </w:p>
    <w:p w14:paraId="336378F3" w14:textId="77777777" w:rsidR="00EF1DDD" w:rsidRDefault="00EF1DDD" w:rsidP="00EF1DDD">
      <w:pPr>
        <w:pStyle w:val="Heading2"/>
        <w:numPr>
          <w:ilvl w:val="0"/>
          <w:numId w:val="0"/>
        </w:numPr>
        <w:ind w:left="851" w:hanging="851"/>
      </w:pPr>
      <w:r>
        <w:t>PERFORMANCE OBJECTIVES</w:t>
      </w:r>
    </w:p>
    <w:p w14:paraId="0A23CDBC" w14:textId="77777777" w:rsidR="00EF1DDD" w:rsidRDefault="00EF1DDD" w:rsidP="00EF1DDD"/>
    <w:p w14:paraId="1A985567" w14:textId="77777777" w:rsidR="00EF1DDD" w:rsidRDefault="00EF1DDD" w:rsidP="00EF1DDD"/>
    <w:p w14:paraId="61111B6B" w14:textId="77777777" w:rsidR="00EF1DDD" w:rsidRDefault="00EF1DDD" w:rsidP="00EF1DDD">
      <w:pPr>
        <w:pStyle w:val="Heading2"/>
        <w:numPr>
          <w:ilvl w:val="0"/>
          <w:numId w:val="0"/>
        </w:numPr>
        <w:ind w:left="851" w:hanging="851"/>
      </w:pPr>
      <w:r>
        <w:t>DESIGN PARAMETERS</w:t>
      </w:r>
    </w:p>
    <w:p w14:paraId="6855D141" w14:textId="77777777" w:rsidR="00EF1DDD" w:rsidRDefault="00EF1DDD" w:rsidP="00EF1DDD">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EF1DDD" w:rsidRPr="003D27CF" w14:paraId="4143440C" w14:textId="77777777" w:rsidTr="0089241C">
        <w:trPr>
          <w:cnfStyle w:val="100000000000" w:firstRow="1" w:lastRow="0" w:firstColumn="0" w:lastColumn="0" w:oddVBand="0" w:evenVBand="0" w:oddHBand="0" w:evenHBand="0" w:firstRowFirstColumn="0" w:firstRowLastColumn="0" w:lastRowFirstColumn="0" w:lastRowLastColumn="0"/>
          <w:cantSplit/>
        </w:trPr>
        <w:tc>
          <w:tcPr>
            <w:tcW w:w="2405" w:type="dxa"/>
          </w:tcPr>
          <w:p w14:paraId="3F498E58" w14:textId="77777777" w:rsidR="00EF1DDD" w:rsidRPr="003D27CF" w:rsidRDefault="00EF1DDD" w:rsidP="0089241C">
            <w:pPr>
              <w:spacing w:before="0" w:beforeAutospacing="0" w:after="240" w:afterAutospacing="0" w:line="240" w:lineRule="atLeast"/>
              <w:rPr>
                <w:b w:val="0"/>
              </w:rPr>
            </w:pPr>
            <w:r w:rsidRPr="003D27CF">
              <w:rPr>
                <w:b w:val="0"/>
              </w:rPr>
              <w:t xml:space="preserve">Statutory Acts </w:t>
            </w:r>
          </w:p>
        </w:tc>
        <w:tc>
          <w:tcPr>
            <w:tcW w:w="6769" w:type="dxa"/>
            <w:gridSpan w:val="3"/>
          </w:tcPr>
          <w:p w14:paraId="03E696BF" w14:textId="77777777" w:rsidR="00EF1DDD" w:rsidRDefault="00EF1DDD"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4031C985" w14:textId="77777777" w:rsidR="00AC72C7" w:rsidRDefault="00AC72C7" w:rsidP="00AC72C7">
            <w:pPr>
              <w:spacing w:before="0" w:beforeAutospacing="0" w:after="240" w:afterAutospacing="0" w:line="240" w:lineRule="atLeast"/>
              <w:rPr>
                <w:b w:val="0"/>
              </w:rPr>
            </w:pPr>
            <w:r>
              <w:rPr>
                <w:b w:val="0"/>
              </w:rPr>
              <w:t>The Electricity at Work Regulations 1989</w:t>
            </w:r>
          </w:p>
          <w:p w14:paraId="510CCCA1" w14:textId="77777777" w:rsidR="00AC72C7" w:rsidRDefault="00AC72C7" w:rsidP="00AC72C7">
            <w:pPr>
              <w:spacing w:before="0" w:beforeAutospacing="0" w:after="240" w:afterAutospacing="0" w:line="240" w:lineRule="atLeast"/>
              <w:rPr>
                <w:rFonts w:cs="Times New Roman"/>
                <w:b w:val="0"/>
                <w:szCs w:val="24"/>
              </w:rPr>
            </w:pPr>
            <w:r w:rsidRPr="008A08A9">
              <w:rPr>
                <w:rFonts w:cs="Times New Roman"/>
                <w:b w:val="0"/>
                <w:szCs w:val="24"/>
              </w:rPr>
              <w:t>The Electromagnetic Compatibility Regulations, 2015 , SI 2006/3418</w:t>
            </w:r>
          </w:p>
          <w:p w14:paraId="73132A1B" w14:textId="77777777" w:rsidR="00EF1DDD" w:rsidRPr="00050951" w:rsidRDefault="00EF1DDD" w:rsidP="0089241C">
            <w:pPr>
              <w:spacing w:before="0" w:beforeAutospacing="0" w:after="240" w:afterAutospacing="0" w:line="240" w:lineRule="atLeast"/>
              <w:rPr>
                <w:b w:val="0"/>
              </w:rPr>
            </w:pPr>
            <w:r w:rsidRPr="0084289D">
              <w:rPr>
                <w:b w:val="0"/>
              </w:rPr>
              <w:t>Equality Act 2010</w:t>
            </w:r>
          </w:p>
        </w:tc>
      </w:tr>
      <w:tr w:rsidR="00EF1DDD" w:rsidRPr="003D27CF" w14:paraId="6BBBDE58" w14:textId="77777777" w:rsidTr="0089241C">
        <w:trPr>
          <w:cantSplit/>
        </w:trPr>
        <w:tc>
          <w:tcPr>
            <w:tcW w:w="2405" w:type="dxa"/>
          </w:tcPr>
          <w:p w14:paraId="4C964C1D" w14:textId="77777777" w:rsidR="00EF1DDD" w:rsidRPr="003D27CF" w:rsidRDefault="00EF1DDD" w:rsidP="0089241C">
            <w:pPr>
              <w:spacing w:before="0" w:beforeAutospacing="0" w:after="240" w:afterAutospacing="0" w:line="240" w:lineRule="atLeast"/>
            </w:pPr>
            <w:r w:rsidRPr="003D27CF">
              <w:t xml:space="preserve">Building Control / Local Authority requirements </w:t>
            </w:r>
          </w:p>
        </w:tc>
        <w:tc>
          <w:tcPr>
            <w:tcW w:w="6769" w:type="dxa"/>
            <w:gridSpan w:val="3"/>
          </w:tcPr>
          <w:p w14:paraId="3CF2C083" w14:textId="77777777" w:rsidR="00EF1DDD" w:rsidRPr="0038416A" w:rsidRDefault="00EF1DDD" w:rsidP="0089241C">
            <w:pPr>
              <w:spacing w:before="0" w:beforeAutospacing="0" w:after="240" w:afterAutospacing="0" w:line="240" w:lineRule="atLeast"/>
            </w:pPr>
            <w:r w:rsidRPr="0038416A">
              <w:t xml:space="preserve">The Building Regulations Approved Documents </w:t>
            </w:r>
          </w:p>
          <w:p w14:paraId="47D04279" w14:textId="77777777" w:rsidR="00EF1DDD" w:rsidRDefault="00EF1DDD" w:rsidP="0089241C">
            <w:pPr>
              <w:numPr>
                <w:ilvl w:val="0"/>
                <w:numId w:val="7"/>
              </w:numPr>
              <w:spacing w:before="0" w:beforeAutospacing="0" w:after="240" w:afterAutospacing="0" w:line="240" w:lineRule="atLeast"/>
              <w:contextualSpacing/>
            </w:pPr>
            <w:r>
              <w:t>Part  M 2015 Access to and use of buildings</w:t>
            </w:r>
          </w:p>
          <w:p w14:paraId="1B92F07B" w14:textId="77777777" w:rsidR="00EF1DDD" w:rsidRDefault="00EF1DDD" w:rsidP="0089241C">
            <w:pPr>
              <w:numPr>
                <w:ilvl w:val="0"/>
                <w:numId w:val="7"/>
              </w:numPr>
              <w:spacing w:before="0" w:beforeAutospacing="0" w:after="240" w:afterAutospacing="0" w:line="240" w:lineRule="atLeast"/>
              <w:contextualSpacing/>
            </w:pPr>
            <w:r w:rsidRPr="007F47D3">
              <w:t>Domestic Building Services Compliance Guide</w:t>
            </w:r>
          </w:p>
          <w:p w14:paraId="6F204DF6" w14:textId="77777777" w:rsidR="00EF1DDD" w:rsidRDefault="00EF1DDD" w:rsidP="0089241C">
            <w:pPr>
              <w:numPr>
                <w:ilvl w:val="0"/>
                <w:numId w:val="7"/>
              </w:numPr>
              <w:spacing w:before="0" w:beforeAutospacing="0" w:after="240" w:afterAutospacing="0" w:line="240" w:lineRule="atLeast"/>
              <w:contextualSpacing/>
            </w:pPr>
            <w:r w:rsidRPr="003F71FC">
              <w:t>Non-Domestic Building Services Compliance Guide</w:t>
            </w:r>
          </w:p>
          <w:p w14:paraId="455BC7CF" w14:textId="77777777" w:rsidR="00EF1DDD" w:rsidRDefault="00EF1DDD" w:rsidP="0089241C"/>
          <w:p w14:paraId="6D0D2A56" w14:textId="77777777" w:rsidR="00EF1DDD" w:rsidRDefault="00EF1DDD" w:rsidP="0089241C">
            <w:r>
              <w:t>The Scottish Building Standards 2015</w:t>
            </w:r>
          </w:p>
          <w:p w14:paraId="2D1E12CA" w14:textId="77777777" w:rsidR="00EF1DDD" w:rsidRDefault="00EF1DDD" w:rsidP="0089241C">
            <w:pPr>
              <w:pStyle w:val="ListParagraph"/>
              <w:numPr>
                <w:ilvl w:val="0"/>
                <w:numId w:val="7"/>
              </w:numPr>
            </w:pPr>
            <w:r>
              <w:t>Section 2 (Fire)</w:t>
            </w:r>
            <w:commentRangeStart w:id="264"/>
            <w:commentRangeEnd w:id="264"/>
            <w:r>
              <w:rPr>
                <w:rStyle w:val="CommentReference"/>
              </w:rPr>
              <w:commentReference w:id="264"/>
            </w:r>
          </w:p>
          <w:p w14:paraId="75C3986F" w14:textId="77777777" w:rsidR="00EF1DDD" w:rsidRPr="0038416A" w:rsidRDefault="00EF1DDD" w:rsidP="0089241C">
            <w:pPr>
              <w:numPr>
                <w:ilvl w:val="0"/>
                <w:numId w:val="7"/>
              </w:numPr>
              <w:spacing w:before="0" w:beforeAutospacing="0" w:after="240" w:afterAutospacing="0" w:line="240" w:lineRule="atLeast"/>
              <w:contextualSpacing/>
            </w:pPr>
            <w:r>
              <w:t>Section 4</w:t>
            </w:r>
            <w:r w:rsidRPr="00187245">
              <w:t xml:space="preserve"> (</w:t>
            </w:r>
            <w:r>
              <w:t>Safety</w:t>
            </w:r>
            <w:r w:rsidRPr="00187245">
              <w:t>)</w:t>
            </w:r>
          </w:p>
        </w:tc>
      </w:tr>
      <w:tr w:rsidR="00EF1DDD" w:rsidRPr="003D27CF" w14:paraId="2CE7FA07" w14:textId="77777777" w:rsidTr="0089241C">
        <w:trPr>
          <w:cantSplit/>
          <w:trHeight w:val="737"/>
        </w:trPr>
        <w:tc>
          <w:tcPr>
            <w:tcW w:w="2405" w:type="dxa"/>
          </w:tcPr>
          <w:p w14:paraId="214DD845" w14:textId="77777777" w:rsidR="00EF1DDD" w:rsidRPr="003D27CF" w:rsidRDefault="00EF1DDD" w:rsidP="0089241C">
            <w:pPr>
              <w:spacing w:before="0" w:beforeAutospacing="0" w:after="240" w:afterAutospacing="0" w:line="240" w:lineRule="atLeast"/>
            </w:pPr>
            <w:r w:rsidRPr="003D27CF">
              <w:t xml:space="preserve">Industry standards </w:t>
            </w:r>
          </w:p>
        </w:tc>
        <w:tc>
          <w:tcPr>
            <w:tcW w:w="6769" w:type="dxa"/>
            <w:gridSpan w:val="3"/>
          </w:tcPr>
          <w:p w14:paraId="426EA41C" w14:textId="77777777" w:rsidR="00EF1DDD" w:rsidRPr="0038416A" w:rsidRDefault="00EF1DDD" w:rsidP="0089241C">
            <w:pPr>
              <w:spacing w:before="0" w:beforeAutospacing="0" w:after="240" w:afterAutospacing="0" w:line="240" w:lineRule="atLeast"/>
            </w:pPr>
            <w:r w:rsidRPr="0038416A">
              <w:t>Chartered Institute of Building Services Engineers (CIBSE)</w:t>
            </w:r>
          </w:p>
          <w:p w14:paraId="299AA63B" w14:textId="77777777" w:rsidR="00EF1DDD" w:rsidRPr="0038416A" w:rsidRDefault="00EF1DDD" w:rsidP="0089241C">
            <w:pPr>
              <w:numPr>
                <w:ilvl w:val="0"/>
                <w:numId w:val="10"/>
              </w:numPr>
              <w:spacing w:before="0" w:beforeAutospacing="0" w:after="240" w:afterAutospacing="0" w:line="240" w:lineRule="atLeast"/>
              <w:contextualSpacing/>
            </w:pPr>
            <w:r w:rsidRPr="0038416A">
              <w:t>C</w:t>
            </w:r>
            <w:r>
              <w:t>IBSE D</w:t>
            </w:r>
            <w:r w:rsidRPr="0038416A">
              <w:t> </w:t>
            </w:r>
            <w:r>
              <w:t>G</w:t>
            </w:r>
            <w:r w:rsidRPr="0038416A">
              <w:t>uide</w:t>
            </w:r>
          </w:p>
        </w:tc>
      </w:tr>
      <w:tr w:rsidR="00EF1DDD" w:rsidRPr="003D27CF" w14:paraId="4B38655C" w14:textId="77777777" w:rsidTr="0089241C">
        <w:trPr>
          <w:cantSplit/>
        </w:trPr>
        <w:tc>
          <w:tcPr>
            <w:tcW w:w="2405" w:type="dxa"/>
          </w:tcPr>
          <w:p w14:paraId="5A6FBB27" w14:textId="77777777" w:rsidR="00EF1DDD" w:rsidRPr="0038416A" w:rsidRDefault="00EF1DDD" w:rsidP="0089241C">
            <w:pPr>
              <w:spacing w:after="0"/>
            </w:pPr>
            <w:r w:rsidRPr="0038416A">
              <w:t>British Standards</w:t>
            </w:r>
          </w:p>
        </w:tc>
        <w:tc>
          <w:tcPr>
            <w:tcW w:w="1418" w:type="dxa"/>
          </w:tcPr>
          <w:p w14:paraId="0B6BB47E" w14:textId="77777777" w:rsidR="00EF1DDD" w:rsidRDefault="00EF1DDD" w:rsidP="0089241C">
            <w:r>
              <w:t>BS 5839-9</w:t>
            </w:r>
          </w:p>
        </w:tc>
        <w:tc>
          <w:tcPr>
            <w:tcW w:w="850" w:type="dxa"/>
          </w:tcPr>
          <w:p w14:paraId="3DF7F9C6" w14:textId="77777777" w:rsidR="00EF1DDD" w:rsidRDefault="00EF1DDD" w:rsidP="0089241C">
            <w:r>
              <w:t>2011</w:t>
            </w:r>
          </w:p>
        </w:tc>
        <w:tc>
          <w:tcPr>
            <w:tcW w:w="4501" w:type="dxa"/>
          </w:tcPr>
          <w:p w14:paraId="6D35FD04" w14:textId="77777777" w:rsidR="00EF1DDD" w:rsidRPr="00834E33" w:rsidRDefault="00EF1DDD" w:rsidP="0089241C">
            <w:r w:rsidRPr="00DD0A97">
              <w:t>Fire detection and fire alarm systems for buildings. Code of practice for the design, installation, commissioning and maintenance of emergency voice communication systems</w:t>
            </w:r>
          </w:p>
        </w:tc>
      </w:tr>
      <w:tr w:rsidR="00EF1DDD" w:rsidRPr="003D27CF" w14:paraId="62A2FA10" w14:textId="77777777" w:rsidTr="0089241C">
        <w:trPr>
          <w:cantSplit/>
        </w:trPr>
        <w:tc>
          <w:tcPr>
            <w:tcW w:w="2405" w:type="dxa"/>
          </w:tcPr>
          <w:p w14:paraId="4D954B45" w14:textId="77777777" w:rsidR="00EF1DDD" w:rsidRPr="0038416A" w:rsidRDefault="00EF1DDD" w:rsidP="0089241C">
            <w:pPr>
              <w:spacing w:after="0"/>
            </w:pPr>
          </w:p>
        </w:tc>
        <w:tc>
          <w:tcPr>
            <w:tcW w:w="1418" w:type="dxa"/>
          </w:tcPr>
          <w:p w14:paraId="73756F87" w14:textId="77777777" w:rsidR="00EF1DDD" w:rsidRPr="006F6A5D" w:rsidRDefault="00EF1DDD" w:rsidP="0089241C">
            <w:r>
              <w:t>BS 7594</w:t>
            </w:r>
          </w:p>
        </w:tc>
        <w:tc>
          <w:tcPr>
            <w:tcW w:w="850" w:type="dxa"/>
          </w:tcPr>
          <w:p w14:paraId="7B448999" w14:textId="77777777" w:rsidR="00EF1DDD" w:rsidRDefault="00EF1DDD" w:rsidP="0089241C">
            <w:r>
              <w:t>2011</w:t>
            </w:r>
          </w:p>
        </w:tc>
        <w:tc>
          <w:tcPr>
            <w:tcW w:w="4501" w:type="dxa"/>
          </w:tcPr>
          <w:p w14:paraId="0F5FA0A8" w14:textId="77777777" w:rsidR="00EF1DDD" w:rsidRPr="006F6A5D" w:rsidRDefault="00EF1DDD" w:rsidP="0089241C">
            <w:r w:rsidRPr="00834E33">
              <w:t>Code of practice for audio-frequency induction-loop systems (AFILS)</w:t>
            </w:r>
          </w:p>
        </w:tc>
      </w:tr>
      <w:tr w:rsidR="00EF1DDD" w:rsidRPr="003D27CF" w14:paraId="6AAA2B25" w14:textId="77777777" w:rsidTr="0089241C">
        <w:trPr>
          <w:cantSplit/>
        </w:trPr>
        <w:tc>
          <w:tcPr>
            <w:tcW w:w="2405" w:type="dxa"/>
          </w:tcPr>
          <w:p w14:paraId="21601806" w14:textId="77777777" w:rsidR="00EF1DDD" w:rsidRPr="0038416A" w:rsidRDefault="00EF1DDD" w:rsidP="0089241C">
            <w:pPr>
              <w:spacing w:after="0"/>
            </w:pPr>
          </w:p>
        </w:tc>
        <w:tc>
          <w:tcPr>
            <w:tcW w:w="1418" w:type="dxa"/>
          </w:tcPr>
          <w:p w14:paraId="7E865A58" w14:textId="77777777" w:rsidR="00EF1DDD" w:rsidRPr="006F6A5D" w:rsidRDefault="00EF1DDD" w:rsidP="0089241C">
            <w:r w:rsidRPr="0084289D">
              <w:t>BS 8300</w:t>
            </w:r>
          </w:p>
        </w:tc>
        <w:tc>
          <w:tcPr>
            <w:tcW w:w="850" w:type="dxa"/>
          </w:tcPr>
          <w:p w14:paraId="0344DCB5" w14:textId="77777777" w:rsidR="00EF1DDD" w:rsidRDefault="00EF1DDD" w:rsidP="0089241C">
            <w:r>
              <w:t>2009</w:t>
            </w:r>
          </w:p>
        </w:tc>
        <w:tc>
          <w:tcPr>
            <w:tcW w:w="4501" w:type="dxa"/>
          </w:tcPr>
          <w:p w14:paraId="03D3AD40" w14:textId="77777777" w:rsidR="00EF1DDD" w:rsidRPr="006F6A5D" w:rsidRDefault="00EF1DDD" w:rsidP="0089241C">
            <w:r w:rsidRPr="0084289D">
              <w:t>Design of buildings and their approaches to meet the needs of disabled people. Code of practice</w:t>
            </w:r>
          </w:p>
        </w:tc>
      </w:tr>
      <w:tr w:rsidR="00EF1DDD" w:rsidRPr="003D27CF" w14:paraId="31E50D4C" w14:textId="77777777" w:rsidTr="0089241C">
        <w:trPr>
          <w:cantSplit/>
        </w:trPr>
        <w:tc>
          <w:tcPr>
            <w:tcW w:w="2405" w:type="dxa"/>
          </w:tcPr>
          <w:p w14:paraId="1D46126F" w14:textId="77777777" w:rsidR="00EF1DDD" w:rsidRPr="0038416A" w:rsidRDefault="00EF1DDD" w:rsidP="0089241C">
            <w:pPr>
              <w:spacing w:after="0"/>
            </w:pPr>
          </w:p>
        </w:tc>
        <w:tc>
          <w:tcPr>
            <w:tcW w:w="1418" w:type="dxa"/>
          </w:tcPr>
          <w:p w14:paraId="243DFB60" w14:textId="77777777" w:rsidR="00EF1DDD" w:rsidRPr="0084289D" w:rsidRDefault="00EF1DDD" w:rsidP="0089241C">
            <w:r>
              <w:t>BS 9999</w:t>
            </w:r>
          </w:p>
        </w:tc>
        <w:tc>
          <w:tcPr>
            <w:tcW w:w="850" w:type="dxa"/>
          </w:tcPr>
          <w:p w14:paraId="78E15D8D" w14:textId="77777777" w:rsidR="00EF1DDD" w:rsidRDefault="00EF1DDD" w:rsidP="0089241C">
            <w:r>
              <w:t>2017</w:t>
            </w:r>
          </w:p>
        </w:tc>
        <w:tc>
          <w:tcPr>
            <w:tcW w:w="4501" w:type="dxa"/>
          </w:tcPr>
          <w:p w14:paraId="78CED597" w14:textId="77777777" w:rsidR="00EF1DDD" w:rsidRPr="0084289D" w:rsidRDefault="00EF1DDD" w:rsidP="0089241C">
            <w:r w:rsidRPr="00DD0A97">
              <w:t>Fire safety in the design, management and use of buildings. Code of practice</w:t>
            </w:r>
          </w:p>
        </w:tc>
      </w:tr>
      <w:tr w:rsidR="00EF1DDD" w:rsidRPr="003D27CF" w14:paraId="639FEC60" w14:textId="77777777" w:rsidTr="0089241C">
        <w:trPr>
          <w:cantSplit/>
        </w:trPr>
        <w:tc>
          <w:tcPr>
            <w:tcW w:w="2405" w:type="dxa"/>
          </w:tcPr>
          <w:p w14:paraId="3B3BF7CC" w14:textId="77777777" w:rsidR="00EF1DDD" w:rsidRPr="0038416A" w:rsidRDefault="00EF1DDD" w:rsidP="0089241C">
            <w:pPr>
              <w:spacing w:after="0"/>
            </w:pPr>
          </w:p>
        </w:tc>
        <w:tc>
          <w:tcPr>
            <w:tcW w:w="1418" w:type="dxa"/>
          </w:tcPr>
          <w:p w14:paraId="069E2920" w14:textId="77777777" w:rsidR="00EF1DDD" w:rsidRPr="00F3503E" w:rsidRDefault="00EF1DDD" w:rsidP="0089241C">
            <w:r w:rsidRPr="006F6A5D">
              <w:t>BS EN 62820-1-1</w:t>
            </w:r>
          </w:p>
        </w:tc>
        <w:tc>
          <w:tcPr>
            <w:tcW w:w="850" w:type="dxa"/>
          </w:tcPr>
          <w:p w14:paraId="7C9C6632" w14:textId="77777777" w:rsidR="00EF1DDD" w:rsidRPr="00F3503E" w:rsidRDefault="00EF1DDD" w:rsidP="0089241C">
            <w:r>
              <w:t>2016</w:t>
            </w:r>
          </w:p>
        </w:tc>
        <w:tc>
          <w:tcPr>
            <w:tcW w:w="4501" w:type="dxa"/>
          </w:tcPr>
          <w:p w14:paraId="17098780" w14:textId="77777777" w:rsidR="00EF1DDD" w:rsidRPr="00F3503E" w:rsidRDefault="00EF1DDD" w:rsidP="0089241C">
            <w:r w:rsidRPr="006F6A5D">
              <w:t>Building intercom systems. System requirements. General</w:t>
            </w:r>
          </w:p>
        </w:tc>
      </w:tr>
    </w:tbl>
    <w:p w14:paraId="093C0588" w14:textId="77777777" w:rsidR="00EF1DDD" w:rsidRDefault="00EF1DDD" w:rsidP="00EF1DDD">
      <w:pPr>
        <w:pStyle w:val="Heading2"/>
        <w:numPr>
          <w:ilvl w:val="0"/>
          <w:numId w:val="0"/>
        </w:numPr>
        <w:ind w:left="851" w:hanging="851"/>
      </w:pPr>
      <w:r>
        <w:t>SYSTEM DESCRIPTION</w:t>
      </w:r>
    </w:p>
    <w:p w14:paraId="5EACE009" w14:textId="77777777" w:rsidR="00EF1DDD" w:rsidRDefault="00EF1DDD" w:rsidP="00EF1DDD"/>
    <w:p w14:paraId="291BAADD" w14:textId="77777777" w:rsidR="00EF1DDD" w:rsidRDefault="00EF1DDD" w:rsidP="00EF1DDD"/>
    <w:p w14:paraId="2576A1D9" w14:textId="77777777" w:rsidR="00EF1DDD" w:rsidRDefault="00EF1DDD" w:rsidP="00EF1DDD">
      <w:pPr>
        <w:pStyle w:val="Heading2"/>
        <w:numPr>
          <w:ilvl w:val="0"/>
          <w:numId w:val="0"/>
        </w:numPr>
        <w:ind w:left="851" w:hanging="851"/>
      </w:pPr>
      <w:r>
        <w:t>CONTROL REQUIREMENTS</w:t>
      </w:r>
    </w:p>
    <w:p w14:paraId="532BD933" w14:textId="77777777" w:rsidR="00EF1DDD" w:rsidRDefault="00EF1DDD" w:rsidP="00EF1DDD"/>
    <w:p w14:paraId="54384B6C" w14:textId="77777777" w:rsidR="00EF1DDD" w:rsidRDefault="00EF1DDD" w:rsidP="00EF1DDD"/>
    <w:p w14:paraId="0EB25C88" w14:textId="77777777" w:rsidR="00EF1DDD" w:rsidRDefault="00EF1DDD" w:rsidP="00EF1DDD">
      <w:pPr>
        <w:pStyle w:val="Heading2"/>
        <w:numPr>
          <w:ilvl w:val="0"/>
          <w:numId w:val="0"/>
        </w:numPr>
        <w:ind w:left="851" w:hanging="851"/>
      </w:pPr>
      <w:r>
        <w:t>SYSTEM DRAWINGS / SCHEMATICS</w:t>
      </w:r>
    </w:p>
    <w:p w14:paraId="6B948F44" w14:textId="77777777" w:rsidR="00EF1DDD" w:rsidRDefault="00EF1DDD" w:rsidP="00EF1DDD"/>
    <w:p w14:paraId="3D4916F1" w14:textId="77777777" w:rsidR="00EF1DDD" w:rsidRDefault="00EF1DDD" w:rsidP="00EF1DDD"/>
    <w:p w14:paraId="3802037A" w14:textId="77777777" w:rsidR="00EF1DDD" w:rsidRDefault="00EF1DDD" w:rsidP="00EF1DDD"/>
    <w:p w14:paraId="404C36B0" w14:textId="77777777" w:rsidR="00EF1DDD" w:rsidRDefault="00EF1DDD" w:rsidP="00EF1DDD">
      <w:pPr>
        <w:pStyle w:val="Heading2"/>
        <w:numPr>
          <w:ilvl w:val="0"/>
          <w:numId w:val="0"/>
        </w:numPr>
        <w:ind w:left="357" w:hanging="357"/>
      </w:pPr>
      <w:r>
        <w:t>REFERENCE SPECIFICATION CLAUSES</w:t>
      </w:r>
    </w:p>
    <w:p w14:paraId="46DACFD6" w14:textId="77777777" w:rsidR="00EF1DDD" w:rsidRDefault="00EF1DDD" w:rsidP="00EF1DDD">
      <w:r>
        <w:t>Also see the following Reference Specification SPEC-300 clauses for further details of Workmanship, materials standards, builders work standards, testing/ commissioning, and identification:</w:t>
      </w:r>
    </w:p>
    <w:p w14:paraId="53640CAC" w14:textId="77777777" w:rsidR="00EF1DDD" w:rsidRDefault="00986F61" w:rsidP="00EF1DDD">
      <w:pPr>
        <w:pStyle w:val="ListParagraph"/>
        <w:numPr>
          <w:ilvl w:val="0"/>
          <w:numId w:val="6"/>
        </w:numPr>
      </w:pPr>
      <w:r>
        <w:t>PR_65_70_11_00</w:t>
      </w:r>
      <w:r w:rsidR="00EF1DDD">
        <w:t xml:space="preserve"> CONDUIT AND CABLE TRUNKING</w:t>
      </w:r>
    </w:p>
    <w:p w14:paraId="40470AB6" w14:textId="77777777" w:rsidR="00EF1DDD" w:rsidRDefault="00986F61" w:rsidP="00EF1DDD">
      <w:pPr>
        <w:pStyle w:val="ListParagraph"/>
        <w:numPr>
          <w:ilvl w:val="0"/>
          <w:numId w:val="6"/>
        </w:numPr>
      </w:pPr>
      <w:r>
        <w:t>PR_65_70_36/48_00</w:t>
      </w:r>
      <w:r w:rsidR="00EF1DDD">
        <w:t xml:space="preserve"> HV/LV CABLES AND WIRING</w:t>
      </w:r>
    </w:p>
    <w:p w14:paraId="0072B4FF" w14:textId="77777777" w:rsidR="00EF1DDD" w:rsidRDefault="00986F61" w:rsidP="00EF1DDD">
      <w:pPr>
        <w:pStyle w:val="ListParagraph"/>
        <w:numPr>
          <w:ilvl w:val="0"/>
          <w:numId w:val="6"/>
        </w:numPr>
      </w:pPr>
      <w:r>
        <w:t>PR_60_70_48_06</w:t>
      </w:r>
      <w:r w:rsidR="00EF1DDD">
        <w:t xml:space="preserve"> BUSBAR TRUNKING</w:t>
      </w:r>
    </w:p>
    <w:p w14:paraId="4B965C0C" w14:textId="77777777" w:rsidR="00EF1DDD" w:rsidRDefault="00986F61" w:rsidP="00EF1DDD">
      <w:pPr>
        <w:pStyle w:val="ListParagraph"/>
        <w:numPr>
          <w:ilvl w:val="0"/>
          <w:numId w:val="6"/>
        </w:numPr>
      </w:pPr>
      <w:r>
        <w:t>PR_65_70_11_00</w:t>
      </w:r>
      <w:r w:rsidR="00EF1DDD">
        <w:t xml:space="preserve"> SUPPORT COMPONENTS - CABLES</w:t>
      </w:r>
    </w:p>
    <w:p w14:paraId="62562827" w14:textId="77777777" w:rsidR="00EF1DDD" w:rsidRDefault="00986F61" w:rsidP="00EF1DDD">
      <w:pPr>
        <w:pStyle w:val="ListParagraph"/>
        <w:numPr>
          <w:ilvl w:val="0"/>
          <w:numId w:val="6"/>
        </w:numPr>
      </w:pPr>
      <w:r>
        <w:t>PR_60_70_48_00</w:t>
      </w:r>
      <w:r w:rsidR="00EF1DDD">
        <w:t xml:space="preserve"> LV SWITCHGEAR AND DISTRIBUTION BOARDS</w:t>
      </w:r>
    </w:p>
    <w:p w14:paraId="1E4F45C6" w14:textId="77777777" w:rsidR="00EF1DDD" w:rsidRDefault="00986F61" w:rsidP="00EF1DDD">
      <w:pPr>
        <w:pStyle w:val="ListParagraph"/>
        <w:numPr>
          <w:ilvl w:val="0"/>
          <w:numId w:val="6"/>
        </w:numPr>
      </w:pPr>
      <w:r>
        <w:t>PR_75_51_52_00</w:t>
      </w:r>
      <w:r w:rsidR="00EF1DDD">
        <w:t xml:space="preserve"> CONTACTORS AND STARTERS</w:t>
      </w:r>
    </w:p>
    <w:p w14:paraId="62347C18" w14:textId="77777777" w:rsidR="00EF1DDD" w:rsidRDefault="003D44FA" w:rsidP="00EF1DDD">
      <w:pPr>
        <w:pStyle w:val="ListParagraph"/>
        <w:numPr>
          <w:ilvl w:val="0"/>
          <w:numId w:val="6"/>
        </w:numPr>
      </w:pPr>
      <w:r>
        <w:t>PR_70_70_48_00</w:t>
      </w:r>
      <w:r w:rsidR="00EF1DDD">
        <w:t xml:space="preserve"> LUMINAIRES AND LAMPS</w:t>
      </w:r>
    </w:p>
    <w:p w14:paraId="12898348" w14:textId="77777777" w:rsidR="00EF1DDD" w:rsidRDefault="003D44FA" w:rsidP="00EF1DDD">
      <w:pPr>
        <w:pStyle w:val="ListParagraph"/>
        <w:numPr>
          <w:ilvl w:val="0"/>
          <w:numId w:val="6"/>
        </w:numPr>
      </w:pPr>
      <w:r>
        <w:t>PR_65_72_00_00</w:t>
      </w:r>
      <w:r w:rsidR="00EF1DDD">
        <w:t xml:space="preserve"> ACCESSORIES FOR ELECTRICAL SERVICES</w:t>
      </w:r>
    </w:p>
    <w:p w14:paraId="407E1D79" w14:textId="77777777" w:rsidR="00EF1DDD" w:rsidRDefault="003D44FA" w:rsidP="00EF1DDD">
      <w:pPr>
        <w:pStyle w:val="ListParagraph"/>
        <w:numPr>
          <w:ilvl w:val="0"/>
          <w:numId w:val="6"/>
        </w:numPr>
      </w:pPr>
      <w:r>
        <w:t>PR_65_70_46_00</w:t>
      </w:r>
      <w:r w:rsidR="00EF1DDD">
        <w:t xml:space="preserve"> EARTHING AND BONDING</w:t>
      </w:r>
    </w:p>
    <w:p w14:paraId="413D8D43" w14:textId="77777777" w:rsidR="00EF1DDD" w:rsidRDefault="003D44FA" w:rsidP="00EF1DDD">
      <w:pPr>
        <w:pStyle w:val="ListParagraph"/>
        <w:numPr>
          <w:ilvl w:val="0"/>
          <w:numId w:val="6"/>
        </w:numPr>
      </w:pPr>
      <w:r>
        <w:t>AC_70_65_00_00</w:t>
      </w:r>
      <w:r w:rsidR="00EF1DDD">
        <w:t xml:space="preserve"> TESTING AND COMMISSIONING OF ELECTRICAL SERVICES</w:t>
      </w:r>
    </w:p>
    <w:p w14:paraId="7161292A" w14:textId="77777777" w:rsidR="00EF1DDD" w:rsidRDefault="003D44FA" w:rsidP="00EF1DDD">
      <w:pPr>
        <w:pStyle w:val="ListParagraph"/>
        <w:numPr>
          <w:ilvl w:val="0"/>
          <w:numId w:val="6"/>
        </w:numPr>
      </w:pPr>
      <w:r>
        <w:t>PR_40_10_57_24</w:t>
      </w:r>
      <w:r w:rsidR="00EF1DDD">
        <w:t xml:space="preserve"> IDENTIFICATION - ELECTRICAL</w:t>
      </w:r>
    </w:p>
    <w:p w14:paraId="37752AB1" w14:textId="77777777" w:rsidR="00EF1DDD" w:rsidRDefault="003D44FA" w:rsidP="00EF1DDD">
      <w:pPr>
        <w:pStyle w:val="ListParagraph"/>
        <w:numPr>
          <w:ilvl w:val="0"/>
          <w:numId w:val="6"/>
        </w:numPr>
      </w:pPr>
      <w:r>
        <w:t>PR_20_29_00_00</w:t>
      </w:r>
      <w:r w:rsidR="00EF1DDD">
        <w:t xml:space="preserve"> FIXING TO BUILDING FABRIC</w:t>
      </w:r>
    </w:p>
    <w:p w14:paraId="24F39AA6" w14:textId="77777777" w:rsidR="00EF1DDD" w:rsidRDefault="003D44FA" w:rsidP="00EF1DDD">
      <w:pPr>
        <w:pStyle w:val="ListParagraph"/>
        <w:numPr>
          <w:ilvl w:val="0"/>
          <w:numId w:val="6"/>
        </w:numPr>
      </w:pPr>
      <w:r>
        <w:t>PR_35_31_68_72</w:t>
      </w:r>
      <w:r w:rsidR="00EF1DDD">
        <w:t xml:space="preserve"> PAINTING AND ANTI-CORROSION TREATMENTS</w:t>
      </w:r>
    </w:p>
    <w:p w14:paraId="30809DAF" w14:textId="77777777" w:rsidR="00EF1DDD" w:rsidRDefault="00EF1DDD" w:rsidP="00EF1DDD">
      <w:pPr>
        <w:rPr>
          <w:rFonts w:asciiTheme="majorHAnsi" w:eastAsiaTheme="majorEastAsia" w:hAnsiTheme="majorHAnsi" w:cstheme="majorBidi"/>
          <w:b/>
          <w:bCs/>
          <w:caps/>
          <w:sz w:val="28"/>
          <w:szCs w:val="28"/>
        </w:rPr>
      </w:pPr>
      <w:r>
        <w:br w:type="page"/>
      </w:r>
    </w:p>
    <w:p w14:paraId="512E1213" w14:textId="77777777" w:rsidR="009022CE" w:rsidRPr="00625547" w:rsidRDefault="00D81AA8" w:rsidP="009022CE">
      <w:pPr>
        <w:pStyle w:val="Heading1"/>
        <w:numPr>
          <w:ilvl w:val="0"/>
          <w:numId w:val="0"/>
        </w:numPr>
        <w:ind w:left="851" w:hanging="851"/>
      </w:pPr>
      <w:bookmarkStart w:id="265" w:name="_Toc363736693"/>
      <w:bookmarkStart w:id="266" w:name="_Toc15913814"/>
      <w:bookmarkEnd w:id="220"/>
      <w:r w:rsidRPr="00997014">
        <w:rPr>
          <w:color w:val="0070C0"/>
          <w:lang w:eastAsia="en-GB"/>
        </w:rPr>
        <w:t>Ss_75_50_28_29</w:t>
      </w:r>
      <w:r w:rsidR="009022CE" w:rsidRPr="00FF538A">
        <w:tab/>
        <w:t>Fire Detection and Alarm</w:t>
      </w:r>
      <w:r w:rsidR="009022CE" w:rsidRPr="00415BF6">
        <w:rPr>
          <w:noProof/>
          <w:lang w:eastAsia="en-GB"/>
        </w:rPr>
        <mc:AlternateContent>
          <mc:Choice Requires="wps">
            <w:drawing>
              <wp:anchor distT="0" distB="36195" distL="114300" distR="114300" simplePos="0" relativeHeight="251710464" behindDoc="0" locked="1" layoutInCell="1" allowOverlap="1" wp14:anchorId="7E1FE76A" wp14:editId="28FDC6AB">
                <wp:simplePos x="0" y="0"/>
                <wp:positionH relativeFrom="column">
                  <wp:posOffset>3175</wp:posOffset>
                </wp:positionH>
                <wp:positionV relativeFrom="paragraph">
                  <wp:posOffset>215900</wp:posOffset>
                </wp:positionV>
                <wp:extent cx="2070000" cy="0"/>
                <wp:effectExtent l="0" t="19050" r="6985" b="19050"/>
                <wp:wrapNone/>
                <wp:docPr id="53" name="Straight Connector 53"/>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82DCF3" id="Straight Connector 53" o:spid="_x0000_s1026" style="position:absolute;z-index:251710464;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" strokecolor="black [3213]" strokeweight="3pt">
                <w10:anchorlock/>
              </v:line>
            </w:pict>
          </mc:Fallback>
        </mc:AlternateContent>
      </w:r>
      <w:bookmarkEnd w:id="265"/>
      <w:bookmarkEnd w:id="266"/>
    </w:p>
    <w:p w14:paraId="6F783206" w14:textId="77777777" w:rsidR="009022CE" w:rsidRDefault="009022CE" w:rsidP="009022CE">
      <w:pPr>
        <w:pStyle w:val="Heading2"/>
        <w:numPr>
          <w:ilvl w:val="0"/>
          <w:numId w:val="0"/>
        </w:numPr>
        <w:ind w:left="851" w:hanging="851"/>
      </w:pPr>
      <w:bookmarkStart w:id="267" w:name="_Toc363736694"/>
      <w:r>
        <w:t>PERFORMANCE OBJECTIVES</w:t>
      </w:r>
      <w:bookmarkEnd w:id="267"/>
    </w:p>
    <w:p w14:paraId="71240930" w14:textId="77777777" w:rsidR="009022CE" w:rsidRDefault="009022CE" w:rsidP="009022CE"/>
    <w:p w14:paraId="0E815DC4" w14:textId="77777777" w:rsidR="009022CE" w:rsidRDefault="009022CE" w:rsidP="009022CE"/>
    <w:p w14:paraId="13F6EE44" w14:textId="77777777" w:rsidR="009022CE" w:rsidRDefault="009022CE" w:rsidP="009022CE">
      <w:pPr>
        <w:pStyle w:val="Heading2"/>
        <w:numPr>
          <w:ilvl w:val="0"/>
          <w:numId w:val="0"/>
        </w:numPr>
        <w:ind w:left="851" w:hanging="851"/>
      </w:pPr>
      <w:bookmarkStart w:id="268" w:name="_Toc363736695"/>
      <w:r>
        <w:t>DESIGN PARAMETERS</w:t>
      </w:r>
      <w:bookmarkEnd w:id="268"/>
    </w:p>
    <w:p w14:paraId="031F53D0" w14:textId="77777777" w:rsidR="00B10F0A" w:rsidRDefault="00B10F0A" w:rsidP="00B10F0A">
      <w:pPr>
        <w:pStyle w:val="Heading3"/>
      </w:pPr>
      <w:bookmarkStart w:id="269" w:name="_Toc363736696"/>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B10F0A" w:rsidRPr="003D27CF" w14:paraId="7562BEB7" w14:textId="77777777" w:rsidTr="000C32C1">
        <w:trPr>
          <w:cnfStyle w:val="100000000000" w:firstRow="1" w:lastRow="0" w:firstColumn="0" w:lastColumn="0" w:oddVBand="0" w:evenVBand="0" w:oddHBand="0" w:evenHBand="0" w:firstRowFirstColumn="0" w:firstRowLastColumn="0" w:lastRowFirstColumn="0" w:lastRowLastColumn="0"/>
          <w:cantSplit/>
        </w:trPr>
        <w:tc>
          <w:tcPr>
            <w:tcW w:w="2405" w:type="dxa"/>
          </w:tcPr>
          <w:p w14:paraId="63DF1360" w14:textId="77777777" w:rsidR="00B10F0A" w:rsidRPr="003D27CF" w:rsidRDefault="00B10F0A" w:rsidP="000C32C1">
            <w:pPr>
              <w:spacing w:before="0" w:beforeAutospacing="0" w:after="240" w:afterAutospacing="0" w:line="240" w:lineRule="atLeast"/>
              <w:rPr>
                <w:b w:val="0"/>
              </w:rPr>
            </w:pPr>
            <w:r w:rsidRPr="003D27CF">
              <w:rPr>
                <w:b w:val="0"/>
              </w:rPr>
              <w:t xml:space="preserve">Statutory Acts </w:t>
            </w:r>
          </w:p>
        </w:tc>
        <w:tc>
          <w:tcPr>
            <w:tcW w:w="6769" w:type="dxa"/>
            <w:gridSpan w:val="3"/>
          </w:tcPr>
          <w:p w14:paraId="7FF72849" w14:textId="77777777" w:rsidR="00B10F0A" w:rsidRDefault="00B10F0A"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47D16444" w14:textId="77777777" w:rsidR="00B10F0A" w:rsidRDefault="00B10F0A" w:rsidP="000C32C1">
            <w:pPr>
              <w:spacing w:before="0" w:beforeAutospacing="0" w:after="240" w:afterAutospacing="0" w:line="240" w:lineRule="atLeast"/>
              <w:rPr>
                <w:b w:val="0"/>
              </w:rPr>
            </w:pPr>
            <w:r w:rsidRPr="00157FD3">
              <w:rPr>
                <w:b w:val="0"/>
              </w:rPr>
              <w:t>The Regulatory Reform (Fire Safety) Order 2005</w:t>
            </w:r>
          </w:p>
          <w:p w14:paraId="47006656" w14:textId="77777777" w:rsidR="00B10F0A" w:rsidRPr="00050951" w:rsidRDefault="00B10F0A" w:rsidP="000C32C1">
            <w:pPr>
              <w:spacing w:before="0" w:beforeAutospacing="0" w:after="240" w:afterAutospacing="0" w:line="240" w:lineRule="atLeast"/>
              <w:rPr>
                <w:b w:val="0"/>
              </w:rPr>
            </w:pPr>
            <w:r>
              <w:rPr>
                <w:b w:val="0"/>
              </w:rPr>
              <w:t>The Electricity at Work Regulations 1989</w:t>
            </w:r>
          </w:p>
        </w:tc>
      </w:tr>
      <w:tr w:rsidR="00B10F0A" w:rsidRPr="003D27CF" w14:paraId="2604939D" w14:textId="77777777" w:rsidTr="000C32C1">
        <w:trPr>
          <w:cantSplit/>
        </w:trPr>
        <w:tc>
          <w:tcPr>
            <w:tcW w:w="2405" w:type="dxa"/>
          </w:tcPr>
          <w:p w14:paraId="683B6BA3" w14:textId="77777777" w:rsidR="00B10F0A" w:rsidRPr="003D27CF" w:rsidRDefault="00B10F0A" w:rsidP="000C32C1">
            <w:pPr>
              <w:spacing w:before="0" w:beforeAutospacing="0" w:after="240" w:afterAutospacing="0" w:line="240" w:lineRule="atLeast"/>
            </w:pPr>
            <w:r w:rsidRPr="003D27CF">
              <w:t xml:space="preserve">Building Control / Local Authority requirements </w:t>
            </w:r>
          </w:p>
        </w:tc>
        <w:tc>
          <w:tcPr>
            <w:tcW w:w="6769" w:type="dxa"/>
            <w:gridSpan w:val="3"/>
          </w:tcPr>
          <w:p w14:paraId="4A9D417A" w14:textId="77777777" w:rsidR="00B10F0A" w:rsidRPr="0038416A" w:rsidRDefault="00B10F0A" w:rsidP="000C32C1">
            <w:pPr>
              <w:spacing w:before="0" w:beforeAutospacing="0" w:after="240" w:afterAutospacing="0" w:line="240" w:lineRule="atLeast"/>
            </w:pPr>
            <w:commentRangeStart w:id="270"/>
            <w:r w:rsidRPr="0038416A">
              <w:t xml:space="preserve">The Building Regulations Approved Documents </w:t>
            </w:r>
          </w:p>
          <w:p w14:paraId="0DE5C96E" w14:textId="77777777" w:rsidR="00B10F0A" w:rsidRDefault="00B10F0A" w:rsidP="000C32C1">
            <w:pPr>
              <w:numPr>
                <w:ilvl w:val="0"/>
                <w:numId w:val="7"/>
              </w:numPr>
              <w:spacing w:before="0" w:beforeAutospacing="0" w:after="240" w:afterAutospacing="0" w:line="240" w:lineRule="atLeast"/>
              <w:contextualSpacing/>
            </w:pPr>
            <w:r>
              <w:t>Part B 2013 Fire Safety</w:t>
            </w:r>
          </w:p>
          <w:p w14:paraId="436D27D9" w14:textId="77777777" w:rsidR="00B10F0A" w:rsidRDefault="00B10F0A" w:rsidP="000C32C1">
            <w:pPr>
              <w:numPr>
                <w:ilvl w:val="0"/>
                <w:numId w:val="7"/>
              </w:numPr>
              <w:spacing w:before="0" w:beforeAutospacing="0" w:after="240" w:afterAutospacing="0" w:line="240" w:lineRule="atLeast"/>
              <w:contextualSpacing/>
            </w:pPr>
            <w:r>
              <w:t>Part M 2015 Access to and use of buildings</w:t>
            </w:r>
          </w:p>
          <w:p w14:paraId="4D9E9416" w14:textId="77777777" w:rsidR="00B10F0A" w:rsidRDefault="00B10F0A" w:rsidP="000C32C1">
            <w:pPr>
              <w:numPr>
                <w:ilvl w:val="0"/>
                <w:numId w:val="7"/>
              </w:numPr>
              <w:spacing w:before="0" w:beforeAutospacing="0" w:after="240" w:afterAutospacing="0" w:line="240" w:lineRule="atLeast"/>
              <w:contextualSpacing/>
            </w:pPr>
            <w:r w:rsidRPr="007F47D3">
              <w:t>Part P 2013 Electrical safety</w:t>
            </w:r>
            <w:r>
              <w:t xml:space="preserve"> - Dwellings</w:t>
            </w:r>
          </w:p>
          <w:p w14:paraId="57A3EB2E" w14:textId="77777777" w:rsidR="00B10F0A" w:rsidRDefault="00B10F0A" w:rsidP="000C32C1">
            <w:pPr>
              <w:numPr>
                <w:ilvl w:val="0"/>
                <w:numId w:val="7"/>
              </w:numPr>
              <w:spacing w:before="0" w:beforeAutospacing="0" w:after="240" w:afterAutospacing="0" w:line="240" w:lineRule="atLeast"/>
              <w:contextualSpacing/>
            </w:pPr>
            <w:r w:rsidRPr="007F47D3">
              <w:t>Domestic Building Services Compliance Guide</w:t>
            </w:r>
          </w:p>
          <w:p w14:paraId="46821FB9" w14:textId="77777777" w:rsidR="00B10F0A" w:rsidRDefault="00B10F0A" w:rsidP="000C32C1">
            <w:pPr>
              <w:numPr>
                <w:ilvl w:val="0"/>
                <w:numId w:val="7"/>
              </w:numPr>
              <w:spacing w:before="0" w:beforeAutospacing="0" w:after="240" w:afterAutospacing="0" w:line="240" w:lineRule="atLeast"/>
              <w:contextualSpacing/>
            </w:pPr>
            <w:r w:rsidRPr="003F71FC">
              <w:t>Non-Domestic Building Services Compliance Guide</w:t>
            </w:r>
          </w:p>
          <w:p w14:paraId="0907D826" w14:textId="77777777" w:rsidR="00B10F0A" w:rsidRDefault="00B10F0A" w:rsidP="000C32C1">
            <w:r>
              <w:t>The Scottish Building Standards 2015</w:t>
            </w:r>
          </w:p>
          <w:p w14:paraId="0CFBD86A" w14:textId="77777777" w:rsidR="00B10F0A" w:rsidRDefault="00B10F0A" w:rsidP="000C32C1">
            <w:pPr>
              <w:numPr>
                <w:ilvl w:val="0"/>
                <w:numId w:val="7"/>
              </w:numPr>
              <w:spacing w:before="0" w:beforeAutospacing="0" w:after="240" w:afterAutospacing="0" w:line="240" w:lineRule="atLeast"/>
              <w:contextualSpacing/>
            </w:pPr>
            <w:r w:rsidRPr="00187245">
              <w:t xml:space="preserve">Section </w:t>
            </w:r>
            <w:r>
              <w:t>2 (Fire)</w:t>
            </w:r>
          </w:p>
          <w:p w14:paraId="34AA0D3C" w14:textId="77777777" w:rsidR="00B10F0A" w:rsidRDefault="00B10F0A" w:rsidP="000C32C1">
            <w:pPr>
              <w:numPr>
                <w:ilvl w:val="0"/>
                <w:numId w:val="7"/>
              </w:numPr>
              <w:spacing w:before="0" w:beforeAutospacing="0" w:after="240" w:afterAutospacing="0" w:line="240" w:lineRule="atLeast"/>
              <w:contextualSpacing/>
            </w:pPr>
            <w:r>
              <w:t xml:space="preserve">Section 4 (Safety) </w:t>
            </w:r>
            <w:commentRangeEnd w:id="270"/>
            <w:r w:rsidRPr="00B11D07">
              <w:commentReference w:id="270"/>
            </w:r>
          </w:p>
          <w:p w14:paraId="7ACA8F82" w14:textId="77777777" w:rsidR="00B10F0A" w:rsidRDefault="00B10F0A" w:rsidP="000C32C1">
            <w:r>
              <w:t>The Memorandum of guidance on the Electricity at Work Regulations 1989 (the Memorandum)</w:t>
            </w:r>
          </w:p>
          <w:p w14:paraId="47F070D4" w14:textId="77777777" w:rsidR="00B10F0A" w:rsidRDefault="00B10F0A" w:rsidP="000C32C1">
            <w:commentRangeStart w:id="271"/>
            <w:r>
              <w:t>IET Wiring Regulations 18</w:t>
            </w:r>
            <w:r w:rsidRPr="0073329C">
              <w:t>th Edition, (BS7671:20</w:t>
            </w:r>
            <w:r>
              <w:t>18)</w:t>
            </w:r>
            <w:commentRangeEnd w:id="271"/>
            <w:r w:rsidRPr="00E1332D">
              <w:commentReference w:id="271"/>
            </w:r>
          </w:p>
          <w:p w14:paraId="6E253F91" w14:textId="77777777" w:rsidR="00B10F0A" w:rsidRPr="0038416A" w:rsidRDefault="00B10F0A" w:rsidP="000C32C1">
            <w:r>
              <w:t>Local Authority building control and licensing requirements</w:t>
            </w:r>
          </w:p>
        </w:tc>
      </w:tr>
      <w:tr w:rsidR="00B10F0A" w:rsidRPr="003D27CF" w14:paraId="32093ADD" w14:textId="77777777" w:rsidTr="000C32C1">
        <w:trPr>
          <w:cantSplit/>
          <w:trHeight w:val="999"/>
        </w:trPr>
        <w:tc>
          <w:tcPr>
            <w:tcW w:w="2405" w:type="dxa"/>
            <w:vMerge w:val="restart"/>
          </w:tcPr>
          <w:p w14:paraId="189FC448" w14:textId="77777777" w:rsidR="00B10F0A" w:rsidRPr="003D27CF" w:rsidRDefault="00B10F0A" w:rsidP="000C32C1">
            <w:pPr>
              <w:spacing w:before="0" w:beforeAutospacing="0" w:after="240" w:afterAutospacing="0" w:line="240" w:lineRule="atLeast"/>
            </w:pPr>
            <w:r w:rsidRPr="003D27CF">
              <w:t xml:space="preserve">Industry standards </w:t>
            </w:r>
          </w:p>
        </w:tc>
        <w:tc>
          <w:tcPr>
            <w:tcW w:w="6769" w:type="dxa"/>
            <w:gridSpan w:val="3"/>
          </w:tcPr>
          <w:p w14:paraId="4439B441" w14:textId="77777777" w:rsidR="00B10F0A" w:rsidRPr="0038416A" w:rsidRDefault="00B10F0A" w:rsidP="000C32C1">
            <w:pPr>
              <w:spacing w:before="0" w:beforeAutospacing="0" w:after="240" w:afterAutospacing="0" w:line="240" w:lineRule="atLeast"/>
            </w:pPr>
            <w:r w:rsidRPr="0038416A">
              <w:t>Chartered Institute of Building Services Engineers (CIBSE)</w:t>
            </w:r>
          </w:p>
          <w:p w14:paraId="74C500FE" w14:textId="77777777" w:rsidR="00B10F0A" w:rsidRDefault="00B10F0A" w:rsidP="000C32C1">
            <w:pPr>
              <w:numPr>
                <w:ilvl w:val="0"/>
                <w:numId w:val="10"/>
              </w:numPr>
              <w:spacing w:before="0" w:beforeAutospacing="0" w:after="240" w:afterAutospacing="0" w:line="240" w:lineRule="atLeast"/>
              <w:contextualSpacing/>
            </w:pPr>
            <w:r>
              <w:t>CIBSE E Guide</w:t>
            </w:r>
          </w:p>
          <w:p w14:paraId="44C4193E" w14:textId="77777777" w:rsidR="00B10F0A" w:rsidRPr="0038416A" w:rsidRDefault="00B10F0A" w:rsidP="000C32C1">
            <w:pPr>
              <w:numPr>
                <w:ilvl w:val="0"/>
                <w:numId w:val="10"/>
              </w:numPr>
              <w:spacing w:before="0" w:beforeAutospacing="0" w:after="240" w:afterAutospacing="0" w:line="240" w:lineRule="atLeast"/>
              <w:contextualSpacing/>
            </w:pPr>
            <w:r w:rsidRPr="0038416A">
              <w:t>C</w:t>
            </w:r>
            <w:r>
              <w:t>IBSE K</w:t>
            </w:r>
            <w:r w:rsidRPr="0038416A">
              <w:t> </w:t>
            </w:r>
            <w:r>
              <w:t>G</w:t>
            </w:r>
            <w:r w:rsidRPr="0038416A">
              <w:t>uide</w:t>
            </w:r>
          </w:p>
        </w:tc>
      </w:tr>
      <w:tr w:rsidR="00B10F0A" w:rsidRPr="003D27CF" w14:paraId="46A16201" w14:textId="77777777" w:rsidTr="000C32C1">
        <w:trPr>
          <w:cantSplit/>
          <w:trHeight w:val="333"/>
        </w:trPr>
        <w:tc>
          <w:tcPr>
            <w:tcW w:w="2405" w:type="dxa"/>
            <w:vMerge/>
          </w:tcPr>
          <w:p w14:paraId="2723F3DF" w14:textId="77777777" w:rsidR="00B10F0A" w:rsidRPr="003D27CF" w:rsidRDefault="00B10F0A" w:rsidP="000C32C1"/>
        </w:tc>
        <w:tc>
          <w:tcPr>
            <w:tcW w:w="6769" w:type="dxa"/>
            <w:gridSpan w:val="3"/>
          </w:tcPr>
          <w:p w14:paraId="294F85B5" w14:textId="77777777" w:rsidR="00B10F0A" w:rsidRPr="0038416A" w:rsidRDefault="00B10F0A" w:rsidP="000C32C1">
            <w:r w:rsidRPr="0038416A">
              <w:t>Building Services Research and Information Association (BSRIA)</w:t>
            </w:r>
          </w:p>
          <w:p w14:paraId="6AC94678" w14:textId="77777777" w:rsidR="00B10F0A" w:rsidRPr="0038416A" w:rsidRDefault="00B10F0A" w:rsidP="000C32C1">
            <w:pPr>
              <w:pStyle w:val="ListParagraph"/>
              <w:numPr>
                <w:ilvl w:val="0"/>
                <w:numId w:val="10"/>
              </w:numPr>
            </w:pPr>
            <w:r>
              <w:t>Design Checks for Electrical Services (BG3/2006)</w:t>
            </w:r>
          </w:p>
        </w:tc>
      </w:tr>
      <w:tr w:rsidR="00B10F0A" w:rsidRPr="003D27CF" w14:paraId="4D219412" w14:textId="77777777" w:rsidTr="000C32C1">
        <w:trPr>
          <w:cantSplit/>
          <w:trHeight w:val="940"/>
        </w:trPr>
        <w:tc>
          <w:tcPr>
            <w:tcW w:w="2405" w:type="dxa"/>
            <w:vMerge/>
          </w:tcPr>
          <w:p w14:paraId="3839964F" w14:textId="77777777" w:rsidR="00B10F0A" w:rsidRPr="003D27CF" w:rsidRDefault="00B10F0A" w:rsidP="000C32C1"/>
        </w:tc>
        <w:tc>
          <w:tcPr>
            <w:tcW w:w="6769" w:type="dxa"/>
            <w:gridSpan w:val="3"/>
          </w:tcPr>
          <w:p w14:paraId="1448154A" w14:textId="77777777" w:rsidR="00B10F0A" w:rsidRPr="007135A0" w:rsidRDefault="00B10F0A" w:rsidP="000C32C1">
            <w:r w:rsidRPr="007135A0">
              <w:t xml:space="preserve">NIC/EIC </w:t>
            </w:r>
          </w:p>
          <w:p w14:paraId="2C658164" w14:textId="77777777" w:rsidR="00B10F0A" w:rsidRPr="0038416A" w:rsidRDefault="00B10F0A" w:rsidP="000C32C1">
            <w:pPr>
              <w:pStyle w:val="ListParagraph"/>
              <w:numPr>
                <w:ilvl w:val="0"/>
                <w:numId w:val="27"/>
              </w:numPr>
            </w:pPr>
            <w:r>
              <w:t>T</w:t>
            </w:r>
            <w:r w:rsidRPr="007135A0">
              <w:t xml:space="preserve">echnical </w:t>
            </w:r>
            <w:r>
              <w:t>G</w:t>
            </w:r>
            <w:r w:rsidRPr="007135A0">
              <w:t>uidance</w:t>
            </w:r>
          </w:p>
        </w:tc>
      </w:tr>
      <w:tr w:rsidR="00B10F0A" w:rsidRPr="003D27CF" w14:paraId="6C10BFAB" w14:textId="77777777" w:rsidTr="000C32C1">
        <w:trPr>
          <w:cantSplit/>
          <w:trHeight w:val="908"/>
        </w:trPr>
        <w:tc>
          <w:tcPr>
            <w:tcW w:w="2405" w:type="dxa"/>
            <w:vMerge/>
          </w:tcPr>
          <w:p w14:paraId="1C3A5FF7" w14:textId="77777777" w:rsidR="00B10F0A" w:rsidRPr="003D27CF" w:rsidRDefault="00B10F0A" w:rsidP="000C32C1"/>
        </w:tc>
        <w:tc>
          <w:tcPr>
            <w:tcW w:w="6769" w:type="dxa"/>
            <w:gridSpan w:val="3"/>
          </w:tcPr>
          <w:p w14:paraId="06805004" w14:textId="77777777" w:rsidR="00B10F0A" w:rsidRDefault="00B10F0A" w:rsidP="000C32C1">
            <w:r>
              <w:t>Fire Industry Association</w:t>
            </w:r>
          </w:p>
          <w:p w14:paraId="038A4F4C" w14:textId="77777777" w:rsidR="00B10F0A" w:rsidRPr="007135A0" w:rsidRDefault="00B10F0A" w:rsidP="000C32C1">
            <w:pPr>
              <w:pStyle w:val="ListParagraph"/>
              <w:numPr>
                <w:ilvl w:val="0"/>
                <w:numId w:val="27"/>
              </w:numPr>
            </w:pPr>
            <w:r>
              <w:t>T</w:t>
            </w:r>
            <w:r w:rsidRPr="007135A0">
              <w:t xml:space="preserve">echnical </w:t>
            </w:r>
            <w:r>
              <w:t>G</w:t>
            </w:r>
            <w:r w:rsidRPr="007135A0">
              <w:t>uidance</w:t>
            </w:r>
          </w:p>
        </w:tc>
      </w:tr>
      <w:tr w:rsidR="00B10F0A" w:rsidRPr="003D27CF" w14:paraId="62092F94" w14:textId="77777777" w:rsidTr="000C32C1">
        <w:trPr>
          <w:cantSplit/>
        </w:trPr>
        <w:tc>
          <w:tcPr>
            <w:tcW w:w="2405" w:type="dxa"/>
          </w:tcPr>
          <w:p w14:paraId="5995F1A4" w14:textId="77777777" w:rsidR="00B10F0A" w:rsidRPr="0038416A" w:rsidRDefault="00B10F0A" w:rsidP="000C32C1">
            <w:pPr>
              <w:spacing w:after="0"/>
            </w:pPr>
            <w:r w:rsidRPr="0038416A">
              <w:t>British Standards</w:t>
            </w:r>
          </w:p>
        </w:tc>
        <w:tc>
          <w:tcPr>
            <w:tcW w:w="1418" w:type="dxa"/>
          </w:tcPr>
          <w:p w14:paraId="6863F76B" w14:textId="77777777" w:rsidR="00B10F0A" w:rsidRDefault="00B10F0A" w:rsidP="000C32C1">
            <w:pPr>
              <w:tabs>
                <w:tab w:val="left" w:pos="1060"/>
              </w:tabs>
              <w:spacing w:after="0"/>
            </w:pPr>
            <w:r>
              <w:t>BS 5839</w:t>
            </w:r>
          </w:p>
        </w:tc>
        <w:tc>
          <w:tcPr>
            <w:tcW w:w="850" w:type="dxa"/>
          </w:tcPr>
          <w:p w14:paraId="5E17B1B7" w14:textId="77777777" w:rsidR="00B10F0A" w:rsidRDefault="00B10F0A" w:rsidP="000C32C1">
            <w:pPr>
              <w:spacing w:after="0"/>
            </w:pPr>
            <w:r>
              <w:t>Varies</w:t>
            </w:r>
          </w:p>
        </w:tc>
        <w:tc>
          <w:tcPr>
            <w:tcW w:w="4501" w:type="dxa"/>
          </w:tcPr>
          <w:p w14:paraId="4E099E42" w14:textId="77777777" w:rsidR="00B10F0A" w:rsidRPr="00195ADC" w:rsidRDefault="00B10F0A" w:rsidP="000C32C1">
            <w:pPr>
              <w:spacing w:after="0"/>
            </w:pPr>
            <w:r>
              <w:t>Fire detection and fire alarm systems for buildings – all parts</w:t>
            </w:r>
          </w:p>
        </w:tc>
      </w:tr>
      <w:tr w:rsidR="00B10F0A" w:rsidRPr="003D27CF" w14:paraId="25E781AD" w14:textId="77777777" w:rsidTr="000C32C1">
        <w:trPr>
          <w:cantSplit/>
        </w:trPr>
        <w:tc>
          <w:tcPr>
            <w:tcW w:w="2405" w:type="dxa"/>
          </w:tcPr>
          <w:p w14:paraId="1573264C" w14:textId="77777777" w:rsidR="00B10F0A" w:rsidRPr="0038416A" w:rsidRDefault="00B10F0A" w:rsidP="000C32C1">
            <w:pPr>
              <w:spacing w:after="0"/>
            </w:pPr>
          </w:p>
        </w:tc>
        <w:tc>
          <w:tcPr>
            <w:tcW w:w="1418" w:type="dxa"/>
          </w:tcPr>
          <w:p w14:paraId="7D90E9CD" w14:textId="77777777" w:rsidR="00B10F0A" w:rsidRDefault="00B10F0A" w:rsidP="000C32C1">
            <w:pPr>
              <w:tabs>
                <w:tab w:val="left" w:pos="1060"/>
              </w:tabs>
              <w:spacing w:after="0"/>
            </w:pPr>
            <w:commentRangeStart w:id="272"/>
            <w:r>
              <w:t>BS 5839-8</w:t>
            </w:r>
          </w:p>
        </w:tc>
        <w:tc>
          <w:tcPr>
            <w:tcW w:w="850" w:type="dxa"/>
          </w:tcPr>
          <w:p w14:paraId="3B666684" w14:textId="77777777" w:rsidR="00B10F0A" w:rsidRDefault="00B10F0A" w:rsidP="000C32C1">
            <w:pPr>
              <w:spacing w:after="0"/>
            </w:pPr>
            <w:r>
              <w:t>2013</w:t>
            </w:r>
          </w:p>
        </w:tc>
        <w:tc>
          <w:tcPr>
            <w:tcW w:w="4501" w:type="dxa"/>
          </w:tcPr>
          <w:p w14:paraId="6277B855" w14:textId="77777777" w:rsidR="00B10F0A" w:rsidRPr="00195ADC" w:rsidRDefault="00B10F0A" w:rsidP="000C32C1">
            <w:pPr>
              <w:spacing w:after="0"/>
            </w:pPr>
            <w:r>
              <w:t>Fire detection and fire alarm systems for buildings. Code of practice for the design, installation, commissioning and maintenance of voice alarm systems.</w:t>
            </w:r>
            <w:commentRangeEnd w:id="272"/>
            <w:r>
              <w:rPr>
                <w:rStyle w:val="CommentReference"/>
              </w:rPr>
              <w:commentReference w:id="272"/>
            </w:r>
          </w:p>
        </w:tc>
      </w:tr>
      <w:tr w:rsidR="00B10F0A" w:rsidRPr="003D27CF" w14:paraId="700CB4AD" w14:textId="77777777" w:rsidTr="000C32C1">
        <w:trPr>
          <w:cantSplit/>
        </w:trPr>
        <w:tc>
          <w:tcPr>
            <w:tcW w:w="2405" w:type="dxa"/>
          </w:tcPr>
          <w:p w14:paraId="3D6699CC" w14:textId="77777777" w:rsidR="00B10F0A" w:rsidRPr="0038416A" w:rsidRDefault="00B10F0A" w:rsidP="000C32C1">
            <w:pPr>
              <w:spacing w:after="0"/>
            </w:pPr>
          </w:p>
        </w:tc>
        <w:tc>
          <w:tcPr>
            <w:tcW w:w="1418" w:type="dxa"/>
          </w:tcPr>
          <w:p w14:paraId="2426F9AF" w14:textId="77777777" w:rsidR="00B10F0A" w:rsidRDefault="00B10F0A" w:rsidP="000C32C1">
            <w:commentRangeStart w:id="273"/>
            <w:r>
              <w:t>BS EN 50849</w:t>
            </w:r>
          </w:p>
        </w:tc>
        <w:tc>
          <w:tcPr>
            <w:tcW w:w="850" w:type="dxa"/>
          </w:tcPr>
          <w:p w14:paraId="0645687F" w14:textId="77777777" w:rsidR="00B10F0A" w:rsidRDefault="00B10F0A" w:rsidP="000C32C1">
            <w:r>
              <w:t>2017</w:t>
            </w:r>
          </w:p>
        </w:tc>
        <w:tc>
          <w:tcPr>
            <w:tcW w:w="4501" w:type="dxa"/>
          </w:tcPr>
          <w:p w14:paraId="2FC69346" w14:textId="77777777" w:rsidR="00B10F0A" w:rsidRDefault="00B10F0A" w:rsidP="000C32C1">
            <w:r>
              <w:t>Sound systems for emergency purposes.</w:t>
            </w:r>
            <w:commentRangeEnd w:id="273"/>
            <w:r>
              <w:rPr>
                <w:rStyle w:val="CommentReference"/>
              </w:rPr>
              <w:commentReference w:id="273"/>
            </w:r>
          </w:p>
        </w:tc>
      </w:tr>
      <w:tr w:rsidR="00B10F0A" w:rsidRPr="003D27CF" w14:paraId="203FF344" w14:textId="77777777" w:rsidTr="000C32C1">
        <w:trPr>
          <w:cantSplit/>
        </w:trPr>
        <w:tc>
          <w:tcPr>
            <w:tcW w:w="2405" w:type="dxa"/>
          </w:tcPr>
          <w:p w14:paraId="327C3F4B" w14:textId="77777777" w:rsidR="00B10F0A" w:rsidRPr="0038416A" w:rsidRDefault="00B10F0A" w:rsidP="000C32C1">
            <w:pPr>
              <w:spacing w:after="0"/>
            </w:pPr>
          </w:p>
        </w:tc>
        <w:tc>
          <w:tcPr>
            <w:tcW w:w="1418" w:type="dxa"/>
          </w:tcPr>
          <w:p w14:paraId="6394F031" w14:textId="77777777" w:rsidR="00B10F0A" w:rsidRDefault="00B10F0A" w:rsidP="000C32C1">
            <w:pPr>
              <w:tabs>
                <w:tab w:val="left" w:pos="1060"/>
              </w:tabs>
              <w:spacing w:after="0"/>
            </w:pPr>
            <w:commentRangeStart w:id="274"/>
            <w:r>
              <w:t>BS 5446-2</w:t>
            </w:r>
          </w:p>
        </w:tc>
        <w:tc>
          <w:tcPr>
            <w:tcW w:w="850" w:type="dxa"/>
          </w:tcPr>
          <w:p w14:paraId="63CF80BC" w14:textId="77777777" w:rsidR="00B10F0A" w:rsidRDefault="00B10F0A" w:rsidP="000C32C1">
            <w:pPr>
              <w:spacing w:after="0"/>
            </w:pPr>
            <w:r>
              <w:t>2003</w:t>
            </w:r>
          </w:p>
        </w:tc>
        <w:tc>
          <w:tcPr>
            <w:tcW w:w="4501" w:type="dxa"/>
          </w:tcPr>
          <w:p w14:paraId="2A8A8C95" w14:textId="77777777" w:rsidR="00B10F0A" w:rsidRDefault="00B10F0A" w:rsidP="000C32C1">
            <w:pPr>
              <w:spacing w:after="0"/>
            </w:pPr>
            <w:r w:rsidRPr="00195ADC">
              <w:t>Fire detection and fire alarm devices for dwellings. Specification for heat alarms</w:t>
            </w:r>
            <w:commentRangeEnd w:id="274"/>
            <w:r>
              <w:rPr>
                <w:rStyle w:val="CommentReference"/>
              </w:rPr>
              <w:commentReference w:id="274"/>
            </w:r>
          </w:p>
        </w:tc>
      </w:tr>
      <w:tr w:rsidR="00B10F0A" w:rsidRPr="003D27CF" w14:paraId="4D7E1EF2" w14:textId="77777777" w:rsidTr="000C32C1">
        <w:trPr>
          <w:cantSplit/>
        </w:trPr>
        <w:tc>
          <w:tcPr>
            <w:tcW w:w="2405" w:type="dxa"/>
          </w:tcPr>
          <w:p w14:paraId="506447F3" w14:textId="77777777" w:rsidR="00B10F0A" w:rsidRPr="0038416A" w:rsidRDefault="00B10F0A" w:rsidP="000C32C1">
            <w:pPr>
              <w:spacing w:after="0"/>
            </w:pPr>
          </w:p>
        </w:tc>
        <w:tc>
          <w:tcPr>
            <w:tcW w:w="1418" w:type="dxa"/>
          </w:tcPr>
          <w:p w14:paraId="322923B9" w14:textId="77777777" w:rsidR="00B10F0A" w:rsidRDefault="00B10F0A" w:rsidP="000C32C1">
            <w:pPr>
              <w:tabs>
                <w:tab w:val="left" w:pos="1060"/>
              </w:tabs>
              <w:spacing w:after="0"/>
              <w:rPr>
                <w:rFonts w:ascii="Calibri" w:hAnsi="Calibri" w:cs="Helv"/>
                <w:color w:val="000000"/>
              </w:rPr>
            </w:pPr>
            <w:commentRangeStart w:id="275"/>
            <w:r>
              <w:rPr>
                <w:rFonts w:ascii="Calibri" w:hAnsi="Calibri" w:cs="Helv"/>
                <w:color w:val="000000"/>
              </w:rPr>
              <w:t>BS 5446-3</w:t>
            </w:r>
          </w:p>
        </w:tc>
        <w:tc>
          <w:tcPr>
            <w:tcW w:w="850" w:type="dxa"/>
          </w:tcPr>
          <w:p w14:paraId="6F4C4001" w14:textId="77777777" w:rsidR="00B10F0A" w:rsidRDefault="00B10F0A" w:rsidP="000C32C1">
            <w:pPr>
              <w:spacing w:after="0"/>
            </w:pPr>
            <w:r>
              <w:t>2015</w:t>
            </w:r>
          </w:p>
        </w:tc>
        <w:tc>
          <w:tcPr>
            <w:tcW w:w="4501" w:type="dxa"/>
          </w:tcPr>
          <w:p w14:paraId="5B40515C" w14:textId="77777777" w:rsidR="00B10F0A" w:rsidRPr="009D780A" w:rsidRDefault="00B10F0A" w:rsidP="000C32C1">
            <w:pPr>
              <w:spacing w:after="0"/>
            </w:pPr>
            <w:r w:rsidRPr="00195ADC">
              <w:t>Detection and alarm devices for dwellings. Specification for fire alarm and carbon monoxide alarm systems for deaf and hard of hearing people</w:t>
            </w:r>
            <w:commentRangeEnd w:id="275"/>
            <w:r>
              <w:rPr>
                <w:rStyle w:val="CommentReference"/>
              </w:rPr>
              <w:commentReference w:id="275"/>
            </w:r>
          </w:p>
        </w:tc>
      </w:tr>
      <w:tr w:rsidR="00B10F0A" w:rsidRPr="003D27CF" w14:paraId="1C1DDA96" w14:textId="77777777" w:rsidTr="000C32C1">
        <w:trPr>
          <w:cantSplit/>
        </w:trPr>
        <w:tc>
          <w:tcPr>
            <w:tcW w:w="2405" w:type="dxa"/>
          </w:tcPr>
          <w:p w14:paraId="7A7612A9" w14:textId="77777777" w:rsidR="00B10F0A" w:rsidRPr="0038416A" w:rsidRDefault="00B10F0A" w:rsidP="000C32C1">
            <w:pPr>
              <w:spacing w:after="0"/>
            </w:pPr>
          </w:p>
        </w:tc>
        <w:tc>
          <w:tcPr>
            <w:tcW w:w="1418" w:type="dxa"/>
          </w:tcPr>
          <w:p w14:paraId="1EB6DB0D" w14:textId="77777777" w:rsidR="00B10F0A" w:rsidRPr="0038416A" w:rsidRDefault="00B10F0A" w:rsidP="000C32C1">
            <w:pPr>
              <w:spacing w:after="0" w:afterAutospacing="0"/>
            </w:pPr>
            <w:r>
              <w:t>BS EN 54</w:t>
            </w:r>
          </w:p>
        </w:tc>
        <w:tc>
          <w:tcPr>
            <w:tcW w:w="850" w:type="dxa"/>
          </w:tcPr>
          <w:p w14:paraId="67FE4CB9" w14:textId="77777777" w:rsidR="00B10F0A" w:rsidRPr="0038416A" w:rsidRDefault="00B10F0A" w:rsidP="000C32C1">
            <w:pPr>
              <w:spacing w:after="0" w:afterAutospacing="0"/>
            </w:pPr>
          </w:p>
        </w:tc>
        <w:tc>
          <w:tcPr>
            <w:tcW w:w="4501" w:type="dxa"/>
          </w:tcPr>
          <w:p w14:paraId="21D24E98" w14:textId="77777777" w:rsidR="00B10F0A" w:rsidRPr="006265A2" w:rsidRDefault="00B10F0A" w:rsidP="000C32C1">
            <w:pPr>
              <w:spacing w:after="0"/>
            </w:pPr>
            <w:r>
              <w:t>Fire detection and fire alarm systems – all parts</w:t>
            </w:r>
          </w:p>
        </w:tc>
      </w:tr>
      <w:tr w:rsidR="00B10F0A" w:rsidRPr="003D27CF" w14:paraId="29EF6172" w14:textId="77777777" w:rsidTr="000C32C1">
        <w:trPr>
          <w:cantSplit/>
        </w:trPr>
        <w:tc>
          <w:tcPr>
            <w:tcW w:w="2405" w:type="dxa"/>
          </w:tcPr>
          <w:p w14:paraId="40577D44" w14:textId="77777777" w:rsidR="00B10F0A" w:rsidRPr="0038416A" w:rsidRDefault="00B10F0A" w:rsidP="000C32C1">
            <w:pPr>
              <w:spacing w:after="0"/>
            </w:pPr>
          </w:p>
        </w:tc>
        <w:tc>
          <w:tcPr>
            <w:tcW w:w="1418" w:type="dxa"/>
          </w:tcPr>
          <w:p w14:paraId="776D6C32" w14:textId="77777777" w:rsidR="00B10F0A" w:rsidRPr="0038416A" w:rsidRDefault="00B10F0A" w:rsidP="000C32C1">
            <w:pPr>
              <w:spacing w:after="0" w:afterAutospacing="0"/>
            </w:pPr>
            <w:commentRangeStart w:id="276"/>
            <w:r>
              <w:t>BS 9991</w:t>
            </w:r>
          </w:p>
        </w:tc>
        <w:tc>
          <w:tcPr>
            <w:tcW w:w="850" w:type="dxa"/>
          </w:tcPr>
          <w:p w14:paraId="3BDCB9D8" w14:textId="77777777" w:rsidR="00B10F0A" w:rsidRPr="0038416A" w:rsidRDefault="00B10F0A" w:rsidP="000C32C1">
            <w:pPr>
              <w:spacing w:after="0" w:afterAutospacing="0"/>
            </w:pPr>
            <w:r>
              <w:t>2015</w:t>
            </w:r>
          </w:p>
        </w:tc>
        <w:tc>
          <w:tcPr>
            <w:tcW w:w="4501" w:type="dxa"/>
          </w:tcPr>
          <w:p w14:paraId="1DD25ABA" w14:textId="77777777" w:rsidR="00B10F0A" w:rsidRPr="006265A2" w:rsidRDefault="00B10F0A" w:rsidP="000C32C1">
            <w:pPr>
              <w:spacing w:after="0"/>
            </w:pPr>
            <w:r w:rsidRPr="009D780A">
              <w:t>Fire safety in the design, management and use of residential buildings. Code of practice</w:t>
            </w:r>
            <w:commentRangeEnd w:id="276"/>
            <w:r>
              <w:rPr>
                <w:rStyle w:val="CommentReference"/>
              </w:rPr>
              <w:commentReference w:id="276"/>
            </w:r>
          </w:p>
        </w:tc>
      </w:tr>
      <w:tr w:rsidR="00B10F0A" w:rsidRPr="003D27CF" w14:paraId="10239E9B" w14:textId="77777777" w:rsidTr="000C32C1">
        <w:trPr>
          <w:cantSplit/>
        </w:trPr>
        <w:tc>
          <w:tcPr>
            <w:tcW w:w="2405" w:type="dxa"/>
          </w:tcPr>
          <w:p w14:paraId="5F7A1E04" w14:textId="77777777" w:rsidR="00B10F0A" w:rsidRPr="0038416A" w:rsidRDefault="00B10F0A" w:rsidP="000C32C1">
            <w:pPr>
              <w:spacing w:after="0"/>
            </w:pPr>
          </w:p>
        </w:tc>
        <w:tc>
          <w:tcPr>
            <w:tcW w:w="1418" w:type="dxa"/>
          </w:tcPr>
          <w:p w14:paraId="6ADE63DB" w14:textId="77777777" w:rsidR="00B10F0A" w:rsidRDefault="00B10F0A" w:rsidP="000C32C1">
            <w:pPr>
              <w:rPr>
                <w:rFonts w:ascii="Calibri" w:hAnsi="Calibri" w:cs="Helv"/>
                <w:color w:val="000000"/>
              </w:rPr>
            </w:pPr>
            <w:r>
              <w:rPr>
                <w:rFonts w:ascii="Calibri" w:hAnsi="Calibri" w:cs="Helv"/>
                <w:color w:val="000000"/>
              </w:rPr>
              <w:t>BS 9999</w:t>
            </w:r>
          </w:p>
        </w:tc>
        <w:tc>
          <w:tcPr>
            <w:tcW w:w="850" w:type="dxa"/>
          </w:tcPr>
          <w:p w14:paraId="70A9B1AE" w14:textId="77777777" w:rsidR="00B10F0A" w:rsidRDefault="00B10F0A" w:rsidP="000C32C1">
            <w:r>
              <w:t>2017</w:t>
            </w:r>
          </w:p>
        </w:tc>
        <w:tc>
          <w:tcPr>
            <w:tcW w:w="4501" w:type="dxa"/>
          </w:tcPr>
          <w:p w14:paraId="39125A6B" w14:textId="77777777" w:rsidR="00B10F0A" w:rsidRPr="00F11B9B" w:rsidRDefault="00B10F0A" w:rsidP="000C32C1">
            <w:pPr>
              <w:spacing w:after="0"/>
            </w:pPr>
            <w:r w:rsidRPr="009D780A">
              <w:t>Fire safety in the design, management and use of buildings. Code of practice</w:t>
            </w:r>
          </w:p>
        </w:tc>
      </w:tr>
    </w:tbl>
    <w:p w14:paraId="41884AB8" w14:textId="77777777" w:rsidR="009022CE" w:rsidRDefault="009022CE" w:rsidP="009022CE">
      <w:pPr>
        <w:pStyle w:val="Heading2"/>
        <w:numPr>
          <w:ilvl w:val="0"/>
          <w:numId w:val="0"/>
        </w:numPr>
        <w:ind w:left="851" w:hanging="851"/>
      </w:pPr>
      <w:r>
        <w:t>SYSTEM DESCRIPTION</w:t>
      </w:r>
      <w:bookmarkEnd w:id="269"/>
    </w:p>
    <w:p w14:paraId="24A74757" w14:textId="77777777" w:rsidR="009022CE" w:rsidRDefault="009022CE" w:rsidP="009022CE"/>
    <w:p w14:paraId="4068ADEC" w14:textId="77777777" w:rsidR="009022CE" w:rsidRDefault="009022CE" w:rsidP="009022CE"/>
    <w:p w14:paraId="0AE4FDFF" w14:textId="77777777" w:rsidR="009022CE" w:rsidRDefault="009022CE" w:rsidP="009022CE">
      <w:pPr>
        <w:pStyle w:val="Heading2"/>
        <w:numPr>
          <w:ilvl w:val="0"/>
          <w:numId w:val="0"/>
        </w:numPr>
        <w:ind w:left="851" w:hanging="851"/>
      </w:pPr>
      <w:bookmarkStart w:id="277" w:name="_Toc363736697"/>
      <w:r>
        <w:t>CONTROL REQUIREMENTS</w:t>
      </w:r>
      <w:bookmarkEnd w:id="277"/>
    </w:p>
    <w:p w14:paraId="0DF0C926" w14:textId="77777777" w:rsidR="009022CE" w:rsidRDefault="009022CE" w:rsidP="009022CE"/>
    <w:p w14:paraId="69618268" w14:textId="77777777" w:rsidR="009022CE" w:rsidRDefault="009022CE" w:rsidP="009022CE"/>
    <w:p w14:paraId="5CD4B42F" w14:textId="77777777" w:rsidR="009022CE" w:rsidRDefault="009022CE" w:rsidP="009022CE">
      <w:pPr>
        <w:pStyle w:val="Heading2"/>
        <w:numPr>
          <w:ilvl w:val="0"/>
          <w:numId w:val="0"/>
        </w:numPr>
        <w:ind w:left="851" w:hanging="851"/>
      </w:pPr>
      <w:bookmarkStart w:id="278" w:name="_Toc363736698"/>
      <w:r>
        <w:t>SYSTEM DRAWINGS / SCHEMATICS</w:t>
      </w:r>
      <w:bookmarkEnd w:id="278"/>
    </w:p>
    <w:p w14:paraId="67115832" w14:textId="77777777" w:rsidR="009022CE" w:rsidRDefault="009022CE" w:rsidP="009022CE"/>
    <w:p w14:paraId="1F71704D" w14:textId="77777777" w:rsidR="009022CE" w:rsidRDefault="009022CE" w:rsidP="009022CE"/>
    <w:p w14:paraId="5DEDF04B" w14:textId="77777777" w:rsidR="009022CE" w:rsidRDefault="009022CE" w:rsidP="009022CE"/>
    <w:p w14:paraId="0C28618A" w14:textId="77777777" w:rsidR="009022CE" w:rsidRDefault="009022CE" w:rsidP="009022CE">
      <w:pPr>
        <w:pStyle w:val="Heading2"/>
        <w:numPr>
          <w:ilvl w:val="0"/>
          <w:numId w:val="0"/>
        </w:numPr>
        <w:ind w:left="357" w:hanging="357"/>
      </w:pPr>
      <w:r>
        <w:t>REFERENCE SPECIFICATION CLAUSES</w:t>
      </w:r>
    </w:p>
    <w:p w14:paraId="04329B04" w14:textId="77777777" w:rsidR="00187245" w:rsidRDefault="00187245" w:rsidP="00187245">
      <w:r>
        <w:t>Also see the following Reference Specification SPEC-300 clauses for further details of Workmanship, materials standards, builders work standards, testing/ commissioning, and identification:</w:t>
      </w:r>
    </w:p>
    <w:p w14:paraId="24719E8E" w14:textId="77777777" w:rsidR="009022CE" w:rsidRDefault="00986F61" w:rsidP="00BC2102">
      <w:pPr>
        <w:pStyle w:val="ListParagraph"/>
        <w:numPr>
          <w:ilvl w:val="0"/>
          <w:numId w:val="6"/>
        </w:numPr>
      </w:pPr>
      <w:r>
        <w:t>PR_65_70_11_00</w:t>
      </w:r>
      <w:r w:rsidR="009022CE">
        <w:t xml:space="preserve"> CONDUIT AND CABLE TRUNKING</w:t>
      </w:r>
    </w:p>
    <w:p w14:paraId="35DC669B" w14:textId="77777777" w:rsidR="009022CE" w:rsidRDefault="00986F61" w:rsidP="00BC2102">
      <w:pPr>
        <w:pStyle w:val="ListParagraph"/>
        <w:numPr>
          <w:ilvl w:val="0"/>
          <w:numId w:val="6"/>
        </w:numPr>
      </w:pPr>
      <w:r>
        <w:t>PR_65_70_36/48_00</w:t>
      </w:r>
      <w:r w:rsidR="009022CE">
        <w:t xml:space="preserve"> HV/LV CABLES AND WIRING</w:t>
      </w:r>
    </w:p>
    <w:p w14:paraId="63592AEA" w14:textId="77777777" w:rsidR="009022CE" w:rsidRDefault="00986F61" w:rsidP="00BC2102">
      <w:pPr>
        <w:pStyle w:val="ListParagraph"/>
        <w:numPr>
          <w:ilvl w:val="0"/>
          <w:numId w:val="6"/>
        </w:numPr>
      </w:pPr>
      <w:r>
        <w:t>PR_60_70_48_06</w:t>
      </w:r>
      <w:r w:rsidR="009022CE">
        <w:t xml:space="preserve"> BUSBAR TRUNKING</w:t>
      </w:r>
    </w:p>
    <w:p w14:paraId="6ED02E58" w14:textId="77777777" w:rsidR="009022CE" w:rsidRDefault="00986F61" w:rsidP="00BC2102">
      <w:pPr>
        <w:pStyle w:val="ListParagraph"/>
        <w:numPr>
          <w:ilvl w:val="0"/>
          <w:numId w:val="6"/>
        </w:numPr>
      </w:pPr>
      <w:r>
        <w:t>PR_65_70_11_00</w:t>
      </w:r>
      <w:r w:rsidR="009022CE">
        <w:t xml:space="preserve"> SUPPORT COMPONENTS - CABLES</w:t>
      </w:r>
    </w:p>
    <w:p w14:paraId="438ECFEB" w14:textId="77777777" w:rsidR="009022CE" w:rsidRDefault="00986F61" w:rsidP="00BC2102">
      <w:pPr>
        <w:pStyle w:val="ListParagraph"/>
        <w:numPr>
          <w:ilvl w:val="0"/>
          <w:numId w:val="6"/>
        </w:numPr>
      </w:pPr>
      <w:r>
        <w:t>PR_60_70_48_00</w:t>
      </w:r>
      <w:r w:rsidR="009022CE">
        <w:t xml:space="preserve"> LV SWITCHGEAR AND DISTRIBUTION BOARDS</w:t>
      </w:r>
    </w:p>
    <w:p w14:paraId="58CB3E37" w14:textId="77777777" w:rsidR="009022CE" w:rsidRDefault="00986F61" w:rsidP="00BC2102">
      <w:pPr>
        <w:pStyle w:val="ListParagraph"/>
        <w:numPr>
          <w:ilvl w:val="0"/>
          <w:numId w:val="6"/>
        </w:numPr>
      </w:pPr>
      <w:r>
        <w:t>PR_75_51_52_00</w:t>
      </w:r>
      <w:r w:rsidR="009022CE">
        <w:t xml:space="preserve"> CONTACTORS AND STARTERS</w:t>
      </w:r>
    </w:p>
    <w:p w14:paraId="081EA7A4" w14:textId="77777777" w:rsidR="009022CE" w:rsidRDefault="003D44FA" w:rsidP="00BC2102">
      <w:pPr>
        <w:pStyle w:val="ListParagraph"/>
        <w:numPr>
          <w:ilvl w:val="0"/>
          <w:numId w:val="6"/>
        </w:numPr>
      </w:pPr>
      <w:r>
        <w:t>PR_70_70_48_00</w:t>
      </w:r>
      <w:r w:rsidR="009022CE">
        <w:t xml:space="preserve"> LUMINAIRES AND LAMPS</w:t>
      </w:r>
    </w:p>
    <w:p w14:paraId="1B11E206" w14:textId="77777777" w:rsidR="009022CE" w:rsidRDefault="003D44FA" w:rsidP="00BC2102">
      <w:pPr>
        <w:pStyle w:val="ListParagraph"/>
        <w:numPr>
          <w:ilvl w:val="0"/>
          <w:numId w:val="6"/>
        </w:numPr>
      </w:pPr>
      <w:r>
        <w:t>PR_65_72_00_00</w:t>
      </w:r>
      <w:r w:rsidR="009022CE">
        <w:t xml:space="preserve"> ACCESSORIES FOR ELECTRICAL SERVICES</w:t>
      </w:r>
    </w:p>
    <w:p w14:paraId="1818B070" w14:textId="77777777" w:rsidR="009022CE" w:rsidRDefault="003D44FA" w:rsidP="00BC2102">
      <w:pPr>
        <w:pStyle w:val="ListParagraph"/>
        <w:numPr>
          <w:ilvl w:val="0"/>
          <w:numId w:val="6"/>
        </w:numPr>
      </w:pPr>
      <w:r>
        <w:t>PR_65_70_46_00</w:t>
      </w:r>
      <w:r w:rsidR="009022CE">
        <w:t xml:space="preserve"> EARTHING AND BONDING</w:t>
      </w:r>
    </w:p>
    <w:p w14:paraId="06356B45" w14:textId="77777777" w:rsidR="009022CE" w:rsidRDefault="003D44FA" w:rsidP="00BC2102">
      <w:pPr>
        <w:pStyle w:val="ListParagraph"/>
        <w:numPr>
          <w:ilvl w:val="0"/>
          <w:numId w:val="6"/>
        </w:numPr>
      </w:pPr>
      <w:r>
        <w:t>AC_70_65_00_00</w:t>
      </w:r>
      <w:r w:rsidR="009022CE">
        <w:t xml:space="preserve"> TESTING AND COMMISSIONING OF ELECTRICAL SERVICES</w:t>
      </w:r>
    </w:p>
    <w:p w14:paraId="4A60DA7B" w14:textId="77777777" w:rsidR="009022CE" w:rsidRDefault="003D44FA" w:rsidP="00BC2102">
      <w:pPr>
        <w:pStyle w:val="ListParagraph"/>
        <w:numPr>
          <w:ilvl w:val="0"/>
          <w:numId w:val="6"/>
        </w:numPr>
      </w:pPr>
      <w:r>
        <w:t>PR_40_10_57_24</w:t>
      </w:r>
      <w:r w:rsidR="009022CE">
        <w:t xml:space="preserve"> IDENTIFICATION - ELECTRICAL</w:t>
      </w:r>
    </w:p>
    <w:p w14:paraId="00AA852B" w14:textId="77777777" w:rsidR="009022CE" w:rsidRDefault="003D44FA" w:rsidP="00BC2102">
      <w:pPr>
        <w:pStyle w:val="ListParagraph"/>
        <w:numPr>
          <w:ilvl w:val="0"/>
          <w:numId w:val="6"/>
        </w:numPr>
      </w:pPr>
      <w:r>
        <w:t>PR_20_29_00_00</w:t>
      </w:r>
      <w:r w:rsidR="009022CE">
        <w:t xml:space="preserve"> FIXING TO BUILDING FABRIC</w:t>
      </w:r>
    </w:p>
    <w:p w14:paraId="28C365FD" w14:textId="77777777" w:rsidR="009022CE" w:rsidRDefault="003D44FA" w:rsidP="00BC2102">
      <w:pPr>
        <w:pStyle w:val="ListParagraph"/>
        <w:numPr>
          <w:ilvl w:val="0"/>
          <w:numId w:val="6"/>
        </w:numPr>
      </w:pPr>
      <w:r>
        <w:t>PR_35_31_68_72</w:t>
      </w:r>
      <w:r w:rsidR="009022CE">
        <w:t xml:space="preserve"> PAINTING AND ANTI-CORROSION TREATMENTS</w:t>
      </w:r>
    </w:p>
    <w:p w14:paraId="6B2C6A8F" w14:textId="77777777" w:rsidR="009022CE" w:rsidRDefault="009022CE" w:rsidP="009022CE">
      <w:pPr>
        <w:rPr>
          <w:rFonts w:asciiTheme="majorHAnsi" w:eastAsiaTheme="majorEastAsia" w:hAnsiTheme="majorHAnsi" w:cstheme="majorBidi"/>
          <w:b/>
          <w:bCs/>
          <w:caps/>
          <w:sz w:val="28"/>
          <w:szCs w:val="28"/>
        </w:rPr>
      </w:pPr>
      <w:r>
        <w:br w:type="page"/>
      </w:r>
    </w:p>
    <w:p w14:paraId="2200D884" w14:textId="77777777" w:rsidR="00D81AA8" w:rsidRPr="00625547" w:rsidRDefault="00D81AA8" w:rsidP="00D81AA8">
      <w:pPr>
        <w:pStyle w:val="Heading1"/>
        <w:numPr>
          <w:ilvl w:val="0"/>
          <w:numId w:val="0"/>
        </w:numPr>
        <w:ind w:left="851" w:hanging="851"/>
      </w:pPr>
      <w:bookmarkStart w:id="279" w:name="_Toc363736711"/>
      <w:bookmarkStart w:id="280" w:name="_Toc15913815"/>
      <w:bookmarkStart w:id="281" w:name="_Toc363736699"/>
      <w:r w:rsidRPr="00997014">
        <w:rPr>
          <w:color w:val="0070C0"/>
          <w:lang w:eastAsia="en-GB"/>
        </w:rPr>
        <w:t>Ss_75_70_54_10</w:t>
      </w:r>
      <w:r w:rsidRPr="00FF538A">
        <w:tab/>
        <w:t>Central Control/Building Management</w:t>
      </w:r>
      <w:r w:rsidRPr="00415BF6">
        <w:rPr>
          <w:noProof/>
          <w:lang w:eastAsia="en-GB"/>
        </w:rPr>
        <mc:AlternateContent>
          <mc:Choice Requires="wps">
            <w:drawing>
              <wp:anchor distT="0" distB="36195" distL="114300" distR="114300" simplePos="0" relativeHeight="251847680" behindDoc="0" locked="1" layoutInCell="1" allowOverlap="1" wp14:anchorId="2ABB5D06" wp14:editId="70EC6CEB">
                <wp:simplePos x="0" y="0"/>
                <wp:positionH relativeFrom="column">
                  <wp:posOffset>3175</wp:posOffset>
                </wp:positionH>
                <wp:positionV relativeFrom="paragraph">
                  <wp:posOffset>215900</wp:posOffset>
                </wp:positionV>
                <wp:extent cx="2070000" cy="0"/>
                <wp:effectExtent l="0" t="19050" r="6985" b="19050"/>
                <wp:wrapNone/>
                <wp:docPr id="56" name="Straight Connector 56"/>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DECFA6" id="Straight Connector 56" o:spid="_x0000_s1026" style="position:absolute;z-index:251847680;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N3Y&#10;Tx3eAQAAKAQAAA4AAAAAAAAAAAAAAAAALgIAAGRycy9lMm9Eb2MueG1sUEsBAi0AFAAGAAgAAAAh&#10;AAMpz1vZAAAABgEAAA8AAAAAAAAAAAAAAAAAOAQAAGRycy9kb3ducmV2LnhtbFBLBQYAAAAABAAE&#10;APMAAAA+BQAAAAA=&#10;" strokecolor="black [3213]" strokeweight="3pt">
                <w10:anchorlock/>
              </v:line>
            </w:pict>
          </mc:Fallback>
        </mc:AlternateContent>
      </w:r>
      <w:bookmarkEnd w:id="279"/>
      <w:bookmarkEnd w:id="280"/>
    </w:p>
    <w:p w14:paraId="157EF2AF" w14:textId="77777777" w:rsidR="00D81AA8" w:rsidRDefault="00D81AA8" w:rsidP="00D81AA8">
      <w:pPr>
        <w:pStyle w:val="Heading2"/>
        <w:numPr>
          <w:ilvl w:val="0"/>
          <w:numId w:val="0"/>
        </w:numPr>
        <w:ind w:left="851" w:hanging="851"/>
      </w:pPr>
      <w:bookmarkStart w:id="282" w:name="_Toc363736712"/>
      <w:r>
        <w:t>PERFORMANCE OBJECTIVES</w:t>
      </w:r>
      <w:bookmarkEnd w:id="282"/>
    </w:p>
    <w:p w14:paraId="4230D5ED" w14:textId="77777777" w:rsidR="00D81AA8" w:rsidRDefault="00D81AA8" w:rsidP="00D81AA8"/>
    <w:p w14:paraId="668BC155" w14:textId="77777777" w:rsidR="00D81AA8" w:rsidRDefault="00D81AA8" w:rsidP="00D81AA8"/>
    <w:p w14:paraId="1A84CAB9" w14:textId="77777777" w:rsidR="00D81AA8" w:rsidRDefault="00D81AA8" w:rsidP="00D81AA8">
      <w:pPr>
        <w:pStyle w:val="Heading2"/>
        <w:numPr>
          <w:ilvl w:val="0"/>
          <w:numId w:val="0"/>
        </w:numPr>
        <w:ind w:left="851" w:hanging="851"/>
      </w:pPr>
      <w:bookmarkStart w:id="283" w:name="_Toc363736713"/>
      <w:r>
        <w:t>DESIGN PARAMETERS</w:t>
      </w:r>
      <w:bookmarkEnd w:id="283"/>
    </w:p>
    <w:p w14:paraId="7361E3CF" w14:textId="77777777" w:rsidR="00D81AA8" w:rsidRDefault="00D81AA8" w:rsidP="00D81AA8">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D81AA8" w:rsidRPr="003D27CF" w14:paraId="0FE3B2A1" w14:textId="77777777" w:rsidTr="0089241C">
        <w:trPr>
          <w:cnfStyle w:val="100000000000" w:firstRow="1" w:lastRow="0" w:firstColumn="0" w:lastColumn="0" w:oddVBand="0" w:evenVBand="0" w:oddHBand="0" w:evenHBand="0" w:firstRowFirstColumn="0" w:firstRowLastColumn="0" w:lastRowFirstColumn="0" w:lastRowLastColumn="0"/>
          <w:cantSplit/>
        </w:trPr>
        <w:tc>
          <w:tcPr>
            <w:tcW w:w="2405" w:type="dxa"/>
          </w:tcPr>
          <w:p w14:paraId="0D6D7CC8" w14:textId="77777777" w:rsidR="00D81AA8" w:rsidRPr="003D27CF" w:rsidRDefault="00D81AA8" w:rsidP="0089241C">
            <w:pPr>
              <w:spacing w:before="0" w:beforeAutospacing="0" w:after="240" w:afterAutospacing="0" w:line="240" w:lineRule="atLeast"/>
              <w:rPr>
                <w:b w:val="0"/>
              </w:rPr>
            </w:pPr>
            <w:r w:rsidRPr="003D27CF">
              <w:rPr>
                <w:b w:val="0"/>
              </w:rPr>
              <w:t xml:space="preserve">Statutory Acts </w:t>
            </w:r>
          </w:p>
        </w:tc>
        <w:tc>
          <w:tcPr>
            <w:tcW w:w="6769" w:type="dxa"/>
            <w:gridSpan w:val="3"/>
          </w:tcPr>
          <w:p w14:paraId="3C58AC72" w14:textId="77777777" w:rsidR="00814103" w:rsidRDefault="00D81AA8"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30DC5633" w14:textId="77777777" w:rsidR="00D81AA8" w:rsidRPr="00050951" w:rsidRDefault="00D81AA8" w:rsidP="00814103">
            <w:pPr>
              <w:spacing w:before="0" w:beforeAutospacing="0" w:after="240" w:afterAutospacing="0" w:line="240" w:lineRule="atLeast"/>
              <w:rPr>
                <w:b w:val="0"/>
              </w:rPr>
            </w:pPr>
            <w:r>
              <w:rPr>
                <w:b w:val="0"/>
              </w:rPr>
              <w:t>The Electricity at Work Regulations 1989</w:t>
            </w:r>
          </w:p>
        </w:tc>
      </w:tr>
      <w:tr w:rsidR="00D81AA8" w:rsidRPr="003D27CF" w14:paraId="42133310" w14:textId="77777777" w:rsidTr="0089241C">
        <w:trPr>
          <w:cantSplit/>
        </w:trPr>
        <w:tc>
          <w:tcPr>
            <w:tcW w:w="2405" w:type="dxa"/>
          </w:tcPr>
          <w:p w14:paraId="2D4884A2" w14:textId="77777777" w:rsidR="00D81AA8" w:rsidRPr="003D27CF" w:rsidRDefault="00D81AA8" w:rsidP="0089241C">
            <w:pPr>
              <w:spacing w:before="0" w:beforeAutospacing="0" w:after="240" w:afterAutospacing="0" w:line="240" w:lineRule="atLeast"/>
            </w:pPr>
            <w:r w:rsidRPr="003D27CF">
              <w:t xml:space="preserve">Building Control / Local Authority requirements </w:t>
            </w:r>
          </w:p>
        </w:tc>
        <w:tc>
          <w:tcPr>
            <w:tcW w:w="6769" w:type="dxa"/>
            <w:gridSpan w:val="3"/>
          </w:tcPr>
          <w:p w14:paraId="521512E4" w14:textId="77777777" w:rsidR="00D81AA8" w:rsidRPr="0038416A" w:rsidRDefault="00D81AA8" w:rsidP="0089241C">
            <w:pPr>
              <w:spacing w:before="0" w:beforeAutospacing="0" w:after="240" w:afterAutospacing="0" w:line="240" w:lineRule="atLeast"/>
            </w:pPr>
            <w:r w:rsidRPr="0038416A">
              <w:t xml:space="preserve">The Building Regulations Approved Documents </w:t>
            </w:r>
          </w:p>
          <w:p w14:paraId="0D829F14" w14:textId="77777777" w:rsidR="00D81AA8" w:rsidRDefault="00D81AA8" w:rsidP="0089241C">
            <w:pPr>
              <w:numPr>
                <w:ilvl w:val="0"/>
                <w:numId w:val="7"/>
              </w:numPr>
              <w:spacing w:before="0" w:beforeAutospacing="0" w:after="240" w:afterAutospacing="0" w:line="240" w:lineRule="atLeast"/>
              <w:contextualSpacing/>
            </w:pPr>
            <w:r w:rsidRPr="007F47D3">
              <w:t>Part P 2013 (Electrical safety - Dwellings)</w:t>
            </w:r>
          </w:p>
          <w:p w14:paraId="671D8B78" w14:textId="77777777" w:rsidR="00D81AA8" w:rsidRDefault="00D81AA8" w:rsidP="0089241C">
            <w:pPr>
              <w:numPr>
                <w:ilvl w:val="0"/>
                <w:numId w:val="7"/>
              </w:numPr>
              <w:spacing w:before="0" w:beforeAutospacing="0" w:after="240" w:afterAutospacing="0" w:line="240" w:lineRule="atLeast"/>
              <w:contextualSpacing/>
            </w:pPr>
            <w:r w:rsidRPr="007F47D3">
              <w:t>Domestic Building Services Compliance Guide</w:t>
            </w:r>
          </w:p>
          <w:p w14:paraId="737C6630" w14:textId="77777777" w:rsidR="00D81AA8" w:rsidRDefault="00D81AA8" w:rsidP="0089241C">
            <w:pPr>
              <w:numPr>
                <w:ilvl w:val="0"/>
                <w:numId w:val="7"/>
              </w:numPr>
              <w:spacing w:before="0" w:beforeAutospacing="0" w:after="240" w:afterAutospacing="0" w:line="240" w:lineRule="atLeast"/>
              <w:contextualSpacing/>
            </w:pPr>
            <w:r w:rsidRPr="003F71FC">
              <w:t>Non-Domestic Building Services Compliance Guide</w:t>
            </w:r>
          </w:p>
          <w:p w14:paraId="0669395A" w14:textId="77777777" w:rsidR="00D81AA8" w:rsidRDefault="00D81AA8" w:rsidP="0089241C">
            <w:pPr>
              <w:numPr>
                <w:ilvl w:val="0"/>
                <w:numId w:val="7"/>
              </w:numPr>
              <w:contextualSpacing/>
            </w:pPr>
            <w:r>
              <w:t>The Memorandum of guidance on the Electricity at Work Regulations 1989 (the Memorandum)</w:t>
            </w:r>
          </w:p>
          <w:p w14:paraId="0DC9D331" w14:textId="77777777" w:rsidR="00D81AA8" w:rsidRDefault="00A60150" w:rsidP="0089241C">
            <w:pPr>
              <w:numPr>
                <w:ilvl w:val="0"/>
                <w:numId w:val="7"/>
              </w:numPr>
              <w:contextualSpacing/>
            </w:pPr>
            <w:r>
              <w:t>BS 7671 - IET Wiring Regulations 18th Edition</w:t>
            </w:r>
          </w:p>
          <w:p w14:paraId="12B7B9B3" w14:textId="77777777" w:rsidR="00D81AA8" w:rsidRDefault="00D81AA8" w:rsidP="0089241C"/>
          <w:p w14:paraId="2D5BB2AA" w14:textId="77777777" w:rsidR="00D81AA8" w:rsidRDefault="00D81AA8" w:rsidP="0089241C">
            <w:r>
              <w:t>The Scottish Building Standards 2015</w:t>
            </w:r>
          </w:p>
          <w:p w14:paraId="31E1E4CC" w14:textId="77777777" w:rsidR="00D81AA8" w:rsidRPr="0038416A" w:rsidRDefault="00D81AA8" w:rsidP="0089241C">
            <w:pPr>
              <w:numPr>
                <w:ilvl w:val="0"/>
                <w:numId w:val="7"/>
              </w:numPr>
              <w:spacing w:before="0" w:beforeAutospacing="0" w:after="240" w:afterAutospacing="0" w:line="240" w:lineRule="atLeast"/>
              <w:contextualSpacing/>
            </w:pPr>
            <w:r w:rsidRPr="00187245">
              <w:t>Section 6 (Energy)</w:t>
            </w:r>
          </w:p>
        </w:tc>
      </w:tr>
      <w:tr w:rsidR="00D81AA8" w:rsidRPr="003D27CF" w14:paraId="4C5A7843" w14:textId="77777777" w:rsidTr="0089241C">
        <w:trPr>
          <w:cantSplit/>
          <w:trHeight w:val="2526"/>
        </w:trPr>
        <w:tc>
          <w:tcPr>
            <w:tcW w:w="2405" w:type="dxa"/>
            <w:vMerge w:val="restart"/>
          </w:tcPr>
          <w:p w14:paraId="759AB531" w14:textId="77777777" w:rsidR="00D81AA8" w:rsidRPr="003D27CF" w:rsidRDefault="00D81AA8" w:rsidP="0089241C">
            <w:pPr>
              <w:spacing w:before="0" w:beforeAutospacing="0" w:after="240" w:afterAutospacing="0" w:line="240" w:lineRule="atLeast"/>
            </w:pPr>
            <w:r w:rsidRPr="003D27CF">
              <w:t xml:space="preserve">Industry standards </w:t>
            </w:r>
          </w:p>
        </w:tc>
        <w:tc>
          <w:tcPr>
            <w:tcW w:w="6769" w:type="dxa"/>
            <w:gridSpan w:val="3"/>
          </w:tcPr>
          <w:p w14:paraId="4B260479" w14:textId="77777777" w:rsidR="00D81AA8" w:rsidRPr="0038416A" w:rsidRDefault="00D81AA8" w:rsidP="0089241C">
            <w:pPr>
              <w:spacing w:before="0" w:beforeAutospacing="0" w:after="240" w:afterAutospacing="0" w:line="240" w:lineRule="atLeast"/>
            </w:pPr>
            <w:r w:rsidRPr="0038416A">
              <w:t>Chartered Institute of Building Services Engineers (CIBSE)</w:t>
            </w:r>
          </w:p>
          <w:p w14:paraId="0C86708C" w14:textId="77777777" w:rsidR="00D81AA8" w:rsidRDefault="00D81AA8" w:rsidP="0089241C">
            <w:pPr>
              <w:numPr>
                <w:ilvl w:val="0"/>
                <w:numId w:val="10"/>
              </w:numPr>
              <w:spacing w:before="0" w:beforeAutospacing="0" w:after="240" w:afterAutospacing="0" w:line="240" w:lineRule="atLeast"/>
              <w:contextualSpacing/>
            </w:pPr>
            <w:r w:rsidRPr="0038416A">
              <w:t>C</w:t>
            </w:r>
            <w:r>
              <w:t>IBSE F</w:t>
            </w:r>
            <w:r w:rsidRPr="0038416A">
              <w:t> guide</w:t>
            </w:r>
          </w:p>
          <w:p w14:paraId="1C98757E" w14:textId="77777777" w:rsidR="00D81AA8" w:rsidRDefault="00D81AA8" w:rsidP="0089241C">
            <w:pPr>
              <w:numPr>
                <w:ilvl w:val="0"/>
                <w:numId w:val="10"/>
              </w:numPr>
              <w:spacing w:before="0" w:beforeAutospacing="0" w:after="240" w:afterAutospacing="0" w:line="240" w:lineRule="atLeast"/>
              <w:contextualSpacing/>
            </w:pPr>
            <w:r w:rsidRPr="0038416A">
              <w:t>C</w:t>
            </w:r>
            <w:r>
              <w:t>IBSE H</w:t>
            </w:r>
            <w:r w:rsidRPr="0038416A">
              <w:t> guide</w:t>
            </w:r>
          </w:p>
          <w:p w14:paraId="1FE012F4" w14:textId="77777777" w:rsidR="00D81AA8" w:rsidRDefault="00D81AA8" w:rsidP="0089241C">
            <w:pPr>
              <w:numPr>
                <w:ilvl w:val="0"/>
                <w:numId w:val="10"/>
              </w:numPr>
              <w:spacing w:before="0" w:beforeAutospacing="0" w:after="240" w:afterAutospacing="0" w:line="240" w:lineRule="atLeast"/>
              <w:contextualSpacing/>
            </w:pPr>
            <w:r w:rsidRPr="0038416A">
              <w:t>C</w:t>
            </w:r>
            <w:r>
              <w:t>IBSE K</w:t>
            </w:r>
            <w:r w:rsidRPr="0038416A">
              <w:t> guide</w:t>
            </w:r>
          </w:p>
          <w:p w14:paraId="7243EC9C" w14:textId="77777777" w:rsidR="00D81AA8" w:rsidRDefault="00D81AA8" w:rsidP="0089241C">
            <w:pPr>
              <w:numPr>
                <w:ilvl w:val="0"/>
                <w:numId w:val="10"/>
              </w:numPr>
              <w:spacing w:before="0" w:beforeAutospacing="0" w:after="240" w:afterAutospacing="0" w:line="240" w:lineRule="atLeast"/>
              <w:contextualSpacing/>
            </w:pPr>
            <w:r w:rsidRPr="0038416A">
              <w:t>C</w:t>
            </w:r>
            <w:r>
              <w:t>IBSE M</w:t>
            </w:r>
            <w:r w:rsidRPr="0038416A">
              <w:t> guide</w:t>
            </w:r>
          </w:p>
          <w:p w14:paraId="32D911F0" w14:textId="77777777" w:rsidR="00D81AA8" w:rsidRDefault="00D81AA8" w:rsidP="0089241C">
            <w:pPr>
              <w:numPr>
                <w:ilvl w:val="0"/>
                <w:numId w:val="10"/>
              </w:numPr>
              <w:spacing w:before="0" w:beforeAutospacing="0" w:after="240" w:afterAutospacing="0" w:line="240" w:lineRule="atLeast"/>
              <w:contextualSpacing/>
            </w:pPr>
            <w:r w:rsidRPr="00EB0F7C">
              <w:t>Commissioning Code C: Automatic Controls</w:t>
            </w:r>
          </w:p>
          <w:p w14:paraId="4C91E201" w14:textId="77777777" w:rsidR="00D81AA8" w:rsidRDefault="00D81AA8" w:rsidP="0089241C">
            <w:pPr>
              <w:numPr>
                <w:ilvl w:val="0"/>
                <w:numId w:val="10"/>
              </w:numPr>
              <w:spacing w:before="0" w:beforeAutospacing="0" w:after="240" w:afterAutospacing="0" w:line="240" w:lineRule="atLeast"/>
              <w:contextualSpacing/>
            </w:pPr>
            <w:r>
              <w:t xml:space="preserve">TM39: </w:t>
            </w:r>
            <w:r w:rsidRPr="000478BA">
              <w:t>Building Energy Metering</w:t>
            </w:r>
          </w:p>
          <w:p w14:paraId="13981496" w14:textId="77777777" w:rsidR="00D81AA8" w:rsidRPr="0038416A" w:rsidRDefault="00D81AA8" w:rsidP="0089241C">
            <w:pPr>
              <w:numPr>
                <w:ilvl w:val="0"/>
                <w:numId w:val="10"/>
              </w:numPr>
              <w:spacing w:before="0" w:beforeAutospacing="0" w:after="240" w:afterAutospacing="0" w:line="240" w:lineRule="atLeast"/>
              <w:contextualSpacing/>
            </w:pPr>
            <w:r w:rsidRPr="00EB0F7C">
              <w:t>KS04: Understanding Controls</w:t>
            </w:r>
          </w:p>
        </w:tc>
      </w:tr>
      <w:tr w:rsidR="00D81AA8" w:rsidRPr="003D27CF" w14:paraId="5BABE34B" w14:textId="77777777" w:rsidTr="0089241C">
        <w:trPr>
          <w:cantSplit/>
          <w:trHeight w:val="1246"/>
        </w:trPr>
        <w:tc>
          <w:tcPr>
            <w:tcW w:w="2405" w:type="dxa"/>
            <w:vMerge/>
          </w:tcPr>
          <w:p w14:paraId="45C47DE7" w14:textId="77777777" w:rsidR="00D81AA8" w:rsidRPr="003D27CF" w:rsidRDefault="00D81AA8" w:rsidP="0089241C"/>
        </w:tc>
        <w:tc>
          <w:tcPr>
            <w:tcW w:w="6769" w:type="dxa"/>
            <w:gridSpan w:val="3"/>
          </w:tcPr>
          <w:p w14:paraId="1E1EDF69" w14:textId="77777777" w:rsidR="00D81AA8" w:rsidRPr="0038416A" w:rsidRDefault="00D81AA8" w:rsidP="0089241C">
            <w:r w:rsidRPr="0038416A">
              <w:t>Building Services Research and Information Association (BSRIA)</w:t>
            </w:r>
          </w:p>
          <w:p w14:paraId="216D867A" w14:textId="77777777" w:rsidR="00D81AA8" w:rsidRDefault="00D81AA8" w:rsidP="0089241C">
            <w:pPr>
              <w:numPr>
                <w:ilvl w:val="0"/>
                <w:numId w:val="10"/>
              </w:numPr>
              <w:spacing w:before="0" w:beforeAutospacing="0" w:after="240" w:afterAutospacing="0" w:line="240" w:lineRule="atLeast"/>
              <w:contextualSpacing/>
            </w:pPr>
            <w:r w:rsidRPr="00BA542C">
              <w:t>KS04: Understanding Controls Building control and indoor environmental quality - a best practice guide (TN 9/98)</w:t>
            </w:r>
          </w:p>
          <w:p w14:paraId="01CCCD2B" w14:textId="77777777" w:rsidR="00D81AA8" w:rsidRDefault="00D81AA8" w:rsidP="0089241C">
            <w:pPr>
              <w:numPr>
                <w:ilvl w:val="0"/>
                <w:numId w:val="10"/>
              </w:numPr>
              <w:spacing w:before="0" w:beforeAutospacing="0" w:after="240" w:afterAutospacing="0" w:line="240" w:lineRule="atLeast"/>
              <w:contextualSpacing/>
            </w:pPr>
            <w:r>
              <w:t>Library of System Control Strategies (AG7/98)</w:t>
            </w:r>
          </w:p>
          <w:p w14:paraId="28E78BBE" w14:textId="77777777" w:rsidR="00D81AA8" w:rsidRDefault="00D81AA8" w:rsidP="0089241C">
            <w:pPr>
              <w:numPr>
                <w:ilvl w:val="0"/>
                <w:numId w:val="10"/>
              </w:numPr>
              <w:spacing w:before="0" w:beforeAutospacing="0" w:after="240" w:afterAutospacing="0" w:line="240" w:lineRule="atLeast"/>
              <w:contextualSpacing/>
            </w:pPr>
            <w:r>
              <w:t>Effective BMS – A guide to improving system performance (AG10/2001)</w:t>
            </w:r>
          </w:p>
          <w:p w14:paraId="55E8B671" w14:textId="77777777" w:rsidR="00D81AA8" w:rsidRPr="0038416A" w:rsidRDefault="00D81AA8" w:rsidP="0089241C">
            <w:pPr>
              <w:spacing w:before="0" w:beforeAutospacing="0" w:after="240" w:afterAutospacing="0" w:line="240" w:lineRule="atLeast"/>
              <w:contextualSpacing/>
            </w:pPr>
          </w:p>
        </w:tc>
      </w:tr>
      <w:tr w:rsidR="00D81AA8" w:rsidRPr="003D27CF" w14:paraId="27220477" w14:textId="77777777" w:rsidTr="0089241C">
        <w:trPr>
          <w:cantSplit/>
        </w:trPr>
        <w:tc>
          <w:tcPr>
            <w:tcW w:w="2405" w:type="dxa"/>
          </w:tcPr>
          <w:p w14:paraId="6C3B90B5" w14:textId="77777777" w:rsidR="00D81AA8" w:rsidRPr="0038416A" w:rsidRDefault="00D81AA8" w:rsidP="0089241C">
            <w:pPr>
              <w:spacing w:before="0" w:beforeAutospacing="0" w:after="0" w:afterAutospacing="0" w:line="240" w:lineRule="atLeast"/>
            </w:pPr>
            <w:r w:rsidRPr="0038416A">
              <w:t xml:space="preserve">British Standards </w:t>
            </w:r>
          </w:p>
        </w:tc>
        <w:tc>
          <w:tcPr>
            <w:tcW w:w="1418" w:type="dxa"/>
          </w:tcPr>
          <w:p w14:paraId="442B4F23" w14:textId="77777777" w:rsidR="00D81AA8" w:rsidRPr="0038416A" w:rsidRDefault="00D81AA8" w:rsidP="0089241C">
            <w:pPr>
              <w:spacing w:after="0" w:afterAutospacing="0"/>
            </w:pPr>
            <w:r>
              <w:t>BS 7671</w:t>
            </w:r>
          </w:p>
        </w:tc>
        <w:tc>
          <w:tcPr>
            <w:tcW w:w="850" w:type="dxa"/>
          </w:tcPr>
          <w:p w14:paraId="4C87D465" w14:textId="77777777" w:rsidR="00D81AA8" w:rsidRPr="0038416A" w:rsidRDefault="00D81AA8" w:rsidP="0089241C">
            <w:pPr>
              <w:spacing w:after="0" w:afterAutospacing="0"/>
            </w:pPr>
            <w:r>
              <w:t>2008</w:t>
            </w:r>
          </w:p>
        </w:tc>
        <w:tc>
          <w:tcPr>
            <w:tcW w:w="4501" w:type="dxa"/>
          </w:tcPr>
          <w:p w14:paraId="11EC0900" w14:textId="77777777" w:rsidR="00D81AA8" w:rsidRPr="006265A2" w:rsidRDefault="00D81AA8" w:rsidP="0089241C">
            <w:pPr>
              <w:spacing w:after="0"/>
            </w:pPr>
            <w:r>
              <w:t>Requirements for Electrical Installations. IET Wiring Regulations</w:t>
            </w:r>
          </w:p>
        </w:tc>
      </w:tr>
      <w:tr w:rsidR="00D81AA8" w:rsidRPr="003D27CF" w14:paraId="271E66FB" w14:textId="77777777" w:rsidTr="0089241C">
        <w:trPr>
          <w:cantSplit/>
        </w:trPr>
        <w:tc>
          <w:tcPr>
            <w:tcW w:w="2405" w:type="dxa"/>
          </w:tcPr>
          <w:p w14:paraId="5F121D4C" w14:textId="77777777" w:rsidR="00D81AA8" w:rsidRPr="0038416A" w:rsidRDefault="00D81AA8" w:rsidP="0089241C">
            <w:pPr>
              <w:spacing w:after="0"/>
            </w:pPr>
          </w:p>
        </w:tc>
        <w:tc>
          <w:tcPr>
            <w:tcW w:w="1418" w:type="dxa"/>
          </w:tcPr>
          <w:p w14:paraId="54FAE52B" w14:textId="77777777" w:rsidR="00D81AA8" w:rsidRPr="0038416A" w:rsidRDefault="00D81AA8" w:rsidP="0089241C">
            <w:pPr>
              <w:spacing w:after="0" w:afterAutospacing="0"/>
            </w:pPr>
            <w:r>
              <w:t>BS 9999</w:t>
            </w:r>
          </w:p>
        </w:tc>
        <w:tc>
          <w:tcPr>
            <w:tcW w:w="850" w:type="dxa"/>
          </w:tcPr>
          <w:p w14:paraId="3836866D" w14:textId="77777777" w:rsidR="00D81AA8" w:rsidRPr="0038416A" w:rsidRDefault="00D81AA8" w:rsidP="0089241C">
            <w:pPr>
              <w:spacing w:after="0" w:afterAutospacing="0"/>
            </w:pPr>
            <w:r>
              <w:t>2017</w:t>
            </w:r>
          </w:p>
        </w:tc>
        <w:tc>
          <w:tcPr>
            <w:tcW w:w="4501" w:type="dxa"/>
          </w:tcPr>
          <w:p w14:paraId="1ECFDB57" w14:textId="77777777" w:rsidR="00D81AA8" w:rsidRPr="006265A2" w:rsidRDefault="00D81AA8" w:rsidP="0089241C">
            <w:pPr>
              <w:spacing w:after="0"/>
            </w:pPr>
            <w:r w:rsidRPr="00CA673A">
              <w:t>Fire safety in the design, management and use of buildings. Code of practice</w:t>
            </w:r>
          </w:p>
        </w:tc>
      </w:tr>
      <w:tr w:rsidR="00D81AA8" w:rsidRPr="003D27CF" w14:paraId="66F5A3DB" w14:textId="77777777" w:rsidTr="0089241C">
        <w:trPr>
          <w:cantSplit/>
        </w:trPr>
        <w:tc>
          <w:tcPr>
            <w:tcW w:w="2405" w:type="dxa"/>
          </w:tcPr>
          <w:p w14:paraId="546184DF" w14:textId="77777777" w:rsidR="00D81AA8" w:rsidRPr="0038416A" w:rsidRDefault="00D81AA8" w:rsidP="0089241C">
            <w:pPr>
              <w:spacing w:after="0"/>
            </w:pPr>
          </w:p>
        </w:tc>
        <w:tc>
          <w:tcPr>
            <w:tcW w:w="1418" w:type="dxa"/>
          </w:tcPr>
          <w:p w14:paraId="3C33491C" w14:textId="77777777" w:rsidR="00D81AA8" w:rsidRDefault="00D81AA8" w:rsidP="0089241C">
            <w:r>
              <w:t>BS EN 13321-1</w:t>
            </w:r>
          </w:p>
        </w:tc>
        <w:tc>
          <w:tcPr>
            <w:tcW w:w="850" w:type="dxa"/>
          </w:tcPr>
          <w:p w14:paraId="168898CE" w14:textId="77777777" w:rsidR="00D81AA8" w:rsidRDefault="00D81AA8" w:rsidP="0089241C">
            <w:r>
              <w:t>2012</w:t>
            </w:r>
          </w:p>
        </w:tc>
        <w:tc>
          <w:tcPr>
            <w:tcW w:w="4501" w:type="dxa"/>
          </w:tcPr>
          <w:p w14:paraId="115AE451" w14:textId="77777777" w:rsidR="00D81AA8" w:rsidRPr="0090433E" w:rsidRDefault="00D81AA8" w:rsidP="0089241C">
            <w:r w:rsidRPr="00CA673A">
              <w:t>Open data communication in building automation, controls and building management. Home and building electronic system. Product and system requirements</w:t>
            </w:r>
          </w:p>
        </w:tc>
      </w:tr>
      <w:tr w:rsidR="00D81AA8" w:rsidRPr="003D27CF" w14:paraId="4108A98C" w14:textId="77777777" w:rsidTr="0089241C">
        <w:trPr>
          <w:cantSplit/>
        </w:trPr>
        <w:tc>
          <w:tcPr>
            <w:tcW w:w="2405" w:type="dxa"/>
          </w:tcPr>
          <w:p w14:paraId="789BFDBE" w14:textId="77777777" w:rsidR="00D81AA8" w:rsidRPr="0038416A" w:rsidRDefault="00D81AA8" w:rsidP="0089241C">
            <w:pPr>
              <w:spacing w:after="0"/>
            </w:pPr>
          </w:p>
        </w:tc>
        <w:tc>
          <w:tcPr>
            <w:tcW w:w="1418" w:type="dxa"/>
          </w:tcPr>
          <w:p w14:paraId="13626587" w14:textId="77777777" w:rsidR="00D81AA8" w:rsidRDefault="00D81AA8" w:rsidP="0089241C">
            <w:r>
              <w:t>BS EN 13321-2</w:t>
            </w:r>
          </w:p>
        </w:tc>
        <w:tc>
          <w:tcPr>
            <w:tcW w:w="850" w:type="dxa"/>
          </w:tcPr>
          <w:p w14:paraId="40DD9721" w14:textId="77777777" w:rsidR="00D81AA8" w:rsidRDefault="00D81AA8" w:rsidP="0089241C">
            <w:r>
              <w:t>2012</w:t>
            </w:r>
          </w:p>
        </w:tc>
        <w:tc>
          <w:tcPr>
            <w:tcW w:w="4501" w:type="dxa"/>
          </w:tcPr>
          <w:p w14:paraId="0FFB917A" w14:textId="77777777" w:rsidR="00D81AA8" w:rsidRPr="008207D1" w:rsidRDefault="00D81AA8" w:rsidP="0089241C">
            <w:r w:rsidRPr="00CA673A">
              <w:t>Open Data Communication in Building Automation, Controls and Building Management. Home and Building Electronic Systems. KNXnet/IP Communication</w:t>
            </w:r>
          </w:p>
        </w:tc>
      </w:tr>
    </w:tbl>
    <w:p w14:paraId="045D2A7E" w14:textId="77777777" w:rsidR="00D81AA8" w:rsidRDefault="00D81AA8" w:rsidP="00D81AA8">
      <w:pPr>
        <w:pStyle w:val="Heading2"/>
        <w:numPr>
          <w:ilvl w:val="0"/>
          <w:numId w:val="0"/>
        </w:numPr>
        <w:ind w:left="851" w:hanging="851"/>
      </w:pPr>
      <w:bookmarkStart w:id="284" w:name="_Toc363736714"/>
      <w:r>
        <w:t>SYSTEM DESCRIPTION</w:t>
      </w:r>
      <w:bookmarkEnd w:id="284"/>
    </w:p>
    <w:p w14:paraId="0533D3F5" w14:textId="77777777" w:rsidR="00D81AA8" w:rsidRDefault="00D81AA8" w:rsidP="00D81AA8"/>
    <w:p w14:paraId="3057099D" w14:textId="77777777" w:rsidR="00D81AA8" w:rsidRDefault="00D81AA8" w:rsidP="00D81AA8"/>
    <w:p w14:paraId="16189AF0" w14:textId="77777777" w:rsidR="00D81AA8" w:rsidRDefault="00D81AA8" w:rsidP="00D81AA8">
      <w:pPr>
        <w:pStyle w:val="Heading2"/>
        <w:numPr>
          <w:ilvl w:val="0"/>
          <w:numId w:val="0"/>
        </w:numPr>
        <w:ind w:left="851" w:hanging="851"/>
      </w:pPr>
      <w:bookmarkStart w:id="285" w:name="_Toc363736715"/>
      <w:r>
        <w:t>CONTROL REQUIREMENTS</w:t>
      </w:r>
      <w:bookmarkEnd w:id="285"/>
    </w:p>
    <w:p w14:paraId="48FCA6EE" w14:textId="77777777" w:rsidR="00D81AA8" w:rsidRDefault="00D81AA8" w:rsidP="00D81AA8"/>
    <w:p w14:paraId="1F9CC5B7" w14:textId="77777777" w:rsidR="00D81AA8" w:rsidRDefault="00D81AA8" w:rsidP="00D81AA8"/>
    <w:p w14:paraId="5C59BB5F" w14:textId="77777777" w:rsidR="00D81AA8" w:rsidRDefault="00D81AA8" w:rsidP="00D81AA8">
      <w:pPr>
        <w:pStyle w:val="Heading2"/>
        <w:numPr>
          <w:ilvl w:val="0"/>
          <w:numId w:val="0"/>
        </w:numPr>
        <w:ind w:left="851" w:hanging="851"/>
      </w:pPr>
      <w:bookmarkStart w:id="286" w:name="_Toc363736716"/>
      <w:r>
        <w:t>SYSTEM DRAWINGS / SCHEMATICS</w:t>
      </w:r>
      <w:bookmarkEnd w:id="286"/>
    </w:p>
    <w:p w14:paraId="797606B2" w14:textId="77777777" w:rsidR="00D81AA8" w:rsidRDefault="00D81AA8" w:rsidP="00D81AA8"/>
    <w:p w14:paraId="3FEBDD0A" w14:textId="77777777" w:rsidR="00D81AA8" w:rsidRDefault="00D81AA8" w:rsidP="00D81AA8"/>
    <w:p w14:paraId="568BA492" w14:textId="77777777" w:rsidR="00D81AA8" w:rsidRDefault="00D81AA8" w:rsidP="00D81AA8">
      <w:pPr>
        <w:pStyle w:val="Heading2"/>
        <w:numPr>
          <w:ilvl w:val="0"/>
          <w:numId w:val="0"/>
        </w:numPr>
        <w:ind w:left="357" w:hanging="357"/>
      </w:pPr>
      <w:r>
        <w:t>REFERENCE SPECIFICATION CLAUSES</w:t>
      </w:r>
    </w:p>
    <w:p w14:paraId="46354A02" w14:textId="77777777" w:rsidR="00D81AA8" w:rsidRDefault="00D81AA8" w:rsidP="00D81AA8">
      <w:r>
        <w:t>Also see the following Reference Specification SPEC-300 clauses for further details of Workmanship, materials standards, builders work standards, testing/ commissioning, and identification:</w:t>
      </w:r>
    </w:p>
    <w:p w14:paraId="056507D2" w14:textId="77777777" w:rsidR="00D81AA8" w:rsidRDefault="00986F61" w:rsidP="00D81AA8">
      <w:pPr>
        <w:pStyle w:val="ListParagraph"/>
        <w:numPr>
          <w:ilvl w:val="0"/>
          <w:numId w:val="6"/>
        </w:numPr>
      </w:pPr>
      <w:r>
        <w:t>PR_65_70_11_00</w:t>
      </w:r>
      <w:r w:rsidR="00D81AA8">
        <w:t xml:space="preserve"> CONDUIT AND CABLE TRUNKING</w:t>
      </w:r>
    </w:p>
    <w:p w14:paraId="0FE9B5A5" w14:textId="77777777" w:rsidR="00D81AA8" w:rsidRDefault="00986F61" w:rsidP="00D81AA8">
      <w:pPr>
        <w:pStyle w:val="ListParagraph"/>
        <w:numPr>
          <w:ilvl w:val="0"/>
          <w:numId w:val="6"/>
        </w:numPr>
      </w:pPr>
      <w:r>
        <w:t>PR_65_70_36/48_00</w:t>
      </w:r>
      <w:r w:rsidR="00D81AA8">
        <w:t xml:space="preserve"> HV/LV CABLES AND WIRING</w:t>
      </w:r>
    </w:p>
    <w:p w14:paraId="13EA30D1" w14:textId="77777777" w:rsidR="00D81AA8" w:rsidRDefault="00986F61" w:rsidP="00D81AA8">
      <w:pPr>
        <w:pStyle w:val="ListParagraph"/>
        <w:numPr>
          <w:ilvl w:val="0"/>
          <w:numId w:val="6"/>
        </w:numPr>
      </w:pPr>
      <w:r>
        <w:t>PR_60_70_48_06</w:t>
      </w:r>
      <w:r w:rsidR="00D81AA8">
        <w:t xml:space="preserve"> BUSBAR TRUNKING</w:t>
      </w:r>
    </w:p>
    <w:p w14:paraId="1A5F8C68" w14:textId="77777777" w:rsidR="00D81AA8" w:rsidRDefault="00986F61" w:rsidP="00D81AA8">
      <w:pPr>
        <w:pStyle w:val="ListParagraph"/>
        <w:numPr>
          <w:ilvl w:val="0"/>
          <w:numId w:val="6"/>
        </w:numPr>
      </w:pPr>
      <w:r>
        <w:t>PR_65_70_11_00</w:t>
      </w:r>
      <w:r w:rsidR="00D81AA8">
        <w:t xml:space="preserve"> SUPPORT COMPONENTS - CABLES</w:t>
      </w:r>
    </w:p>
    <w:p w14:paraId="5E9A3A63" w14:textId="77777777" w:rsidR="00D81AA8" w:rsidRDefault="00986F61" w:rsidP="00D81AA8">
      <w:pPr>
        <w:pStyle w:val="ListParagraph"/>
        <w:numPr>
          <w:ilvl w:val="0"/>
          <w:numId w:val="6"/>
        </w:numPr>
      </w:pPr>
      <w:r>
        <w:t>PR_60_70_48_00</w:t>
      </w:r>
      <w:r w:rsidR="00D81AA8">
        <w:t xml:space="preserve"> LV SWITCHGEAR AND DISTRIBUTION BOARDS</w:t>
      </w:r>
    </w:p>
    <w:p w14:paraId="5DBEC22D" w14:textId="77777777" w:rsidR="00D81AA8" w:rsidRDefault="00986F61" w:rsidP="00D81AA8">
      <w:pPr>
        <w:pStyle w:val="ListParagraph"/>
        <w:numPr>
          <w:ilvl w:val="0"/>
          <w:numId w:val="6"/>
        </w:numPr>
      </w:pPr>
      <w:r>
        <w:t>PR_75_51_52_00</w:t>
      </w:r>
      <w:r w:rsidR="00D81AA8">
        <w:t xml:space="preserve"> CONTACTORS AND STARTERS</w:t>
      </w:r>
    </w:p>
    <w:p w14:paraId="7A2C2CDC" w14:textId="77777777" w:rsidR="00D81AA8" w:rsidRDefault="003D44FA" w:rsidP="00D81AA8">
      <w:pPr>
        <w:pStyle w:val="ListParagraph"/>
        <w:numPr>
          <w:ilvl w:val="0"/>
          <w:numId w:val="6"/>
        </w:numPr>
      </w:pPr>
      <w:r>
        <w:t>PR_70_70_48_00</w:t>
      </w:r>
      <w:r w:rsidR="00D81AA8">
        <w:t xml:space="preserve"> LUMINAIRES AND LAMPS</w:t>
      </w:r>
    </w:p>
    <w:p w14:paraId="0BC1DF13" w14:textId="77777777" w:rsidR="00D81AA8" w:rsidRDefault="003D44FA" w:rsidP="00D81AA8">
      <w:pPr>
        <w:pStyle w:val="ListParagraph"/>
        <w:numPr>
          <w:ilvl w:val="0"/>
          <w:numId w:val="6"/>
        </w:numPr>
      </w:pPr>
      <w:r>
        <w:t>PR_65_72_00_00</w:t>
      </w:r>
      <w:r w:rsidR="00D81AA8">
        <w:t xml:space="preserve"> ACCESSORIES FOR ELECTRICAL SERVICES</w:t>
      </w:r>
    </w:p>
    <w:p w14:paraId="279785CA" w14:textId="77777777" w:rsidR="00D81AA8" w:rsidRDefault="003D44FA" w:rsidP="00D81AA8">
      <w:pPr>
        <w:pStyle w:val="ListParagraph"/>
        <w:numPr>
          <w:ilvl w:val="0"/>
          <w:numId w:val="6"/>
        </w:numPr>
      </w:pPr>
      <w:r>
        <w:t>PR_65_70_46_00</w:t>
      </w:r>
      <w:r w:rsidR="00D81AA8">
        <w:t xml:space="preserve"> EARTHING AND BONDING</w:t>
      </w:r>
    </w:p>
    <w:p w14:paraId="7AF45E76" w14:textId="77777777" w:rsidR="00D81AA8" w:rsidRDefault="003D44FA" w:rsidP="00D81AA8">
      <w:pPr>
        <w:pStyle w:val="ListParagraph"/>
        <w:numPr>
          <w:ilvl w:val="0"/>
          <w:numId w:val="6"/>
        </w:numPr>
      </w:pPr>
      <w:r>
        <w:t>AC_70_65_00_00</w:t>
      </w:r>
      <w:r w:rsidR="00D81AA8">
        <w:t xml:space="preserve"> TESTING AND COMMISSIONING OF ELECTRICAL SERVICES</w:t>
      </w:r>
    </w:p>
    <w:p w14:paraId="0BD8CB08" w14:textId="77777777" w:rsidR="00D81AA8" w:rsidRDefault="003D44FA" w:rsidP="00D81AA8">
      <w:pPr>
        <w:pStyle w:val="ListParagraph"/>
        <w:numPr>
          <w:ilvl w:val="0"/>
          <w:numId w:val="6"/>
        </w:numPr>
      </w:pPr>
      <w:r>
        <w:t>PR_40_10_57_24</w:t>
      </w:r>
      <w:r w:rsidR="00D81AA8">
        <w:t xml:space="preserve"> IDENTIFICATION - ELECTRICAL</w:t>
      </w:r>
    </w:p>
    <w:p w14:paraId="16F1B69E" w14:textId="77777777" w:rsidR="00D81AA8" w:rsidRDefault="003D44FA" w:rsidP="00D81AA8">
      <w:pPr>
        <w:pStyle w:val="ListParagraph"/>
        <w:numPr>
          <w:ilvl w:val="0"/>
          <w:numId w:val="6"/>
        </w:numPr>
      </w:pPr>
      <w:r>
        <w:t>PR_20_29_00_00</w:t>
      </w:r>
      <w:r w:rsidR="00D81AA8">
        <w:t xml:space="preserve"> FIXING TO BUILDING FABRIC</w:t>
      </w:r>
    </w:p>
    <w:p w14:paraId="51F79487" w14:textId="77777777" w:rsidR="00D81AA8" w:rsidRDefault="003D44FA" w:rsidP="00D81AA8">
      <w:pPr>
        <w:pStyle w:val="ListParagraph"/>
        <w:numPr>
          <w:ilvl w:val="0"/>
          <w:numId w:val="6"/>
        </w:numPr>
      </w:pPr>
      <w:r>
        <w:t>PR_35_31_68_72</w:t>
      </w:r>
      <w:r w:rsidR="00D81AA8">
        <w:t xml:space="preserve"> PAINTING AND ANTI-CORROSION TREATMENTS</w:t>
      </w:r>
    </w:p>
    <w:p w14:paraId="2209E3AC" w14:textId="77777777" w:rsidR="00D81AA8" w:rsidRDefault="00D81AA8" w:rsidP="00D81AA8">
      <w:r>
        <w:br w:type="page"/>
      </w:r>
    </w:p>
    <w:p w14:paraId="70701526" w14:textId="77777777" w:rsidR="009022CE" w:rsidRPr="00625547" w:rsidRDefault="00D81AA8" w:rsidP="009022CE">
      <w:pPr>
        <w:pStyle w:val="Heading1"/>
        <w:numPr>
          <w:ilvl w:val="0"/>
          <w:numId w:val="0"/>
        </w:numPr>
        <w:ind w:left="851" w:hanging="851"/>
      </w:pPr>
      <w:bookmarkStart w:id="287" w:name="_Toc15913816"/>
      <w:r w:rsidRPr="00997014">
        <w:rPr>
          <w:color w:val="0070C0"/>
          <w:lang w:eastAsia="en-GB"/>
        </w:rPr>
        <w:t>Ss_75_80_45_25</w:t>
      </w:r>
      <w:r w:rsidR="009022CE" w:rsidRPr="00FF538A">
        <w:tab/>
        <w:t xml:space="preserve">Earthing, Bonding, EMC </w:t>
      </w:r>
      <w:r w:rsidR="00BA7A5C">
        <w:t>&amp;</w:t>
      </w:r>
      <w:r w:rsidR="009022CE" w:rsidRPr="00FF538A">
        <w:t xml:space="preserve"> Surge Protection</w:t>
      </w:r>
      <w:r w:rsidR="009022CE" w:rsidRPr="00415BF6">
        <w:rPr>
          <w:noProof/>
          <w:lang w:eastAsia="en-GB"/>
        </w:rPr>
        <mc:AlternateContent>
          <mc:Choice Requires="wps">
            <w:drawing>
              <wp:anchor distT="0" distB="36195" distL="114300" distR="114300" simplePos="0" relativeHeight="251711488" behindDoc="0" locked="1" layoutInCell="1" allowOverlap="1" wp14:anchorId="391B66FC" wp14:editId="6B4AB5E0">
                <wp:simplePos x="0" y="0"/>
                <wp:positionH relativeFrom="column">
                  <wp:posOffset>3175</wp:posOffset>
                </wp:positionH>
                <wp:positionV relativeFrom="paragraph">
                  <wp:posOffset>215900</wp:posOffset>
                </wp:positionV>
                <wp:extent cx="2070000" cy="0"/>
                <wp:effectExtent l="0" t="19050" r="6985" b="19050"/>
                <wp:wrapNone/>
                <wp:docPr id="54" name="Straight Connector 54"/>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30FF56" id="Straight Connector 54" o:spid="_x0000_s1026" style="position:absolute;z-index:251711488;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" strokecolor="black [3213]" strokeweight="3pt">
                <w10:anchorlock/>
              </v:line>
            </w:pict>
          </mc:Fallback>
        </mc:AlternateContent>
      </w:r>
      <w:bookmarkEnd w:id="281"/>
      <w:bookmarkEnd w:id="287"/>
    </w:p>
    <w:p w14:paraId="16E84094" w14:textId="77777777" w:rsidR="009022CE" w:rsidRDefault="009022CE" w:rsidP="009022CE">
      <w:pPr>
        <w:pStyle w:val="Heading2"/>
        <w:numPr>
          <w:ilvl w:val="0"/>
          <w:numId w:val="0"/>
        </w:numPr>
        <w:ind w:left="851" w:hanging="851"/>
      </w:pPr>
      <w:bookmarkStart w:id="288" w:name="_Toc363736700"/>
      <w:r>
        <w:t>PERFORMANCE OBJECTIVES</w:t>
      </w:r>
      <w:bookmarkEnd w:id="288"/>
    </w:p>
    <w:p w14:paraId="67022549" w14:textId="77777777" w:rsidR="009022CE" w:rsidRDefault="009022CE" w:rsidP="009022CE"/>
    <w:p w14:paraId="585D5236" w14:textId="77777777" w:rsidR="009022CE" w:rsidRDefault="009022CE" w:rsidP="009022CE"/>
    <w:p w14:paraId="0F27C2A7" w14:textId="77777777" w:rsidR="009022CE" w:rsidRDefault="009022CE" w:rsidP="009022CE">
      <w:pPr>
        <w:pStyle w:val="Heading2"/>
        <w:numPr>
          <w:ilvl w:val="0"/>
          <w:numId w:val="0"/>
        </w:numPr>
        <w:ind w:left="851" w:hanging="851"/>
      </w:pPr>
      <w:bookmarkStart w:id="289" w:name="_Toc363736701"/>
      <w:r>
        <w:t>DESIGN PARAMETERS</w:t>
      </w:r>
      <w:bookmarkEnd w:id="289"/>
    </w:p>
    <w:p w14:paraId="03633CC4" w14:textId="77777777" w:rsidR="00B10F0A" w:rsidRDefault="00B10F0A" w:rsidP="00B10F0A">
      <w:pPr>
        <w:pStyle w:val="Heading3"/>
      </w:pPr>
      <w:bookmarkStart w:id="290" w:name="_Toc363736702"/>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B10F0A" w:rsidRPr="003D27CF" w14:paraId="57AD8357" w14:textId="77777777" w:rsidTr="000C32C1">
        <w:trPr>
          <w:cnfStyle w:val="100000000000" w:firstRow="1" w:lastRow="0" w:firstColumn="0" w:lastColumn="0" w:oddVBand="0" w:evenVBand="0" w:oddHBand="0" w:evenHBand="0" w:firstRowFirstColumn="0" w:firstRowLastColumn="0" w:lastRowFirstColumn="0" w:lastRowLastColumn="0"/>
          <w:cantSplit/>
        </w:trPr>
        <w:tc>
          <w:tcPr>
            <w:tcW w:w="2405" w:type="dxa"/>
          </w:tcPr>
          <w:p w14:paraId="111ED23E" w14:textId="77777777" w:rsidR="00B10F0A" w:rsidRPr="003D27CF" w:rsidRDefault="00B10F0A" w:rsidP="000C32C1">
            <w:pPr>
              <w:spacing w:before="0" w:beforeAutospacing="0" w:after="240" w:afterAutospacing="0" w:line="240" w:lineRule="atLeast"/>
              <w:rPr>
                <w:b w:val="0"/>
              </w:rPr>
            </w:pPr>
            <w:r w:rsidRPr="003D27CF">
              <w:rPr>
                <w:b w:val="0"/>
              </w:rPr>
              <w:t xml:space="preserve">Statutory Acts </w:t>
            </w:r>
          </w:p>
        </w:tc>
        <w:tc>
          <w:tcPr>
            <w:tcW w:w="6769" w:type="dxa"/>
            <w:gridSpan w:val="3"/>
          </w:tcPr>
          <w:p w14:paraId="66746059" w14:textId="77777777" w:rsidR="00814103" w:rsidRDefault="00B10F0A"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19A12FA5" w14:textId="77777777" w:rsidR="00B10F0A" w:rsidRPr="00050951" w:rsidRDefault="00B10F0A" w:rsidP="00814103">
            <w:pPr>
              <w:spacing w:before="0" w:beforeAutospacing="0" w:after="240" w:afterAutospacing="0" w:line="240" w:lineRule="atLeast"/>
              <w:rPr>
                <w:b w:val="0"/>
              </w:rPr>
            </w:pPr>
            <w:r>
              <w:rPr>
                <w:b w:val="0"/>
              </w:rPr>
              <w:t>The Electricity at Work Regulations 1989</w:t>
            </w:r>
          </w:p>
        </w:tc>
      </w:tr>
      <w:tr w:rsidR="00B10F0A" w:rsidRPr="003D27CF" w14:paraId="199CE302" w14:textId="77777777" w:rsidTr="000C32C1">
        <w:trPr>
          <w:cantSplit/>
        </w:trPr>
        <w:tc>
          <w:tcPr>
            <w:tcW w:w="2405" w:type="dxa"/>
          </w:tcPr>
          <w:p w14:paraId="36947580" w14:textId="77777777" w:rsidR="00B10F0A" w:rsidRPr="003D27CF" w:rsidRDefault="00B10F0A" w:rsidP="000C32C1">
            <w:pPr>
              <w:spacing w:before="0" w:beforeAutospacing="0" w:after="240" w:afterAutospacing="0" w:line="240" w:lineRule="atLeast"/>
            </w:pPr>
            <w:r w:rsidRPr="003D27CF">
              <w:t xml:space="preserve">Building Control / Local Authority requirements </w:t>
            </w:r>
          </w:p>
        </w:tc>
        <w:tc>
          <w:tcPr>
            <w:tcW w:w="6769" w:type="dxa"/>
            <w:gridSpan w:val="3"/>
          </w:tcPr>
          <w:p w14:paraId="786C819E" w14:textId="77777777" w:rsidR="00B10F0A" w:rsidRPr="0038416A" w:rsidRDefault="00B10F0A" w:rsidP="000C32C1">
            <w:pPr>
              <w:spacing w:before="0" w:beforeAutospacing="0" w:after="240" w:afterAutospacing="0" w:line="240" w:lineRule="atLeast"/>
            </w:pPr>
            <w:commentRangeStart w:id="291"/>
            <w:r w:rsidRPr="0038416A">
              <w:t xml:space="preserve">The Building Regulations Approved Documents </w:t>
            </w:r>
          </w:p>
          <w:p w14:paraId="75B58D98" w14:textId="77777777" w:rsidR="00B10F0A" w:rsidRDefault="00B10F0A" w:rsidP="000C32C1">
            <w:pPr>
              <w:numPr>
                <w:ilvl w:val="0"/>
                <w:numId w:val="7"/>
              </w:numPr>
              <w:spacing w:before="0" w:beforeAutospacing="0" w:after="240" w:afterAutospacing="0" w:line="240" w:lineRule="atLeast"/>
              <w:contextualSpacing/>
            </w:pPr>
            <w:r w:rsidRPr="007F47D3">
              <w:t>Part P 2013 (Electrical safety - Dwellings)</w:t>
            </w:r>
          </w:p>
          <w:p w14:paraId="51060285" w14:textId="77777777" w:rsidR="00B10F0A" w:rsidRDefault="00B10F0A" w:rsidP="000C32C1">
            <w:pPr>
              <w:numPr>
                <w:ilvl w:val="0"/>
                <w:numId w:val="7"/>
              </w:numPr>
              <w:spacing w:before="0" w:beforeAutospacing="0" w:after="240" w:afterAutospacing="0" w:line="240" w:lineRule="atLeast"/>
              <w:contextualSpacing/>
            </w:pPr>
            <w:r w:rsidRPr="007F47D3">
              <w:t>Domestic Building Services Compliance Guide</w:t>
            </w:r>
          </w:p>
          <w:p w14:paraId="6E9B7D5C" w14:textId="77777777" w:rsidR="00B10F0A" w:rsidRDefault="00B10F0A" w:rsidP="000C32C1">
            <w:pPr>
              <w:numPr>
                <w:ilvl w:val="0"/>
                <w:numId w:val="7"/>
              </w:numPr>
              <w:spacing w:before="0" w:beforeAutospacing="0" w:after="240" w:afterAutospacing="0" w:line="240" w:lineRule="atLeast"/>
              <w:contextualSpacing/>
            </w:pPr>
            <w:r w:rsidRPr="003F71FC">
              <w:t>Non-Domestic Building Services Compliance Guide</w:t>
            </w:r>
          </w:p>
          <w:p w14:paraId="5E25127A" w14:textId="77777777" w:rsidR="00B10F0A" w:rsidRDefault="00B10F0A" w:rsidP="000C32C1">
            <w:r>
              <w:t>The Scottish Building Standards 2015</w:t>
            </w:r>
          </w:p>
          <w:p w14:paraId="4F42CD6D" w14:textId="77777777" w:rsidR="00B10F0A" w:rsidRDefault="00B10F0A" w:rsidP="000C32C1">
            <w:pPr>
              <w:numPr>
                <w:ilvl w:val="0"/>
                <w:numId w:val="7"/>
              </w:numPr>
              <w:spacing w:before="0" w:beforeAutospacing="0" w:after="240" w:afterAutospacing="0" w:line="240" w:lineRule="atLeast"/>
              <w:contextualSpacing/>
            </w:pPr>
            <w:r w:rsidRPr="00187245">
              <w:t xml:space="preserve">Section </w:t>
            </w:r>
            <w:r>
              <w:t>2 (Fire)</w:t>
            </w:r>
          </w:p>
          <w:p w14:paraId="50CFB925" w14:textId="77777777" w:rsidR="00B10F0A" w:rsidRDefault="00B10F0A" w:rsidP="000C32C1">
            <w:pPr>
              <w:numPr>
                <w:ilvl w:val="0"/>
                <w:numId w:val="7"/>
              </w:numPr>
              <w:spacing w:before="0" w:beforeAutospacing="0" w:after="240" w:afterAutospacing="0" w:line="240" w:lineRule="atLeast"/>
              <w:contextualSpacing/>
            </w:pPr>
            <w:r>
              <w:t xml:space="preserve">Section 4 (Safety) </w:t>
            </w:r>
            <w:commentRangeEnd w:id="291"/>
            <w:r w:rsidRPr="00B11D07">
              <w:commentReference w:id="291"/>
            </w:r>
          </w:p>
          <w:p w14:paraId="4BFEA585" w14:textId="77777777" w:rsidR="00B10F0A" w:rsidRDefault="00B10F0A" w:rsidP="000C32C1">
            <w:r>
              <w:t>The Memorandum of guidance on the Electricity at Work Regulations 1989 (the Memorandum)</w:t>
            </w:r>
          </w:p>
          <w:p w14:paraId="0320BA6F" w14:textId="77777777" w:rsidR="00B10F0A" w:rsidRPr="0038416A" w:rsidRDefault="00B10F0A" w:rsidP="000C32C1">
            <w:commentRangeStart w:id="292"/>
            <w:r>
              <w:t>IET Wiring Regulations 18</w:t>
            </w:r>
            <w:r w:rsidRPr="0073329C">
              <w:t>th Edition, (BS7671:20</w:t>
            </w:r>
            <w:r>
              <w:t>18)</w:t>
            </w:r>
            <w:commentRangeEnd w:id="292"/>
            <w:r>
              <w:rPr>
                <w:rStyle w:val="CommentReference"/>
              </w:rPr>
              <w:commentReference w:id="292"/>
            </w:r>
          </w:p>
        </w:tc>
      </w:tr>
      <w:tr w:rsidR="00B10F0A" w:rsidRPr="003D27CF" w14:paraId="590C2CE1" w14:textId="77777777" w:rsidTr="000C32C1">
        <w:trPr>
          <w:cantSplit/>
          <w:trHeight w:val="1108"/>
        </w:trPr>
        <w:tc>
          <w:tcPr>
            <w:tcW w:w="2405" w:type="dxa"/>
            <w:vMerge w:val="restart"/>
          </w:tcPr>
          <w:p w14:paraId="32BD7D6D" w14:textId="77777777" w:rsidR="00B10F0A" w:rsidRPr="003D27CF" w:rsidRDefault="00B10F0A" w:rsidP="000C32C1">
            <w:pPr>
              <w:spacing w:before="0" w:beforeAutospacing="0" w:after="240" w:afterAutospacing="0" w:line="240" w:lineRule="atLeast"/>
            </w:pPr>
            <w:r w:rsidRPr="003D27CF">
              <w:t xml:space="preserve">Industry standards </w:t>
            </w:r>
          </w:p>
        </w:tc>
        <w:tc>
          <w:tcPr>
            <w:tcW w:w="6769" w:type="dxa"/>
            <w:gridSpan w:val="3"/>
          </w:tcPr>
          <w:p w14:paraId="2A8183D5" w14:textId="77777777" w:rsidR="00B10F0A" w:rsidRPr="0038416A" w:rsidRDefault="00B10F0A" w:rsidP="000C32C1">
            <w:pPr>
              <w:spacing w:before="0" w:beforeAutospacing="0" w:after="240" w:afterAutospacing="0" w:line="240" w:lineRule="atLeast"/>
            </w:pPr>
            <w:r w:rsidRPr="0038416A">
              <w:t>Chartered Institute of Building Services Engineers (CIBSE)</w:t>
            </w:r>
          </w:p>
          <w:p w14:paraId="45AB55ED" w14:textId="77777777" w:rsidR="00B10F0A" w:rsidRPr="0038416A" w:rsidRDefault="00B10F0A" w:rsidP="000C32C1">
            <w:pPr>
              <w:numPr>
                <w:ilvl w:val="0"/>
                <w:numId w:val="10"/>
              </w:numPr>
              <w:spacing w:before="0" w:beforeAutospacing="0" w:after="240" w:afterAutospacing="0" w:line="240" w:lineRule="atLeast"/>
              <w:contextualSpacing/>
            </w:pPr>
            <w:r w:rsidRPr="0038416A">
              <w:t>C</w:t>
            </w:r>
            <w:r>
              <w:t>IBSE K</w:t>
            </w:r>
            <w:r w:rsidRPr="0038416A">
              <w:t> guide</w:t>
            </w:r>
          </w:p>
        </w:tc>
      </w:tr>
      <w:tr w:rsidR="00B10F0A" w:rsidRPr="003D27CF" w14:paraId="5AC57CBD" w14:textId="77777777" w:rsidTr="000C32C1">
        <w:trPr>
          <w:cantSplit/>
          <w:trHeight w:val="999"/>
        </w:trPr>
        <w:tc>
          <w:tcPr>
            <w:tcW w:w="2405" w:type="dxa"/>
            <w:vMerge/>
          </w:tcPr>
          <w:p w14:paraId="43228E07" w14:textId="77777777" w:rsidR="00B10F0A" w:rsidRPr="003D27CF" w:rsidRDefault="00B10F0A" w:rsidP="000C32C1"/>
        </w:tc>
        <w:tc>
          <w:tcPr>
            <w:tcW w:w="6769" w:type="dxa"/>
            <w:gridSpan w:val="3"/>
          </w:tcPr>
          <w:p w14:paraId="1FAF77AA" w14:textId="77777777" w:rsidR="00B10F0A" w:rsidRPr="0038416A" w:rsidRDefault="00B10F0A" w:rsidP="000C32C1">
            <w:r w:rsidRPr="0038416A">
              <w:t>Building Services Research and Information Association (BSRIA)</w:t>
            </w:r>
          </w:p>
          <w:p w14:paraId="298E756C" w14:textId="77777777" w:rsidR="00B10F0A" w:rsidRDefault="00B10F0A" w:rsidP="000C32C1">
            <w:pPr>
              <w:numPr>
                <w:ilvl w:val="0"/>
                <w:numId w:val="10"/>
              </w:numPr>
              <w:spacing w:before="0" w:beforeAutospacing="0" w:after="240" w:afterAutospacing="0" w:line="240" w:lineRule="atLeast"/>
              <w:contextualSpacing/>
            </w:pPr>
            <w:r w:rsidRPr="00340987">
              <w:t>BSRIA Power quality guide (AG 2/2000)</w:t>
            </w:r>
          </w:p>
          <w:p w14:paraId="593B80B5" w14:textId="77777777" w:rsidR="00B10F0A" w:rsidRPr="0038416A" w:rsidRDefault="00B10F0A" w:rsidP="000C32C1">
            <w:pPr>
              <w:numPr>
                <w:ilvl w:val="0"/>
                <w:numId w:val="10"/>
              </w:numPr>
              <w:spacing w:before="0" w:beforeAutospacing="0" w:after="240" w:afterAutospacing="0" w:line="240" w:lineRule="atLeast"/>
              <w:contextualSpacing/>
            </w:pPr>
            <w:r w:rsidRPr="00340987">
              <w:t>Design Checks for Electrical Services - A quality control framework for electrical engineers (BG 3/2006)</w:t>
            </w:r>
          </w:p>
        </w:tc>
      </w:tr>
      <w:tr w:rsidR="00B10F0A" w:rsidRPr="003D27CF" w14:paraId="04DC114B" w14:textId="77777777" w:rsidTr="000C32C1">
        <w:trPr>
          <w:cantSplit/>
          <w:trHeight w:val="313"/>
        </w:trPr>
        <w:tc>
          <w:tcPr>
            <w:tcW w:w="2405" w:type="dxa"/>
            <w:vMerge/>
          </w:tcPr>
          <w:p w14:paraId="654F4875" w14:textId="77777777" w:rsidR="00B10F0A" w:rsidRPr="003D27CF" w:rsidRDefault="00B10F0A" w:rsidP="000C32C1"/>
        </w:tc>
        <w:tc>
          <w:tcPr>
            <w:tcW w:w="6769" w:type="dxa"/>
            <w:gridSpan w:val="3"/>
          </w:tcPr>
          <w:p w14:paraId="2D9B9CA0" w14:textId="77777777" w:rsidR="00B10F0A" w:rsidRDefault="00B10F0A" w:rsidP="000C32C1">
            <w:r>
              <w:t>Health and Safety Executive</w:t>
            </w:r>
          </w:p>
          <w:p w14:paraId="45D48416" w14:textId="77777777" w:rsidR="00B10F0A" w:rsidRPr="0038416A" w:rsidRDefault="00B10F0A" w:rsidP="000C32C1">
            <w:pPr>
              <w:pStyle w:val="ListParagraph"/>
              <w:numPr>
                <w:ilvl w:val="0"/>
                <w:numId w:val="21"/>
              </w:numPr>
            </w:pPr>
            <w:r>
              <w:t xml:space="preserve">HSG85 </w:t>
            </w:r>
            <w:r w:rsidRPr="00F255AF">
              <w:t>Electricity at work: Safe working practices</w:t>
            </w:r>
          </w:p>
        </w:tc>
      </w:tr>
      <w:tr w:rsidR="00B10F0A" w:rsidRPr="003D27CF" w14:paraId="4FEA30AD" w14:textId="77777777" w:rsidTr="000C32C1">
        <w:trPr>
          <w:cantSplit/>
          <w:trHeight w:val="312"/>
        </w:trPr>
        <w:tc>
          <w:tcPr>
            <w:tcW w:w="2405" w:type="dxa"/>
            <w:vMerge/>
          </w:tcPr>
          <w:p w14:paraId="099020CC" w14:textId="77777777" w:rsidR="00B10F0A" w:rsidRPr="003D27CF" w:rsidRDefault="00B10F0A" w:rsidP="000C32C1"/>
        </w:tc>
        <w:tc>
          <w:tcPr>
            <w:tcW w:w="6769" w:type="dxa"/>
            <w:gridSpan w:val="3"/>
          </w:tcPr>
          <w:p w14:paraId="7946EE93" w14:textId="77777777" w:rsidR="00B10F0A" w:rsidRDefault="00B10F0A" w:rsidP="000C32C1">
            <w:r>
              <w:t>NICEIC</w:t>
            </w:r>
          </w:p>
          <w:p w14:paraId="313B6DA5" w14:textId="77777777" w:rsidR="00B10F0A" w:rsidRDefault="00B10F0A" w:rsidP="000C32C1">
            <w:pPr>
              <w:pStyle w:val="ListParagraph"/>
              <w:numPr>
                <w:ilvl w:val="0"/>
                <w:numId w:val="21"/>
              </w:numPr>
            </w:pPr>
            <w:r>
              <w:t>Technical Guidance</w:t>
            </w:r>
          </w:p>
        </w:tc>
      </w:tr>
      <w:tr w:rsidR="00B10F0A" w:rsidRPr="003D27CF" w14:paraId="3EBFE14C" w14:textId="77777777" w:rsidTr="000C32C1">
        <w:trPr>
          <w:cantSplit/>
          <w:trHeight w:val="312"/>
        </w:trPr>
        <w:tc>
          <w:tcPr>
            <w:tcW w:w="2405" w:type="dxa"/>
            <w:vMerge/>
          </w:tcPr>
          <w:p w14:paraId="665A3F9A" w14:textId="77777777" w:rsidR="00B10F0A" w:rsidRPr="003D27CF" w:rsidRDefault="00B10F0A" w:rsidP="000C32C1"/>
        </w:tc>
        <w:tc>
          <w:tcPr>
            <w:tcW w:w="6769" w:type="dxa"/>
            <w:gridSpan w:val="3"/>
          </w:tcPr>
          <w:p w14:paraId="2F46E039" w14:textId="77777777" w:rsidR="00B10F0A" w:rsidRDefault="00B10F0A" w:rsidP="000C32C1">
            <w:r>
              <w:t>Energy Networks Association</w:t>
            </w:r>
          </w:p>
          <w:p w14:paraId="4D14A60D" w14:textId="77777777" w:rsidR="00B10F0A" w:rsidRDefault="00B10F0A" w:rsidP="000C32C1">
            <w:pPr>
              <w:pStyle w:val="ListParagraph"/>
              <w:numPr>
                <w:ilvl w:val="0"/>
                <w:numId w:val="21"/>
              </w:numPr>
            </w:pPr>
            <w:r>
              <w:t>Engineering Recommendation: Guidelines for the Provision of Low Voltage Connections to Multiple Occupancy Buildings (G87/2010)</w:t>
            </w:r>
          </w:p>
          <w:p w14:paraId="2C33152B" w14:textId="77777777" w:rsidR="00B10F0A" w:rsidRDefault="00B10F0A" w:rsidP="000C32C1">
            <w:pPr>
              <w:pStyle w:val="ListParagraph"/>
              <w:numPr>
                <w:ilvl w:val="0"/>
                <w:numId w:val="21"/>
              </w:numPr>
            </w:pPr>
            <w:r w:rsidRPr="006C2783">
              <w:t>Distribution Code: Engineering Recommendation G12/4 (Requirements for the application of protective multiple earthing to low voltage networks) – a review of Engineering Recommendation G12/3</w:t>
            </w:r>
          </w:p>
        </w:tc>
      </w:tr>
      <w:tr w:rsidR="00B10F0A" w:rsidRPr="003D27CF" w14:paraId="715F9530" w14:textId="77777777" w:rsidTr="000C32C1">
        <w:trPr>
          <w:cantSplit/>
        </w:trPr>
        <w:tc>
          <w:tcPr>
            <w:tcW w:w="2405" w:type="dxa"/>
          </w:tcPr>
          <w:p w14:paraId="6232EFCF" w14:textId="77777777" w:rsidR="00B10F0A" w:rsidRPr="0038416A" w:rsidRDefault="00B10F0A" w:rsidP="000C32C1">
            <w:pPr>
              <w:spacing w:before="0" w:beforeAutospacing="0" w:after="0" w:afterAutospacing="0" w:line="240" w:lineRule="atLeast"/>
            </w:pPr>
            <w:r w:rsidRPr="0038416A">
              <w:t xml:space="preserve">British Standards </w:t>
            </w:r>
          </w:p>
        </w:tc>
        <w:tc>
          <w:tcPr>
            <w:tcW w:w="1418" w:type="dxa"/>
          </w:tcPr>
          <w:p w14:paraId="5726B1D0" w14:textId="77777777" w:rsidR="00B10F0A" w:rsidRPr="0038416A" w:rsidRDefault="00B10F0A" w:rsidP="000C32C1">
            <w:pPr>
              <w:spacing w:after="0" w:afterAutospacing="0"/>
            </w:pPr>
            <w:r>
              <w:t>BS 7430</w:t>
            </w:r>
          </w:p>
        </w:tc>
        <w:tc>
          <w:tcPr>
            <w:tcW w:w="850" w:type="dxa"/>
          </w:tcPr>
          <w:p w14:paraId="02805BB2" w14:textId="77777777" w:rsidR="00B10F0A" w:rsidRPr="0038416A" w:rsidRDefault="00B10F0A" w:rsidP="000C32C1">
            <w:pPr>
              <w:spacing w:after="0" w:afterAutospacing="0"/>
            </w:pPr>
            <w:r>
              <w:t>2011</w:t>
            </w:r>
          </w:p>
        </w:tc>
        <w:tc>
          <w:tcPr>
            <w:tcW w:w="4501" w:type="dxa"/>
          </w:tcPr>
          <w:p w14:paraId="114A7B0E" w14:textId="77777777" w:rsidR="00B10F0A" w:rsidRPr="006265A2" w:rsidRDefault="00B10F0A" w:rsidP="000C32C1">
            <w:pPr>
              <w:spacing w:after="0"/>
            </w:pPr>
            <w:r w:rsidRPr="006E0369">
              <w:t>Code of practice for protective earthing of electrical installations</w:t>
            </w:r>
          </w:p>
        </w:tc>
      </w:tr>
      <w:tr w:rsidR="00B10F0A" w:rsidRPr="003D27CF" w14:paraId="1A717BB3" w14:textId="77777777" w:rsidTr="000C32C1">
        <w:trPr>
          <w:cantSplit/>
        </w:trPr>
        <w:tc>
          <w:tcPr>
            <w:tcW w:w="2405" w:type="dxa"/>
          </w:tcPr>
          <w:p w14:paraId="7AEB3FC1" w14:textId="77777777" w:rsidR="00B10F0A" w:rsidRPr="0038416A" w:rsidRDefault="00B10F0A" w:rsidP="000C32C1">
            <w:pPr>
              <w:spacing w:after="0"/>
            </w:pPr>
          </w:p>
        </w:tc>
        <w:tc>
          <w:tcPr>
            <w:tcW w:w="1418" w:type="dxa"/>
          </w:tcPr>
          <w:p w14:paraId="2DF9CFEB" w14:textId="77777777" w:rsidR="00B10F0A" w:rsidRPr="008207D1" w:rsidRDefault="00B10F0A" w:rsidP="000C32C1">
            <w:r>
              <w:t>BS EN 62305</w:t>
            </w:r>
          </w:p>
        </w:tc>
        <w:tc>
          <w:tcPr>
            <w:tcW w:w="850" w:type="dxa"/>
          </w:tcPr>
          <w:p w14:paraId="63AA2723" w14:textId="77777777" w:rsidR="00B10F0A" w:rsidRPr="008207D1" w:rsidRDefault="00B10F0A" w:rsidP="000C32C1">
            <w:r>
              <w:t>Varies</w:t>
            </w:r>
          </w:p>
        </w:tc>
        <w:tc>
          <w:tcPr>
            <w:tcW w:w="4501" w:type="dxa"/>
          </w:tcPr>
          <w:p w14:paraId="11AC4F78" w14:textId="77777777" w:rsidR="00B10F0A" w:rsidRPr="008207D1" w:rsidRDefault="00B10F0A" w:rsidP="000C32C1">
            <w:r w:rsidRPr="00E106D8">
              <w:t>Protection against lightning.</w:t>
            </w:r>
            <w:r>
              <w:t xml:space="preserve"> All parts</w:t>
            </w:r>
          </w:p>
        </w:tc>
      </w:tr>
      <w:tr w:rsidR="00B10F0A" w:rsidRPr="003D27CF" w14:paraId="0F3259AD" w14:textId="77777777" w:rsidTr="000C32C1">
        <w:trPr>
          <w:cantSplit/>
        </w:trPr>
        <w:tc>
          <w:tcPr>
            <w:tcW w:w="2405" w:type="dxa"/>
          </w:tcPr>
          <w:p w14:paraId="0EA331FC" w14:textId="77777777" w:rsidR="00B10F0A" w:rsidRPr="0038416A" w:rsidRDefault="00B10F0A" w:rsidP="000C32C1">
            <w:pPr>
              <w:spacing w:after="0"/>
            </w:pPr>
          </w:p>
        </w:tc>
        <w:tc>
          <w:tcPr>
            <w:tcW w:w="1418" w:type="dxa"/>
          </w:tcPr>
          <w:p w14:paraId="25C14D9E" w14:textId="77777777" w:rsidR="00B10F0A" w:rsidRDefault="00B10F0A" w:rsidP="000C32C1">
            <w:pPr>
              <w:spacing w:before="0" w:beforeAutospacing="0" w:after="240" w:afterAutospacing="0"/>
            </w:pPr>
            <w:r>
              <w:t>BIP 2118</w:t>
            </w:r>
          </w:p>
        </w:tc>
        <w:tc>
          <w:tcPr>
            <w:tcW w:w="850" w:type="dxa"/>
          </w:tcPr>
          <w:p w14:paraId="03CB5B4D" w14:textId="77777777" w:rsidR="00B10F0A" w:rsidRDefault="00B10F0A" w:rsidP="000C32C1">
            <w:pPr>
              <w:spacing w:before="0" w:beforeAutospacing="0" w:afterAutospacing="0"/>
            </w:pPr>
            <w:r>
              <w:t>2007</w:t>
            </w:r>
          </w:p>
        </w:tc>
        <w:tc>
          <w:tcPr>
            <w:tcW w:w="4501" w:type="dxa"/>
          </w:tcPr>
          <w:p w14:paraId="2B7A5597" w14:textId="77777777" w:rsidR="00B10F0A" w:rsidRDefault="00B10F0A" w:rsidP="000C32C1">
            <w:pPr>
              <w:spacing w:before="0" w:beforeAutospacing="0" w:after="240" w:afterAutospacing="0"/>
            </w:pPr>
            <w:r>
              <w:t>Protection against lightning. A UK guide to the practical application of BS EN 62305</w:t>
            </w:r>
          </w:p>
        </w:tc>
      </w:tr>
      <w:tr w:rsidR="00B10F0A" w:rsidRPr="003D27CF" w14:paraId="4C848252" w14:textId="77777777" w:rsidTr="000C32C1">
        <w:trPr>
          <w:cantSplit/>
        </w:trPr>
        <w:tc>
          <w:tcPr>
            <w:tcW w:w="2405" w:type="dxa"/>
          </w:tcPr>
          <w:p w14:paraId="19A6F0D5" w14:textId="77777777" w:rsidR="00B10F0A" w:rsidRPr="0038416A" w:rsidRDefault="00B10F0A" w:rsidP="000C32C1">
            <w:pPr>
              <w:spacing w:after="0"/>
            </w:pPr>
          </w:p>
        </w:tc>
        <w:tc>
          <w:tcPr>
            <w:tcW w:w="1418" w:type="dxa"/>
          </w:tcPr>
          <w:p w14:paraId="3471CA96" w14:textId="77777777" w:rsidR="00B10F0A" w:rsidRDefault="00B10F0A" w:rsidP="000C32C1">
            <w:pPr>
              <w:spacing w:after="0"/>
            </w:pPr>
            <w:r>
              <w:t>BS IEC 61643-32</w:t>
            </w:r>
          </w:p>
        </w:tc>
        <w:tc>
          <w:tcPr>
            <w:tcW w:w="850" w:type="dxa"/>
          </w:tcPr>
          <w:p w14:paraId="0C75A09B" w14:textId="77777777" w:rsidR="00B10F0A" w:rsidRDefault="00B10F0A" w:rsidP="000C32C1">
            <w:pPr>
              <w:spacing w:after="0"/>
            </w:pPr>
            <w:r>
              <w:t>2017</w:t>
            </w:r>
          </w:p>
        </w:tc>
        <w:tc>
          <w:tcPr>
            <w:tcW w:w="4501" w:type="dxa"/>
          </w:tcPr>
          <w:p w14:paraId="179F120F" w14:textId="77777777" w:rsidR="00B10F0A" w:rsidRPr="00E37E0F" w:rsidRDefault="00B10F0A" w:rsidP="000C32C1">
            <w:pPr>
              <w:spacing w:after="0"/>
            </w:pPr>
            <w:r w:rsidRPr="00882326">
              <w:t>Low-voltage surge protective devices. Surge protective devices connected to the d.c. side of photovoltaic installations.</w:t>
            </w:r>
          </w:p>
        </w:tc>
      </w:tr>
      <w:tr w:rsidR="00B10F0A" w:rsidRPr="003D27CF" w14:paraId="729A79AD" w14:textId="77777777" w:rsidTr="000C32C1">
        <w:trPr>
          <w:cantSplit/>
        </w:trPr>
        <w:tc>
          <w:tcPr>
            <w:tcW w:w="2405" w:type="dxa"/>
          </w:tcPr>
          <w:p w14:paraId="12885876" w14:textId="77777777" w:rsidR="00B10F0A" w:rsidRPr="0038416A" w:rsidRDefault="00B10F0A" w:rsidP="000C32C1">
            <w:pPr>
              <w:spacing w:after="0"/>
            </w:pPr>
          </w:p>
        </w:tc>
        <w:tc>
          <w:tcPr>
            <w:tcW w:w="1418" w:type="dxa"/>
          </w:tcPr>
          <w:p w14:paraId="13B66416" w14:textId="77777777" w:rsidR="00B10F0A" w:rsidRDefault="00B10F0A" w:rsidP="000C32C1">
            <w:r>
              <w:t>BS EN 50539-11</w:t>
            </w:r>
          </w:p>
        </w:tc>
        <w:tc>
          <w:tcPr>
            <w:tcW w:w="850" w:type="dxa"/>
          </w:tcPr>
          <w:p w14:paraId="572A62D4" w14:textId="77777777" w:rsidR="00B10F0A" w:rsidRDefault="00B10F0A" w:rsidP="000C32C1">
            <w:r>
              <w:t>2013 + A1: 2014</w:t>
            </w:r>
          </w:p>
        </w:tc>
        <w:tc>
          <w:tcPr>
            <w:tcW w:w="4501" w:type="dxa"/>
          </w:tcPr>
          <w:p w14:paraId="101E39C2" w14:textId="77777777" w:rsidR="00B10F0A" w:rsidRDefault="00F04EC7" w:rsidP="000C32C1">
            <w:pPr>
              <w:spacing w:after="0"/>
            </w:pPr>
            <w:hyperlink r:id="rId31" w:history="1">
              <w:r w:rsidR="00B10F0A" w:rsidRPr="00027B82">
                <w:t>Low-voltage surge protective devices. Surge protective devices for specific application including d.c.. Requirements and tests for SPDs in photovoltaic applications</w:t>
              </w:r>
            </w:hyperlink>
          </w:p>
        </w:tc>
      </w:tr>
      <w:tr w:rsidR="00B10F0A" w:rsidRPr="003D27CF" w14:paraId="2304D7B1" w14:textId="77777777" w:rsidTr="000C32C1">
        <w:trPr>
          <w:cantSplit/>
        </w:trPr>
        <w:tc>
          <w:tcPr>
            <w:tcW w:w="2405" w:type="dxa"/>
          </w:tcPr>
          <w:p w14:paraId="2B3AD683" w14:textId="77777777" w:rsidR="00B10F0A" w:rsidRPr="0038416A" w:rsidRDefault="00B10F0A" w:rsidP="000C32C1">
            <w:pPr>
              <w:spacing w:after="0"/>
            </w:pPr>
          </w:p>
        </w:tc>
        <w:tc>
          <w:tcPr>
            <w:tcW w:w="1418" w:type="dxa"/>
          </w:tcPr>
          <w:p w14:paraId="0B443264" w14:textId="77777777" w:rsidR="00B10F0A" w:rsidRDefault="00B10F0A" w:rsidP="000C32C1"/>
        </w:tc>
        <w:tc>
          <w:tcPr>
            <w:tcW w:w="850" w:type="dxa"/>
          </w:tcPr>
          <w:p w14:paraId="524DCECA" w14:textId="77777777" w:rsidR="00B10F0A" w:rsidRDefault="00B10F0A" w:rsidP="000C32C1"/>
        </w:tc>
        <w:tc>
          <w:tcPr>
            <w:tcW w:w="4501" w:type="dxa"/>
          </w:tcPr>
          <w:p w14:paraId="0E02F886" w14:textId="77777777" w:rsidR="00B10F0A" w:rsidRDefault="00B10F0A" w:rsidP="000C32C1"/>
        </w:tc>
      </w:tr>
      <w:tr w:rsidR="00B10F0A" w:rsidRPr="003D27CF" w14:paraId="6B89519B" w14:textId="77777777" w:rsidTr="000C32C1">
        <w:trPr>
          <w:cantSplit/>
        </w:trPr>
        <w:tc>
          <w:tcPr>
            <w:tcW w:w="2405" w:type="dxa"/>
          </w:tcPr>
          <w:p w14:paraId="0BD35ED2" w14:textId="77777777" w:rsidR="00B10F0A" w:rsidRPr="0038416A" w:rsidRDefault="00B10F0A" w:rsidP="000C32C1">
            <w:pPr>
              <w:spacing w:after="0"/>
            </w:pPr>
          </w:p>
        </w:tc>
        <w:tc>
          <w:tcPr>
            <w:tcW w:w="1418" w:type="dxa"/>
          </w:tcPr>
          <w:p w14:paraId="46E956A3" w14:textId="77777777" w:rsidR="00B10F0A" w:rsidRDefault="00B10F0A" w:rsidP="000C32C1"/>
        </w:tc>
        <w:tc>
          <w:tcPr>
            <w:tcW w:w="850" w:type="dxa"/>
          </w:tcPr>
          <w:p w14:paraId="00AD7579" w14:textId="77777777" w:rsidR="00B10F0A" w:rsidRDefault="00B10F0A" w:rsidP="000C32C1"/>
        </w:tc>
        <w:tc>
          <w:tcPr>
            <w:tcW w:w="4501" w:type="dxa"/>
          </w:tcPr>
          <w:p w14:paraId="198056A9" w14:textId="77777777" w:rsidR="00B10F0A" w:rsidRDefault="00B10F0A" w:rsidP="000C32C1"/>
        </w:tc>
      </w:tr>
      <w:tr w:rsidR="00B10F0A" w:rsidRPr="003D27CF" w14:paraId="779634CA" w14:textId="77777777" w:rsidTr="000C32C1">
        <w:trPr>
          <w:cantSplit/>
        </w:trPr>
        <w:tc>
          <w:tcPr>
            <w:tcW w:w="2405" w:type="dxa"/>
          </w:tcPr>
          <w:p w14:paraId="0E0CA634" w14:textId="77777777" w:rsidR="00B10F0A" w:rsidRPr="0038416A" w:rsidRDefault="00B10F0A" w:rsidP="000C32C1">
            <w:pPr>
              <w:spacing w:after="0"/>
            </w:pPr>
          </w:p>
        </w:tc>
        <w:tc>
          <w:tcPr>
            <w:tcW w:w="1418" w:type="dxa"/>
          </w:tcPr>
          <w:p w14:paraId="1650D091" w14:textId="77777777" w:rsidR="00B10F0A" w:rsidRDefault="00B10F0A" w:rsidP="000C32C1"/>
        </w:tc>
        <w:tc>
          <w:tcPr>
            <w:tcW w:w="850" w:type="dxa"/>
          </w:tcPr>
          <w:p w14:paraId="355DFC94" w14:textId="77777777" w:rsidR="00B10F0A" w:rsidRDefault="00B10F0A" w:rsidP="000C32C1"/>
        </w:tc>
        <w:tc>
          <w:tcPr>
            <w:tcW w:w="4501" w:type="dxa"/>
          </w:tcPr>
          <w:p w14:paraId="71AF928E" w14:textId="77777777" w:rsidR="00B10F0A" w:rsidRDefault="00B10F0A" w:rsidP="000C32C1"/>
        </w:tc>
      </w:tr>
    </w:tbl>
    <w:p w14:paraId="5874161A" w14:textId="77777777" w:rsidR="009022CE" w:rsidRDefault="009022CE" w:rsidP="009022CE">
      <w:pPr>
        <w:pStyle w:val="Heading2"/>
        <w:numPr>
          <w:ilvl w:val="0"/>
          <w:numId w:val="0"/>
        </w:numPr>
        <w:ind w:left="851" w:hanging="851"/>
      </w:pPr>
      <w:r>
        <w:t>SYSTEM DESCRIPTION</w:t>
      </w:r>
      <w:bookmarkEnd w:id="290"/>
    </w:p>
    <w:p w14:paraId="7880D2DC" w14:textId="77777777" w:rsidR="009022CE" w:rsidRDefault="009022CE" w:rsidP="009022CE"/>
    <w:p w14:paraId="012645F3" w14:textId="77777777" w:rsidR="009022CE" w:rsidRDefault="009022CE" w:rsidP="009022CE"/>
    <w:p w14:paraId="345630DA" w14:textId="77777777" w:rsidR="009022CE" w:rsidRDefault="009022CE" w:rsidP="009022CE">
      <w:pPr>
        <w:pStyle w:val="Heading2"/>
        <w:numPr>
          <w:ilvl w:val="0"/>
          <w:numId w:val="0"/>
        </w:numPr>
        <w:ind w:left="851" w:hanging="851"/>
      </w:pPr>
      <w:bookmarkStart w:id="293" w:name="_Toc363736703"/>
      <w:r>
        <w:t>CONTROL REQUIREMENTS</w:t>
      </w:r>
      <w:bookmarkEnd w:id="293"/>
    </w:p>
    <w:p w14:paraId="699CF02A" w14:textId="77777777" w:rsidR="009022CE" w:rsidRDefault="009022CE" w:rsidP="009022CE"/>
    <w:p w14:paraId="44B65FD9" w14:textId="77777777" w:rsidR="009022CE" w:rsidRDefault="009022CE" w:rsidP="009022CE"/>
    <w:p w14:paraId="2387EF3C" w14:textId="77777777" w:rsidR="009022CE" w:rsidRDefault="009022CE" w:rsidP="009022CE">
      <w:pPr>
        <w:pStyle w:val="Heading2"/>
        <w:numPr>
          <w:ilvl w:val="0"/>
          <w:numId w:val="0"/>
        </w:numPr>
        <w:ind w:left="851" w:hanging="851"/>
      </w:pPr>
      <w:bookmarkStart w:id="294" w:name="_Toc363736704"/>
      <w:r>
        <w:t>SYSTEM DRAWINGS / SCHEMATICS</w:t>
      </w:r>
      <w:bookmarkEnd w:id="294"/>
    </w:p>
    <w:p w14:paraId="30F19DC0" w14:textId="77777777" w:rsidR="009022CE" w:rsidRDefault="009022CE" w:rsidP="009022CE"/>
    <w:p w14:paraId="403D9722" w14:textId="77777777" w:rsidR="009022CE" w:rsidRDefault="009022CE" w:rsidP="009022CE"/>
    <w:p w14:paraId="15DBB8AA" w14:textId="77777777" w:rsidR="009022CE" w:rsidRDefault="009022CE" w:rsidP="009022CE"/>
    <w:p w14:paraId="294805E9" w14:textId="77777777" w:rsidR="009022CE" w:rsidRDefault="009022CE" w:rsidP="009022CE">
      <w:pPr>
        <w:pStyle w:val="Heading2"/>
        <w:numPr>
          <w:ilvl w:val="0"/>
          <w:numId w:val="0"/>
        </w:numPr>
        <w:ind w:left="357" w:hanging="357"/>
      </w:pPr>
      <w:r>
        <w:t>REFERENCE SPECIFICATION CLAUSES</w:t>
      </w:r>
    </w:p>
    <w:p w14:paraId="4B177F4E" w14:textId="77777777" w:rsidR="00187245" w:rsidRDefault="00187245" w:rsidP="00187245">
      <w:r>
        <w:t>Also see the following Reference Specification SPEC-300 clauses for further details of Workmanship, materials standards, builders work standards, testing/ commissioning, and identification:</w:t>
      </w:r>
    </w:p>
    <w:p w14:paraId="5F7BADFF" w14:textId="77777777" w:rsidR="009022CE" w:rsidRDefault="00986F61" w:rsidP="00BC2102">
      <w:pPr>
        <w:pStyle w:val="ListParagraph"/>
        <w:numPr>
          <w:ilvl w:val="0"/>
          <w:numId w:val="6"/>
        </w:numPr>
      </w:pPr>
      <w:r>
        <w:t>PR_65_70_11_00</w:t>
      </w:r>
      <w:r w:rsidR="009022CE">
        <w:t xml:space="preserve"> CONDUIT AND CABLE TRUNKING</w:t>
      </w:r>
    </w:p>
    <w:p w14:paraId="26CF0799" w14:textId="77777777" w:rsidR="009022CE" w:rsidRDefault="00986F61" w:rsidP="00BC2102">
      <w:pPr>
        <w:pStyle w:val="ListParagraph"/>
        <w:numPr>
          <w:ilvl w:val="0"/>
          <w:numId w:val="6"/>
        </w:numPr>
      </w:pPr>
      <w:r>
        <w:t>PR_65_70_36/48_00</w:t>
      </w:r>
      <w:r w:rsidR="009022CE">
        <w:t xml:space="preserve"> HV/LV CABLES AND WIRING</w:t>
      </w:r>
    </w:p>
    <w:p w14:paraId="6F634B00" w14:textId="77777777" w:rsidR="009022CE" w:rsidRDefault="00986F61" w:rsidP="00BC2102">
      <w:pPr>
        <w:pStyle w:val="ListParagraph"/>
        <w:numPr>
          <w:ilvl w:val="0"/>
          <w:numId w:val="6"/>
        </w:numPr>
      </w:pPr>
      <w:r>
        <w:t>PR_60_70_48_06</w:t>
      </w:r>
      <w:r w:rsidR="009022CE">
        <w:t xml:space="preserve"> BUSBAR TRUNKING</w:t>
      </w:r>
    </w:p>
    <w:p w14:paraId="4F4137B5" w14:textId="77777777" w:rsidR="009022CE" w:rsidRDefault="00986F61" w:rsidP="00BC2102">
      <w:pPr>
        <w:pStyle w:val="ListParagraph"/>
        <w:numPr>
          <w:ilvl w:val="0"/>
          <w:numId w:val="6"/>
        </w:numPr>
      </w:pPr>
      <w:r>
        <w:t>PR_65_70_11_00</w:t>
      </w:r>
      <w:r w:rsidR="009022CE">
        <w:t xml:space="preserve"> SUPPORT COMPONENTS - CABLES</w:t>
      </w:r>
    </w:p>
    <w:p w14:paraId="14030C93" w14:textId="77777777" w:rsidR="009022CE" w:rsidRDefault="00986F61" w:rsidP="00BC2102">
      <w:pPr>
        <w:pStyle w:val="ListParagraph"/>
        <w:numPr>
          <w:ilvl w:val="0"/>
          <w:numId w:val="6"/>
        </w:numPr>
      </w:pPr>
      <w:r>
        <w:t>PR_60_70_48_00</w:t>
      </w:r>
      <w:r w:rsidR="009022CE">
        <w:t xml:space="preserve"> LV SWITCHGEAR AND DISTRIBUTION BOARDS</w:t>
      </w:r>
    </w:p>
    <w:p w14:paraId="54061381" w14:textId="77777777" w:rsidR="009022CE" w:rsidRDefault="00986F61" w:rsidP="00BC2102">
      <w:pPr>
        <w:pStyle w:val="ListParagraph"/>
        <w:numPr>
          <w:ilvl w:val="0"/>
          <w:numId w:val="6"/>
        </w:numPr>
      </w:pPr>
      <w:r>
        <w:t>PR_75_51_52_00</w:t>
      </w:r>
      <w:r w:rsidR="009022CE">
        <w:t xml:space="preserve"> CONTACTORS AND STARTERS</w:t>
      </w:r>
    </w:p>
    <w:p w14:paraId="08272D3C" w14:textId="77777777" w:rsidR="009022CE" w:rsidRDefault="003D44FA" w:rsidP="00BC2102">
      <w:pPr>
        <w:pStyle w:val="ListParagraph"/>
        <w:numPr>
          <w:ilvl w:val="0"/>
          <w:numId w:val="6"/>
        </w:numPr>
      </w:pPr>
      <w:r>
        <w:t>PR_70_70_48_00</w:t>
      </w:r>
      <w:r w:rsidR="009022CE">
        <w:t xml:space="preserve"> LUMINAIRES AND LAMPS</w:t>
      </w:r>
    </w:p>
    <w:p w14:paraId="61FF0374" w14:textId="77777777" w:rsidR="009022CE" w:rsidRDefault="003D44FA" w:rsidP="00BC2102">
      <w:pPr>
        <w:pStyle w:val="ListParagraph"/>
        <w:numPr>
          <w:ilvl w:val="0"/>
          <w:numId w:val="6"/>
        </w:numPr>
      </w:pPr>
      <w:r>
        <w:t>PR_65_72_00_00</w:t>
      </w:r>
      <w:r w:rsidR="009022CE">
        <w:t xml:space="preserve"> ACCESSORIES FOR ELECTRICAL SERVICES</w:t>
      </w:r>
    </w:p>
    <w:p w14:paraId="0F345CE0" w14:textId="77777777" w:rsidR="009022CE" w:rsidRDefault="003D44FA" w:rsidP="00BC2102">
      <w:pPr>
        <w:pStyle w:val="ListParagraph"/>
        <w:numPr>
          <w:ilvl w:val="0"/>
          <w:numId w:val="6"/>
        </w:numPr>
      </w:pPr>
      <w:r>
        <w:t>PR_65_70_46_00</w:t>
      </w:r>
      <w:r w:rsidR="009022CE">
        <w:t xml:space="preserve"> EARTHING AND BONDING</w:t>
      </w:r>
    </w:p>
    <w:p w14:paraId="66DBA7C8" w14:textId="77777777" w:rsidR="009022CE" w:rsidRDefault="003D44FA" w:rsidP="00BC2102">
      <w:pPr>
        <w:pStyle w:val="ListParagraph"/>
        <w:numPr>
          <w:ilvl w:val="0"/>
          <w:numId w:val="6"/>
        </w:numPr>
      </w:pPr>
      <w:r>
        <w:t>AC_70_65_00_00</w:t>
      </w:r>
      <w:r w:rsidR="009022CE">
        <w:t xml:space="preserve"> TESTING AND COMMISSIONING OF ELECTRICAL SERVICES</w:t>
      </w:r>
    </w:p>
    <w:p w14:paraId="13C09C85" w14:textId="77777777" w:rsidR="009022CE" w:rsidRDefault="003D44FA" w:rsidP="00BC2102">
      <w:pPr>
        <w:pStyle w:val="ListParagraph"/>
        <w:numPr>
          <w:ilvl w:val="0"/>
          <w:numId w:val="6"/>
        </w:numPr>
      </w:pPr>
      <w:r>
        <w:t>PR_40_10_57_24</w:t>
      </w:r>
      <w:r w:rsidR="009022CE">
        <w:t xml:space="preserve"> IDENTIFICATION - ELECTRICAL</w:t>
      </w:r>
    </w:p>
    <w:p w14:paraId="5F414D44" w14:textId="77777777" w:rsidR="009022CE" w:rsidRDefault="003D44FA" w:rsidP="00BC2102">
      <w:pPr>
        <w:pStyle w:val="ListParagraph"/>
        <w:numPr>
          <w:ilvl w:val="0"/>
          <w:numId w:val="6"/>
        </w:numPr>
      </w:pPr>
      <w:r>
        <w:t>PR_20_29_00_00</w:t>
      </w:r>
      <w:r w:rsidR="009022CE">
        <w:t xml:space="preserve"> FIXING TO BUILDING FABRIC</w:t>
      </w:r>
    </w:p>
    <w:p w14:paraId="673E1752" w14:textId="77777777" w:rsidR="009022CE" w:rsidRDefault="003D44FA" w:rsidP="00BC2102">
      <w:pPr>
        <w:pStyle w:val="ListParagraph"/>
        <w:numPr>
          <w:ilvl w:val="0"/>
          <w:numId w:val="6"/>
        </w:numPr>
      </w:pPr>
      <w:r>
        <w:t>PR_35_31_68_72</w:t>
      </w:r>
      <w:r w:rsidR="009022CE">
        <w:t xml:space="preserve"> PAINTING AND ANTI-CORROSION TREATMENTS</w:t>
      </w:r>
    </w:p>
    <w:p w14:paraId="54119B06" w14:textId="77777777" w:rsidR="009022CE" w:rsidRDefault="009022CE" w:rsidP="009022CE">
      <w:pPr>
        <w:rPr>
          <w:rFonts w:asciiTheme="majorHAnsi" w:eastAsiaTheme="majorEastAsia" w:hAnsiTheme="majorHAnsi" w:cstheme="majorBidi"/>
          <w:b/>
          <w:bCs/>
          <w:caps/>
          <w:sz w:val="28"/>
          <w:szCs w:val="28"/>
        </w:rPr>
      </w:pPr>
      <w:r>
        <w:br w:type="page"/>
      </w:r>
    </w:p>
    <w:p w14:paraId="42752725" w14:textId="77777777" w:rsidR="009022CE" w:rsidRPr="00625547" w:rsidRDefault="00D81AA8" w:rsidP="009022CE">
      <w:pPr>
        <w:pStyle w:val="Heading1"/>
        <w:numPr>
          <w:ilvl w:val="0"/>
          <w:numId w:val="0"/>
        </w:numPr>
        <w:ind w:left="851" w:hanging="851"/>
      </w:pPr>
      <w:bookmarkStart w:id="295" w:name="_Toc363736705"/>
      <w:bookmarkStart w:id="296" w:name="_Toc15913817"/>
      <w:r w:rsidRPr="00997014">
        <w:rPr>
          <w:color w:val="0070C0"/>
          <w:lang w:eastAsia="en-GB"/>
        </w:rPr>
        <w:t>Ss_75_80_45_45</w:t>
      </w:r>
      <w:r w:rsidR="009022CE" w:rsidRPr="00FF538A">
        <w:tab/>
        <w:t>Lightning Protection</w:t>
      </w:r>
      <w:r w:rsidR="009022CE" w:rsidRPr="00415BF6">
        <w:rPr>
          <w:noProof/>
          <w:lang w:eastAsia="en-GB"/>
        </w:rPr>
        <mc:AlternateContent>
          <mc:Choice Requires="wps">
            <w:drawing>
              <wp:anchor distT="0" distB="36195" distL="114300" distR="114300" simplePos="0" relativeHeight="251712512" behindDoc="0" locked="1" layoutInCell="1" allowOverlap="1" wp14:anchorId="2C303488" wp14:editId="505C1D72">
                <wp:simplePos x="0" y="0"/>
                <wp:positionH relativeFrom="column">
                  <wp:posOffset>3175</wp:posOffset>
                </wp:positionH>
                <wp:positionV relativeFrom="paragraph">
                  <wp:posOffset>215900</wp:posOffset>
                </wp:positionV>
                <wp:extent cx="2070000" cy="0"/>
                <wp:effectExtent l="0" t="19050" r="6985" b="19050"/>
                <wp:wrapNone/>
                <wp:docPr id="55" name="Straight Connector 55"/>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6BEE79" id="Straight Connector 55" o:spid="_x0000_s1026" style="position:absolute;z-index:251712512;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LCv&#10;jA/eAQAAKAQAAA4AAAAAAAAAAAAAAAAALgIAAGRycy9lMm9Eb2MueG1sUEsBAi0AFAAGAAgAAAAh&#10;AAMpz1vZAAAABgEAAA8AAAAAAAAAAAAAAAAAOAQAAGRycy9kb3ducmV2LnhtbFBLBQYAAAAABAAE&#10;APMAAAA+BQAAAAA=&#10;" strokecolor="black [3213]" strokeweight="3pt">
                <w10:anchorlock/>
              </v:line>
            </w:pict>
          </mc:Fallback>
        </mc:AlternateContent>
      </w:r>
      <w:bookmarkEnd w:id="295"/>
      <w:bookmarkEnd w:id="296"/>
    </w:p>
    <w:p w14:paraId="236B9AD9" w14:textId="77777777" w:rsidR="009022CE" w:rsidRDefault="009022CE" w:rsidP="009022CE">
      <w:pPr>
        <w:pStyle w:val="Heading2"/>
        <w:numPr>
          <w:ilvl w:val="0"/>
          <w:numId w:val="0"/>
        </w:numPr>
        <w:ind w:left="851" w:hanging="851"/>
      </w:pPr>
      <w:bookmarkStart w:id="297" w:name="_Toc363736706"/>
      <w:r>
        <w:t>PERFORMANCE OBJECTIVES</w:t>
      </w:r>
      <w:bookmarkEnd w:id="297"/>
    </w:p>
    <w:p w14:paraId="72203997" w14:textId="77777777" w:rsidR="009022CE" w:rsidRDefault="009022CE" w:rsidP="009022CE"/>
    <w:p w14:paraId="594E4FFD" w14:textId="77777777" w:rsidR="009022CE" w:rsidRDefault="009022CE" w:rsidP="009022CE"/>
    <w:p w14:paraId="2C5F79BF" w14:textId="77777777" w:rsidR="009022CE" w:rsidRDefault="009022CE" w:rsidP="009022CE">
      <w:pPr>
        <w:pStyle w:val="Heading2"/>
        <w:numPr>
          <w:ilvl w:val="0"/>
          <w:numId w:val="0"/>
        </w:numPr>
        <w:ind w:left="851" w:hanging="851"/>
      </w:pPr>
      <w:bookmarkStart w:id="298" w:name="_Toc363736707"/>
      <w:r>
        <w:t>DESIGN PARAMETERS</w:t>
      </w:r>
      <w:bookmarkEnd w:id="298"/>
    </w:p>
    <w:p w14:paraId="65CE703F" w14:textId="77777777" w:rsidR="00B10F0A" w:rsidRDefault="00B10F0A" w:rsidP="00B10F0A">
      <w:pPr>
        <w:pStyle w:val="Heading3"/>
      </w:pPr>
      <w:bookmarkStart w:id="299" w:name="_Toc363736708"/>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B10F0A" w:rsidRPr="003D27CF" w14:paraId="536C5903" w14:textId="77777777" w:rsidTr="000C32C1">
        <w:trPr>
          <w:cnfStyle w:val="100000000000" w:firstRow="1" w:lastRow="0" w:firstColumn="0" w:lastColumn="0" w:oddVBand="0" w:evenVBand="0" w:oddHBand="0" w:evenHBand="0" w:firstRowFirstColumn="0" w:firstRowLastColumn="0" w:lastRowFirstColumn="0" w:lastRowLastColumn="0"/>
          <w:cantSplit/>
        </w:trPr>
        <w:tc>
          <w:tcPr>
            <w:tcW w:w="2405" w:type="dxa"/>
          </w:tcPr>
          <w:p w14:paraId="3BB51540" w14:textId="77777777" w:rsidR="00B10F0A" w:rsidRPr="003D27CF" w:rsidRDefault="00B10F0A" w:rsidP="000C32C1">
            <w:pPr>
              <w:spacing w:before="0" w:beforeAutospacing="0" w:after="240" w:afterAutospacing="0" w:line="240" w:lineRule="atLeast"/>
              <w:rPr>
                <w:b w:val="0"/>
              </w:rPr>
            </w:pPr>
            <w:r w:rsidRPr="003D27CF">
              <w:rPr>
                <w:b w:val="0"/>
              </w:rPr>
              <w:t xml:space="preserve">Statutory Acts </w:t>
            </w:r>
          </w:p>
        </w:tc>
        <w:tc>
          <w:tcPr>
            <w:tcW w:w="6769" w:type="dxa"/>
            <w:gridSpan w:val="3"/>
          </w:tcPr>
          <w:p w14:paraId="2CFD1576" w14:textId="77777777" w:rsidR="00814103" w:rsidRDefault="00B10F0A"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042D2836" w14:textId="77777777" w:rsidR="00B10F0A" w:rsidRPr="00050951" w:rsidRDefault="00B10F0A" w:rsidP="00814103">
            <w:pPr>
              <w:spacing w:before="0" w:beforeAutospacing="0" w:after="240" w:afterAutospacing="0" w:line="240" w:lineRule="atLeast"/>
              <w:rPr>
                <w:b w:val="0"/>
              </w:rPr>
            </w:pPr>
            <w:r>
              <w:rPr>
                <w:b w:val="0"/>
              </w:rPr>
              <w:t>The Electricity at Work Regulations 1989</w:t>
            </w:r>
          </w:p>
        </w:tc>
      </w:tr>
      <w:tr w:rsidR="00B10F0A" w:rsidRPr="003D27CF" w14:paraId="522BF5E2" w14:textId="77777777" w:rsidTr="000C32C1">
        <w:trPr>
          <w:cantSplit/>
        </w:trPr>
        <w:tc>
          <w:tcPr>
            <w:tcW w:w="2405" w:type="dxa"/>
          </w:tcPr>
          <w:p w14:paraId="7E9FA72C" w14:textId="77777777" w:rsidR="00B10F0A" w:rsidRPr="003D27CF" w:rsidRDefault="00B10F0A" w:rsidP="000C32C1">
            <w:pPr>
              <w:spacing w:before="0" w:beforeAutospacing="0" w:after="240" w:afterAutospacing="0" w:line="240" w:lineRule="atLeast"/>
            </w:pPr>
            <w:r w:rsidRPr="003D27CF">
              <w:t xml:space="preserve">Building Control / Local Authority requirements </w:t>
            </w:r>
          </w:p>
        </w:tc>
        <w:tc>
          <w:tcPr>
            <w:tcW w:w="6769" w:type="dxa"/>
            <w:gridSpan w:val="3"/>
          </w:tcPr>
          <w:p w14:paraId="4DDD3014" w14:textId="77777777" w:rsidR="00B10F0A" w:rsidRPr="0038416A" w:rsidRDefault="00B10F0A" w:rsidP="000C32C1">
            <w:pPr>
              <w:spacing w:before="0" w:beforeAutospacing="0" w:after="240" w:afterAutospacing="0" w:line="240" w:lineRule="atLeast"/>
            </w:pPr>
            <w:commentRangeStart w:id="300"/>
            <w:r w:rsidRPr="0038416A">
              <w:t xml:space="preserve">The Building Regulations Approved Documents </w:t>
            </w:r>
          </w:p>
          <w:p w14:paraId="398A5B17" w14:textId="77777777" w:rsidR="00B10F0A" w:rsidRDefault="00B10F0A" w:rsidP="000C32C1">
            <w:pPr>
              <w:numPr>
                <w:ilvl w:val="0"/>
                <w:numId w:val="7"/>
              </w:numPr>
              <w:spacing w:before="0" w:beforeAutospacing="0" w:after="240" w:afterAutospacing="0" w:line="240" w:lineRule="atLeast"/>
              <w:contextualSpacing/>
            </w:pPr>
            <w:r w:rsidRPr="007F47D3">
              <w:t>Part P 2013 (Electrical safety - Dwellings)</w:t>
            </w:r>
          </w:p>
          <w:p w14:paraId="0BD54372" w14:textId="77777777" w:rsidR="00B10F0A" w:rsidRDefault="00B10F0A" w:rsidP="000C32C1">
            <w:pPr>
              <w:numPr>
                <w:ilvl w:val="0"/>
                <w:numId w:val="7"/>
              </w:numPr>
              <w:spacing w:before="0" w:beforeAutospacing="0" w:after="240" w:afterAutospacing="0" w:line="240" w:lineRule="atLeast"/>
              <w:contextualSpacing/>
            </w:pPr>
            <w:r w:rsidRPr="007F47D3">
              <w:t>Domestic Building Services Compliance Guide</w:t>
            </w:r>
          </w:p>
          <w:p w14:paraId="0F8927D6" w14:textId="77777777" w:rsidR="00B10F0A" w:rsidRDefault="00B10F0A" w:rsidP="000C32C1">
            <w:pPr>
              <w:numPr>
                <w:ilvl w:val="0"/>
                <w:numId w:val="7"/>
              </w:numPr>
              <w:spacing w:before="0" w:beforeAutospacing="0" w:after="240" w:afterAutospacing="0" w:line="240" w:lineRule="atLeast"/>
              <w:contextualSpacing/>
            </w:pPr>
            <w:r w:rsidRPr="003F71FC">
              <w:t>Non-Domestic Building Services Compliance Guide</w:t>
            </w:r>
          </w:p>
          <w:p w14:paraId="1BC9F1CB" w14:textId="77777777" w:rsidR="00B10F0A" w:rsidRDefault="00B10F0A" w:rsidP="000C32C1">
            <w:r>
              <w:t>The Scottish Building Standards 2015</w:t>
            </w:r>
          </w:p>
          <w:p w14:paraId="2D4DC34D" w14:textId="77777777" w:rsidR="00B10F0A" w:rsidRDefault="00B10F0A" w:rsidP="000C32C1">
            <w:pPr>
              <w:numPr>
                <w:ilvl w:val="0"/>
                <w:numId w:val="7"/>
              </w:numPr>
              <w:spacing w:before="0" w:beforeAutospacing="0" w:after="240" w:afterAutospacing="0" w:line="240" w:lineRule="atLeast"/>
              <w:contextualSpacing/>
            </w:pPr>
            <w:r w:rsidRPr="00187245">
              <w:t xml:space="preserve">Section </w:t>
            </w:r>
            <w:r>
              <w:t>2 (Fire)</w:t>
            </w:r>
          </w:p>
          <w:p w14:paraId="1B4A308D" w14:textId="77777777" w:rsidR="00B10F0A" w:rsidRDefault="00B10F0A" w:rsidP="000C32C1">
            <w:pPr>
              <w:numPr>
                <w:ilvl w:val="0"/>
                <w:numId w:val="7"/>
              </w:numPr>
              <w:spacing w:before="0" w:beforeAutospacing="0" w:after="240" w:afterAutospacing="0" w:line="240" w:lineRule="atLeast"/>
              <w:contextualSpacing/>
            </w:pPr>
            <w:r>
              <w:t xml:space="preserve">Section 4 (Safety) </w:t>
            </w:r>
            <w:commentRangeEnd w:id="300"/>
            <w:r w:rsidRPr="00B11D07">
              <w:commentReference w:id="300"/>
            </w:r>
          </w:p>
          <w:p w14:paraId="083540F5" w14:textId="77777777" w:rsidR="00B10F0A" w:rsidRDefault="00B10F0A" w:rsidP="000C32C1">
            <w:r>
              <w:t>The Memorandum of guidance on the Electricity at Work Regulations 1989 (the Memorandum)</w:t>
            </w:r>
          </w:p>
          <w:p w14:paraId="7E099F29" w14:textId="77777777" w:rsidR="00B10F0A" w:rsidRPr="0038416A" w:rsidRDefault="00B10F0A" w:rsidP="000C32C1">
            <w:commentRangeStart w:id="301"/>
            <w:r>
              <w:t>IET Wiring Regulations 18</w:t>
            </w:r>
            <w:r w:rsidRPr="0073329C">
              <w:t>th Edition, (BS7671:20</w:t>
            </w:r>
            <w:r>
              <w:t>18)</w:t>
            </w:r>
            <w:commentRangeEnd w:id="301"/>
            <w:r>
              <w:rPr>
                <w:rStyle w:val="CommentReference"/>
              </w:rPr>
              <w:commentReference w:id="301"/>
            </w:r>
          </w:p>
        </w:tc>
      </w:tr>
      <w:tr w:rsidR="00B10F0A" w:rsidRPr="003D27CF" w14:paraId="0F1BB5F3" w14:textId="77777777" w:rsidTr="000C32C1">
        <w:trPr>
          <w:cantSplit/>
          <w:trHeight w:val="1186"/>
        </w:trPr>
        <w:tc>
          <w:tcPr>
            <w:tcW w:w="2405" w:type="dxa"/>
            <w:vMerge w:val="restart"/>
          </w:tcPr>
          <w:p w14:paraId="7B84C108" w14:textId="77777777" w:rsidR="00B10F0A" w:rsidRPr="003D27CF" w:rsidRDefault="00B10F0A" w:rsidP="000C32C1">
            <w:pPr>
              <w:spacing w:before="0" w:beforeAutospacing="0" w:after="240" w:afterAutospacing="0" w:line="240" w:lineRule="atLeast"/>
            </w:pPr>
            <w:r w:rsidRPr="003D27CF">
              <w:t xml:space="preserve">Industry standards </w:t>
            </w:r>
          </w:p>
        </w:tc>
        <w:tc>
          <w:tcPr>
            <w:tcW w:w="6769" w:type="dxa"/>
            <w:gridSpan w:val="3"/>
          </w:tcPr>
          <w:p w14:paraId="2EEE3942" w14:textId="77777777" w:rsidR="00B10F0A" w:rsidRPr="0038416A" w:rsidRDefault="00B10F0A" w:rsidP="000C32C1">
            <w:pPr>
              <w:spacing w:before="0" w:beforeAutospacing="0" w:after="240" w:afterAutospacing="0" w:line="240" w:lineRule="atLeast"/>
            </w:pPr>
            <w:r w:rsidRPr="0038416A">
              <w:t>Chartered Institute of Building Services Engineers (CIBSE)</w:t>
            </w:r>
          </w:p>
          <w:p w14:paraId="04175B71" w14:textId="77777777" w:rsidR="00B10F0A" w:rsidRPr="0038416A" w:rsidRDefault="00B10F0A" w:rsidP="000C32C1">
            <w:pPr>
              <w:numPr>
                <w:ilvl w:val="0"/>
                <w:numId w:val="10"/>
              </w:numPr>
              <w:spacing w:before="0" w:beforeAutospacing="0" w:after="240" w:afterAutospacing="0" w:line="240" w:lineRule="atLeast"/>
              <w:contextualSpacing/>
            </w:pPr>
            <w:r w:rsidRPr="0038416A">
              <w:t>C</w:t>
            </w:r>
            <w:r>
              <w:t>IBSE K</w:t>
            </w:r>
            <w:r w:rsidRPr="0038416A">
              <w:t> guide</w:t>
            </w:r>
          </w:p>
        </w:tc>
      </w:tr>
      <w:tr w:rsidR="00B10F0A" w:rsidRPr="003D27CF" w14:paraId="3DCF31AF" w14:textId="77777777" w:rsidTr="000C32C1">
        <w:trPr>
          <w:cantSplit/>
          <w:trHeight w:val="999"/>
        </w:trPr>
        <w:tc>
          <w:tcPr>
            <w:tcW w:w="2405" w:type="dxa"/>
            <w:vMerge/>
          </w:tcPr>
          <w:p w14:paraId="351FF216" w14:textId="77777777" w:rsidR="00B10F0A" w:rsidRPr="003D27CF" w:rsidRDefault="00B10F0A" w:rsidP="000C32C1"/>
        </w:tc>
        <w:tc>
          <w:tcPr>
            <w:tcW w:w="6769" w:type="dxa"/>
            <w:gridSpan w:val="3"/>
          </w:tcPr>
          <w:p w14:paraId="2597026C" w14:textId="77777777" w:rsidR="00B10F0A" w:rsidRPr="0038416A" w:rsidRDefault="00B10F0A" w:rsidP="000C32C1">
            <w:r w:rsidRPr="0038416A">
              <w:t>Building Services Research and Information Association (BSRIA)</w:t>
            </w:r>
          </w:p>
          <w:p w14:paraId="2D44A734" w14:textId="77777777" w:rsidR="00B10F0A" w:rsidRPr="0038416A" w:rsidRDefault="00B10F0A" w:rsidP="000C32C1">
            <w:pPr>
              <w:numPr>
                <w:ilvl w:val="0"/>
                <w:numId w:val="10"/>
              </w:numPr>
              <w:spacing w:before="0" w:beforeAutospacing="0" w:after="240" w:afterAutospacing="0" w:line="240" w:lineRule="atLeast"/>
              <w:contextualSpacing/>
            </w:pPr>
            <w:r w:rsidRPr="00340987">
              <w:t>Design Checks for Electrical Services - A quality control framework for electrical engineers (BG 3/2006)</w:t>
            </w:r>
          </w:p>
        </w:tc>
      </w:tr>
      <w:tr w:rsidR="00B10F0A" w:rsidRPr="003D27CF" w14:paraId="7A974865" w14:textId="77777777" w:rsidTr="000C32C1">
        <w:trPr>
          <w:cantSplit/>
          <w:trHeight w:val="313"/>
        </w:trPr>
        <w:tc>
          <w:tcPr>
            <w:tcW w:w="2405" w:type="dxa"/>
            <w:vMerge/>
          </w:tcPr>
          <w:p w14:paraId="50B1DE77" w14:textId="77777777" w:rsidR="00B10F0A" w:rsidRPr="003D27CF" w:rsidRDefault="00B10F0A" w:rsidP="000C32C1"/>
        </w:tc>
        <w:tc>
          <w:tcPr>
            <w:tcW w:w="6769" w:type="dxa"/>
            <w:gridSpan w:val="3"/>
          </w:tcPr>
          <w:p w14:paraId="52B0578B" w14:textId="77777777" w:rsidR="00B10F0A" w:rsidRDefault="00B10F0A" w:rsidP="000C32C1">
            <w:r>
              <w:t>Health and Safety Executive</w:t>
            </w:r>
          </w:p>
          <w:p w14:paraId="521B40F1" w14:textId="77777777" w:rsidR="00B10F0A" w:rsidRPr="0038416A" w:rsidRDefault="00B10F0A" w:rsidP="000C32C1">
            <w:pPr>
              <w:pStyle w:val="ListParagraph"/>
              <w:numPr>
                <w:ilvl w:val="0"/>
                <w:numId w:val="21"/>
              </w:numPr>
            </w:pPr>
            <w:r>
              <w:t xml:space="preserve">HSG85 </w:t>
            </w:r>
            <w:r w:rsidRPr="00F255AF">
              <w:t>Electricity at work: Safe working practices</w:t>
            </w:r>
          </w:p>
        </w:tc>
      </w:tr>
      <w:tr w:rsidR="00B10F0A" w:rsidRPr="003D27CF" w14:paraId="5A7725FD" w14:textId="77777777" w:rsidTr="000C32C1">
        <w:trPr>
          <w:cantSplit/>
          <w:trHeight w:val="312"/>
        </w:trPr>
        <w:tc>
          <w:tcPr>
            <w:tcW w:w="2405" w:type="dxa"/>
            <w:vMerge/>
          </w:tcPr>
          <w:p w14:paraId="18C14BA5" w14:textId="77777777" w:rsidR="00B10F0A" w:rsidRPr="003D27CF" w:rsidRDefault="00B10F0A" w:rsidP="000C32C1"/>
        </w:tc>
        <w:tc>
          <w:tcPr>
            <w:tcW w:w="6769" w:type="dxa"/>
            <w:gridSpan w:val="3"/>
          </w:tcPr>
          <w:p w14:paraId="4A7FC3A5" w14:textId="77777777" w:rsidR="00B10F0A" w:rsidRDefault="00B10F0A" w:rsidP="000C32C1">
            <w:r>
              <w:t>NICEIC</w:t>
            </w:r>
          </w:p>
          <w:p w14:paraId="22816E74" w14:textId="77777777" w:rsidR="00B10F0A" w:rsidRDefault="00B10F0A" w:rsidP="000C32C1">
            <w:pPr>
              <w:pStyle w:val="ListParagraph"/>
              <w:numPr>
                <w:ilvl w:val="0"/>
                <w:numId w:val="21"/>
              </w:numPr>
            </w:pPr>
            <w:r>
              <w:t>Technical Guidance</w:t>
            </w:r>
          </w:p>
        </w:tc>
      </w:tr>
      <w:tr w:rsidR="00B10F0A" w:rsidRPr="003D27CF" w14:paraId="11197E94" w14:textId="77777777" w:rsidTr="000C32C1">
        <w:trPr>
          <w:cantSplit/>
          <w:trHeight w:val="312"/>
        </w:trPr>
        <w:tc>
          <w:tcPr>
            <w:tcW w:w="2405" w:type="dxa"/>
            <w:vMerge/>
          </w:tcPr>
          <w:p w14:paraId="27F9508D" w14:textId="77777777" w:rsidR="00B10F0A" w:rsidRPr="003D27CF" w:rsidRDefault="00B10F0A" w:rsidP="000C32C1"/>
        </w:tc>
        <w:tc>
          <w:tcPr>
            <w:tcW w:w="6769" w:type="dxa"/>
            <w:gridSpan w:val="3"/>
          </w:tcPr>
          <w:p w14:paraId="2293EB72" w14:textId="77777777" w:rsidR="00B10F0A" w:rsidRDefault="00B10F0A" w:rsidP="000C32C1">
            <w:r>
              <w:t>Energy Networks Association</w:t>
            </w:r>
          </w:p>
          <w:p w14:paraId="1FBC2D10" w14:textId="77777777" w:rsidR="00B10F0A" w:rsidRDefault="00B10F0A" w:rsidP="000C32C1">
            <w:pPr>
              <w:pStyle w:val="ListParagraph"/>
              <w:numPr>
                <w:ilvl w:val="0"/>
                <w:numId w:val="21"/>
              </w:numPr>
            </w:pPr>
            <w:r w:rsidRPr="006C2783">
              <w:t>Distribution Code: Engineering Recommendation G12/4 (Requirements for the application of protective multiple earthing to low voltage networks) – a review of Engineering Recommendation G12/3</w:t>
            </w:r>
          </w:p>
        </w:tc>
      </w:tr>
      <w:tr w:rsidR="00B10F0A" w:rsidRPr="003D27CF" w14:paraId="3BA7F82B" w14:textId="77777777" w:rsidTr="000C32C1">
        <w:trPr>
          <w:cantSplit/>
        </w:trPr>
        <w:tc>
          <w:tcPr>
            <w:tcW w:w="2405" w:type="dxa"/>
          </w:tcPr>
          <w:p w14:paraId="1A19BD59" w14:textId="77777777" w:rsidR="00B10F0A" w:rsidRPr="0038416A" w:rsidRDefault="00B10F0A" w:rsidP="000C32C1">
            <w:pPr>
              <w:spacing w:before="0" w:beforeAutospacing="0" w:after="0" w:afterAutospacing="0" w:line="240" w:lineRule="atLeast"/>
            </w:pPr>
            <w:r w:rsidRPr="0038416A">
              <w:t xml:space="preserve">British Standards </w:t>
            </w:r>
          </w:p>
        </w:tc>
        <w:tc>
          <w:tcPr>
            <w:tcW w:w="1418" w:type="dxa"/>
          </w:tcPr>
          <w:p w14:paraId="6881C10B" w14:textId="77777777" w:rsidR="00B10F0A" w:rsidRPr="0038416A" w:rsidRDefault="00B10F0A" w:rsidP="000C32C1">
            <w:pPr>
              <w:spacing w:after="0" w:afterAutospacing="0"/>
            </w:pPr>
            <w:r>
              <w:t>BS 7430</w:t>
            </w:r>
          </w:p>
        </w:tc>
        <w:tc>
          <w:tcPr>
            <w:tcW w:w="850" w:type="dxa"/>
          </w:tcPr>
          <w:p w14:paraId="54D7A84C" w14:textId="77777777" w:rsidR="00B10F0A" w:rsidRPr="0038416A" w:rsidRDefault="00B10F0A" w:rsidP="000C32C1">
            <w:pPr>
              <w:spacing w:after="0" w:afterAutospacing="0"/>
            </w:pPr>
            <w:r>
              <w:t>2011</w:t>
            </w:r>
          </w:p>
        </w:tc>
        <w:tc>
          <w:tcPr>
            <w:tcW w:w="4501" w:type="dxa"/>
          </w:tcPr>
          <w:p w14:paraId="70605BA0" w14:textId="77777777" w:rsidR="00B10F0A" w:rsidRPr="006265A2" w:rsidRDefault="00B10F0A" w:rsidP="000C32C1">
            <w:pPr>
              <w:spacing w:after="0"/>
            </w:pPr>
            <w:r w:rsidRPr="006E0369">
              <w:t>Code of practice for protective earthing of electrical installations</w:t>
            </w:r>
          </w:p>
        </w:tc>
      </w:tr>
      <w:tr w:rsidR="00B10F0A" w:rsidRPr="003D27CF" w14:paraId="73A61CEE" w14:textId="77777777" w:rsidTr="000C32C1">
        <w:trPr>
          <w:cantSplit/>
        </w:trPr>
        <w:tc>
          <w:tcPr>
            <w:tcW w:w="2405" w:type="dxa"/>
          </w:tcPr>
          <w:p w14:paraId="35E86AF4" w14:textId="77777777" w:rsidR="00B10F0A" w:rsidRPr="0038416A" w:rsidRDefault="00B10F0A" w:rsidP="000C32C1">
            <w:pPr>
              <w:spacing w:after="0"/>
            </w:pPr>
          </w:p>
        </w:tc>
        <w:tc>
          <w:tcPr>
            <w:tcW w:w="1418" w:type="dxa"/>
          </w:tcPr>
          <w:p w14:paraId="305BEA9C" w14:textId="77777777" w:rsidR="00B10F0A" w:rsidRPr="008207D1" w:rsidRDefault="00B10F0A" w:rsidP="000C32C1">
            <w:r>
              <w:t>BS EN 62305</w:t>
            </w:r>
          </w:p>
        </w:tc>
        <w:tc>
          <w:tcPr>
            <w:tcW w:w="850" w:type="dxa"/>
          </w:tcPr>
          <w:p w14:paraId="51441F96" w14:textId="77777777" w:rsidR="00B10F0A" w:rsidRPr="008207D1" w:rsidRDefault="00B10F0A" w:rsidP="000C32C1">
            <w:r>
              <w:t>Varies</w:t>
            </w:r>
          </w:p>
        </w:tc>
        <w:tc>
          <w:tcPr>
            <w:tcW w:w="4501" w:type="dxa"/>
          </w:tcPr>
          <w:p w14:paraId="3D7CB12F" w14:textId="77777777" w:rsidR="00B10F0A" w:rsidRPr="008207D1" w:rsidRDefault="00B10F0A" w:rsidP="000C32C1">
            <w:r w:rsidRPr="00E106D8">
              <w:t xml:space="preserve">Protection against lightning. </w:t>
            </w:r>
            <w:r>
              <w:t>All parts</w:t>
            </w:r>
          </w:p>
        </w:tc>
      </w:tr>
      <w:tr w:rsidR="00B10F0A" w:rsidRPr="003D27CF" w14:paraId="28AB7551" w14:textId="77777777" w:rsidTr="000C32C1">
        <w:trPr>
          <w:cantSplit/>
        </w:trPr>
        <w:tc>
          <w:tcPr>
            <w:tcW w:w="2405" w:type="dxa"/>
          </w:tcPr>
          <w:p w14:paraId="46B0D3E4" w14:textId="77777777" w:rsidR="00B10F0A" w:rsidRPr="0038416A" w:rsidRDefault="00B10F0A" w:rsidP="000C32C1">
            <w:pPr>
              <w:spacing w:after="0"/>
            </w:pPr>
          </w:p>
        </w:tc>
        <w:tc>
          <w:tcPr>
            <w:tcW w:w="1418" w:type="dxa"/>
          </w:tcPr>
          <w:p w14:paraId="08BDAE5E" w14:textId="77777777" w:rsidR="00B10F0A" w:rsidRDefault="00B10F0A" w:rsidP="000C32C1">
            <w:pPr>
              <w:spacing w:before="0" w:beforeAutospacing="0" w:after="240" w:afterAutospacing="0"/>
            </w:pPr>
            <w:r>
              <w:t>BIP 2118</w:t>
            </w:r>
          </w:p>
        </w:tc>
        <w:tc>
          <w:tcPr>
            <w:tcW w:w="850" w:type="dxa"/>
          </w:tcPr>
          <w:p w14:paraId="6FD70C22" w14:textId="77777777" w:rsidR="00B10F0A" w:rsidRDefault="00B10F0A" w:rsidP="000C32C1">
            <w:pPr>
              <w:spacing w:before="0" w:beforeAutospacing="0" w:afterAutospacing="0"/>
            </w:pPr>
            <w:r>
              <w:t>2007</w:t>
            </w:r>
          </w:p>
        </w:tc>
        <w:tc>
          <w:tcPr>
            <w:tcW w:w="4501" w:type="dxa"/>
          </w:tcPr>
          <w:p w14:paraId="27F97934" w14:textId="77777777" w:rsidR="00B10F0A" w:rsidRDefault="00B10F0A" w:rsidP="000C32C1">
            <w:pPr>
              <w:spacing w:before="0" w:beforeAutospacing="0" w:after="240" w:afterAutospacing="0"/>
            </w:pPr>
            <w:r>
              <w:t>Protection against lightning. A UK guide to the practical application of BS EN 62305</w:t>
            </w:r>
          </w:p>
        </w:tc>
      </w:tr>
    </w:tbl>
    <w:p w14:paraId="54C06B75" w14:textId="77777777" w:rsidR="009022CE" w:rsidRDefault="009022CE" w:rsidP="009022CE">
      <w:pPr>
        <w:pStyle w:val="Heading2"/>
        <w:numPr>
          <w:ilvl w:val="0"/>
          <w:numId w:val="0"/>
        </w:numPr>
        <w:ind w:left="851" w:hanging="851"/>
      </w:pPr>
      <w:r>
        <w:t>SYSTEM DESCRIPTION</w:t>
      </w:r>
      <w:bookmarkEnd w:id="299"/>
    </w:p>
    <w:p w14:paraId="74E748D5" w14:textId="77777777" w:rsidR="009022CE" w:rsidRDefault="009022CE" w:rsidP="009022CE"/>
    <w:p w14:paraId="67E211B5" w14:textId="77777777" w:rsidR="009022CE" w:rsidRDefault="009022CE" w:rsidP="009022CE"/>
    <w:p w14:paraId="66CE302F" w14:textId="77777777" w:rsidR="009022CE" w:rsidRDefault="009022CE" w:rsidP="009022CE">
      <w:pPr>
        <w:pStyle w:val="Heading2"/>
        <w:numPr>
          <w:ilvl w:val="0"/>
          <w:numId w:val="0"/>
        </w:numPr>
        <w:ind w:left="851" w:hanging="851"/>
      </w:pPr>
      <w:bookmarkStart w:id="302" w:name="_Toc363736709"/>
      <w:r>
        <w:t>CONTROL REQUIREMENTS</w:t>
      </w:r>
      <w:bookmarkEnd w:id="302"/>
    </w:p>
    <w:p w14:paraId="0F1B5657" w14:textId="77777777" w:rsidR="009022CE" w:rsidRDefault="009022CE" w:rsidP="009022CE"/>
    <w:p w14:paraId="26CC0439" w14:textId="77777777" w:rsidR="009022CE" w:rsidRDefault="009022CE" w:rsidP="009022CE"/>
    <w:p w14:paraId="7BCAD685" w14:textId="77777777" w:rsidR="009022CE" w:rsidRDefault="009022CE" w:rsidP="009022CE">
      <w:pPr>
        <w:pStyle w:val="Heading2"/>
        <w:numPr>
          <w:ilvl w:val="0"/>
          <w:numId w:val="0"/>
        </w:numPr>
        <w:ind w:left="851" w:hanging="851"/>
      </w:pPr>
      <w:bookmarkStart w:id="303" w:name="_Toc363736710"/>
      <w:r>
        <w:t>SYSTEM DRAWINGS / SCHEMATICS</w:t>
      </w:r>
      <w:bookmarkEnd w:id="303"/>
    </w:p>
    <w:p w14:paraId="2F94A806" w14:textId="77777777" w:rsidR="009022CE" w:rsidRDefault="009022CE" w:rsidP="009022CE"/>
    <w:p w14:paraId="74FEC3D2" w14:textId="77777777" w:rsidR="009022CE" w:rsidRDefault="009022CE" w:rsidP="009022CE"/>
    <w:p w14:paraId="6CAB40BA" w14:textId="77777777" w:rsidR="009022CE" w:rsidRDefault="009022CE" w:rsidP="009022CE"/>
    <w:p w14:paraId="00DF2014" w14:textId="77777777" w:rsidR="009022CE" w:rsidRDefault="009022CE" w:rsidP="009022CE">
      <w:pPr>
        <w:pStyle w:val="Heading2"/>
        <w:numPr>
          <w:ilvl w:val="0"/>
          <w:numId w:val="0"/>
        </w:numPr>
        <w:ind w:left="357" w:hanging="357"/>
      </w:pPr>
      <w:r>
        <w:t>REFERENCE SPECIFICATION CLAUSES</w:t>
      </w:r>
    </w:p>
    <w:p w14:paraId="0ADE402A" w14:textId="77777777" w:rsidR="00187245" w:rsidRDefault="00187245" w:rsidP="00187245">
      <w:r>
        <w:t>Also see the following Reference Specification SPEC-300 clauses for further details of Workmanship, materials standards, builders work standards, testing/ commissioning, and identification:</w:t>
      </w:r>
    </w:p>
    <w:p w14:paraId="0B5034C6" w14:textId="77777777" w:rsidR="009022CE" w:rsidRDefault="00986F61" w:rsidP="00BC2102">
      <w:pPr>
        <w:pStyle w:val="ListParagraph"/>
        <w:numPr>
          <w:ilvl w:val="0"/>
          <w:numId w:val="6"/>
        </w:numPr>
      </w:pPr>
      <w:r>
        <w:t>PR_65_70_11_00</w:t>
      </w:r>
      <w:r w:rsidR="009022CE">
        <w:t xml:space="preserve"> CONDUIT AND CABLE TRUNKING</w:t>
      </w:r>
    </w:p>
    <w:p w14:paraId="1F0540AC" w14:textId="77777777" w:rsidR="009022CE" w:rsidRDefault="00986F61" w:rsidP="00BC2102">
      <w:pPr>
        <w:pStyle w:val="ListParagraph"/>
        <w:numPr>
          <w:ilvl w:val="0"/>
          <w:numId w:val="6"/>
        </w:numPr>
      </w:pPr>
      <w:r>
        <w:t>PR_65_70_36/48_00</w:t>
      </w:r>
      <w:r w:rsidR="009022CE">
        <w:t xml:space="preserve"> HV/LV CABLES AND WIRING</w:t>
      </w:r>
    </w:p>
    <w:p w14:paraId="278ED32D" w14:textId="77777777" w:rsidR="009022CE" w:rsidRDefault="00986F61" w:rsidP="00BC2102">
      <w:pPr>
        <w:pStyle w:val="ListParagraph"/>
        <w:numPr>
          <w:ilvl w:val="0"/>
          <w:numId w:val="6"/>
        </w:numPr>
      </w:pPr>
      <w:r>
        <w:t>PR_60_70_48_06</w:t>
      </w:r>
      <w:r w:rsidR="009022CE">
        <w:t xml:space="preserve"> BUSBAR TRUNKING</w:t>
      </w:r>
    </w:p>
    <w:p w14:paraId="2D482886" w14:textId="77777777" w:rsidR="009022CE" w:rsidRDefault="00986F61" w:rsidP="00BC2102">
      <w:pPr>
        <w:pStyle w:val="ListParagraph"/>
        <w:numPr>
          <w:ilvl w:val="0"/>
          <w:numId w:val="6"/>
        </w:numPr>
      </w:pPr>
      <w:r>
        <w:t>PR_65_70_11_00</w:t>
      </w:r>
      <w:r w:rsidR="009022CE">
        <w:t xml:space="preserve"> SUPPORT COMPONENTS - CABLES</w:t>
      </w:r>
    </w:p>
    <w:p w14:paraId="44475D3B" w14:textId="77777777" w:rsidR="009022CE" w:rsidRDefault="00986F61" w:rsidP="00BC2102">
      <w:pPr>
        <w:pStyle w:val="ListParagraph"/>
        <w:numPr>
          <w:ilvl w:val="0"/>
          <w:numId w:val="6"/>
        </w:numPr>
      </w:pPr>
      <w:r>
        <w:t>PR_60_70_48_00</w:t>
      </w:r>
      <w:r w:rsidR="009022CE">
        <w:t xml:space="preserve"> LV SWITCHGEAR AND DISTRIBUTION BOARDS</w:t>
      </w:r>
    </w:p>
    <w:p w14:paraId="00D079A4" w14:textId="77777777" w:rsidR="009022CE" w:rsidRDefault="00986F61" w:rsidP="00BC2102">
      <w:pPr>
        <w:pStyle w:val="ListParagraph"/>
        <w:numPr>
          <w:ilvl w:val="0"/>
          <w:numId w:val="6"/>
        </w:numPr>
      </w:pPr>
      <w:r>
        <w:t>PR_75_51_52_00</w:t>
      </w:r>
      <w:r w:rsidR="009022CE">
        <w:t xml:space="preserve"> CONTACTORS AND STARTERS</w:t>
      </w:r>
    </w:p>
    <w:p w14:paraId="58D7323D" w14:textId="77777777" w:rsidR="009022CE" w:rsidRDefault="003D44FA" w:rsidP="00BC2102">
      <w:pPr>
        <w:pStyle w:val="ListParagraph"/>
        <w:numPr>
          <w:ilvl w:val="0"/>
          <w:numId w:val="6"/>
        </w:numPr>
      </w:pPr>
      <w:r>
        <w:t>PR_70_70_48_00</w:t>
      </w:r>
      <w:r w:rsidR="009022CE">
        <w:t xml:space="preserve"> LUMINAIRES AND LAMPS</w:t>
      </w:r>
    </w:p>
    <w:p w14:paraId="52AF27B3" w14:textId="77777777" w:rsidR="009022CE" w:rsidRDefault="003D44FA" w:rsidP="00BC2102">
      <w:pPr>
        <w:pStyle w:val="ListParagraph"/>
        <w:numPr>
          <w:ilvl w:val="0"/>
          <w:numId w:val="6"/>
        </w:numPr>
      </w:pPr>
      <w:r>
        <w:t>PR_65_72_00_00</w:t>
      </w:r>
      <w:r w:rsidR="009022CE">
        <w:t xml:space="preserve"> ACCESSORIES FOR ELECTRICAL SERVICES</w:t>
      </w:r>
    </w:p>
    <w:p w14:paraId="2492E5A8" w14:textId="77777777" w:rsidR="009022CE" w:rsidRDefault="003D44FA" w:rsidP="00BC2102">
      <w:pPr>
        <w:pStyle w:val="ListParagraph"/>
        <w:numPr>
          <w:ilvl w:val="0"/>
          <w:numId w:val="6"/>
        </w:numPr>
      </w:pPr>
      <w:r>
        <w:t>PR_65_70_46_00</w:t>
      </w:r>
      <w:r w:rsidR="009022CE">
        <w:t xml:space="preserve"> EARTHING AND BONDING</w:t>
      </w:r>
    </w:p>
    <w:p w14:paraId="32811987" w14:textId="77777777" w:rsidR="009022CE" w:rsidRDefault="003D44FA" w:rsidP="00BC2102">
      <w:pPr>
        <w:pStyle w:val="ListParagraph"/>
        <w:numPr>
          <w:ilvl w:val="0"/>
          <w:numId w:val="6"/>
        </w:numPr>
      </w:pPr>
      <w:r>
        <w:t>AC_70_65_00_00</w:t>
      </w:r>
      <w:r w:rsidR="009022CE">
        <w:t xml:space="preserve"> TESTING AND COMMISSIONING OF ELECTRICAL SERVICES</w:t>
      </w:r>
    </w:p>
    <w:p w14:paraId="1DBD0C10" w14:textId="77777777" w:rsidR="009022CE" w:rsidRDefault="003D44FA" w:rsidP="00BC2102">
      <w:pPr>
        <w:pStyle w:val="ListParagraph"/>
        <w:numPr>
          <w:ilvl w:val="0"/>
          <w:numId w:val="6"/>
        </w:numPr>
      </w:pPr>
      <w:r>
        <w:t>PR_40_10_57_24</w:t>
      </w:r>
      <w:r w:rsidR="009022CE">
        <w:t xml:space="preserve"> IDENTIFICATION - ELECTRICAL</w:t>
      </w:r>
    </w:p>
    <w:p w14:paraId="7884883E" w14:textId="77777777" w:rsidR="009022CE" w:rsidRDefault="003D44FA" w:rsidP="00BC2102">
      <w:pPr>
        <w:pStyle w:val="ListParagraph"/>
        <w:numPr>
          <w:ilvl w:val="0"/>
          <w:numId w:val="6"/>
        </w:numPr>
      </w:pPr>
      <w:r>
        <w:t>PR_20_29_00_00</w:t>
      </w:r>
      <w:r w:rsidR="009022CE">
        <w:t xml:space="preserve"> FIXING TO BUILDING FABRIC</w:t>
      </w:r>
    </w:p>
    <w:p w14:paraId="0F6BA8D7" w14:textId="77777777" w:rsidR="009022CE" w:rsidRDefault="003D44FA" w:rsidP="00BC2102">
      <w:pPr>
        <w:pStyle w:val="ListParagraph"/>
        <w:numPr>
          <w:ilvl w:val="0"/>
          <w:numId w:val="6"/>
        </w:numPr>
      </w:pPr>
      <w:r>
        <w:t>PR_35_31_68_72</w:t>
      </w:r>
      <w:r w:rsidR="009022CE">
        <w:t xml:space="preserve"> PAINTING AND ANTI-CORROSION TREATMENTS</w:t>
      </w:r>
    </w:p>
    <w:p w14:paraId="3038EC64" w14:textId="77777777" w:rsidR="009022CE" w:rsidRDefault="009022CE" w:rsidP="009022CE">
      <w:pPr>
        <w:rPr>
          <w:rFonts w:asciiTheme="majorHAnsi" w:eastAsiaTheme="majorEastAsia" w:hAnsiTheme="majorHAnsi" w:cstheme="majorBidi"/>
          <w:b/>
          <w:bCs/>
          <w:caps/>
          <w:sz w:val="28"/>
          <w:szCs w:val="28"/>
        </w:rPr>
      </w:pPr>
      <w:r>
        <w:br w:type="page"/>
      </w:r>
    </w:p>
    <w:p w14:paraId="12D17938" w14:textId="77777777" w:rsidR="009022CE" w:rsidRDefault="009022CE" w:rsidP="009022CE">
      <w:pPr>
        <w:rPr>
          <w:rFonts w:asciiTheme="majorHAnsi" w:eastAsiaTheme="majorEastAsia" w:hAnsiTheme="majorHAnsi" w:cstheme="majorBidi"/>
          <w:b/>
          <w:bCs/>
          <w:caps/>
          <w:sz w:val="28"/>
          <w:szCs w:val="28"/>
        </w:rPr>
      </w:pPr>
      <w:r>
        <w:br w:type="page"/>
      </w:r>
    </w:p>
    <w:p w14:paraId="0924185D" w14:textId="77777777" w:rsidR="009022CE" w:rsidRPr="00625547" w:rsidRDefault="009022CE" w:rsidP="009022CE">
      <w:pPr>
        <w:pStyle w:val="Heading1"/>
        <w:numPr>
          <w:ilvl w:val="0"/>
          <w:numId w:val="0"/>
        </w:numPr>
        <w:ind w:left="851" w:hanging="851"/>
      </w:pPr>
      <w:bookmarkStart w:id="304" w:name="_Toc363736724"/>
      <w:bookmarkStart w:id="305" w:name="_Toc15913818"/>
      <w:r w:rsidRPr="00415BF6">
        <w:rPr>
          <w:noProof/>
          <w:lang w:eastAsia="en-GB"/>
        </w:rPr>
        <mc:AlternateContent>
          <mc:Choice Requires="wps">
            <w:drawing>
              <wp:anchor distT="0" distB="36195" distL="114300" distR="114300" simplePos="0" relativeHeight="251715584" behindDoc="0" locked="1" layoutInCell="1" allowOverlap="1" wp14:anchorId="78E288A9" wp14:editId="25A1AAF7">
                <wp:simplePos x="0" y="0"/>
                <wp:positionH relativeFrom="column">
                  <wp:posOffset>3175</wp:posOffset>
                </wp:positionH>
                <wp:positionV relativeFrom="paragraph">
                  <wp:posOffset>215900</wp:posOffset>
                </wp:positionV>
                <wp:extent cx="2070000" cy="0"/>
                <wp:effectExtent l="0" t="19050" r="6985" b="19050"/>
                <wp:wrapNone/>
                <wp:docPr id="60" name="Straight Connector 60"/>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32C98A" id="Straight Connector 60" o:spid="_x0000_s1026" style="position:absolute;z-index:251715584;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JXo&#10;2AveAQAAKAQAAA4AAAAAAAAAAAAAAAAALgIAAGRycy9lMm9Eb2MueG1sUEsBAi0AFAAGAAgAAAAh&#10;AAMpz1vZAAAABgEAAA8AAAAAAAAAAAAAAAAAOAQAAGRycy9kb3ducmV2LnhtbFBLBQYAAAAABAAE&#10;APMAAAA+BQAAAAA=&#10;" strokecolor="black [3213]" strokeweight="3pt">
                <w10:anchorlock/>
              </v:line>
            </w:pict>
          </mc:Fallback>
        </mc:AlternateContent>
      </w:r>
      <w:r w:rsidR="00DA067C">
        <w:t>Appendix A</w:t>
      </w:r>
      <w:r>
        <w:t xml:space="preserve"> – </w:t>
      </w:r>
      <w:r w:rsidR="000A55A1">
        <w:t>MEP E</w:t>
      </w:r>
      <w:r w:rsidR="00DA067C">
        <w:t xml:space="preserve">ngineering </w:t>
      </w:r>
      <w:r w:rsidR="000A55A1">
        <w:t>S</w:t>
      </w:r>
      <w:r w:rsidR="00DA067C">
        <w:t xml:space="preserve">ervices </w:t>
      </w:r>
      <w:r w:rsidR="00465B79">
        <w:t xml:space="preserve">Tender </w:t>
      </w:r>
      <w:r w:rsidR="000A55A1">
        <w:t>D</w:t>
      </w:r>
      <w:r w:rsidR="00DA067C">
        <w:t xml:space="preserve">ocument </w:t>
      </w:r>
      <w:r>
        <w:t>List</w:t>
      </w:r>
      <w:bookmarkEnd w:id="304"/>
      <w:bookmarkEnd w:id="305"/>
    </w:p>
    <w:p w14:paraId="48C7520B" w14:textId="77777777" w:rsidR="009022CE" w:rsidRDefault="009022CE" w:rsidP="009022CE"/>
    <w:p w14:paraId="21A35AEC" w14:textId="77777777" w:rsidR="009022CE" w:rsidRPr="00525613" w:rsidRDefault="009022CE" w:rsidP="009022CE"/>
    <w:p w14:paraId="12E3CAEE" w14:textId="77777777" w:rsidR="00DE4779" w:rsidRPr="00DE4779" w:rsidRDefault="00DE4779" w:rsidP="00414300"/>
    <w:sectPr w:rsidR="00DE4779" w:rsidRPr="00DE4779" w:rsidSect="004871D4">
      <w:headerReference w:type="even" r:id="rId32"/>
      <w:headerReference w:type="default" r:id="rId33"/>
      <w:footerReference w:type="even" r:id="rId34"/>
      <w:footerReference w:type="default" r:id="rId35"/>
      <w:headerReference w:type="first" r:id="rId36"/>
      <w:footerReference w:type="first" r:id="rId37"/>
      <w:pgSz w:w="11906" w:h="16838" w:code="9"/>
      <w:pgMar w:top="1418" w:right="1701" w:bottom="1361" w:left="1134" w:header="397" w:footer="56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Mark Palmer" w:date="2017-05-12T12:23:00Z" w:initials="MP">
    <w:p w14:paraId="63362D18" w14:textId="77777777" w:rsidR="00450923" w:rsidRDefault="00450923">
      <w:pPr>
        <w:pStyle w:val="CommentText"/>
      </w:pPr>
      <w:r>
        <w:rPr>
          <w:rStyle w:val="CommentReference"/>
        </w:rPr>
        <w:annotationRef/>
      </w:r>
      <w:r>
        <w:t>Complete/amend as appropriate.</w:t>
      </w:r>
    </w:p>
    <w:p w14:paraId="306CE808" w14:textId="77777777" w:rsidR="00450923" w:rsidRDefault="00450923">
      <w:pPr>
        <w:pStyle w:val="CommentText"/>
      </w:pPr>
    </w:p>
    <w:p w14:paraId="5D0E4D7A" w14:textId="77777777" w:rsidR="00450923" w:rsidRDefault="00450923">
      <w:pPr>
        <w:pStyle w:val="CommentText"/>
      </w:pPr>
      <w:r>
        <w:t>Add any key contributors to ensure we know who was involved in overseeing the project or particular work sections.</w:t>
      </w:r>
    </w:p>
  </w:comment>
  <w:comment w:id="6" w:author="Andrew McQuatt" w:date="2019-08-05T16:48:00Z" w:initials="AM">
    <w:p w14:paraId="08BF219B" w14:textId="77777777" w:rsidR="00934332" w:rsidRDefault="00934332">
      <w:pPr>
        <w:pStyle w:val="CommentText"/>
      </w:pPr>
      <w:r>
        <w:rPr>
          <w:rStyle w:val="CommentReference"/>
        </w:rPr>
        <w:annotationRef/>
      </w:r>
    </w:p>
    <w:p w14:paraId="2778FA72" w14:textId="77777777" w:rsidR="00934332" w:rsidRPr="00934332" w:rsidRDefault="00934332">
      <w:pPr>
        <w:pStyle w:val="CommentText"/>
        <w:rPr>
          <w:b/>
        </w:rPr>
      </w:pPr>
      <w:r w:rsidRPr="00934332">
        <w:rPr>
          <w:b/>
        </w:rPr>
        <w:t>See Max Fordham Wiki for example specifications</w:t>
      </w:r>
    </w:p>
    <w:p w14:paraId="672CB7A9" w14:textId="77777777" w:rsidR="00934332" w:rsidRDefault="00934332">
      <w:pPr>
        <w:pStyle w:val="CommentText"/>
      </w:pPr>
      <w:r w:rsidRPr="00934332">
        <w:t>http://wiki.maxfordham.com/foswiki/Main/MechanicalSpecifications</w:t>
      </w:r>
    </w:p>
  </w:comment>
  <w:comment w:id="7" w:author="Mark Palmer" w:date="2017-04-21T14:38:00Z" w:initials="MP">
    <w:p w14:paraId="398EBCD7" w14:textId="77777777" w:rsidR="00450923" w:rsidRDefault="00450923">
      <w:pPr>
        <w:pStyle w:val="CommentText"/>
      </w:pPr>
      <w:r>
        <w:rPr>
          <w:rStyle w:val="CommentReference"/>
        </w:rPr>
        <w:annotationRef/>
      </w:r>
      <w:r>
        <w:t>Add very brief background to the project  - e.g. project size, function, scope, constraints, aspirations, etc</w:t>
      </w:r>
    </w:p>
  </w:comment>
  <w:comment w:id="8" w:author="Mark Palmer" w:date="2017-04-21T14:38:00Z" w:initials="MP">
    <w:p w14:paraId="33EF53E8" w14:textId="77777777" w:rsidR="00450923" w:rsidRDefault="00450923">
      <w:pPr>
        <w:pStyle w:val="CommentText"/>
      </w:pPr>
      <w:r>
        <w:rPr>
          <w:rStyle w:val="CommentReference"/>
        </w:rPr>
        <w:annotationRef/>
      </w:r>
      <w:r>
        <w:t>Can often be lifted from RIBA Stage 2 MEP report</w:t>
      </w:r>
    </w:p>
  </w:comment>
  <w:comment w:id="9" w:author="Mark Palmer" w:date="2017-04-21T14:50:00Z" w:initials="MP">
    <w:p w14:paraId="7F72AFE9" w14:textId="77777777" w:rsidR="00450923" w:rsidRDefault="00450923">
      <w:pPr>
        <w:pStyle w:val="CommentText"/>
      </w:pPr>
      <w:r>
        <w:rPr>
          <w:rStyle w:val="CommentReference"/>
        </w:rPr>
        <w:annotationRef/>
      </w:r>
    </w:p>
    <w:p w14:paraId="6DD38C88" w14:textId="77777777" w:rsidR="00450923" w:rsidRDefault="00450923">
      <w:pPr>
        <w:pStyle w:val="CommentText"/>
      </w:pPr>
      <w:r>
        <w:t>Delete if not required</w:t>
      </w:r>
    </w:p>
    <w:p w14:paraId="67C3263B" w14:textId="77777777" w:rsidR="00450923" w:rsidRDefault="00450923">
      <w:pPr>
        <w:pStyle w:val="CommentText"/>
      </w:pPr>
      <w:r>
        <w:t>Point towards separate BREEAM report or other BREEAM information.</w:t>
      </w:r>
    </w:p>
  </w:comment>
  <w:comment w:id="10" w:author="Kathryn Donald" w:date="2017-08-29T07:37:00Z" w:initials="KD">
    <w:p w14:paraId="449E83C5" w14:textId="77777777" w:rsidR="00450923" w:rsidRDefault="00450923">
      <w:pPr>
        <w:pStyle w:val="CommentText"/>
        <w:rPr>
          <w:rStyle w:val="Hyperlink"/>
        </w:rPr>
      </w:pPr>
      <w:r>
        <w:rPr>
          <w:rStyle w:val="CommentReference"/>
        </w:rPr>
        <w:annotationRef/>
      </w:r>
      <w:r>
        <w:t xml:space="preserve">Use Model specification clauses here - </w:t>
      </w:r>
      <w:hyperlink r:id="rId1" w:history="1">
        <w:r w:rsidRPr="00D3268E">
          <w:rPr>
            <w:rStyle w:val="Hyperlink"/>
          </w:rPr>
          <w:t>J:\J3598\MF BREEAM Standard Docs - General Documents\BREEAM Spec Clauses &amp; Tender docs\@For engineers</w:t>
        </w:r>
      </w:hyperlink>
    </w:p>
    <w:p w14:paraId="1031EA58" w14:textId="77777777" w:rsidR="00450923" w:rsidRPr="00E338B2" w:rsidRDefault="00450923">
      <w:pPr>
        <w:pStyle w:val="CommentText"/>
      </w:pPr>
      <w:r w:rsidRPr="00E338B2">
        <w:rPr>
          <w:rStyle w:val="Hyperlink"/>
          <w:color w:val="auto"/>
          <w:u w:val="none"/>
        </w:rPr>
        <w:t>Review in conjunction with the project’s BREEAM assessor.</w:t>
      </w:r>
    </w:p>
  </w:comment>
  <w:comment w:id="14" w:author="Kathryn Donald" w:date="2018-06-14T16:14:00Z" w:initials="KD">
    <w:p w14:paraId="65F7FA46" w14:textId="77777777" w:rsidR="00450923" w:rsidRDefault="00450923" w:rsidP="00692237">
      <w:pPr>
        <w:pStyle w:val="CommentText"/>
      </w:pPr>
      <w:r>
        <w:rPr>
          <w:rStyle w:val="CommentReference"/>
        </w:rPr>
        <w:annotationRef/>
      </w:r>
      <w:r>
        <w:t>Delete as required</w:t>
      </w:r>
    </w:p>
  </w:comment>
  <w:comment w:id="15" w:author="Kathryn Donald" w:date="2018-06-14T16:14:00Z" w:initials="KD">
    <w:p w14:paraId="75493421" w14:textId="77777777" w:rsidR="00450923" w:rsidRDefault="00450923" w:rsidP="00692237">
      <w:pPr>
        <w:pStyle w:val="CommentText"/>
      </w:pPr>
      <w:r>
        <w:rPr>
          <w:rStyle w:val="CommentReference"/>
        </w:rPr>
        <w:annotationRef/>
      </w:r>
      <w:r>
        <w:t>Change to suit project location</w:t>
      </w:r>
    </w:p>
  </w:comment>
  <w:comment w:id="16" w:author="Kathryn Donald" w:date="2018-06-14T16:14:00Z" w:initials="KD">
    <w:p w14:paraId="1461DAFD" w14:textId="77777777" w:rsidR="00450923" w:rsidRDefault="00450923" w:rsidP="00692237">
      <w:pPr>
        <w:pStyle w:val="CommentText"/>
      </w:pPr>
      <w:r>
        <w:rPr>
          <w:rStyle w:val="CommentReference"/>
        </w:rPr>
        <w:annotationRef/>
      </w:r>
      <w:r>
        <w:t>Remove if not domestic project</w:t>
      </w:r>
    </w:p>
  </w:comment>
  <w:comment w:id="18" w:author="Kathryn Donald" w:date="2018-06-14T16:15:00Z" w:initials="KD">
    <w:p w14:paraId="091ADF46" w14:textId="77777777" w:rsidR="00450923" w:rsidRDefault="00450923" w:rsidP="00692237">
      <w:pPr>
        <w:pStyle w:val="CommentText"/>
      </w:pPr>
      <w:r>
        <w:rPr>
          <w:rStyle w:val="CommentReference"/>
        </w:rPr>
        <w:annotationRef/>
      </w:r>
      <w:r>
        <w:t>Delete as required</w:t>
      </w:r>
    </w:p>
  </w:comment>
  <w:comment w:id="20" w:author="Kathryn Donald" w:date="2018-06-14T16:15:00Z" w:initials="KD">
    <w:p w14:paraId="66F43F38" w14:textId="77777777" w:rsidR="00450923" w:rsidRDefault="00450923" w:rsidP="00692237">
      <w:pPr>
        <w:pStyle w:val="CommentText"/>
      </w:pPr>
      <w:r>
        <w:rPr>
          <w:rStyle w:val="CommentReference"/>
        </w:rPr>
        <w:annotationRef/>
      </w:r>
      <w:r>
        <w:t>Change to suit project location</w:t>
      </w:r>
    </w:p>
  </w:comment>
  <w:comment w:id="21" w:author="Kathryn Donald" w:date="2018-06-14T16:15:00Z" w:initials="KD">
    <w:p w14:paraId="432A296D" w14:textId="77777777" w:rsidR="00450923" w:rsidRDefault="00450923" w:rsidP="00692237">
      <w:pPr>
        <w:pStyle w:val="CommentText"/>
      </w:pPr>
      <w:r>
        <w:rPr>
          <w:rStyle w:val="CommentReference"/>
        </w:rPr>
        <w:annotationRef/>
      </w:r>
      <w:r>
        <w:t>Remove if not domestic project</w:t>
      </w:r>
    </w:p>
  </w:comment>
  <w:comment w:id="22" w:author="Kathryn Donald" w:date="2018-06-14T16:15:00Z" w:initials="KD">
    <w:p w14:paraId="43840B85" w14:textId="77777777" w:rsidR="00450923" w:rsidRDefault="00450923" w:rsidP="00692237">
      <w:pPr>
        <w:pStyle w:val="CommentText"/>
      </w:pPr>
      <w:r>
        <w:rPr>
          <w:rStyle w:val="CommentReference"/>
        </w:rPr>
        <w:annotationRef/>
      </w:r>
      <w:r>
        <w:t>Change to suit project location</w:t>
      </w:r>
    </w:p>
  </w:comment>
  <w:comment w:id="23" w:author="Kathryn Donald" w:date="2018-06-14T16:15:00Z" w:initials="KD">
    <w:p w14:paraId="3BBACDC0" w14:textId="77777777" w:rsidR="00450923" w:rsidRDefault="00450923" w:rsidP="00692237">
      <w:pPr>
        <w:pStyle w:val="CommentText"/>
      </w:pPr>
      <w:r>
        <w:rPr>
          <w:rStyle w:val="CommentReference"/>
        </w:rPr>
        <w:annotationRef/>
      </w:r>
      <w:r>
        <w:t>Change to suit project location</w:t>
      </w:r>
    </w:p>
  </w:comment>
  <w:comment w:id="24" w:author="Kathryn Donald" w:date="2018-06-14T16:15:00Z" w:initials="KD">
    <w:p w14:paraId="08740FD3" w14:textId="77777777" w:rsidR="00450923" w:rsidRDefault="00450923" w:rsidP="00692237">
      <w:pPr>
        <w:pStyle w:val="CommentText"/>
      </w:pPr>
      <w:r>
        <w:rPr>
          <w:rStyle w:val="CommentReference"/>
        </w:rPr>
        <w:annotationRef/>
      </w:r>
      <w:r>
        <w:t>Change to suit project location</w:t>
      </w:r>
    </w:p>
  </w:comment>
  <w:comment w:id="25" w:author="Mark Palmer" w:date="2017-04-21T14:59:00Z" w:initials="MP">
    <w:p w14:paraId="678FD9A8" w14:textId="77777777" w:rsidR="00450923" w:rsidRDefault="00450923">
      <w:pPr>
        <w:pStyle w:val="CommentText"/>
      </w:pPr>
      <w:r>
        <w:rPr>
          <w:rStyle w:val="CommentReference"/>
        </w:rPr>
        <w:annotationRef/>
      </w:r>
      <w:r>
        <w:t>Refer to pipework schedule</w:t>
      </w:r>
    </w:p>
  </w:comment>
  <w:comment w:id="26" w:author="Kathryn Donald" w:date="2018-06-08T12:00:00Z" w:initials="KD">
    <w:p w14:paraId="149DF13A" w14:textId="77777777" w:rsidR="00450923" w:rsidRDefault="00450923">
      <w:pPr>
        <w:pStyle w:val="CommentText"/>
      </w:pPr>
      <w:r>
        <w:rPr>
          <w:rStyle w:val="CommentReference"/>
        </w:rPr>
        <w:annotationRef/>
      </w:r>
      <w:r>
        <w:t>Edit as required</w:t>
      </w:r>
    </w:p>
  </w:comment>
  <w:comment w:id="28" w:author="Kathryn Donald" w:date="2018-06-14T16:16:00Z" w:initials="KD">
    <w:p w14:paraId="0A3C06D4" w14:textId="77777777" w:rsidR="00450923" w:rsidRDefault="00450923" w:rsidP="00692237">
      <w:pPr>
        <w:pStyle w:val="CommentText"/>
      </w:pPr>
      <w:r>
        <w:rPr>
          <w:rStyle w:val="CommentReference"/>
        </w:rPr>
        <w:annotationRef/>
      </w:r>
      <w:r>
        <w:t>Delete as required</w:t>
      </w:r>
    </w:p>
  </w:comment>
  <w:comment w:id="29" w:author="Kathryn Donald" w:date="2018-06-14T16:16:00Z" w:initials="KD">
    <w:p w14:paraId="3BDEB4CE" w14:textId="77777777" w:rsidR="00450923" w:rsidRDefault="00450923" w:rsidP="00692237">
      <w:pPr>
        <w:pStyle w:val="CommentText"/>
      </w:pPr>
      <w:r>
        <w:rPr>
          <w:rStyle w:val="CommentReference"/>
        </w:rPr>
        <w:annotationRef/>
      </w:r>
      <w:r>
        <w:t>Change to suit project location</w:t>
      </w:r>
    </w:p>
  </w:comment>
  <w:comment w:id="30" w:author="Kathryn Donald" w:date="2018-06-14T16:16:00Z" w:initials="KD">
    <w:p w14:paraId="69CB08BE" w14:textId="77777777" w:rsidR="00450923" w:rsidRDefault="00450923" w:rsidP="00692237">
      <w:pPr>
        <w:pStyle w:val="CommentText"/>
      </w:pPr>
      <w:r>
        <w:rPr>
          <w:rStyle w:val="CommentReference"/>
        </w:rPr>
        <w:annotationRef/>
      </w:r>
      <w:r>
        <w:t>Remove if not domestic project</w:t>
      </w:r>
    </w:p>
  </w:comment>
  <w:comment w:id="32" w:author="Kathryn Donald" w:date="2018-06-08T12:01:00Z" w:initials="KD">
    <w:p w14:paraId="2D1B4CEC" w14:textId="77777777" w:rsidR="00450923" w:rsidRDefault="00450923">
      <w:pPr>
        <w:pStyle w:val="CommentText"/>
      </w:pPr>
      <w:r>
        <w:rPr>
          <w:rStyle w:val="CommentReference"/>
        </w:rPr>
        <w:annotationRef/>
      </w:r>
      <w:r>
        <w:t>Edit as required</w:t>
      </w:r>
    </w:p>
  </w:comment>
  <w:comment w:id="34" w:author="Kathryn Donald" w:date="2018-06-14T16:16:00Z" w:initials="KD">
    <w:p w14:paraId="0B62C2CB" w14:textId="77777777" w:rsidR="00450923" w:rsidRDefault="00450923" w:rsidP="00692237">
      <w:pPr>
        <w:pStyle w:val="CommentText"/>
      </w:pPr>
      <w:r>
        <w:rPr>
          <w:rStyle w:val="CommentReference"/>
        </w:rPr>
        <w:annotationRef/>
      </w:r>
      <w:r>
        <w:t>Delete as required</w:t>
      </w:r>
    </w:p>
  </w:comment>
  <w:comment w:id="35" w:author="Kathryn Donald" w:date="2018-06-14T16:16:00Z" w:initials="KD">
    <w:p w14:paraId="66D79D0B" w14:textId="77777777" w:rsidR="00450923" w:rsidRDefault="00450923" w:rsidP="00692237">
      <w:pPr>
        <w:pStyle w:val="CommentText"/>
      </w:pPr>
      <w:r>
        <w:rPr>
          <w:rStyle w:val="CommentReference"/>
        </w:rPr>
        <w:annotationRef/>
      </w:r>
      <w:r>
        <w:t>Change to suit project location</w:t>
      </w:r>
    </w:p>
  </w:comment>
  <w:comment w:id="36" w:author="Kathryn Donald" w:date="2018-06-14T16:16:00Z" w:initials="KD">
    <w:p w14:paraId="78B08AC8" w14:textId="77777777" w:rsidR="00450923" w:rsidRDefault="00450923" w:rsidP="00692237">
      <w:pPr>
        <w:pStyle w:val="CommentText"/>
      </w:pPr>
      <w:r>
        <w:rPr>
          <w:rStyle w:val="CommentReference"/>
        </w:rPr>
        <w:annotationRef/>
      </w:r>
      <w:r>
        <w:t>Remove if not domestic project</w:t>
      </w:r>
    </w:p>
  </w:comment>
  <w:comment w:id="38" w:author="Kathryn Donald" w:date="2018-06-14T16:16:00Z" w:initials="KD">
    <w:p w14:paraId="27C9080E" w14:textId="77777777" w:rsidR="00450923" w:rsidRDefault="00450923" w:rsidP="00692237">
      <w:pPr>
        <w:pStyle w:val="CommentText"/>
      </w:pPr>
      <w:r>
        <w:rPr>
          <w:rStyle w:val="CommentReference"/>
        </w:rPr>
        <w:annotationRef/>
      </w:r>
      <w:r>
        <w:t>Delete as appropriate</w:t>
      </w:r>
    </w:p>
  </w:comment>
  <w:comment w:id="39" w:author="Kathryn Donald" w:date="2018-06-14T16:16:00Z" w:initials="KD">
    <w:p w14:paraId="6646BC0D" w14:textId="77777777" w:rsidR="00450923" w:rsidRDefault="00450923" w:rsidP="00692237">
      <w:pPr>
        <w:pStyle w:val="CommentText"/>
      </w:pPr>
      <w:r>
        <w:rPr>
          <w:rStyle w:val="CommentReference"/>
        </w:rPr>
        <w:annotationRef/>
      </w:r>
      <w:r>
        <w:t>Edit/delete as required</w:t>
      </w:r>
    </w:p>
  </w:comment>
  <w:comment w:id="40" w:author="Kathryn Donald" w:date="2018-06-14T16:16:00Z" w:initials="KD">
    <w:p w14:paraId="42A93D0D" w14:textId="77777777" w:rsidR="00450923" w:rsidRDefault="00450923" w:rsidP="00692237">
      <w:pPr>
        <w:pStyle w:val="CommentText"/>
      </w:pPr>
      <w:r>
        <w:rPr>
          <w:rStyle w:val="CommentReference"/>
        </w:rPr>
        <w:annotationRef/>
      </w:r>
      <w:r>
        <w:t>Change to suit project location</w:t>
      </w:r>
    </w:p>
  </w:comment>
  <w:comment w:id="41" w:author="Kathryn Donald" w:date="2018-06-14T16:16:00Z" w:initials="KD">
    <w:p w14:paraId="7197FF00" w14:textId="77777777" w:rsidR="00450923" w:rsidRDefault="00450923" w:rsidP="00692237">
      <w:pPr>
        <w:pStyle w:val="CommentText"/>
      </w:pPr>
      <w:r>
        <w:rPr>
          <w:rStyle w:val="CommentReference"/>
        </w:rPr>
        <w:annotationRef/>
      </w:r>
      <w:r>
        <w:t>Remove if not domestic project</w:t>
      </w:r>
    </w:p>
  </w:comment>
  <w:comment w:id="43" w:author="Kathryn Donald" w:date="2018-06-14T16:17:00Z" w:initials="KD">
    <w:p w14:paraId="6F1E96B0" w14:textId="77777777" w:rsidR="00450923" w:rsidRDefault="00450923" w:rsidP="00692237">
      <w:pPr>
        <w:pStyle w:val="CommentText"/>
      </w:pPr>
      <w:r>
        <w:rPr>
          <w:rStyle w:val="CommentReference"/>
        </w:rPr>
        <w:annotationRef/>
      </w:r>
      <w:r>
        <w:t>Edit/delete as required</w:t>
      </w:r>
    </w:p>
  </w:comment>
  <w:comment w:id="44" w:author="Kathryn Donald" w:date="2018-06-14T16:17:00Z" w:initials="KD">
    <w:p w14:paraId="0387C92A" w14:textId="77777777" w:rsidR="00450923" w:rsidRDefault="00450923" w:rsidP="00692237">
      <w:pPr>
        <w:pStyle w:val="CommentText"/>
      </w:pPr>
      <w:r>
        <w:rPr>
          <w:rStyle w:val="CommentReference"/>
        </w:rPr>
        <w:annotationRef/>
      </w:r>
      <w:r>
        <w:t>Modify for appropriate water authority</w:t>
      </w:r>
    </w:p>
  </w:comment>
  <w:comment w:id="45" w:author="Kathryn Donald" w:date="2018-06-14T16:17:00Z" w:initials="KD">
    <w:p w14:paraId="0B3D010A" w14:textId="77777777" w:rsidR="00450923" w:rsidRDefault="00450923" w:rsidP="00692237">
      <w:pPr>
        <w:pStyle w:val="CommentText"/>
      </w:pPr>
      <w:r>
        <w:rPr>
          <w:rStyle w:val="CommentReference"/>
        </w:rPr>
        <w:annotationRef/>
      </w:r>
      <w:r>
        <w:t>Add any project specific  requirements here</w:t>
      </w:r>
    </w:p>
  </w:comment>
  <w:comment w:id="47" w:author="Kathryn Donald" w:date="2018-06-14T16:17:00Z" w:initials="KD">
    <w:p w14:paraId="3E5D99A0" w14:textId="77777777" w:rsidR="00450923" w:rsidRDefault="00450923" w:rsidP="00692237">
      <w:pPr>
        <w:pStyle w:val="CommentText"/>
      </w:pPr>
      <w:r>
        <w:rPr>
          <w:rStyle w:val="CommentReference"/>
        </w:rPr>
        <w:annotationRef/>
      </w:r>
      <w:r>
        <w:t>Edit/delete as required</w:t>
      </w:r>
    </w:p>
  </w:comment>
  <w:comment w:id="48" w:author="Kathryn Donald" w:date="2018-06-14T16:17:00Z" w:initials="KD">
    <w:p w14:paraId="27DB636C" w14:textId="77777777" w:rsidR="00450923" w:rsidRDefault="00450923" w:rsidP="00692237">
      <w:pPr>
        <w:pStyle w:val="CommentText"/>
      </w:pPr>
      <w:r>
        <w:rPr>
          <w:rStyle w:val="CommentReference"/>
        </w:rPr>
        <w:annotationRef/>
      </w:r>
      <w:r>
        <w:t>Amend as required</w:t>
      </w:r>
    </w:p>
  </w:comment>
  <w:comment w:id="51" w:author="Kathryn Donald" w:date="2018-06-14T16:18:00Z" w:initials="KD">
    <w:p w14:paraId="2681E6F9" w14:textId="77777777" w:rsidR="00450923" w:rsidRDefault="00450923" w:rsidP="00692237">
      <w:pPr>
        <w:pStyle w:val="CommentText"/>
      </w:pPr>
      <w:r>
        <w:rPr>
          <w:rStyle w:val="CommentReference"/>
        </w:rPr>
        <w:annotationRef/>
      </w:r>
      <w:r>
        <w:t>Edit/delete as required</w:t>
      </w:r>
    </w:p>
  </w:comment>
  <w:comment w:id="52" w:author="Kathryn Donald" w:date="2018-06-14T16:18:00Z" w:initials="KD">
    <w:p w14:paraId="6086B5E6" w14:textId="77777777" w:rsidR="00450923" w:rsidRDefault="00450923" w:rsidP="00692237">
      <w:pPr>
        <w:pStyle w:val="CommentText"/>
      </w:pPr>
      <w:r>
        <w:rPr>
          <w:rStyle w:val="CommentReference"/>
        </w:rPr>
        <w:annotationRef/>
      </w:r>
      <w:r>
        <w:t>Delete if project is not residential</w:t>
      </w:r>
    </w:p>
  </w:comment>
  <w:comment w:id="53" w:author="Kathryn Donald" w:date="2018-06-14T16:18:00Z" w:initials="KD">
    <w:p w14:paraId="2AFD116C" w14:textId="77777777" w:rsidR="00450923" w:rsidRDefault="00450923" w:rsidP="00692237">
      <w:pPr>
        <w:pStyle w:val="CommentText"/>
      </w:pPr>
      <w:r>
        <w:rPr>
          <w:rStyle w:val="CommentReference"/>
        </w:rPr>
        <w:annotationRef/>
      </w:r>
      <w:r>
        <w:t>Delete if project is low rise residential (may be required if there are firefighting shafts)</w:t>
      </w:r>
    </w:p>
  </w:comment>
  <w:comment w:id="55" w:author="Kathryn Donald" w:date="2018-06-14T16:19:00Z" w:initials="KD">
    <w:p w14:paraId="4992200B" w14:textId="77777777" w:rsidR="00450923" w:rsidRDefault="00450923" w:rsidP="00692237">
      <w:pPr>
        <w:pStyle w:val="CommentText"/>
      </w:pPr>
      <w:r>
        <w:rPr>
          <w:rStyle w:val="CommentReference"/>
        </w:rPr>
        <w:annotationRef/>
      </w:r>
      <w:r>
        <w:t>Edit/delete as required</w:t>
      </w:r>
    </w:p>
  </w:comment>
  <w:comment w:id="56" w:author="Kathryn Donald" w:date="2018-06-14T16:19:00Z" w:initials="KD">
    <w:p w14:paraId="05E42E9A" w14:textId="77777777" w:rsidR="00450923" w:rsidRDefault="00450923" w:rsidP="00692237">
      <w:pPr>
        <w:pStyle w:val="CommentText"/>
      </w:pPr>
      <w:r>
        <w:rPr>
          <w:rStyle w:val="CommentReference"/>
        </w:rPr>
        <w:annotationRef/>
      </w:r>
      <w:r>
        <w:t>Delete if not a residential project</w:t>
      </w:r>
    </w:p>
  </w:comment>
  <w:comment w:id="57" w:author="Kathryn Donald" w:date="2018-06-14T16:19:00Z" w:initials="KD">
    <w:p w14:paraId="1DDC6CF0" w14:textId="77777777" w:rsidR="00450923" w:rsidRDefault="00450923" w:rsidP="00692237">
      <w:pPr>
        <w:pStyle w:val="CommentText"/>
      </w:pPr>
      <w:r>
        <w:rPr>
          <w:rStyle w:val="CommentReference"/>
        </w:rPr>
        <w:annotationRef/>
      </w:r>
      <w:r>
        <w:t>Delete if project is low rise residential (may be required if there are firefighting shafts)</w:t>
      </w:r>
    </w:p>
  </w:comment>
  <w:comment w:id="59" w:author="Kathryn Donald" w:date="2018-06-14T16:19:00Z" w:initials="KD">
    <w:p w14:paraId="2C4C065C" w14:textId="77777777" w:rsidR="00450923" w:rsidRDefault="00450923" w:rsidP="00692237">
      <w:pPr>
        <w:pStyle w:val="CommentText"/>
      </w:pPr>
      <w:r>
        <w:rPr>
          <w:rStyle w:val="CommentReference"/>
        </w:rPr>
        <w:annotationRef/>
      </w:r>
      <w:r>
        <w:t xml:space="preserve">For foam, watermist and any other non-typical sprinkler systems, additional design parameters will need to be added </w:t>
      </w:r>
    </w:p>
  </w:comment>
  <w:comment w:id="60" w:author="Kathryn Donald" w:date="2018-06-14T16:19:00Z" w:initials="KD">
    <w:p w14:paraId="7B9CC2B9" w14:textId="77777777" w:rsidR="00450923" w:rsidRDefault="00450923" w:rsidP="00692237">
      <w:pPr>
        <w:pStyle w:val="CommentText"/>
      </w:pPr>
      <w:r>
        <w:rPr>
          <w:rStyle w:val="CommentReference"/>
        </w:rPr>
        <w:annotationRef/>
      </w:r>
      <w:r>
        <w:t>Edit/delete as required</w:t>
      </w:r>
    </w:p>
  </w:comment>
  <w:comment w:id="61" w:author="Kathryn Donald" w:date="2018-06-14T16:19:00Z" w:initials="KD">
    <w:p w14:paraId="47E7221A" w14:textId="77777777" w:rsidR="00450923" w:rsidRDefault="00450923" w:rsidP="00692237">
      <w:pPr>
        <w:pStyle w:val="CommentText"/>
      </w:pPr>
      <w:r>
        <w:rPr>
          <w:rStyle w:val="CommentReference"/>
        </w:rPr>
        <w:annotationRef/>
      </w:r>
      <w:r>
        <w:t>Delete if not a residential project</w:t>
      </w:r>
    </w:p>
  </w:comment>
  <w:comment w:id="62" w:author="Kathryn Donald" w:date="2018-06-14T16:19:00Z" w:initials="KD">
    <w:p w14:paraId="091412B2" w14:textId="77777777" w:rsidR="00450923" w:rsidRDefault="00450923" w:rsidP="00692237">
      <w:pPr>
        <w:pStyle w:val="CommentText"/>
      </w:pPr>
      <w:r>
        <w:rPr>
          <w:rStyle w:val="CommentReference"/>
        </w:rPr>
        <w:annotationRef/>
      </w:r>
      <w:r>
        <w:t>Delete if not a residential project</w:t>
      </w:r>
    </w:p>
  </w:comment>
  <w:comment w:id="63" w:author="Kathryn Donald" w:date="2018-06-14T16:19:00Z" w:initials="KD">
    <w:p w14:paraId="621DE292" w14:textId="77777777" w:rsidR="00450923" w:rsidRDefault="00450923" w:rsidP="00692237">
      <w:pPr>
        <w:pStyle w:val="CommentText"/>
      </w:pPr>
      <w:r>
        <w:rPr>
          <w:rStyle w:val="CommentReference"/>
        </w:rPr>
        <w:annotationRef/>
      </w:r>
      <w:r>
        <w:t>Delete if not a residential project</w:t>
      </w:r>
    </w:p>
  </w:comment>
  <w:comment w:id="64" w:author="Kathryn Donald" w:date="2018-06-14T16:19:00Z" w:initials="KD">
    <w:p w14:paraId="2F89E5D0" w14:textId="77777777" w:rsidR="00450923" w:rsidRDefault="00450923" w:rsidP="00692237">
      <w:pPr>
        <w:pStyle w:val="CommentText"/>
      </w:pPr>
      <w:r>
        <w:rPr>
          <w:rStyle w:val="CommentReference"/>
        </w:rPr>
        <w:annotationRef/>
      </w:r>
      <w:r>
        <w:t>Delete if project is low rise residential (may be required if there are firefighting shafts)</w:t>
      </w:r>
    </w:p>
  </w:comment>
  <w:comment w:id="66" w:author="Kathryn Donald" w:date="2018-06-14T16:18:00Z" w:initials="KD">
    <w:p w14:paraId="5842302E" w14:textId="77777777" w:rsidR="00450923" w:rsidRDefault="00450923" w:rsidP="00692237">
      <w:pPr>
        <w:pStyle w:val="CommentText"/>
      </w:pPr>
      <w:r>
        <w:rPr>
          <w:rStyle w:val="CommentReference"/>
        </w:rPr>
        <w:annotationRef/>
      </w:r>
      <w:r>
        <w:t>Edit/delete as required</w:t>
      </w:r>
    </w:p>
  </w:comment>
  <w:comment w:id="67" w:author="Kathryn Donald" w:date="2018-06-14T16:18:00Z" w:initials="KD">
    <w:p w14:paraId="7E3F49D2" w14:textId="77777777" w:rsidR="00450923" w:rsidRDefault="00450923" w:rsidP="00692237">
      <w:pPr>
        <w:pStyle w:val="CommentText"/>
      </w:pPr>
      <w:r>
        <w:rPr>
          <w:rStyle w:val="CommentReference"/>
        </w:rPr>
        <w:annotationRef/>
      </w:r>
      <w:r>
        <w:t>Delete if project is not residential</w:t>
      </w:r>
    </w:p>
  </w:comment>
  <w:comment w:id="68" w:author="Kathryn Donald" w:date="2018-06-14T16:18:00Z" w:initials="KD">
    <w:p w14:paraId="5CFFF9D2" w14:textId="77777777" w:rsidR="00450923" w:rsidRDefault="00450923" w:rsidP="00692237">
      <w:pPr>
        <w:pStyle w:val="CommentText"/>
      </w:pPr>
      <w:r>
        <w:rPr>
          <w:rStyle w:val="CommentReference"/>
        </w:rPr>
        <w:annotationRef/>
      </w:r>
      <w:r>
        <w:t>Delete if project is low rise residential (may be required if there are firefighting shafts)</w:t>
      </w:r>
    </w:p>
  </w:comment>
  <w:comment w:id="70" w:author="Kathryn Donald" w:date="2018-06-14T16:20:00Z" w:initials="KD">
    <w:p w14:paraId="631FC2EE" w14:textId="77777777" w:rsidR="00450923" w:rsidRDefault="00450923" w:rsidP="00692237">
      <w:pPr>
        <w:pStyle w:val="CommentText"/>
      </w:pPr>
      <w:r>
        <w:rPr>
          <w:rStyle w:val="CommentReference"/>
        </w:rPr>
        <w:annotationRef/>
      </w:r>
      <w:r>
        <w:t>Edit/delete as required</w:t>
      </w:r>
    </w:p>
  </w:comment>
  <w:comment w:id="71" w:author="Kathryn Donald" w:date="2018-06-14T16:20:00Z" w:initials="KD">
    <w:p w14:paraId="548615E7" w14:textId="77777777" w:rsidR="00450923" w:rsidRDefault="00450923" w:rsidP="00692237">
      <w:pPr>
        <w:pStyle w:val="CommentText"/>
      </w:pPr>
      <w:r>
        <w:rPr>
          <w:rStyle w:val="CommentReference"/>
        </w:rPr>
        <w:annotationRef/>
      </w:r>
      <w:r>
        <w:t>Edit for local water authority</w:t>
      </w:r>
    </w:p>
  </w:comment>
  <w:comment w:id="72" w:author="Kathryn Donald" w:date="2018-06-14T16:20:00Z" w:initials="KD">
    <w:p w14:paraId="370318E8" w14:textId="77777777" w:rsidR="00450923" w:rsidRDefault="00450923" w:rsidP="00692237">
      <w:pPr>
        <w:pStyle w:val="CommentText"/>
      </w:pPr>
      <w:r>
        <w:rPr>
          <w:rStyle w:val="CommentReference"/>
        </w:rPr>
        <w:annotationRef/>
      </w:r>
      <w:r>
        <w:t>Edit/add to as required</w:t>
      </w:r>
    </w:p>
  </w:comment>
  <w:comment w:id="73" w:author="Mark Palmer" w:date="2018-06-14T16:20:00Z" w:initials="MP">
    <w:p w14:paraId="0CDF5BE5" w14:textId="77777777" w:rsidR="00450923" w:rsidRDefault="00450923" w:rsidP="00692237">
      <w:pPr>
        <w:pStyle w:val="CommentText"/>
      </w:pPr>
      <w:r>
        <w:rPr>
          <w:rStyle w:val="CommentReference"/>
        </w:rPr>
        <w:annotationRef/>
      </w:r>
      <w:r>
        <w:t>Amend as required</w:t>
      </w:r>
    </w:p>
  </w:comment>
  <w:comment w:id="74" w:author="Kathryn Donald" w:date="2018-06-14T16:20:00Z" w:initials="KD">
    <w:p w14:paraId="6FD50AF9" w14:textId="77777777" w:rsidR="00450923" w:rsidRDefault="00450923" w:rsidP="00692237">
      <w:pPr>
        <w:pStyle w:val="CommentText"/>
      </w:pPr>
      <w:r>
        <w:rPr>
          <w:rStyle w:val="CommentReference"/>
        </w:rPr>
        <w:annotationRef/>
      </w:r>
      <w:r>
        <w:t>Remove if not domestic project</w:t>
      </w:r>
    </w:p>
  </w:comment>
  <w:comment w:id="76" w:author="Mark Palmer" w:date="2017-04-21T15:55:00Z" w:initials="MP">
    <w:p w14:paraId="5B12E7CB" w14:textId="77777777" w:rsidR="00450923" w:rsidRDefault="00450923">
      <w:pPr>
        <w:pStyle w:val="CommentText"/>
      </w:pPr>
      <w:r>
        <w:rPr>
          <w:rStyle w:val="CommentReference"/>
        </w:rPr>
        <w:annotationRef/>
      </w:r>
      <w:r>
        <w:t>Edit to suit</w:t>
      </w:r>
    </w:p>
  </w:comment>
  <w:comment w:id="78" w:author="Kathryn Donald" w:date="2018-06-14T16:21:00Z" w:initials="KD">
    <w:p w14:paraId="7F5341F7" w14:textId="77777777" w:rsidR="00450923" w:rsidRDefault="00450923" w:rsidP="00692237">
      <w:pPr>
        <w:pStyle w:val="CommentText"/>
      </w:pPr>
      <w:r>
        <w:rPr>
          <w:rStyle w:val="CommentReference"/>
        </w:rPr>
        <w:annotationRef/>
      </w:r>
      <w:r>
        <w:t>Edit/delete as required</w:t>
      </w:r>
    </w:p>
  </w:comment>
  <w:comment w:id="79" w:author="Kathryn Donald" w:date="2018-06-14T16:21:00Z" w:initials="KD">
    <w:p w14:paraId="38169E29" w14:textId="77777777" w:rsidR="00450923" w:rsidRDefault="00450923" w:rsidP="00692237">
      <w:pPr>
        <w:pStyle w:val="CommentText"/>
      </w:pPr>
      <w:r>
        <w:rPr>
          <w:rStyle w:val="CommentReference"/>
        </w:rPr>
        <w:annotationRef/>
      </w:r>
      <w:r>
        <w:t>Edit for local water authority</w:t>
      </w:r>
    </w:p>
  </w:comment>
  <w:comment w:id="80" w:author="Kathryn Donald" w:date="2018-06-14T16:21:00Z" w:initials="KD">
    <w:p w14:paraId="56BE676E" w14:textId="77777777" w:rsidR="00450923" w:rsidRDefault="00450923" w:rsidP="00692237">
      <w:pPr>
        <w:pStyle w:val="CommentText"/>
      </w:pPr>
      <w:r>
        <w:rPr>
          <w:rStyle w:val="CommentReference"/>
        </w:rPr>
        <w:annotationRef/>
      </w:r>
      <w:r>
        <w:t>Edit/add to as required</w:t>
      </w:r>
    </w:p>
  </w:comment>
  <w:comment w:id="81" w:author="Mark Palmer" w:date="2018-06-14T16:21:00Z" w:initials="MP">
    <w:p w14:paraId="6192CD50" w14:textId="77777777" w:rsidR="00450923" w:rsidRDefault="00450923" w:rsidP="00692237">
      <w:pPr>
        <w:pStyle w:val="CommentText"/>
      </w:pPr>
      <w:r>
        <w:rPr>
          <w:rStyle w:val="CommentReference"/>
        </w:rPr>
        <w:annotationRef/>
      </w:r>
      <w:r>
        <w:t>Amend or delete and refere to schedules etc</w:t>
      </w:r>
    </w:p>
  </w:comment>
  <w:comment w:id="82" w:author="Mark Palmer" w:date="2018-06-14T16:21:00Z" w:initials="MP">
    <w:p w14:paraId="57DB548C" w14:textId="77777777" w:rsidR="00450923" w:rsidRDefault="00450923" w:rsidP="00692237">
      <w:pPr>
        <w:pStyle w:val="CommentText"/>
      </w:pPr>
      <w:r>
        <w:rPr>
          <w:rStyle w:val="CommentReference"/>
        </w:rPr>
        <w:annotationRef/>
      </w:r>
      <w:r>
        <w:t>Amend as required</w:t>
      </w:r>
    </w:p>
  </w:comment>
  <w:comment w:id="83" w:author="Kathryn Donald" w:date="2018-06-14T16:21:00Z" w:initials="KD">
    <w:p w14:paraId="14475A93" w14:textId="77777777" w:rsidR="00450923" w:rsidRDefault="00450923" w:rsidP="00692237">
      <w:pPr>
        <w:pStyle w:val="CommentText"/>
      </w:pPr>
      <w:r>
        <w:rPr>
          <w:rStyle w:val="CommentReference"/>
        </w:rPr>
        <w:annotationRef/>
      </w:r>
      <w:r>
        <w:t>Remove if not domestic project</w:t>
      </w:r>
    </w:p>
  </w:comment>
  <w:comment w:id="85" w:author="Mark Palmer" w:date="2017-04-21T16:22:00Z" w:initials="MP">
    <w:p w14:paraId="106A7978" w14:textId="77777777" w:rsidR="00450923" w:rsidRDefault="00450923">
      <w:pPr>
        <w:pStyle w:val="CommentText"/>
      </w:pPr>
      <w:r>
        <w:rPr>
          <w:rStyle w:val="CommentReference"/>
        </w:rPr>
        <w:annotationRef/>
      </w:r>
      <w:r>
        <w:t>Edit to suit</w:t>
      </w:r>
    </w:p>
  </w:comment>
  <w:comment w:id="87" w:author="Kathryn Donald" w:date="2018-06-14T16:21:00Z" w:initials="KD">
    <w:p w14:paraId="5FC2AFAF" w14:textId="77777777" w:rsidR="00450923" w:rsidRDefault="00450923" w:rsidP="00692237">
      <w:pPr>
        <w:pStyle w:val="CommentText"/>
      </w:pPr>
      <w:r>
        <w:rPr>
          <w:rStyle w:val="CommentReference"/>
        </w:rPr>
        <w:annotationRef/>
      </w:r>
      <w:r>
        <w:t>Edit/delete as required</w:t>
      </w:r>
    </w:p>
  </w:comment>
  <w:comment w:id="89" w:author="Kathryn Donald" w:date="2018-06-14T16:22:00Z" w:initials="KD">
    <w:p w14:paraId="4ADAA42A" w14:textId="77777777" w:rsidR="00450923" w:rsidRDefault="00450923" w:rsidP="00692237">
      <w:pPr>
        <w:pStyle w:val="CommentText"/>
      </w:pPr>
      <w:r>
        <w:rPr>
          <w:rStyle w:val="CommentReference"/>
        </w:rPr>
        <w:annotationRef/>
      </w:r>
      <w:r>
        <w:t>Edit/delete as required</w:t>
      </w:r>
    </w:p>
  </w:comment>
  <w:comment w:id="91" w:author="Kathryn Donald" w:date="2018-06-14T16:23:00Z" w:initials="KD">
    <w:p w14:paraId="40D8C60F" w14:textId="77777777" w:rsidR="00450923" w:rsidRDefault="00450923" w:rsidP="00692237">
      <w:pPr>
        <w:pStyle w:val="CommentText"/>
      </w:pPr>
      <w:r>
        <w:rPr>
          <w:rStyle w:val="CommentReference"/>
        </w:rPr>
        <w:annotationRef/>
      </w:r>
      <w:r>
        <w:t>Edit/delete as required</w:t>
      </w:r>
    </w:p>
  </w:comment>
  <w:comment w:id="93" w:author="Kathryn Donald" w:date="2018-06-14T16:23:00Z" w:initials="KD">
    <w:p w14:paraId="57330F61" w14:textId="77777777" w:rsidR="00450923" w:rsidRDefault="00450923" w:rsidP="00692237">
      <w:pPr>
        <w:pStyle w:val="CommentText"/>
      </w:pPr>
      <w:r>
        <w:rPr>
          <w:rStyle w:val="CommentReference"/>
        </w:rPr>
        <w:annotationRef/>
      </w:r>
      <w:r>
        <w:t>Edit/delete as required</w:t>
      </w:r>
    </w:p>
  </w:comment>
  <w:comment w:id="95" w:author="Kathryn Donald" w:date="2018-06-14T16:24:00Z" w:initials="KD">
    <w:p w14:paraId="5CE1E596" w14:textId="77777777" w:rsidR="00450923" w:rsidRDefault="00450923" w:rsidP="00692237">
      <w:pPr>
        <w:pStyle w:val="CommentText"/>
      </w:pPr>
      <w:r>
        <w:rPr>
          <w:rStyle w:val="CommentReference"/>
        </w:rPr>
        <w:annotationRef/>
      </w:r>
      <w:r>
        <w:t>Edit/delete as required</w:t>
      </w:r>
    </w:p>
  </w:comment>
  <w:comment w:id="96" w:author="Kathryn Donald" w:date="2018-06-14T16:24:00Z" w:initials="KD">
    <w:p w14:paraId="6131942A" w14:textId="77777777" w:rsidR="00450923" w:rsidRDefault="00450923" w:rsidP="00692237">
      <w:pPr>
        <w:pStyle w:val="CommentText"/>
      </w:pPr>
      <w:r>
        <w:rPr>
          <w:rStyle w:val="CommentReference"/>
        </w:rPr>
        <w:annotationRef/>
      </w:r>
      <w:r>
        <w:t>Edit/delete as required</w:t>
      </w:r>
    </w:p>
  </w:comment>
  <w:comment w:id="98" w:author="Kathryn Donald" w:date="2018-06-14T16:24:00Z" w:initials="KD">
    <w:p w14:paraId="460E05F2" w14:textId="77777777" w:rsidR="00450923" w:rsidRDefault="00450923" w:rsidP="00172850">
      <w:pPr>
        <w:pStyle w:val="CommentText"/>
      </w:pPr>
      <w:r>
        <w:rPr>
          <w:rStyle w:val="CommentReference"/>
        </w:rPr>
        <w:annotationRef/>
      </w:r>
      <w:r>
        <w:t>Edit/delete as required</w:t>
      </w:r>
    </w:p>
  </w:comment>
  <w:comment w:id="99" w:author="Kathryn Donald" w:date="2018-06-14T16:24:00Z" w:initials="KD">
    <w:p w14:paraId="2306E3F7" w14:textId="77777777" w:rsidR="00450923" w:rsidRDefault="00450923" w:rsidP="00172850">
      <w:pPr>
        <w:pStyle w:val="CommentText"/>
      </w:pPr>
      <w:r>
        <w:rPr>
          <w:rStyle w:val="CommentReference"/>
        </w:rPr>
        <w:annotationRef/>
      </w:r>
      <w:r>
        <w:t>Edit/delete as required</w:t>
      </w:r>
    </w:p>
  </w:comment>
  <w:comment w:id="101" w:author="Kathryn Donald" w:date="2018-06-14T16:25:00Z" w:initials="KD">
    <w:p w14:paraId="5A644668" w14:textId="77777777" w:rsidR="00450923" w:rsidRDefault="00450923" w:rsidP="00172850">
      <w:pPr>
        <w:pStyle w:val="CommentText"/>
      </w:pPr>
      <w:r>
        <w:rPr>
          <w:rStyle w:val="CommentReference"/>
        </w:rPr>
        <w:annotationRef/>
      </w:r>
      <w:r>
        <w:t>Edit/delete as required</w:t>
      </w:r>
    </w:p>
  </w:comment>
  <w:comment w:id="102" w:author="Kathryn Donald" w:date="2018-06-14T16:25:00Z" w:initials="KD">
    <w:p w14:paraId="53EDEF27" w14:textId="77777777" w:rsidR="00450923" w:rsidRDefault="00450923" w:rsidP="00172850">
      <w:pPr>
        <w:pStyle w:val="CommentText"/>
      </w:pPr>
      <w:r>
        <w:rPr>
          <w:rStyle w:val="CommentReference"/>
        </w:rPr>
        <w:annotationRef/>
      </w:r>
      <w:r>
        <w:t>Edit/delete as required</w:t>
      </w:r>
    </w:p>
  </w:comment>
  <w:comment w:id="104" w:author="Kathryn Donald" w:date="2018-06-14T16:25:00Z" w:initials="KD">
    <w:p w14:paraId="69FC902B" w14:textId="77777777" w:rsidR="00450923" w:rsidRDefault="00450923" w:rsidP="00172850">
      <w:pPr>
        <w:pStyle w:val="CommentText"/>
      </w:pPr>
      <w:r>
        <w:rPr>
          <w:rStyle w:val="CommentReference"/>
        </w:rPr>
        <w:annotationRef/>
      </w:r>
      <w:r>
        <w:t>Edit/delete as required</w:t>
      </w:r>
    </w:p>
  </w:comment>
  <w:comment w:id="105" w:author="Kathryn Donald" w:date="2018-06-14T16:25:00Z" w:initials="KD">
    <w:p w14:paraId="1933BC22" w14:textId="77777777" w:rsidR="00450923" w:rsidRDefault="00450923" w:rsidP="00172850">
      <w:pPr>
        <w:pStyle w:val="CommentText"/>
      </w:pPr>
      <w:r>
        <w:rPr>
          <w:rStyle w:val="CommentReference"/>
        </w:rPr>
        <w:annotationRef/>
      </w:r>
      <w:r>
        <w:t>Edit/delete as required</w:t>
      </w:r>
    </w:p>
  </w:comment>
  <w:comment w:id="107" w:author="Kathryn Donald" w:date="2018-06-14T16:26:00Z" w:initials="KD">
    <w:p w14:paraId="70C51726" w14:textId="77777777" w:rsidR="00450923" w:rsidRDefault="00450923" w:rsidP="00172850">
      <w:pPr>
        <w:pStyle w:val="CommentText"/>
      </w:pPr>
      <w:r>
        <w:rPr>
          <w:rStyle w:val="CommentReference"/>
        </w:rPr>
        <w:annotationRef/>
      </w:r>
      <w:r>
        <w:t>Edit/delete as required</w:t>
      </w:r>
    </w:p>
  </w:comment>
  <w:comment w:id="108" w:author="Kathryn Donald" w:date="2018-06-14T16:26:00Z" w:initials="KD">
    <w:p w14:paraId="541612DA" w14:textId="77777777" w:rsidR="00450923" w:rsidRDefault="00450923" w:rsidP="00172850">
      <w:pPr>
        <w:pStyle w:val="CommentText"/>
      </w:pPr>
      <w:r>
        <w:rPr>
          <w:rStyle w:val="CommentReference"/>
        </w:rPr>
        <w:annotationRef/>
      </w:r>
      <w:r>
        <w:t>Edit/delete as required</w:t>
      </w:r>
    </w:p>
  </w:comment>
  <w:comment w:id="110" w:author="Kathryn Donald" w:date="2018-06-14T16:27:00Z" w:initials="KD">
    <w:p w14:paraId="6DDE0D62" w14:textId="77777777" w:rsidR="00450923" w:rsidRDefault="00450923" w:rsidP="00172850">
      <w:pPr>
        <w:pStyle w:val="CommentText"/>
      </w:pPr>
      <w:r>
        <w:rPr>
          <w:rStyle w:val="CommentReference"/>
        </w:rPr>
        <w:annotationRef/>
      </w:r>
      <w:r>
        <w:t>Edit/delete as required</w:t>
      </w:r>
    </w:p>
  </w:comment>
  <w:comment w:id="111" w:author="Kathryn Donald" w:date="2018-05-25T10:55:00Z" w:initials="KD">
    <w:p w14:paraId="7AB460C9" w14:textId="77777777" w:rsidR="00450923" w:rsidRDefault="00450923" w:rsidP="00EF1DDD">
      <w:pPr>
        <w:pStyle w:val="CommentText"/>
      </w:pPr>
      <w:r>
        <w:rPr>
          <w:rStyle w:val="CommentReference"/>
        </w:rPr>
        <w:annotationRef/>
      </w:r>
      <w:r>
        <w:t>Edit/delete as required</w:t>
      </w:r>
    </w:p>
  </w:comment>
  <w:comment w:id="113" w:author="Kathryn Donald" w:date="2018-06-08T13:33:00Z" w:initials="KD">
    <w:p w14:paraId="74F1E658" w14:textId="77777777" w:rsidR="00450923" w:rsidRDefault="00450923" w:rsidP="00625870">
      <w:pPr>
        <w:pStyle w:val="CommentText"/>
      </w:pPr>
      <w:r>
        <w:rPr>
          <w:rStyle w:val="CommentReference"/>
        </w:rPr>
        <w:annotationRef/>
      </w:r>
      <w:r>
        <w:t>Edit/delete as required</w:t>
      </w:r>
    </w:p>
  </w:comment>
  <w:comment w:id="114" w:author="Kathryn Donald" w:date="2018-06-08T13:33:00Z" w:initials="KD">
    <w:p w14:paraId="7F1EAA63" w14:textId="77777777" w:rsidR="00450923" w:rsidRDefault="00450923" w:rsidP="00625870">
      <w:pPr>
        <w:pStyle w:val="CommentText"/>
      </w:pPr>
      <w:r>
        <w:rPr>
          <w:rStyle w:val="CommentReference"/>
        </w:rPr>
        <w:annotationRef/>
      </w:r>
      <w:r>
        <w:t>Edit/add to as required</w:t>
      </w:r>
    </w:p>
  </w:comment>
  <w:comment w:id="115" w:author="Kathryn Donald" w:date="2018-06-08T13:33:00Z" w:initials="KD">
    <w:p w14:paraId="567B91DF" w14:textId="77777777" w:rsidR="00450923" w:rsidRDefault="00450923" w:rsidP="00625870">
      <w:pPr>
        <w:pStyle w:val="CommentText"/>
      </w:pPr>
      <w:r>
        <w:rPr>
          <w:rStyle w:val="CommentReference"/>
        </w:rPr>
        <w:annotationRef/>
      </w:r>
      <w:r>
        <w:t>Fill out as appropriate</w:t>
      </w:r>
    </w:p>
  </w:comment>
  <w:comment w:id="117" w:author="Kathryn Donald" w:date="2018-06-14T16:29:00Z" w:initials="KD">
    <w:p w14:paraId="5D98063B" w14:textId="77777777" w:rsidR="00450923" w:rsidRDefault="00450923" w:rsidP="00172850">
      <w:pPr>
        <w:pStyle w:val="CommentText"/>
      </w:pPr>
      <w:r>
        <w:rPr>
          <w:rStyle w:val="CommentReference"/>
        </w:rPr>
        <w:annotationRef/>
      </w:r>
      <w:r>
        <w:t>Edit/delete as required</w:t>
      </w:r>
    </w:p>
  </w:comment>
  <w:comment w:id="118" w:author="Kathryn Donald" w:date="2018-06-14T16:29:00Z" w:initials="KD">
    <w:p w14:paraId="2C33E6B1" w14:textId="77777777" w:rsidR="00450923" w:rsidRDefault="00450923" w:rsidP="00172850">
      <w:pPr>
        <w:pStyle w:val="CommentText"/>
      </w:pPr>
      <w:r>
        <w:rPr>
          <w:rStyle w:val="CommentReference"/>
        </w:rPr>
        <w:annotationRef/>
      </w:r>
      <w:r>
        <w:t>Edit/delete as required</w:t>
      </w:r>
    </w:p>
  </w:comment>
  <w:comment w:id="120" w:author="Kathryn Donald" w:date="2018-06-14T16:30:00Z" w:initials="KD">
    <w:p w14:paraId="5E25E54C" w14:textId="77777777" w:rsidR="00450923" w:rsidRDefault="00450923" w:rsidP="00172850">
      <w:pPr>
        <w:pStyle w:val="CommentText"/>
      </w:pPr>
      <w:r>
        <w:rPr>
          <w:rStyle w:val="CommentReference"/>
        </w:rPr>
        <w:annotationRef/>
      </w:r>
      <w:r>
        <w:t>Edit/delete as required</w:t>
      </w:r>
    </w:p>
  </w:comment>
  <w:comment w:id="121" w:author="Kathryn Donald" w:date="2018-06-14T16:30:00Z" w:initials="KD">
    <w:p w14:paraId="6EDA7C02" w14:textId="77777777" w:rsidR="00450923" w:rsidRDefault="00450923" w:rsidP="00172850">
      <w:pPr>
        <w:pStyle w:val="CommentText"/>
      </w:pPr>
      <w:r>
        <w:rPr>
          <w:rStyle w:val="CommentReference"/>
        </w:rPr>
        <w:annotationRef/>
      </w:r>
      <w:r>
        <w:t>Edit/delete as required</w:t>
      </w:r>
    </w:p>
  </w:comment>
  <w:comment w:id="123" w:author="Kathryn Donald" w:date="2018-06-14T16:30:00Z" w:initials="KD">
    <w:p w14:paraId="4ED44C0A" w14:textId="77777777" w:rsidR="00450923" w:rsidRDefault="00450923" w:rsidP="00172850">
      <w:pPr>
        <w:pStyle w:val="CommentText"/>
      </w:pPr>
      <w:r>
        <w:rPr>
          <w:rStyle w:val="CommentReference"/>
        </w:rPr>
        <w:annotationRef/>
      </w:r>
      <w:r>
        <w:t>Edit/delete as required</w:t>
      </w:r>
    </w:p>
  </w:comment>
  <w:comment w:id="124" w:author="Kathryn Donald" w:date="2018-06-14T16:30:00Z" w:initials="KD">
    <w:p w14:paraId="41760A74" w14:textId="77777777" w:rsidR="00450923" w:rsidRDefault="00450923" w:rsidP="00172850">
      <w:pPr>
        <w:pStyle w:val="CommentText"/>
      </w:pPr>
      <w:r>
        <w:rPr>
          <w:rStyle w:val="CommentReference"/>
        </w:rPr>
        <w:annotationRef/>
      </w:r>
      <w:r>
        <w:t>Edit/delete as required</w:t>
      </w:r>
    </w:p>
  </w:comment>
  <w:comment w:id="126" w:author="Kathryn Donald" w:date="2018-05-25T13:15:00Z" w:initials="KD">
    <w:p w14:paraId="687BD06A" w14:textId="77777777" w:rsidR="00450923" w:rsidRDefault="00450923" w:rsidP="00A10FB7">
      <w:pPr>
        <w:pStyle w:val="CommentText"/>
      </w:pPr>
      <w:r>
        <w:rPr>
          <w:rStyle w:val="CommentReference"/>
        </w:rPr>
        <w:annotationRef/>
      </w:r>
      <w:r>
        <w:t>Edit/delete as required</w:t>
      </w:r>
    </w:p>
  </w:comment>
  <w:comment w:id="127" w:author="Kathryn Donald" w:date="2018-05-25T13:15:00Z" w:initials="KD">
    <w:p w14:paraId="70F76F43" w14:textId="77777777" w:rsidR="00450923" w:rsidRDefault="00450923" w:rsidP="00A10FB7">
      <w:pPr>
        <w:pStyle w:val="CommentText"/>
      </w:pPr>
      <w:r>
        <w:rPr>
          <w:rStyle w:val="CommentReference"/>
        </w:rPr>
        <w:annotationRef/>
      </w:r>
      <w:r>
        <w:t>Edit/delete as required</w:t>
      </w:r>
    </w:p>
  </w:comment>
  <w:comment w:id="129" w:author="Kathryn Donald" w:date="2018-05-25T13:15:00Z" w:initials="KD">
    <w:p w14:paraId="5F7447BD" w14:textId="77777777" w:rsidR="00450923" w:rsidRDefault="00450923" w:rsidP="00A10FB7">
      <w:pPr>
        <w:pStyle w:val="CommentText"/>
      </w:pPr>
      <w:r>
        <w:rPr>
          <w:rStyle w:val="CommentReference"/>
        </w:rPr>
        <w:annotationRef/>
      </w:r>
      <w:r>
        <w:t>Edit/delete as required</w:t>
      </w:r>
    </w:p>
  </w:comment>
  <w:comment w:id="130" w:author="Kathryn Donald" w:date="2018-05-25T13:15:00Z" w:initials="KD">
    <w:p w14:paraId="0AF0F4CE" w14:textId="77777777" w:rsidR="00450923" w:rsidRDefault="00450923" w:rsidP="00A10FB7">
      <w:pPr>
        <w:pStyle w:val="CommentText"/>
      </w:pPr>
      <w:r>
        <w:rPr>
          <w:rStyle w:val="CommentReference"/>
        </w:rPr>
        <w:annotationRef/>
      </w:r>
      <w:r>
        <w:t>Edit/delete as required</w:t>
      </w:r>
    </w:p>
  </w:comment>
  <w:comment w:id="132" w:author="Kathryn Donald" w:date="2018-06-14T16:31:00Z" w:initials="KD">
    <w:p w14:paraId="58EC3FD4" w14:textId="77777777" w:rsidR="00450923" w:rsidRDefault="00450923" w:rsidP="00172850">
      <w:pPr>
        <w:pStyle w:val="CommentText"/>
      </w:pPr>
      <w:r>
        <w:rPr>
          <w:rStyle w:val="CommentReference"/>
        </w:rPr>
        <w:annotationRef/>
      </w:r>
      <w:r>
        <w:t>Edit/delete as required</w:t>
      </w:r>
    </w:p>
  </w:comment>
  <w:comment w:id="133" w:author="Kathryn Donald" w:date="2018-06-14T16:31:00Z" w:initials="KD">
    <w:p w14:paraId="7A597C4F" w14:textId="77777777" w:rsidR="00450923" w:rsidRDefault="00450923" w:rsidP="00172850">
      <w:pPr>
        <w:pStyle w:val="CommentText"/>
      </w:pPr>
      <w:r>
        <w:rPr>
          <w:rStyle w:val="CommentReference"/>
        </w:rPr>
        <w:annotationRef/>
      </w:r>
      <w:r>
        <w:t>Edit/delete as required</w:t>
      </w:r>
    </w:p>
  </w:comment>
  <w:comment w:id="134" w:author="Kathryn Donald" w:date="2018-06-14T16:31:00Z" w:initials="KD">
    <w:p w14:paraId="5602C9CD" w14:textId="77777777" w:rsidR="00450923" w:rsidRDefault="00450923" w:rsidP="00172850">
      <w:pPr>
        <w:pStyle w:val="CommentText"/>
      </w:pPr>
      <w:r>
        <w:rPr>
          <w:rStyle w:val="CommentReference"/>
        </w:rPr>
        <w:annotationRef/>
      </w:r>
      <w:r>
        <w:t>Edit/delete as required</w:t>
      </w:r>
    </w:p>
  </w:comment>
  <w:comment w:id="136" w:author="Kathryn Donald" w:date="2018-06-14T16:32:00Z" w:initials="KD">
    <w:p w14:paraId="440494EA" w14:textId="77777777" w:rsidR="00450923" w:rsidRDefault="00450923" w:rsidP="00172850">
      <w:pPr>
        <w:pStyle w:val="CommentText"/>
      </w:pPr>
      <w:r>
        <w:rPr>
          <w:rStyle w:val="CommentReference"/>
        </w:rPr>
        <w:annotationRef/>
      </w:r>
      <w:r>
        <w:t>Edit/delete as required</w:t>
      </w:r>
    </w:p>
  </w:comment>
  <w:comment w:id="137" w:author="Kathryn Donald" w:date="2018-06-14T16:32:00Z" w:initials="KD">
    <w:p w14:paraId="7ED1ADDF" w14:textId="77777777" w:rsidR="00450923" w:rsidRDefault="00450923" w:rsidP="00172850">
      <w:pPr>
        <w:pStyle w:val="CommentText"/>
      </w:pPr>
      <w:r>
        <w:rPr>
          <w:rStyle w:val="CommentReference"/>
        </w:rPr>
        <w:annotationRef/>
      </w:r>
      <w:r>
        <w:t>Edit/delete as required</w:t>
      </w:r>
    </w:p>
  </w:comment>
  <w:comment w:id="138" w:author="Kathryn Donald" w:date="2018-06-14T16:32:00Z" w:initials="KD">
    <w:p w14:paraId="4D082E2F" w14:textId="77777777" w:rsidR="00450923" w:rsidRDefault="00450923" w:rsidP="00172850">
      <w:pPr>
        <w:pStyle w:val="CommentText"/>
      </w:pPr>
      <w:r>
        <w:rPr>
          <w:rStyle w:val="CommentReference"/>
        </w:rPr>
        <w:annotationRef/>
      </w:r>
      <w:r>
        <w:t>Edit/delete as required</w:t>
      </w:r>
    </w:p>
  </w:comment>
  <w:comment w:id="140" w:author="Kathryn Donald" w:date="2018-06-14T16:32:00Z" w:initials="KD">
    <w:p w14:paraId="4DE0A9C0" w14:textId="77777777" w:rsidR="00450923" w:rsidRDefault="00450923" w:rsidP="00172850">
      <w:pPr>
        <w:pStyle w:val="CommentText"/>
      </w:pPr>
      <w:r>
        <w:rPr>
          <w:rStyle w:val="CommentReference"/>
        </w:rPr>
        <w:annotationRef/>
      </w:r>
      <w:r>
        <w:t>Edit/delete as required</w:t>
      </w:r>
    </w:p>
  </w:comment>
  <w:comment w:id="141" w:author="Kathryn Donald" w:date="2018-06-14T16:32:00Z" w:initials="KD">
    <w:p w14:paraId="3EDCFB13" w14:textId="77777777" w:rsidR="00450923" w:rsidRDefault="00450923" w:rsidP="00172850">
      <w:pPr>
        <w:pStyle w:val="CommentText"/>
      </w:pPr>
      <w:r>
        <w:rPr>
          <w:rStyle w:val="CommentReference"/>
        </w:rPr>
        <w:annotationRef/>
      </w:r>
      <w:r>
        <w:t>Edit/delete as required</w:t>
      </w:r>
    </w:p>
  </w:comment>
  <w:comment w:id="142" w:author="Kathryn Donald" w:date="2018-06-14T16:32:00Z" w:initials="KD">
    <w:p w14:paraId="3E98D6F4" w14:textId="77777777" w:rsidR="00450923" w:rsidRDefault="00450923" w:rsidP="00172850">
      <w:pPr>
        <w:pStyle w:val="CommentText"/>
      </w:pPr>
      <w:r>
        <w:rPr>
          <w:rStyle w:val="CommentReference"/>
        </w:rPr>
        <w:annotationRef/>
      </w:r>
      <w:r>
        <w:t>Edit/delete as required</w:t>
      </w:r>
    </w:p>
  </w:comment>
  <w:comment w:id="144" w:author="Kathryn Donald" w:date="2018-06-14T16:33:00Z" w:initials="KD">
    <w:p w14:paraId="087B1A52" w14:textId="77777777" w:rsidR="00450923" w:rsidRDefault="00450923" w:rsidP="00172850">
      <w:pPr>
        <w:pStyle w:val="CommentText"/>
      </w:pPr>
      <w:r>
        <w:rPr>
          <w:rStyle w:val="CommentReference"/>
        </w:rPr>
        <w:annotationRef/>
      </w:r>
      <w:r>
        <w:t>Edit/delete as required</w:t>
      </w:r>
    </w:p>
  </w:comment>
  <w:comment w:id="145" w:author="Kathryn Donald" w:date="2018-06-14T16:33:00Z" w:initials="KD">
    <w:p w14:paraId="75AD80CC" w14:textId="77777777" w:rsidR="00450923" w:rsidRDefault="00450923" w:rsidP="00172850">
      <w:pPr>
        <w:pStyle w:val="CommentText"/>
      </w:pPr>
      <w:r>
        <w:rPr>
          <w:rStyle w:val="CommentReference"/>
        </w:rPr>
        <w:annotationRef/>
      </w:r>
      <w:r>
        <w:t>Edit/delete as required</w:t>
      </w:r>
    </w:p>
  </w:comment>
  <w:comment w:id="146" w:author="Kathryn Donald" w:date="2018-06-14T16:33:00Z" w:initials="KD">
    <w:p w14:paraId="1C32F71D" w14:textId="77777777" w:rsidR="00450923" w:rsidRDefault="00450923" w:rsidP="00172850">
      <w:pPr>
        <w:pStyle w:val="CommentText"/>
      </w:pPr>
      <w:r>
        <w:rPr>
          <w:rStyle w:val="CommentReference"/>
        </w:rPr>
        <w:annotationRef/>
      </w:r>
      <w:r>
        <w:t>Edit/delete as required</w:t>
      </w:r>
    </w:p>
  </w:comment>
  <w:comment w:id="148" w:author="Kathryn Donald" w:date="2018-06-14T16:33:00Z" w:initials="KD">
    <w:p w14:paraId="6A3EE7AD" w14:textId="77777777" w:rsidR="00450923" w:rsidRDefault="00450923" w:rsidP="00172850">
      <w:pPr>
        <w:pStyle w:val="CommentText"/>
      </w:pPr>
      <w:r>
        <w:rPr>
          <w:rStyle w:val="CommentReference"/>
        </w:rPr>
        <w:annotationRef/>
      </w:r>
      <w:r>
        <w:t>Edit/delete as required</w:t>
      </w:r>
    </w:p>
  </w:comment>
  <w:comment w:id="149" w:author="Kathryn Donald" w:date="2018-06-14T16:33:00Z" w:initials="KD">
    <w:p w14:paraId="0A4AD761" w14:textId="77777777" w:rsidR="00450923" w:rsidRDefault="00450923" w:rsidP="00172850">
      <w:pPr>
        <w:pStyle w:val="CommentText"/>
      </w:pPr>
      <w:r>
        <w:rPr>
          <w:rStyle w:val="CommentReference"/>
        </w:rPr>
        <w:annotationRef/>
      </w:r>
      <w:r>
        <w:t>Edit/delete as required</w:t>
      </w:r>
    </w:p>
  </w:comment>
  <w:comment w:id="150" w:author="Kathryn Donald" w:date="2018-06-14T16:33:00Z" w:initials="KD">
    <w:p w14:paraId="74355D8E" w14:textId="77777777" w:rsidR="00450923" w:rsidRDefault="00450923" w:rsidP="00172850">
      <w:pPr>
        <w:pStyle w:val="CommentText"/>
      </w:pPr>
      <w:r>
        <w:rPr>
          <w:rStyle w:val="CommentReference"/>
        </w:rPr>
        <w:annotationRef/>
      </w:r>
      <w:r>
        <w:t>Edit/delete as required</w:t>
      </w:r>
    </w:p>
  </w:comment>
  <w:comment w:id="153" w:author="Kathryn Donald" w:date="2018-06-14T16:34:00Z" w:initials="KD">
    <w:p w14:paraId="3E530F11" w14:textId="77777777" w:rsidR="00450923" w:rsidRDefault="00450923" w:rsidP="00172850">
      <w:pPr>
        <w:pStyle w:val="CommentText"/>
      </w:pPr>
      <w:r>
        <w:rPr>
          <w:rStyle w:val="CommentReference"/>
        </w:rPr>
        <w:annotationRef/>
      </w:r>
      <w:r>
        <w:t xml:space="preserve">Revert back to </w:t>
      </w:r>
      <w:r w:rsidRPr="0073329C">
        <w:t>IET Wiring Regulations 17th Edition, as amended (BS7671:2008+AMD1:2011+AMD2:2013</w:t>
      </w:r>
      <w:r>
        <w:t>+AMD3:2015) if required</w:t>
      </w:r>
    </w:p>
  </w:comment>
  <w:comment w:id="154" w:author="Kathryn Donald" w:date="2018-06-14T16:34:00Z" w:initials="KD">
    <w:p w14:paraId="1375CA08" w14:textId="77777777" w:rsidR="00450923" w:rsidRDefault="00450923" w:rsidP="00172850">
      <w:pPr>
        <w:pStyle w:val="CommentText"/>
      </w:pPr>
      <w:r>
        <w:rPr>
          <w:rStyle w:val="CommentReference"/>
        </w:rPr>
        <w:annotationRef/>
      </w:r>
      <w:r>
        <w:t>Edit/delete as required</w:t>
      </w:r>
    </w:p>
  </w:comment>
  <w:comment w:id="155" w:author="Kathryn Donald" w:date="2018-06-14T16:34:00Z" w:initials="KD">
    <w:p w14:paraId="28D459FE" w14:textId="77777777" w:rsidR="00450923" w:rsidRDefault="00450923" w:rsidP="00172850">
      <w:pPr>
        <w:pStyle w:val="CommentText"/>
      </w:pPr>
      <w:r>
        <w:rPr>
          <w:rStyle w:val="CommentReference"/>
        </w:rPr>
        <w:annotationRef/>
      </w:r>
      <w:r>
        <w:t>Edit/delete as required</w:t>
      </w:r>
    </w:p>
  </w:comment>
  <w:comment w:id="158" w:author="Kathryn Donald" w:date="2018-06-14T16:34:00Z" w:initials="KD">
    <w:p w14:paraId="758D2AE1" w14:textId="77777777" w:rsidR="00450923" w:rsidRDefault="00450923" w:rsidP="00172850">
      <w:pPr>
        <w:pStyle w:val="CommentText"/>
      </w:pPr>
      <w:r>
        <w:rPr>
          <w:rStyle w:val="CommentReference"/>
        </w:rPr>
        <w:annotationRef/>
      </w:r>
      <w:r>
        <w:t xml:space="preserve">Revert back to </w:t>
      </w:r>
      <w:r w:rsidRPr="0073329C">
        <w:t>IET Wiring Regulations 17th Edition, as amended (BS7671:2008+AMD1:2011+AMD2:2013</w:t>
      </w:r>
      <w:r>
        <w:t>+AMD3:2015) if required</w:t>
      </w:r>
    </w:p>
  </w:comment>
  <w:comment w:id="159" w:author="Kathryn Donald" w:date="2018-06-14T16:34:00Z" w:initials="KD">
    <w:p w14:paraId="43B2F020" w14:textId="77777777" w:rsidR="00450923" w:rsidRDefault="00450923" w:rsidP="00172850">
      <w:pPr>
        <w:pStyle w:val="CommentText"/>
      </w:pPr>
      <w:r>
        <w:rPr>
          <w:rStyle w:val="CommentReference"/>
        </w:rPr>
        <w:annotationRef/>
      </w:r>
      <w:r>
        <w:t>Edit/delete as required</w:t>
      </w:r>
    </w:p>
  </w:comment>
  <w:comment w:id="160" w:author="Kathryn Donald" w:date="2018-06-14T16:34:00Z" w:initials="KD">
    <w:p w14:paraId="42B2D52A" w14:textId="77777777" w:rsidR="00450923" w:rsidRDefault="00450923" w:rsidP="00172850">
      <w:pPr>
        <w:pStyle w:val="CommentText"/>
      </w:pPr>
      <w:r>
        <w:rPr>
          <w:rStyle w:val="CommentReference"/>
        </w:rPr>
        <w:annotationRef/>
      </w:r>
      <w:r>
        <w:t>Edit/delete as required</w:t>
      </w:r>
    </w:p>
  </w:comment>
  <w:comment w:id="162" w:author="Kathryn Donald" w:date="2018-06-14T16:35:00Z" w:initials="KD">
    <w:p w14:paraId="61A8886B" w14:textId="77777777" w:rsidR="00450923" w:rsidRDefault="00450923" w:rsidP="00B10F0A">
      <w:pPr>
        <w:pStyle w:val="CommentText"/>
      </w:pPr>
      <w:r>
        <w:rPr>
          <w:rStyle w:val="CommentReference"/>
        </w:rPr>
        <w:annotationRef/>
      </w:r>
      <w:r>
        <w:t xml:space="preserve">Revert back to </w:t>
      </w:r>
      <w:r w:rsidRPr="0073329C">
        <w:t>IET Wiring Regulations 17th Edition, as amended (BS7671:2008+AMD1:2011+AMD2:2013</w:t>
      </w:r>
      <w:r>
        <w:t>+AMD3:2015) if required</w:t>
      </w:r>
    </w:p>
  </w:comment>
  <w:comment w:id="163" w:author="Kathryn Donald" w:date="2018-06-14T16:35:00Z" w:initials="KD">
    <w:p w14:paraId="19865ABF" w14:textId="77777777" w:rsidR="00450923" w:rsidRDefault="00450923" w:rsidP="00B10F0A">
      <w:pPr>
        <w:pStyle w:val="CommentText"/>
      </w:pPr>
      <w:r>
        <w:rPr>
          <w:rStyle w:val="CommentReference"/>
        </w:rPr>
        <w:annotationRef/>
      </w:r>
      <w:r>
        <w:t>Edit/delete as required</w:t>
      </w:r>
    </w:p>
  </w:comment>
  <w:comment w:id="164" w:author="Kathryn Donald" w:date="2018-06-14T16:35:00Z" w:initials="KD">
    <w:p w14:paraId="52541E1D" w14:textId="77777777" w:rsidR="00450923" w:rsidRDefault="00450923" w:rsidP="00B10F0A">
      <w:pPr>
        <w:pStyle w:val="CommentText"/>
      </w:pPr>
      <w:r>
        <w:rPr>
          <w:rStyle w:val="CommentReference"/>
        </w:rPr>
        <w:annotationRef/>
      </w:r>
      <w:r>
        <w:t>Edit/delete as required</w:t>
      </w:r>
    </w:p>
  </w:comment>
  <w:comment w:id="166" w:author="Kathryn Donald" w:date="2018-06-14T16:35:00Z" w:initials="KD">
    <w:p w14:paraId="00141861" w14:textId="77777777" w:rsidR="00450923" w:rsidRDefault="00450923" w:rsidP="00B10F0A">
      <w:pPr>
        <w:pStyle w:val="CommentText"/>
      </w:pPr>
      <w:r>
        <w:rPr>
          <w:rStyle w:val="CommentReference"/>
        </w:rPr>
        <w:annotationRef/>
      </w:r>
      <w:r>
        <w:t xml:space="preserve">Revert back to </w:t>
      </w:r>
      <w:r w:rsidRPr="0073329C">
        <w:t>IET Wiring Regulations 17th Edition, as amended (BS7671:2008+AMD1:2011+AMD2:2013</w:t>
      </w:r>
      <w:r>
        <w:t>+AMD3:2015) if required</w:t>
      </w:r>
    </w:p>
  </w:comment>
  <w:comment w:id="167" w:author="Kathryn Donald" w:date="2018-06-14T16:35:00Z" w:initials="KD">
    <w:p w14:paraId="1DF7EC8D" w14:textId="77777777" w:rsidR="00450923" w:rsidRDefault="00450923" w:rsidP="00B10F0A">
      <w:pPr>
        <w:pStyle w:val="CommentText"/>
      </w:pPr>
      <w:r>
        <w:rPr>
          <w:rStyle w:val="CommentReference"/>
        </w:rPr>
        <w:annotationRef/>
      </w:r>
      <w:r>
        <w:t>Edit/delete as required</w:t>
      </w:r>
    </w:p>
  </w:comment>
  <w:comment w:id="168" w:author="Kathryn Donald" w:date="2018-06-14T16:35:00Z" w:initials="KD">
    <w:p w14:paraId="4B3A9040" w14:textId="77777777" w:rsidR="00450923" w:rsidRDefault="00450923" w:rsidP="00B10F0A">
      <w:pPr>
        <w:pStyle w:val="CommentText"/>
      </w:pPr>
      <w:r>
        <w:rPr>
          <w:rStyle w:val="CommentReference"/>
        </w:rPr>
        <w:annotationRef/>
      </w:r>
      <w:r>
        <w:t>Edit/delete as required</w:t>
      </w:r>
    </w:p>
  </w:comment>
  <w:comment w:id="180" w:author="William Howard" w:date="2018-05-25T10:56:00Z" w:initials="WH">
    <w:p w14:paraId="20BCC31D" w14:textId="77777777" w:rsidR="00450923" w:rsidRDefault="00450923" w:rsidP="00EF1DDD">
      <w:pPr>
        <w:pStyle w:val="CommentText"/>
      </w:pPr>
      <w:r>
        <w:rPr>
          <w:rStyle w:val="CommentReference"/>
        </w:rPr>
        <w:annotationRef/>
      </w:r>
      <w:r>
        <w:t>List relevant guides as required</w:t>
      </w:r>
    </w:p>
  </w:comment>
  <w:comment w:id="185" w:author="Kathryn Donald" w:date="2018-05-25T10:55:00Z" w:initials="KD">
    <w:p w14:paraId="0495FD8A" w14:textId="77777777" w:rsidR="00450923" w:rsidRDefault="00450923" w:rsidP="00EF1DDD">
      <w:pPr>
        <w:pStyle w:val="CommentText"/>
      </w:pPr>
      <w:r>
        <w:rPr>
          <w:rStyle w:val="CommentReference"/>
        </w:rPr>
        <w:annotationRef/>
      </w:r>
      <w:r>
        <w:t>Delete as appropriate</w:t>
      </w:r>
    </w:p>
  </w:comment>
  <w:comment w:id="186" w:author="Kathryn Donald" w:date="2018-05-25T10:55:00Z" w:initials="KD">
    <w:p w14:paraId="092C4DFC" w14:textId="77777777" w:rsidR="00450923" w:rsidRDefault="00450923" w:rsidP="00EF1DDD">
      <w:pPr>
        <w:pStyle w:val="CommentText"/>
      </w:pPr>
      <w:r>
        <w:rPr>
          <w:rStyle w:val="CommentReference"/>
        </w:rPr>
        <w:annotationRef/>
      </w:r>
      <w:r>
        <w:t>Delete if not a Scottish project</w:t>
      </w:r>
    </w:p>
  </w:comment>
  <w:comment w:id="199" w:author="Kathryn Donald" w:date="2018-06-14T16:36:00Z" w:initials="KD">
    <w:p w14:paraId="03B86E87" w14:textId="77777777" w:rsidR="00450923" w:rsidRDefault="00450923" w:rsidP="00B10F0A">
      <w:pPr>
        <w:pStyle w:val="CommentText"/>
      </w:pPr>
      <w:r>
        <w:rPr>
          <w:rStyle w:val="CommentReference"/>
        </w:rPr>
        <w:annotationRef/>
      </w:r>
      <w:r>
        <w:t>Edit/delete as required</w:t>
      </w:r>
    </w:p>
  </w:comment>
  <w:comment w:id="200" w:author="Kathryn Donald" w:date="2018-06-14T16:36:00Z" w:initials="KD">
    <w:p w14:paraId="5574EA70" w14:textId="77777777" w:rsidR="00450923" w:rsidRDefault="00450923" w:rsidP="00B10F0A">
      <w:pPr>
        <w:pStyle w:val="CommentText"/>
      </w:pPr>
      <w:r>
        <w:rPr>
          <w:rStyle w:val="CommentReference"/>
        </w:rPr>
        <w:annotationRef/>
      </w:r>
      <w:r>
        <w:t xml:space="preserve">Revert back to </w:t>
      </w:r>
      <w:r w:rsidRPr="0073329C">
        <w:t>IET Wiring Regulations 17th Edition, as amended (BS7671:2008+AMD1:2011+AMD2:2013</w:t>
      </w:r>
      <w:r>
        <w:t>+AMD3:2015) if required</w:t>
      </w:r>
    </w:p>
  </w:comment>
  <w:comment w:id="206" w:author="Kathryn Donald" w:date="2018-06-14T16:37:00Z" w:initials="KD">
    <w:p w14:paraId="0152A9C7" w14:textId="77777777" w:rsidR="00450923" w:rsidRDefault="00450923" w:rsidP="00B10F0A">
      <w:pPr>
        <w:pStyle w:val="CommentText"/>
      </w:pPr>
      <w:r>
        <w:rPr>
          <w:rStyle w:val="CommentReference"/>
        </w:rPr>
        <w:annotationRef/>
      </w:r>
      <w:r>
        <w:t>Edit/delete as required</w:t>
      </w:r>
    </w:p>
  </w:comment>
  <w:comment w:id="215" w:author="Kathryn Donald" w:date="2018-06-14T16:38:00Z" w:initials="KD">
    <w:p w14:paraId="5B47D7A9" w14:textId="77777777" w:rsidR="00450923" w:rsidRDefault="00450923" w:rsidP="00B10F0A">
      <w:pPr>
        <w:pStyle w:val="CommentText"/>
      </w:pPr>
      <w:r>
        <w:rPr>
          <w:rStyle w:val="CommentReference"/>
        </w:rPr>
        <w:annotationRef/>
      </w:r>
      <w:r>
        <w:t>Edit/delete as required</w:t>
      </w:r>
    </w:p>
  </w:comment>
  <w:comment w:id="221" w:author="Kathryn Donald" w:date="2018-06-14T16:39:00Z" w:initials="KD">
    <w:p w14:paraId="6E295A37" w14:textId="77777777" w:rsidR="00450923" w:rsidRDefault="00450923" w:rsidP="00B10F0A">
      <w:pPr>
        <w:pStyle w:val="CommentText"/>
      </w:pPr>
      <w:r>
        <w:rPr>
          <w:rStyle w:val="CommentReference"/>
        </w:rPr>
        <w:annotationRef/>
      </w:r>
      <w:r>
        <w:t>Edit/delete as required</w:t>
      </w:r>
    </w:p>
  </w:comment>
  <w:comment w:id="225" w:author="Kathryn Donald" w:date="2018-05-25T11:18:00Z" w:initials="KD">
    <w:p w14:paraId="4376E3E5" w14:textId="77777777" w:rsidR="00450923" w:rsidRDefault="00450923" w:rsidP="00D81AA8">
      <w:pPr>
        <w:pStyle w:val="CommentText"/>
      </w:pPr>
      <w:r>
        <w:rPr>
          <w:rStyle w:val="CommentReference"/>
        </w:rPr>
        <w:annotationRef/>
      </w:r>
      <w:r>
        <w:t>Edit/delete as required</w:t>
      </w:r>
    </w:p>
  </w:comment>
  <w:comment w:id="230" w:author="Kathryn Donald" w:date="2018-05-25T11:18:00Z" w:initials="KD">
    <w:p w14:paraId="4311A208" w14:textId="77777777" w:rsidR="00450923" w:rsidRDefault="00450923" w:rsidP="00D81AA8">
      <w:pPr>
        <w:pStyle w:val="CommentText"/>
      </w:pPr>
      <w:r>
        <w:rPr>
          <w:rStyle w:val="CommentReference"/>
        </w:rPr>
        <w:annotationRef/>
      </w:r>
      <w:r>
        <w:t>Edit/delete as required</w:t>
      </w:r>
    </w:p>
  </w:comment>
  <w:comment w:id="236" w:author="Kathryn Donald" w:date="2018-06-14T16:40:00Z" w:initials="KD">
    <w:p w14:paraId="1681DE95" w14:textId="77777777" w:rsidR="00450923" w:rsidRDefault="00450923" w:rsidP="00B10F0A">
      <w:pPr>
        <w:pStyle w:val="CommentText"/>
      </w:pPr>
      <w:r>
        <w:rPr>
          <w:rStyle w:val="CommentReference"/>
        </w:rPr>
        <w:annotationRef/>
      </w:r>
      <w:r>
        <w:t>Edit/delete as required</w:t>
      </w:r>
    </w:p>
  </w:comment>
  <w:comment w:id="237" w:author="Kathryn Donald" w:date="2018-06-14T16:40:00Z" w:initials="KD">
    <w:p w14:paraId="0F44AD29" w14:textId="77777777" w:rsidR="00450923" w:rsidRDefault="00450923" w:rsidP="00B10F0A">
      <w:pPr>
        <w:pStyle w:val="CommentText"/>
      </w:pPr>
      <w:r>
        <w:rPr>
          <w:rStyle w:val="CommentReference"/>
        </w:rPr>
        <w:annotationRef/>
      </w:r>
      <w:r>
        <w:t xml:space="preserve">Revert back to </w:t>
      </w:r>
      <w:r w:rsidRPr="0073329C">
        <w:t>IET Wiring Regulations 17th Edition, as amended (BS7671:2008+AMD1:2011+AMD2:2013</w:t>
      </w:r>
      <w:r>
        <w:t>+AMD3:2015) if required</w:t>
      </w:r>
    </w:p>
  </w:comment>
  <w:comment w:id="242" w:author="Kathryn Donald" w:date="2018-06-14T16:40:00Z" w:initials="KD">
    <w:p w14:paraId="58B3A5C1" w14:textId="77777777" w:rsidR="00450923" w:rsidRDefault="00450923" w:rsidP="00B10F0A">
      <w:pPr>
        <w:pStyle w:val="CommentText"/>
      </w:pPr>
      <w:r>
        <w:rPr>
          <w:rStyle w:val="CommentReference"/>
        </w:rPr>
        <w:annotationRef/>
      </w:r>
      <w:r>
        <w:t>Edit/delete as required</w:t>
      </w:r>
    </w:p>
  </w:comment>
  <w:comment w:id="243" w:author="Kathryn Donald" w:date="2018-06-14T16:40:00Z" w:initials="KD">
    <w:p w14:paraId="7EEACF3A" w14:textId="77777777" w:rsidR="00450923" w:rsidRDefault="00450923" w:rsidP="00B10F0A">
      <w:pPr>
        <w:pStyle w:val="CommentText"/>
      </w:pPr>
      <w:r>
        <w:rPr>
          <w:rStyle w:val="CommentReference"/>
        </w:rPr>
        <w:annotationRef/>
      </w:r>
      <w:r>
        <w:t xml:space="preserve">Revert back to </w:t>
      </w:r>
      <w:r w:rsidRPr="0073329C">
        <w:t>IET Wiring Regulations 17th Edition, as amended (BS7671:2008+AMD1:2011+AMD2:2013</w:t>
      </w:r>
      <w:r>
        <w:t>+AMD3:2015) if required</w:t>
      </w:r>
    </w:p>
  </w:comment>
  <w:comment w:id="248" w:author="Kathryn Donald" w:date="2018-06-14T16:41:00Z" w:initials="KD">
    <w:p w14:paraId="111CD66A" w14:textId="77777777" w:rsidR="00450923" w:rsidRDefault="00450923" w:rsidP="00B10F0A">
      <w:pPr>
        <w:pStyle w:val="CommentText"/>
      </w:pPr>
      <w:r>
        <w:rPr>
          <w:rStyle w:val="CommentReference"/>
        </w:rPr>
        <w:annotationRef/>
      </w:r>
      <w:r>
        <w:t>Edit/delete as required</w:t>
      </w:r>
    </w:p>
  </w:comment>
  <w:comment w:id="249" w:author="Kathryn Donald" w:date="2018-06-14T16:41:00Z" w:initials="KD">
    <w:p w14:paraId="1A5A5B2E" w14:textId="77777777" w:rsidR="00450923" w:rsidRDefault="00450923" w:rsidP="00B10F0A">
      <w:pPr>
        <w:pStyle w:val="CommentText"/>
      </w:pPr>
      <w:r>
        <w:rPr>
          <w:rStyle w:val="CommentReference"/>
        </w:rPr>
        <w:annotationRef/>
      </w:r>
      <w:r>
        <w:t xml:space="preserve">Revert back to </w:t>
      </w:r>
      <w:r w:rsidRPr="0073329C">
        <w:t>IET Wiring Regulations 17th Edition, as amended (BS7671:2008+AMD1:2011+AMD2:2013</w:t>
      </w:r>
      <w:r>
        <w:t>+AMD3:2015) if required</w:t>
      </w:r>
    </w:p>
  </w:comment>
  <w:comment w:id="255" w:author="Kathryn Donald" w:date="2017-01-06T13:35:00Z" w:initials="KD">
    <w:p w14:paraId="1768AFCE" w14:textId="77777777" w:rsidR="00450923" w:rsidRDefault="00450923" w:rsidP="00857696">
      <w:pPr>
        <w:pStyle w:val="CommentText"/>
      </w:pPr>
      <w:r>
        <w:rPr>
          <w:rStyle w:val="CommentReference"/>
        </w:rPr>
        <w:annotationRef/>
      </w:r>
      <w:r>
        <w:t>Edit/delete as required</w:t>
      </w:r>
    </w:p>
  </w:comment>
  <w:comment w:id="260" w:author="Kathryn Donald" w:date="2018-05-25T10:59:00Z" w:initials="KD">
    <w:p w14:paraId="262D3F3D" w14:textId="77777777" w:rsidR="00450923" w:rsidRDefault="00450923" w:rsidP="00EF1DDD">
      <w:pPr>
        <w:pStyle w:val="CommentText"/>
      </w:pPr>
      <w:r>
        <w:rPr>
          <w:rStyle w:val="CommentReference"/>
        </w:rPr>
        <w:annotationRef/>
      </w:r>
      <w:r>
        <w:t>Edit/delete as required</w:t>
      </w:r>
    </w:p>
  </w:comment>
  <w:comment w:id="262" w:author="Kathryn Donald" w:date="2018-05-25T11:19:00Z" w:initials="KD">
    <w:p w14:paraId="30DFD2FD" w14:textId="77777777" w:rsidR="00450923" w:rsidRDefault="00450923" w:rsidP="00D81AA8">
      <w:pPr>
        <w:pStyle w:val="CommentText"/>
      </w:pPr>
      <w:r>
        <w:rPr>
          <w:rStyle w:val="CommentReference"/>
        </w:rPr>
        <w:annotationRef/>
      </w:r>
      <w:r>
        <w:t>Edit/delete as required</w:t>
      </w:r>
    </w:p>
  </w:comment>
  <w:comment w:id="264" w:author="Kathryn Donald" w:date="2018-05-25T10:59:00Z" w:initials="KD">
    <w:p w14:paraId="15AE06DC" w14:textId="77777777" w:rsidR="00450923" w:rsidRDefault="00450923" w:rsidP="00EF1DDD">
      <w:pPr>
        <w:pStyle w:val="CommentText"/>
      </w:pPr>
      <w:r>
        <w:rPr>
          <w:rStyle w:val="CommentReference"/>
        </w:rPr>
        <w:annotationRef/>
      </w:r>
      <w:r>
        <w:t>Edit/delete as required</w:t>
      </w:r>
    </w:p>
  </w:comment>
  <w:comment w:id="270" w:author="Kathryn Donald" w:date="2018-06-14T16:43:00Z" w:initials="KD">
    <w:p w14:paraId="5049DC52" w14:textId="77777777" w:rsidR="00450923" w:rsidRDefault="00450923" w:rsidP="00B10F0A">
      <w:pPr>
        <w:pStyle w:val="CommentText"/>
      </w:pPr>
      <w:r>
        <w:rPr>
          <w:rStyle w:val="CommentReference"/>
        </w:rPr>
        <w:annotationRef/>
      </w:r>
      <w:r>
        <w:t>Edit/delete as required</w:t>
      </w:r>
    </w:p>
  </w:comment>
  <w:comment w:id="271" w:author="Kathryn Donald" w:date="2018-06-14T16:43:00Z" w:initials="KD">
    <w:p w14:paraId="3C960AAF" w14:textId="77777777" w:rsidR="00450923" w:rsidRDefault="00450923" w:rsidP="00B10F0A">
      <w:pPr>
        <w:pStyle w:val="CommentText"/>
      </w:pPr>
      <w:r>
        <w:rPr>
          <w:rStyle w:val="CommentReference"/>
        </w:rPr>
        <w:annotationRef/>
      </w:r>
      <w:r>
        <w:t xml:space="preserve">Revert back to </w:t>
      </w:r>
      <w:r w:rsidRPr="0073329C">
        <w:t>IET Wiring Regulations 17th Edition, as amended (BS7671:2008+AMD1:2011+AMD2:2013</w:t>
      </w:r>
      <w:r>
        <w:t>+AMD3:2015) if required</w:t>
      </w:r>
    </w:p>
  </w:comment>
  <w:comment w:id="272" w:author="Kathryn Donald" w:date="2018-06-14T16:43:00Z" w:initials="KD">
    <w:p w14:paraId="6324ADB2" w14:textId="77777777" w:rsidR="00450923" w:rsidRDefault="00450923" w:rsidP="00B10F0A">
      <w:pPr>
        <w:pStyle w:val="CommentText"/>
      </w:pPr>
      <w:r>
        <w:rPr>
          <w:rStyle w:val="CommentReference"/>
        </w:rPr>
        <w:annotationRef/>
      </w:r>
      <w:r>
        <w:t>Delete if no voice alarm</w:t>
      </w:r>
    </w:p>
  </w:comment>
  <w:comment w:id="273" w:author="Kathryn Donald" w:date="2018-06-14T16:43:00Z" w:initials="KD">
    <w:p w14:paraId="11286281" w14:textId="77777777" w:rsidR="00450923" w:rsidRDefault="00450923" w:rsidP="00B10F0A">
      <w:pPr>
        <w:pStyle w:val="CommentText"/>
      </w:pPr>
      <w:r>
        <w:rPr>
          <w:rStyle w:val="CommentReference"/>
        </w:rPr>
        <w:annotationRef/>
      </w:r>
      <w:r>
        <w:t>Delete if no voice alarm</w:t>
      </w:r>
    </w:p>
  </w:comment>
  <w:comment w:id="274" w:author="Kathryn Donald" w:date="2018-06-14T16:43:00Z" w:initials="KD">
    <w:p w14:paraId="5557A45C" w14:textId="77777777" w:rsidR="00450923" w:rsidRDefault="00450923" w:rsidP="00B10F0A">
      <w:pPr>
        <w:pStyle w:val="CommentText"/>
      </w:pPr>
      <w:r>
        <w:rPr>
          <w:rStyle w:val="CommentReference"/>
        </w:rPr>
        <w:annotationRef/>
      </w:r>
      <w:r>
        <w:t>Delete if not a dwelling</w:t>
      </w:r>
    </w:p>
  </w:comment>
  <w:comment w:id="275" w:author="Kathryn Donald" w:date="2018-06-14T16:43:00Z" w:initials="KD">
    <w:p w14:paraId="1E4951CA" w14:textId="77777777" w:rsidR="00450923" w:rsidRDefault="00450923" w:rsidP="00B10F0A">
      <w:pPr>
        <w:pStyle w:val="CommentText"/>
      </w:pPr>
      <w:r>
        <w:rPr>
          <w:rStyle w:val="CommentReference"/>
        </w:rPr>
        <w:annotationRef/>
      </w:r>
      <w:r>
        <w:t>Delete if not a dwelling</w:t>
      </w:r>
    </w:p>
  </w:comment>
  <w:comment w:id="276" w:author="Kathryn Donald" w:date="2018-06-14T16:43:00Z" w:initials="KD">
    <w:p w14:paraId="7DD3693A" w14:textId="77777777" w:rsidR="00450923" w:rsidRDefault="00450923" w:rsidP="00B10F0A">
      <w:pPr>
        <w:pStyle w:val="CommentText"/>
      </w:pPr>
      <w:r>
        <w:rPr>
          <w:rStyle w:val="CommentReference"/>
        </w:rPr>
        <w:annotationRef/>
      </w:r>
      <w:r>
        <w:t>Delete if not a dwelling</w:t>
      </w:r>
    </w:p>
  </w:comment>
  <w:comment w:id="291" w:author="Kathryn Donald" w:date="2018-06-14T16:44:00Z" w:initials="KD">
    <w:p w14:paraId="3278D4C6" w14:textId="77777777" w:rsidR="00450923" w:rsidRDefault="00450923" w:rsidP="00B10F0A">
      <w:pPr>
        <w:pStyle w:val="CommentText"/>
      </w:pPr>
      <w:r>
        <w:rPr>
          <w:rStyle w:val="CommentReference"/>
        </w:rPr>
        <w:annotationRef/>
      </w:r>
      <w:r>
        <w:t>Edit/delete as required</w:t>
      </w:r>
    </w:p>
  </w:comment>
  <w:comment w:id="292" w:author="Kathryn Donald" w:date="2018-06-14T16:44:00Z" w:initials="KD">
    <w:p w14:paraId="60878FC3" w14:textId="77777777" w:rsidR="00450923" w:rsidRDefault="00450923" w:rsidP="00B10F0A">
      <w:pPr>
        <w:pStyle w:val="CommentText"/>
      </w:pPr>
      <w:r>
        <w:rPr>
          <w:rStyle w:val="CommentReference"/>
        </w:rPr>
        <w:annotationRef/>
      </w:r>
      <w:r>
        <w:t xml:space="preserve">Revert back to </w:t>
      </w:r>
      <w:r w:rsidRPr="0073329C">
        <w:t>IET Wiring Regulations 17th Edition, as amended (BS7671:2008+AMD1:2011+AMD2:2013</w:t>
      </w:r>
      <w:r>
        <w:t>+AMD3:2015) if required</w:t>
      </w:r>
    </w:p>
  </w:comment>
  <w:comment w:id="300" w:author="Kathryn Donald" w:date="2018-06-14T16:44:00Z" w:initials="KD">
    <w:p w14:paraId="4BA311E4" w14:textId="77777777" w:rsidR="00450923" w:rsidRDefault="00450923" w:rsidP="00B10F0A">
      <w:pPr>
        <w:pStyle w:val="CommentText"/>
      </w:pPr>
      <w:r>
        <w:rPr>
          <w:rStyle w:val="CommentReference"/>
        </w:rPr>
        <w:annotationRef/>
      </w:r>
      <w:r>
        <w:t>Edit/delete as required</w:t>
      </w:r>
    </w:p>
  </w:comment>
  <w:comment w:id="301" w:author="Kathryn Donald" w:date="2018-06-14T16:44:00Z" w:initials="KD">
    <w:p w14:paraId="49F240CD" w14:textId="77777777" w:rsidR="00450923" w:rsidRDefault="00450923" w:rsidP="00B10F0A">
      <w:pPr>
        <w:pStyle w:val="CommentText"/>
      </w:pPr>
      <w:r>
        <w:rPr>
          <w:rStyle w:val="CommentReference"/>
        </w:rPr>
        <w:annotationRef/>
      </w:r>
      <w:r>
        <w:t xml:space="preserve">Revert back to </w:t>
      </w:r>
      <w:r w:rsidRPr="0073329C">
        <w:t>IET Wiring Regulations 17th Edition, as amended (BS7671:2008+AMD1:2011+AMD2:2013</w:t>
      </w:r>
      <w:r>
        <w:t>+AMD3:2015) if required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D0E4D7A" w15:done="0"/>
  <w15:commentEx w15:paraId="672CB7A9" w15:done="0"/>
  <w15:commentEx w15:paraId="398EBCD7" w15:done="0"/>
  <w15:commentEx w15:paraId="33EF53E8" w15:done="0"/>
  <w15:commentEx w15:paraId="67C3263B" w15:done="0"/>
  <w15:commentEx w15:paraId="1031EA58" w15:done="0"/>
  <w15:commentEx w15:paraId="65F7FA46" w15:done="0"/>
  <w15:commentEx w15:paraId="75493421" w15:done="0"/>
  <w15:commentEx w15:paraId="1461DAFD" w15:done="0"/>
  <w15:commentEx w15:paraId="091ADF46" w15:done="0"/>
  <w15:commentEx w15:paraId="66F43F38" w15:done="0"/>
  <w15:commentEx w15:paraId="432A296D" w15:done="0"/>
  <w15:commentEx w15:paraId="43840B85" w15:done="0"/>
  <w15:commentEx w15:paraId="3BBACDC0" w15:done="0"/>
  <w15:commentEx w15:paraId="08740FD3" w15:done="0"/>
  <w15:commentEx w15:paraId="678FD9A8" w15:done="0"/>
  <w15:commentEx w15:paraId="149DF13A" w15:done="0"/>
  <w15:commentEx w15:paraId="0A3C06D4" w15:done="0"/>
  <w15:commentEx w15:paraId="3BDEB4CE" w15:done="0"/>
  <w15:commentEx w15:paraId="69CB08BE" w15:done="0"/>
  <w15:commentEx w15:paraId="2D1B4CEC" w15:done="0"/>
  <w15:commentEx w15:paraId="0B62C2CB" w15:done="0"/>
  <w15:commentEx w15:paraId="66D79D0B" w15:done="0"/>
  <w15:commentEx w15:paraId="78B08AC8" w15:done="0"/>
  <w15:commentEx w15:paraId="27C9080E" w15:done="0"/>
  <w15:commentEx w15:paraId="6646BC0D" w15:done="0"/>
  <w15:commentEx w15:paraId="42A93D0D" w15:done="0"/>
  <w15:commentEx w15:paraId="7197FF00" w15:done="0"/>
  <w15:commentEx w15:paraId="6F1E96B0" w15:done="0"/>
  <w15:commentEx w15:paraId="0387C92A" w15:done="0"/>
  <w15:commentEx w15:paraId="0B3D010A" w15:done="0"/>
  <w15:commentEx w15:paraId="3E5D99A0" w15:done="0"/>
  <w15:commentEx w15:paraId="27DB636C" w15:done="0"/>
  <w15:commentEx w15:paraId="2681E6F9" w15:done="0"/>
  <w15:commentEx w15:paraId="6086B5E6" w15:done="0"/>
  <w15:commentEx w15:paraId="2AFD116C" w15:done="0"/>
  <w15:commentEx w15:paraId="4992200B" w15:done="0"/>
  <w15:commentEx w15:paraId="05E42E9A" w15:done="0"/>
  <w15:commentEx w15:paraId="1DDC6CF0" w15:done="0"/>
  <w15:commentEx w15:paraId="2C4C065C" w15:done="0"/>
  <w15:commentEx w15:paraId="7B9CC2B9" w15:done="0"/>
  <w15:commentEx w15:paraId="47E7221A" w15:done="0"/>
  <w15:commentEx w15:paraId="091412B2" w15:done="0"/>
  <w15:commentEx w15:paraId="621DE292" w15:done="0"/>
  <w15:commentEx w15:paraId="2F89E5D0" w15:done="0"/>
  <w15:commentEx w15:paraId="5842302E" w15:done="0"/>
  <w15:commentEx w15:paraId="7E3F49D2" w15:done="0"/>
  <w15:commentEx w15:paraId="5CFFF9D2" w15:done="0"/>
  <w15:commentEx w15:paraId="631FC2EE" w15:done="0"/>
  <w15:commentEx w15:paraId="548615E7" w15:done="0"/>
  <w15:commentEx w15:paraId="370318E8" w15:done="0"/>
  <w15:commentEx w15:paraId="0CDF5BE5" w15:done="0"/>
  <w15:commentEx w15:paraId="6FD50AF9" w15:done="0"/>
  <w15:commentEx w15:paraId="5B12E7CB" w15:done="0"/>
  <w15:commentEx w15:paraId="7F5341F7" w15:done="0"/>
  <w15:commentEx w15:paraId="38169E29" w15:done="0"/>
  <w15:commentEx w15:paraId="56BE676E" w15:done="0"/>
  <w15:commentEx w15:paraId="6192CD50" w15:done="0"/>
  <w15:commentEx w15:paraId="57DB548C" w15:done="0"/>
  <w15:commentEx w15:paraId="14475A93" w15:done="0"/>
  <w15:commentEx w15:paraId="106A7978" w15:done="0"/>
  <w15:commentEx w15:paraId="5FC2AFAF" w15:done="0"/>
  <w15:commentEx w15:paraId="4ADAA42A" w15:done="0"/>
  <w15:commentEx w15:paraId="40D8C60F" w15:done="0"/>
  <w15:commentEx w15:paraId="57330F61" w15:done="0"/>
  <w15:commentEx w15:paraId="5CE1E596" w15:done="0"/>
  <w15:commentEx w15:paraId="6131942A" w15:done="0"/>
  <w15:commentEx w15:paraId="460E05F2" w15:done="0"/>
  <w15:commentEx w15:paraId="2306E3F7" w15:done="0"/>
  <w15:commentEx w15:paraId="5A644668" w15:done="0"/>
  <w15:commentEx w15:paraId="53EDEF27" w15:done="0"/>
  <w15:commentEx w15:paraId="69FC902B" w15:done="0"/>
  <w15:commentEx w15:paraId="1933BC22" w15:done="0"/>
  <w15:commentEx w15:paraId="70C51726" w15:done="0"/>
  <w15:commentEx w15:paraId="541612DA" w15:done="0"/>
  <w15:commentEx w15:paraId="6DDE0D62" w15:done="0"/>
  <w15:commentEx w15:paraId="7AB460C9" w15:done="0"/>
  <w15:commentEx w15:paraId="74F1E658" w15:done="0"/>
  <w15:commentEx w15:paraId="7F1EAA63" w15:done="0"/>
  <w15:commentEx w15:paraId="567B91DF" w15:done="0"/>
  <w15:commentEx w15:paraId="5D98063B" w15:done="0"/>
  <w15:commentEx w15:paraId="2C33E6B1" w15:done="0"/>
  <w15:commentEx w15:paraId="5E25E54C" w15:done="0"/>
  <w15:commentEx w15:paraId="6EDA7C02" w15:done="0"/>
  <w15:commentEx w15:paraId="4ED44C0A" w15:done="0"/>
  <w15:commentEx w15:paraId="41760A74" w15:done="0"/>
  <w15:commentEx w15:paraId="687BD06A" w15:done="0"/>
  <w15:commentEx w15:paraId="70F76F43" w15:done="0"/>
  <w15:commentEx w15:paraId="5F7447BD" w15:done="0"/>
  <w15:commentEx w15:paraId="0AF0F4CE" w15:done="0"/>
  <w15:commentEx w15:paraId="58EC3FD4" w15:done="0"/>
  <w15:commentEx w15:paraId="7A597C4F" w15:done="0"/>
  <w15:commentEx w15:paraId="5602C9CD" w15:done="0"/>
  <w15:commentEx w15:paraId="440494EA" w15:done="0"/>
  <w15:commentEx w15:paraId="7ED1ADDF" w15:done="0"/>
  <w15:commentEx w15:paraId="4D082E2F" w15:done="0"/>
  <w15:commentEx w15:paraId="4DE0A9C0" w15:done="0"/>
  <w15:commentEx w15:paraId="3EDCFB13" w15:done="0"/>
  <w15:commentEx w15:paraId="3E98D6F4" w15:done="0"/>
  <w15:commentEx w15:paraId="087B1A52" w15:done="0"/>
  <w15:commentEx w15:paraId="75AD80CC" w15:done="0"/>
  <w15:commentEx w15:paraId="1C32F71D" w15:done="0"/>
  <w15:commentEx w15:paraId="6A3EE7AD" w15:done="0"/>
  <w15:commentEx w15:paraId="0A4AD761" w15:done="0"/>
  <w15:commentEx w15:paraId="74355D8E" w15:done="0"/>
  <w15:commentEx w15:paraId="3E530F11" w15:done="0"/>
  <w15:commentEx w15:paraId="1375CA08" w15:done="0"/>
  <w15:commentEx w15:paraId="28D459FE" w15:done="0"/>
  <w15:commentEx w15:paraId="758D2AE1" w15:done="0"/>
  <w15:commentEx w15:paraId="43B2F020" w15:done="0"/>
  <w15:commentEx w15:paraId="42B2D52A" w15:done="0"/>
  <w15:commentEx w15:paraId="61A8886B" w15:done="0"/>
  <w15:commentEx w15:paraId="19865ABF" w15:done="0"/>
  <w15:commentEx w15:paraId="52541E1D" w15:done="0"/>
  <w15:commentEx w15:paraId="00141861" w15:done="0"/>
  <w15:commentEx w15:paraId="1DF7EC8D" w15:done="0"/>
  <w15:commentEx w15:paraId="4B3A9040" w15:done="0"/>
  <w15:commentEx w15:paraId="20BCC31D" w15:done="0"/>
  <w15:commentEx w15:paraId="0495FD8A" w15:done="0"/>
  <w15:commentEx w15:paraId="092C4DFC" w15:done="0"/>
  <w15:commentEx w15:paraId="03B86E87" w15:done="0"/>
  <w15:commentEx w15:paraId="5574EA70" w15:done="0"/>
  <w15:commentEx w15:paraId="0152A9C7" w15:done="0"/>
  <w15:commentEx w15:paraId="5B47D7A9" w15:done="0"/>
  <w15:commentEx w15:paraId="6E295A37" w15:done="0"/>
  <w15:commentEx w15:paraId="4376E3E5" w15:done="0"/>
  <w15:commentEx w15:paraId="4311A208" w15:done="0"/>
  <w15:commentEx w15:paraId="1681DE95" w15:done="0"/>
  <w15:commentEx w15:paraId="0F44AD29" w15:done="0"/>
  <w15:commentEx w15:paraId="58B3A5C1" w15:done="0"/>
  <w15:commentEx w15:paraId="7EEACF3A" w15:done="0"/>
  <w15:commentEx w15:paraId="111CD66A" w15:done="0"/>
  <w15:commentEx w15:paraId="1A5A5B2E" w15:done="0"/>
  <w15:commentEx w15:paraId="1768AFCE" w15:done="0"/>
  <w15:commentEx w15:paraId="262D3F3D" w15:done="0"/>
  <w15:commentEx w15:paraId="30DFD2FD" w15:done="0"/>
  <w15:commentEx w15:paraId="15AE06DC" w15:done="0"/>
  <w15:commentEx w15:paraId="5049DC52" w15:done="0"/>
  <w15:commentEx w15:paraId="3C960AAF" w15:done="0"/>
  <w15:commentEx w15:paraId="6324ADB2" w15:done="0"/>
  <w15:commentEx w15:paraId="11286281" w15:done="0"/>
  <w15:commentEx w15:paraId="5557A45C" w15:done="0"/>
  <w15:commentEx w15:paraId="1E4951CA" w15:done="0"/>
  <w15:commentEx w15:paraId="7DD3693A" w15:done="0"/>
  <w15:commentEx w15:paraId="3278D4C6" w15:done="0"/>
  <w15:commentEx w15:paraId="60878FC3" w15:done="0"/>
  <w15:commentEx w15:paraId="4BA311E4" w15:done="0"/>
  <w15:commentEx w15:paraId="49F240C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0E4D7A" w16cid:durableId="21F4DFE6"/>
  <w16cid:commentId w16cid:paraId="672CB7A9" w16cid:durableId="21F4DFE7"/>
  <w16cid:commentId w16cid:paraId="398EBCD7" w16cid:durableId="21F4DFE8"/>
  <w16cid:commentId w16cid:paraId="33EF53E8" w16cid:durableId="21F4DFE9"/>
  <w16cid:commentId w16cid:paraId="67C3263B" w16cid:durableId="21F4DFEA"/>
  <w16cid:commentId w16cid:paraId="1031EA58" w16cid:durableId="21F4DFEB"/>
  <w16cid:commentId w16cid:paraId="65F7FA46" w16cid:durableId="21F4DFEC"/>
  <w16cid:commentId w16cid:paraId="75493421" w16cid:durableId="21F4DFED"/>
  <w16cid:commentId w16cid:paraId="1461DAFD" w16cid:durableId="21F4DFEE"/>
  <w16cid:commentId w16cid:paraId="091ADF46" w16cid:durableId="21F4DFEF"/>
  <w16cid:commentId w16cid:paraId="66F43F38" w16cid:durableId="21F4DFF0"/>
  <w16cid:commentId w16cid:paraId="432A296D" w16cid:durableId="21F4DFF1"/>
  <w16cid:commentId w16cid:paraId="43840B85" w16cid:durableId="21F4DFF2"/>
  <w16cid:commentId w16cid:paraId="3BBACDC0" w16cid:durableId="21F4DFF3"/>
  <w16cid:commentId w16cid:paraId="08740FD3" w16cid:durableId="21F4DFF4"/>
  <w16cid:commentId w16cid:paraId="678FD9A8" w16cid:durableId="21F4DFF5"/>
  <w16cid:commentId w16cid:paraId="149DF13A" w16cid:durableId="21F4DFF6"/>
  <w16cid:commentId w16cid:paraId="0A3C06D4" w16cid:durableId="21F4DFF7"/>
  <w16cid:commentId w16cid:paraId="3BDEB4CE" w16cid:durableId="21F4DFF8"/>
  <w16cid:commentId w16cid:paraId="69CB08BE" w16cid:durableId="21F4DFF9"/>
  <w16cid:commentId w16cid:paraId="2D1B4CEC" w16cid:durableId="21F4DFFA"/>
  <w16cid:commentId w16cid:paraId="0B62C2CB" w16cid:durableId="21F4DFFB"/>
  <w16cid:commentId w16cid:paraId="66D79D0B" w16cid:durableId="21F4DFFC"/>
  <w16cid:commentId w16cid:paraId="78B08AC8" w16cid:durableId="21F4DFFD"/>
  <w16cid:commentId w16cid:paraId="27C9080E" w16cid:durableId="21F4DFFE"/>
  <w16cid:commentId w16cid:paraId="6646BC0D" w16cid:durableId="224059BA"/>
  <w16cid:commentId w16cid:paraId="42A93D0D" w16cid:durableId="21F4DFFF"/>
  <w16cid:commentId w16cid:paraId="7197FF00" w16cid:durableId="21F4E000"/>
  <w16cid:commentId w16cid:paraId="6F1E96B0" w16cid:durableId="224059BD"/>
  <w16cid:commentId w16cid:paraId="0387C92A" w16cid:durableId="21F4E001"/>
  <w16cid:commentId w16cid:paraId="0B3D010A" w16cid:durableId="21F4E002"/>
  <w16cid:commentId w16cid:paraId="3E5D99A0" w16cid:durableId="21F4E003"/>
  <w16cid:commentId w16cid:paraId="27DB636C" w16cid:durableId="21F4E004"/>
  <w16cid:commentId w16cid:paraId="2681E6F9" w16cid:durableId="21F4E005"/>
  <w16cid:commentId w16cid:paraId="6086B5E6" w16cid:durableId="21F4E006"/>
  <w16cid:commentId w16cid:paraId="2AFD116C" w16cid:durableId="21F4E007"/>
  <w16cid:commentId w16cid:paraId="4992200B" w16cid:durableId="21F4E008"/>
  <w16cid:commentId w16cid:paraId="05E42E9A" w16cid:durableId="21F4E009"/>
  <w16cid:commentId w16cid:paraId="1DDC6CF0" w16cid:durableId="21F4E00A"/>
  <w16cid:commentId w16cid:paraId="2C4C065C" w16cid:durableId="21F4E00B"/>
  <w16cid:commentId w16cid:paraId="7B9CC2B9" w16cid:durableId="21F4E00C"/>
  <w16cid:commentId w16cid:paraId="47E7221A" w16cid:durableId="21F4E00D"/>
  <w16cid:commentId w16cid:paraId="091412B2" w16cid:durableId="21F4E00E"/>
  <w16cid:commentId w16cid:paraId="621DE292" w16cid:durableId="21F4E00F"/>
  <w16cid:commentId w16cid:paraId="2F89E5D0" w16cid:durableId="21F4E010"/>
  <w16cid:commentId w16cid:paraId="5842302E" w16cid:durableId="21F4E011"/>
  <w16cid:commentId w16cid:paraId="7E3F49D2" w16cid:durableId="21F4E012"/>
  <w16cid:commentId w16cid:paraId="5CFFF9D2" w16cid:durableId="21F4E013"/>
  <w16cid:commentId w16cid:paraId="631FC2EE" w16cid:durableId="21F4E014"/>
  <w16cid:commentId w16cid:paraId="548615E7" w16cid:durableId="21F4E015"/>
  <w16cid:commentId w16cid:paraId="370318E8" w16cid:durableId="21F4E016"/>
  <w16cid:commentId w16cid:paraId="0CDF5BE5" w16cid:durableId="21F4E017"/>
  <w16cid:commentId w16cid:paraId="6FD50AF9" w16cid:durableId="21F4E018"/>
  <w16cid:commentId w16cid:paraId="5B12E7CB" w16cid:durableId="21F4E019"/>
  <w16cid:commentId w16cid:paraId="7F5341F7" w16cid:durableId="21F4E01A"/>
  <w16cid:commentId w16cid:paraId="38169E29" w16cid:durableId="21F4E01B"/>
  <w16cid:commentId w16cid:paraId="56BE676E" w16cid:durableId="21F4E01C"/>
  <w16cid:commentId w16cid:paraId="6192CD50" w16cid:durableId="21F4E01D"/>
  <w16cid:commentId w16cid:paraId="57DB548C" w16cid:durableId="21F4E01E"/>
  <w16cid:commentId w16cid:paraId="14475A93" w16cid:durableId="21F4E01F"/>
  <w16cid:commentId w16cid:paraId="106A7978" w16cid:durableId="21F4E020"/>
  <w16cid:commentId w16cid:paraId="5FC2AFAF" w16cid:durableId="21F4E021"/>
  <w16cid:commentId w16cid:paraId="4ADAA42A" w16cid:durableId="21F4E022"/>
  <w16cid:commentId w16cid:paraId="40D8C60F" w16cid:durableId="21F4E023"/>
  <w16cid:commentId w16cid:paraId="57330F61" w16cid:durableId="21F4E024"/>
  <w16cid:commentId w16cid:paraId="5CE1E596" w16cid:durableId="21F4E025"/>
  <w16cid:commentId w16cid:paraId="6131942A" w16cid:durableId="224059E3"/>
  <w16cid:commentId w16cid:paraId="460E05F2" w16cid:durableId="21F4E026"/>
  <w16cid:commentId w16cid:paraId="2306E3F7" w16cid:durableId="224059E5"/>
  <w16cid:commentId w16cid:paraId="5A644668" w16cid:durableId="21F4E027"/>
  <w16cid:commentId w16cid:paraId="53EDEF27" w16cid:durableId="224059E7"/>
  <w16cid:commentId w16cid:paraId="69FC902B" w16cid:durableId="21F4E028"/>
  <w16cid:commentId w16cid:paraId="1933BC22" w16cid:durableId="224059E9"/>
  <w16cid:commentId w16cid:paraId="70C51726" w16cid:durableId="21F4E029"/>
  <w16cid:commentId w16cid:paraId="541612DA" w16cid:durableId="224059EB"/>
  <w16cid:commentId w16cid:paraId="6DDE0D62" w16cid:durableId="21F4E02A"/>
  <w16cid:commentId w16cid:paraId="7AB460C9" w16cid:durableId="224059ED"/>
  <w16cid:commentId w16cid:paraId="74F1E658" w16cid:durableId="224059EE"/>
  <w16cid:commentId w16cid:paraId="7F1EAA63" w16cid:durableId="21F4E02B"/>
  <w16cid:commentId w16cid:paraId="567B91DF" w16cid:durableId="21F4E02C"/>
  <w16cid:commentId w16cid:paraId="5D98063B" w16cid:durableId="21F4E02D"/>
  <w16cid:commentId w16cid:paraId="2C33E6B1" w16cid:durableId="224059F2"/>
  <w16cid:commentId w16cid:paraId="5E25E54C" w16cid:durableId="21F4E02E"/>
  <w16cid:commentId w16cid:paraId="6EDA7C02" w16cid:durableId="224059F4"/>
  <w16cid:commentId w16cid:paraId="4ED44C0A" w16cid:durableId="21F4E02F"/>
  <w16cid:commentId w16cid:paraId="41760A74" w16cid:durableId="224059F6"/>
  <w16cid:commentId w16cid:paraId="687BD06A" w16cid:durableId="224059F7"/>
  <w16cid:commentId w16cid:paraId="70F76F43" w16cid:durableId="224059F8"/>
  <w16cid:commentId w16cid:paraId="5F7447BD" w16cid:durableId="224059F9"/>
  <w16cid:commentId w16cid:paraId="0AF0F4CE" w16cid:durableId="224059FA"/>
  <w16cid:commentId w16cid:paraId="58EC3FD4" w16cid:durableId="21F4E030"/>
  <w16cid:commentId w16cid:paraId="7A597C4F" w16cid:durableId="224059FC"/>
  <w16cid:commentId w16cid:paraId="5602C9CD" w16cid:durableId="224059FD"/>
  <w16cid:commentId w16cid:paraId="440494EA" w16cid:durableId="21F4E031"/>
  <w16cid:commentId w16cid:paraId="7ED1ADDF" w16cid:durableId="224059FF"/>
  <w16cid:commentId w16cid:paraId="4D082E2F" w16cid:durableId="22405A00"/>
  <w16cid:commentId w16cid:paraId="4DE0A9C0" w16cid:durableId="21F4E032"/>
  <w16cid:commentId w16cid:paraId="3EDCFB13" w16cid:durableId="22405A02"/>
  <w16cid:commentId w16cid:paraId="3E98D6F4" w16cid:durableId="22405A03"/>
  <w16cid:commentId w16cid:paraId="087B1A52" w16cid:durableId="21F4E033"/>
  <w16cid:commentId w16cid:paraId="75AD80CC" w16cid:durableId="22405A05"/>
  <w16cid:commentId w16cid:paraId="1C32F71D" w16cid:durableId="22405A06"/>
  <w16cid:commentId w16cid:paraId="6A3EE7AD" w16cid:durableId="21F4E034"/>
  <w16cid:commentId w16cid:paraId="0A4AD761" w16cid:durableId="22405A08"/>
  <w16cid:commentId w16cid:paraId="74355D8E" w16cid:durableId="22405A09"/>
  <w16cid:commentId w16cid:paraId="3E530F11" w16cid:durableId="21F4E035"/>
  <w16cid:commentId w16cid:paraId="1375CA08" w16cid:durableId="21F4E036"/>
  <w16cid:commentId w16cid:paraId="28D459FE" w16cid:durableId="22405A0C"/>
  <w16cid:commentId w16cid:paraId="758D2AE1" w16cid:durableId="21F4E037"/>
  <w16cid:commentId w16cid:paraId="43B2F020" w16cid:durableId="21F4E038"/>
  <w16cid:commentId w16cid:paraId="42B2D52A" w16cid:durableId="22405A0F"/>
  <w16cid:commentId w16cid:paraId="61A8886B" w16cid:durableId="21F4E039"/>
  <w16cid:commentId w16cid:paraId="19865ABF" w16cid:durableId="21F4E03A"/>
  <w16cid:commentId w16cid:paraId="52541E1D" w16cid:durableId="22405A12"/>
  <w16cid:commentId w16cid:paraId="00141861" w16cid:durableId="21F4E03B"/>
  <w16cid:commentId w16cid:paraId="1DF7EC8D" w16cid:durableId="21F4E03C"/>
  <w16cid:commentId w16cid:paraId="4B3A9040" w16cid:durableId="22405A15"/>
  <w16cid:commentId w16cid:paraId="20BCC31D" w16cid:durableId="21F4E03D"/>
  <w16cid:commentId w16cid:paraId="0495FD8A" w16cid:durableId="21F4E03E"/>
  <w16cid:commentId w16cid:paraId="092C4DFC" w16cid:durableId="21F4E03F"/>
  <w16cid:commentId w16cid:paraId="03B86E87" w16cid:durableId="21F4E040"/>
  <w16cid:commentId w16cid:paraId="5574EA70" w16cid:durableId="21F4E041"/>
  <w16cid:commentId w16cid:paraId="0152A9C7" w16cid:durableId="22405A1B"/>
  <w16cid:commentId w16cid:paraId="5B47D7A9" w16cid:durableId="22405A1C"/>
  <w16cid:commentId w16cid:paraId="6E295A37" w16cid:durableId="22405A1D"/>
  <w16cid:commentId w16cid:paraId="4376E3E5" w16cid:durableId="22405A1E"/>
  <w16cid:commentId w16cid:paraId="4311A208" w16cid:durableId="22405A1F"/>
  <w16cid:commentId w16cid:paraId="1681DE95" w16cid:durableId="21F4E042"/>
  <w16cid:commentId w16cid:paraId="0F44AD29" w16cid:durableId="21F4E043"/>
  <w16cid:commentId w16cid:paraId="58B3A5C1" w16cid:durableId="21F4E044"/>
  <w16cid:commentId w16cid:paraId="7EEACF3A" w16cid:durableId="21F4E045"/>
  <w16cid:commentId w16cid:paraId="111CD66A" w16cid:durableId="21F4E046"/>
  <w16cid:commentId w16cid:paraId="1A5A5B2E" w16cid:durableId="21F4E047"/>
  <w16cid:commentId w16cid:paraId="1768AFCE" w16cid:durableId="22405A26"/>
  <w16cid:commentId w16cid:paraId="262D3F3D" w16cid:durableId="22405A27"/>
  <w16cid:commentId w16cid:paraId="30DFD2FD" w16cid:durableId="22405A28"/>
  <w16cid:commentId w16cid:paraId="15AE06DC" w16cid:durableId="22405A29"/>
  <w16cid:commentId w16cid:paraId="5049DC52" w16cid:durableId="21F4E048"/>
  <w16cid:commentId w16cid:paraId="3C960AAF" w16cid:durableId="21F4E049"/>
  <w16cid:commentId w16cid:paraId="6324ADB2" w16cid:durableId="21F4E04A"/>
  <w16cid:commentId w16cid:paraId="11286281" w16cid:durableId="21F4E04B"/>
  <w16cid:commentId w16cid:paraId="5557A45C" w16cid:durableId="21F4E04C"/>
  <w16cid:commentId w16cid:paraId="1E4951CA" w16cid:durableId="21F4E04D"/>
  <w16cid:commentId w16cid:paraId="7DD3693A" w16cid:durableId="21F4E04E"/>
  <w16cid:commentId w16cid:paraId="3278D4C6" w16cid:durableId="21F4E04F"/>
  <w16cid:commentId w16cid:paraId="60878FC3" w16cid:durableId="21F4E050"/>
  <w16cid:commentId w16cid:paraId="4BA311E4" w16cid:durableId="21F4E051"/>
  <w16cid:commentId w16cid:paraId="49F240CD" w16cid:durableId="21F4E0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0CF6F6" w14:textId="77777777" w:rsidR="00F04EC7" w:rsidRDefault="00F04EC7" w:rsidP="0051635B">
      <w:pPr>
        <w:spacing w:after="0" w:line="240" w:lineRule="auto"/>
      </w:pPr>
      <w:r>
        <w:separator/>
      </w:r>
    </w:p>
  </w:endnote>
  <w:endnote w:type="continuationSeparator" w:id="0">
    <w:p w14:paraId="1E3DBD56" w14:textId="77777777" w:rsidR="00F04EC7" w:rsidRDefault="00F04EC7" w:rsidP="005163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2FFF0" w14:textId="77777777" w:rsidR="00450923" w:rsidRDefault="00450923">
    <w:pPr>
      <w:pStyle w:val="Footer"/>
    </w:pPr>
    <w:r>
      <w:rPr>
        <w:noProof/>
        <w:lang w:eastAsia="en-GB"/>
      </w:rPr>
      <mc:AlternateContent>
        <mc:Choice Requires="wpg">
          <w:drawing>
            <wp:anchor distT="0" distB="0" distL="114300" distR="114300" simplePos="0" relativeHeight="251681792" behindDoc="1" locked="0" layoutInCell="1" allowOverlap="1" wp14:anchorId="050F2D00" wp14:editId="323E15C5">
              <wp:simplePos x="0" y="0"/>
              <wp:positionH relativeFrom="rightMargin">
                <wp:posOffset>-5235575</wp:posOffset>
              </wp:positionH>
              <wp:positionV relativeFrom="bottomMargin">
                <wp:posOffset>168403</wp:posOffset>
              </wp:positionV>
              <wp:extent cx="5398920" cy="431280"/>
              <wp:effectExtent l="0" t="0" r="11430" b="6985"/>
              <wp:wrapNone/>
              <wp:docPr id="35" name="Group 35"/>
              <wp:cNvGraphicFramePr/>
              <a:graphic xmlns:a="http://schemas.openxmlformats.org/drawingml/2006/main">
                <a:graphicData uri="http://schemas.microsoft.com/office/word/2010/wordprocessingGroup">
                  <wpg:wgp>
                    <wpg:cNvGrpSpPr/>
                    <wpg:grpSpPr>
                      <a:xfrm>
                        <a:off x="0" y="0"/>
                        <a:ext cx="5398920" cy="431280"/>
                        <a:chOff x="726138" y="-1"/>
                        <a:chExt cx="7015742" cy="431925"/>
                      </a:xfrm>
                    </wpg:grpSpPr>
                    <wps:wsp>
                      <wps:cNvPr id="36" name="Text Box 36"/>
                      <wps:cNvSpPr txBox="1"/>
                      <wps:spPr>
                        <a:xfrm>
                          <a:off x="7258068" y="71752"/>
                          <a:ext cx="483811" cy="360172"/>
                        </a:xfrm>
                        <a:prstGeom prst="rect">
                          <a:avLst/>
                        </a:prstGeom>
                        <a:noFill/>
                        <a:ln w="6350">
                          <a:noFill/>
                        </a:ln>
                        <a:effectLst/>
                      </wps:spPr>
                      <wps:txbx>
                        <w:txbxContent>
                          <w:p w14:paraId="1A10C547" w14:textId="77777777" w:rsidR="00450923" w:rsidRPr="00B00C3A" w:rsidRDefault="00450923" w:rsidP="00691935">
                            <w:pPr>
                              <w:jc w:val="center"/>
                              <w:rPr>
                                <w:rStyle w:val="PageNumber"/>
                              </w:rPr>
                            </w:pPr>
                            <w:r w:rsidRPr="00B00C3A">
                              <w:rPr>
                                <w:rStyle w:val="PageNumber"/>
                              </w:rPr>
                              <w:fldChar w:fldCharType="begin"/>
                            </w:r>
                            <w:r w:rsidRPr="00B00C3A">
                              <w:rPr>
                                <w:rStyle w:val="PageNumber"/>
                              </w:rPr>
                              <w:instrText xml:space="preserve"> PAGE </w:instrText>
                            </w:r>
                            <w:r w:rsidRPr="00B00C3A">
                              <w:rPr>
                                <w:rStyle w:val="PageNumber"/>
                              </w:rPr>
                              <w:fldChar w:fldCharType="separate"/>
                            </w:r>
                            <w:r w:rsidR="00650C94">
                              <w:rPr>
                                <w:rStyle w:val="PageNumber"/>
                                <w:noProof/>
                              </w:rPr>
                              <w:t>2</w:t>
                            </w:r>
                            <w:r w:rsidRPr="00B00C3A">
                              <w:rPr>
                                <w:rStyle w:val="PageNumber"/>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37" name="Group 37"/>
                      <wpg:cNvGrpSpPr/>
                      <wpg:grpSpPr>
                        <a:xfrm>
                          <a:off x="726138" y="-1"/>
                          <a:ext cx="7015742" cy="360172"/>
                          <a:chOff x="726138" y="-1"/>
                          <a:chExt cx="7015742" cy="360172"/>
                        </a:xfrm>
                      </wpg:grpSpPr>
                      <pic:pic xmlns:pic="http://schemas.openxmlformats.org/drawingml/2006/picture">
                        <pic:nvPicPr>
                          <pic:cNvPr id="38" name="Picture 38"/>
                          <pic:cNvPicPr preferRelativeResize="0">
                            <a:picLocks/>
                          </pic:cNvPicPr>
                        </pic:nvPicPr>
                        <pic:blipFill>
                          <a:blip r:embed="rId1" cstate="print">
                            <a:extLst>
                              <a:ext uri="{28A0092B-C50C-407E-A947-70E740481C1C}">
                                <a14:useLocalDpi xmlns:a14="http://schemas.microsoft.com/office/drawing/2010/main"/>
                              </a:ext>
                            </a:extLst>
                          </a:blip>
                          <a:srcRect/>
                          <a:stretch>
                            <a:fillRect/>
                          </a:stretch>
                        </pic:blipFill>
                        <pic:spPr bwMode="auto">
                          <a:xfrm>
                            <a:off x="7258069" y="-1"/>
                            <a:ext cx="483811" cy="360172"/>
                          </a:xfrm>
                          <a:prstGeom prst="rect">
                            <a:avLst/>
                          </a:prstGeom>
                          <a:noFill/>
                          <a:ln>
                            <a:noFill/>
                          </a:ln>
                        </pic:spPr>
                      </pic:pic>
                      <wps:wsp>
                        <wps:cNvPr id="39" name="Text Box 39"/>
                        <wps:cNvSpPr txBox="1"/>
                        <wps:spPr>
                          <a:xfrm>
                            <a:off x="726138" y="-1"/>
                            <a:ext cx="6323620" cy="3601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6CFED2" w14:textId="77777777" w:rsidR="00450923" w:rsidRPr="00516196" w:rsidRDefault="00450923" w:rsidP="00691935">
                              <w:pPr>
                                <w:jc w:val="right"/>
                                <w:rPr>
                                  <w:rStyle w:val="PageNumber"/>
                                </w:rPr>
                              </w:pPr>
                              <w:r>
                                <w:rPr>
                                  <w:rStyle w:val="PageNumber"/>
                                </w:rPr>
                                <w:t>Job Title</w:t>
                              </w:r>
                              <w:r>
                                <w:rPr>
                                  <w:rStyle w:val="PageNumber"/>
                                </w:rPr>
                                <w:br/>
                                <w:t>Report Title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50F2D00" id="Group 35" o:spid="_x0000_s1027" style="position:absolute;left:0;text-align:left;margin-left:-412.25pt;margin-top:13.25pt;width:425.1pt;height:33.95pt;z-index:-251634688;mso-position-horizontal-relative:right-margin-area;mso-position-vertical-relative:bottom-margin-area;mso-width-relative:margin;mso-height-relative:margin" coordorigin="7261" coordsize="70157,431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">
              <v:shapetype id="_x0000_t202" coordsize="21600,21600" o:spt="202" path="m,l,21600r21600,l21600,xe">
                <v:stroke joinstyle="miter"/>
                <v:path gradientshapeok="t" o:connecttype="rect"/>
              </v:shapetype>
              <v:shape id="Text Box 36" o:spid="_x0000_s1028" type="#_x0000_t202" style="position:absolute;left:72580;top:717;width:4838;height:3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bF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" filled="f" stroked="f" strokeweight=".5pt">
                <v:textbox inset="0,0,0,0">
                  <w:txbxContent>
                    <w:p w14:paraId="1A10C547" w14:textId="77777777" w:rsidR="00450923" w:rsidRPr="00B00C3A" w:rsidRDefault="00450923" w:rsidP="00691935">
                      <w:pPr>
                        <w:jc w:val="center"/>
                        <w:rPr>
                          <w:rStyle w:val="PageNumber"/>
                        </w:rPr>
                      </w:pPr>
                      <w:r w:rsidRPr="00B00C3A">
                        <w:rPr>
                          <w:rStyle w:val="PageNumber"/>
                        </w:rPr>
                        <w:fldChar w:fldCharType="begin"/>
                      </w:r>
                      <w:r w:rsidRPr="00B00C3A">
                        <w:rPr>
                          <w:rStyle w:val="PageNumber"/>
                        </w:rPr>
                        <w:instrText xml:space="preserve"> PAGE </w:instrText>
                      </w:r>
                      <w:r w:rsidRPr="00B00C3A">
                        <w:rPr>
                          <w:rStyle w:val="PageNumber"/>
                        </w:rPr>
                        <w:fldChar w:fldCharType="separate"/>
                      </w:r>
                      <w:r w:rsidR="00650C94">
                        <w:rPr>
                          <w:rStyle w:val="PageNumber"/>
                          <w:noProof/>
                        </w:rPr>
                        <w:t>2</w:t>
                      </w:r>
                      <w:r w:rsidRPr="00B00C3A">
                        <w:rPr>
                          <w:rStyle w:val="PageNumber"/>
                        </w:rPr>
                        <w:fldChar w:fldCharType="end"/>
                      </w:r>
                    </w:p>
                  </w:txbxContent>
                </v:textbox>
              </v:shape>
              <v:group id="Group 37" o:spid="_x0000_s1029" style="position:absolute;left:7261;width:70157;height:3601" coordorigin="7261" coordsize="70157,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30" type="#_x0000_t75" style="position:absolute;left:72580;width:4838;height:360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">
                  <v:imagedata r:id="rId2" o:title=""/>
                  <o:lock v:ext="edit" aspectratio="f"/>
                </v:shape>
                <v:shape id="Text Box 39" o:spid="_x0000_s1031" type="#_x0000_t202" style="position:absolute;left:7261;width:63236;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" fillcolor="white [3201]" stroked="f" strokeweight=".5pt">
                  <v:textbox inset="0,0,0,0">
                    <w:txbxContent>
                      <w:p w14:paraId="416CFED2" w14:textId="77777777" w:rsidR="00450923" w:rsidRPr="00516196" w:rsidRDefault="00450923" w:rsidP="00691935">
                        <w:pPr>
                          <w:jc w:val="right"/>
                          <w:rPr>
                            <w:rStyle w:val="PageNumber"/>
                          </w:rPr>
                        </w:pPr>
                        <w:r>
                          <w:rPr>
                            <w:rStyle w:val="PageNumber"/>
                          </w:rPr>
                          <w:t>Job Title</w:t>
                        </w:r>
                        <w:r>
                          <w:rPr>
                            <w:rStyle w:val="PageNumber"/>
                          </w:rPr>
                          <w:br/>
                          <w:t>Report Title</w:t>
                        </w:r>
                      </w:p>
                    </w:txbxContent>
                  </v:textbox>
                </v:shape>
              </v:group>
              <w10:wrap anchorx="margin" anchory="margin"/>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E7EA5D" w14:textId="77777777" w:rsidR="00450923" w:rsidRDefault="00450923" w:rsidP="00E363CD">
    <w:pPr>
      <w:pStyle w:val="Footer"/>
      <w:tabs>
        <w:tab w:val="right" w:pos="10206"/>
      </w:tabs>
      <w:jc w:val="left"/>
    </w:pPr>
    <w:r>
      <w:tab/>
    </w:r>
    <w:r w:rsidR="00F04EC7">
      <w:fldChar w:fldCharType="begin"/>
    </w:r>
    <w:r w:rsidR="00F04EC7">
      <w:instrText xml:space="preserve"> FILENAME  \p  \* MERGEFORMAT </w:instrText>
    </w:r>
    <w:r w:rsidR="00F04EC7">
      <w:fldChar w:fldCharType="separate"/>
    </w:r>
    <w:r w:rsidR="00F20C35">
      <w:rPr>
        <w:noProof/>
      </w:rPr>
      <w:t>Document1</w:t>
    </w:r>
    <w:r w:rsidR="00F04EC7">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60547A" w14:textId="77777777" w:rsidR="00450923" w:rsidRDefault="00450923">
    <w:pPr>
      <w:pStyle w:val="Footer"/>
    </w:pPr>
    <w:r w:rsidRPr="009A725B">
      <w:rPr>
        <w:noProof/>
        <w:lang w:eastAsia="en-GB"/>
      </w:rPr>
      <mc:AlternateContent>
        <mc:Choice Requires="wps">
          <w:drawing>
            <wp:anchor distT="0" distB="0" distL="114300" distR="114300" simplePos="0" relativeHeight="251687936" behindDoc="0" locked="0" layoutInCell="1" allowOverlap="1" wp14:anchorId="786B8258" wp14:editId="4F747350">
              <wp:simplePos x="0" y="0"/>
              <wp:positionH relativeFrom="column">
                <wp:posOffset>5109319</wp:posOffset>
              </wp:positionH>
              <wp:positionV relativeFrom="paragraph">
                <wp:posOffset>-427990</wp:posOffset>
              </wp:positionV>
              <wp:extent cx="1362710" cy="448310"/>
              <wp:effectExtent l="0" t="0" r="0" b="0"/>
              <wp:wrapNone/>
              <wp:docPr id="89" name="Text Box 89"/>
              <wp:cNvGraphicFramePr/>
              <a:graphic xmlns:a="http://schemas.openxmlformats.org/drawingml/2006/main">
                <a:graphicData uri="http://schemas.microsoft.com/office/word/2010/wordprocessingShape">
                  <wps:wsp>
                    <wps:cNvSpPr txBox="1"/>
                    <wps:spPr>
                      <a:xfrm>
                        <a:off x="0" y="0"/>
                        <a:ext cx="1362710" cy="448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B39B37" w14:textId="77777777" w:rsidR="00450923" w:rsidRPr="00D62C6B" w:rsidRDefault="00450923" w:rsidP="00277C13">
                          <w:pPr>
                            <w:rPr>
                              <w:b/>
                              <w:color w:val="C00000"/>
                              <w:sz w:val="48"/>
                              <w:szCs w:val="48"/>
                            </w:rPr>
                          </w:pPr>
                          <w:r w:rsidRPr="00D62C6B">
                            <w:rPr>
                              <w:b/>
                              <w:color w:val="C00000"/>
                              <w:sz w:val="48"/>
                              <w:szCs w:val="48"/>
                            </w:rPr>
                            <w:t>SPEC-</w:t>
                          </w:r>
                          <w:r>
                            <w:rPr>
                              <w:b/>
                              <w:color w:val="C00000"/>
                              <w:sz w:val="48"/>
                              <w:szCs w:val="48"/>
                            </w:rPr>
                            <w:t>1</w:t>
                          </w:r>
                          <w:r w:rsidRPr="00D62C6B">
                            <w:rPr>
                              <w:b/>
                              <w:color w:val="C00000"/>
                              <w:sz w:val="48"/>
                              <w:szCs w:val="48"/>
                            </w:rPr>
                            <w:t>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86B8258" id="_x0000_t202" coordsize="21600,21600" o:spt="202" path="m,l,21600r21600,l21600,xe">
              <v:stroke joinstyle="miter"/>
              <v:path gradientshapeok="t" o:connecttype="rect"/>
            </v:shapetype>
            <v:shape id="Text Box 89" o:spid="_x0000_s1032" type="#_x0000_t202" style="position:absolute;left:0;text-align:left;margin-left:402.3pt;margin-top:-33.7pt;width:107.3pt;height:35.3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" filled="f" stroked="f" strokeweight=".5pt">
              <v:textbox>
                <w:txbxContent>
                  <w:p w14:paraId="63B39B37" w14:textId="77777777" w:rsidR="00450923" w:rsidRPr="00D62C6B" w:rsidRDefault="00450923" w:rsidP="00277C13">
                    <w:pPr>
                      <w:rPr>
                        <w:b/>
                        <w:color w:val="C00000"/>
                        <w:sz w:val="48"/>
                        <w:szCs w:val="48"/>
                      </w:rPr>
                    </w:pPr>
                    <w:r w:rsidRPr="00D62C6B">
                      <w:rPr>
                        <w:b/>
                        <w:color w:val="C00000"/>
                        <w:sz w:val="48"/>
                        <w:szCs w:val="48"/>
                      </w:rPr>
                      <w:t>SPEC-</w:t>
                    </w:r>
                    <w:r>
                      <w:rPr>
                        <w:b/>
                        <w:color w:val="C00000"/>
                        <w:sz w:val="48"/>
                        <w:szCs w:val="48"/>
                      </w:rPr>
                      <w:t>1</w:t>
                    </w:r>
                    <w:r w:rsidRPr="00D62C6B">
                      <w:rPr>
                        <w:b/>
                        <w:color w:val="C00000"/>
                        <w:sz w:val="48"/>
                        <w:szCs w:val="48"/>
                      </w:rPr>
                      <w:t>00</w:t>
                    </w:r>
                  </w:p>
                </w:txbxContent>
              </v:textbox>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BF4995" w14:textId="77777777" w:rsidR="00450923" w:rsidRDefault="00F04EC7">
    <w:pPr>
      <w:pStyle w:val="Footer"/>
    </w:pPr>
    <w:r>
      <w:fldChar w:fldCharType="begin"/>
    </w:r>
    <w:r>
      <w:instrText xml:space="preserve"> FILENAME  \p  \* MERGEFORMAT </w:instrText>
    </w:r>
    <w:r>
      <w:fldChar w:fldCharType="separate"/>
    </w:r>
    <w:r w:rsidR="00F20C35">
      <w:rPr>
        <w:noProof/>
      </w:rPr>
      <w:t>Document1</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0B3E34" w14:textId="77777777" w:rsidR="00450923" w:rsidRDefault="00450923">
    <w:pPr>
      <w:pStyle w:val="Footer"/>
    </w:pPr>
    <w:r>
      <w:rPr>
        <w:noProof/>
        <w:lang w:eastAsia="en-GB"/>
      </w:rPr>
      <mc:AlternateContent>
        <mc:Choice Requires="wpg">
          <w:drawing>
            <wp:anchor distT="0" distB="0" distL="114300" distR="114300" simplePos="0" relativeHeight="251685888" behindDoc="1" locked="0" layoutInCell="1" allowOverlap="1" wp14:anchorId="2D9AFC5E" wp14:editId="2DD07FA9">
              <wp:simplePos x="0" y="0"/>
              <wp:positionH relativeFrom="margin">
                <wp:align>left</wp:align>
              </wp:positionH>
              <wp:positionV relativeFrom="bottomMargin">
                <wp:posOffset>180340</wp:posOffset>
              </wp:positionV>
              <wp:extent cx="5759624" cy="556591"/>
              <wp:effectExtent l="0" t="0" r="0" b="0"/>
              <wp:wrapNone/>
              <wp:docPr id="24" name="Group 24"/>
              <wp:cNvGraphicFramePr/>
              <a:graphic xmlns:a="http://schemas.openxmlformats.org/drawingml/2006/main">
                <a:graphicData uri="http://schemas.microsoft.com/office/word/2010/wordprocessingGroup">
                  <wpg:wgp>
                    <wpg:cNvGrpSpPr/>
                    <wpg:grpSpPr>
                      <a:xfrm>
                        <a:off x="0" y="0"/>
                        <a:ext cx="5759622" cy="556591"/>
                        <a:chOff x="-2" y="-1"/>
                        <a:chExt cx="7740445" cy="557414"/>
                      </a:xfrm>
                    </wpg:grpSpPr>
                    <wps:wsp>
                      <wps:cNvPr id="29" name="Text Box 29"/>
                      <wps:cNvSpPr txBox="1"/>
                      <wps:spPr>
                        <a:xfrm>
                          <a:off x="-2" y="71753"/>
                          <a:ext cx="483748" cy="360165"/>
                        </a:xfrm>
                        <a:prstGeom prst="rect">
                          <a:avLst/>
                        </a:prstGeom>
                        <a:noFill/>
                        <a:ln w="6350">
                          <a:noFill/>
                        </a:ln>
                        <a:effectLst/>
                      </wps:spPr>
                      <wps:txbx>
                        <w:txbxContent>
                          <w:p w14:paraId="1AD88AC6" w14:textId="77777777" w:rsidR="00450923" w:rsidRPr="00B00C3A" w:rsidRDefault="00450923" w:rsidP="000C03A9">
                            <w:pPr>
                              <w:jc w:val="center"/>
                              <w:rPr>
                                <w:rStyle w:val="PageNumber"/>
                              </w:rPr>
                            </w:pPr>
                            <w:r w:rsidRPr="00B00C3A">
                              <w:rPr>
                                <w:rStyle w:val="PageNumber"/>
                              </w:rPr>
                              <w:fldChar w:fldCharType="begin"/>
                            </w:r>
                            <w:r w:rsidRPr="00B00C3A">
                              <w:rPr>
                                <w:rStyle w:val="PageNumber"/>
                              </w:rPr>
                              <w:instrText xml:space="preserve"> PAGE </w:instrText>
                            </w:r>
                            <w:r w:rsidRPr="00B00C3A">
                              <w:rPr>
                                <w:rStyle w:val="PageNumber"/>
                              </w:rPr>
                              <w:fldChar w:fldCharType="separate"/>
                            </w:r>
                            <w:r w:rsidR="00650C94">
                              <w:rPr>
                                <w:rStyle w:val="PageNumber"/>
                                <w:noProof/>
                              </w:rPr>
                              <w:t>4</w:t>
                            </w:r>
                            <w:r w:rsidRPr="00B00C3A">
                              <w:rPr>
                                <w:rStyle w:val="PageNumber"/>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6" name="Group 26"/>
                      <wpg:cNvGrpSpPr/>
                      <wpg:grpSpPr>
                        <a:xfrm>
                          <a:off x="-1" y="-1"/>
                          <a:ext cx="7740444" cy="557414"/>
                          <a:chOff x="-1" y="-1"/>
                          <a:chExt cx="7740444" cy="557414"/>
                        </a:xfrm>
                      </wpg:grpSpPr>
                      <pic:pic xmlns:pic="http://schemas.openxmlformats.org/drawingml/2006/picture">
                        <pic:nvPicPr>
                          <pic:cNvPr id="27" name="Picture 27"/>
                          <pic:cNvPicPr preferRelativeResize="0">
                            <a:picLocks/>
                          </pic:cNvPicPr>
                        </pic:nvPicPr>
                        <pic:blipFill>
                          <a:blip r:embed="rId1" cstate="print">
                            <a:extLst>
                              <a:ext uri="{28A0092B-C50C-407E-A947-70E740481C1C}">
                                <a14:useLocalDpi xmlns:a14="http://schemas.microsoft.com/office/drawing/2010/main"/>
                              </a:ext>
                            </a:extLst>
                          </a:blip>
                          <a:srcRect/>
                          <a:stretch>
                            <a:fillRect/>
                          </a:stretch>
                        </pic:blipFill>
                        <pic:spPr bwMode="auto">
                          <a:xfrm>
                            <a:off x="-1" y="0"/>
                            <a:ext cx="483748" cy="360165"/>
                          </a:xfrm>
                          <a:prstGeom prst="rect">
                            <a:avLst/>
                          </a:prstGeom>
                          <a:noFill/>
                          <a:ln>
                            <a:noFill/>
                          </a:ln>
                        </pic:spPr>
                      </pic:pic>
                      <wps:wsp>
                        <wps:cNvPr id="28" name="Text Box 28"/>
                        <wps:cNvSpPr txBox="1"/>
                        <wps:spPr>
                          <a:xfrm>
                            <a:off x="726092" y="-1"/>
                            <a:ext cx="7014351" cy="55741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AF4263" w14:textId="77777777" w:rsidR="00450923" w:rsidRPr="00650C94" w:rsidRDefault="00450923" w:rsidP="00022958">
                              <w:pPr>
                                <w:spacing w:after="0"/>
                                <w:rPr>
                                  <w:rStyle w:val="PageNumber"/>
                                  <w:sz w:val="18"/>
                                </w:rPr>
                              </w:pPr>
                              <w:r w:rsidRPr="00650C94">
                                <w:rPr>
                                  <w:rStyle w:val="PageNumber"/>
                                  <w:sz w:val="18"/>
                                </w:rPr>
                                <w:fldChar w:fldCharType="begin"/>
                              </w:r>
                              <w:r w:rsidRPr="00650C94">
                                <w:rPr>
                                  <w:rStyle w:val="PageNumber"/>
                                  <w:sz w:val="18"/>
                                </w:rPr>
                                <w:instrText xml:space="preserve"> STYLEREF  JobTitle  \* MERGEFORMAT </w:instrText>
                              </w:r>
                              <w:r w:rsidR="00F20C35">
                                <w:rPr>
                                  <w:rStyle w:val="PageNumber"/>
                                  <w:sz w:val="18"/>
                                </w:rPr>
                                <w:fldChar w:fldCharType="separate"/>
                              </w:r>
                              <w:r w:rsidR="00F20C35">
                                <w:rPr>
                                  <w:rStyle w:val="PageNumber"/>
                                  <w:noProof/>
                                  <w:sz w:val="18"/>
                                </w:rPr>
                                <w:t>Digital Design Strategy</w:t>
                              </w:r>
                              <w:r w:rsidRPr="00650C94">
                                <w:rPr>
                                  <w:rStyle w:val="PageNumber"/>
                                  <w:sz w:val="18"/>
                                </w:rPr>
                                <w:fldChar w:fldCharType="end"/>
                              </w:r>
                            </w:p>
                            <w:p w14:paraId="7D928DC7" w14:textId="77777777" w:rsidR="00450923" w:rsidRPr="00516196" w:rsidRDefault="00450923" w:rsidP="00650C94">
                              <w:pPr>
                                <w:spacing w:after="0"/>
                                <w:rPr>
                                  <w:rStyle w:val="PageNumber"/>
                                </w:rPr>
                              </w:pPr>
                              <w:r w:rsidRPr="00650C94">
                                <w:rPr>
                                  <w:rStyle w:val="PageNumber"/>
                                  <w:sz w:val="18"/>
                                </w:rPr>
                                <w:fldChar w:fldCharType="begin"/>
                              </w:r>
                              <w:r w:rsidRPr="00650C94">
                                <w:rPr>
                                  <w:rStyle w:val="PageNumber"/>
                                  <w:sz w:val="18"/>
                                </w:rPr>
                                <w:instrText xml:space="preserve"> STYLEREF  ReportTitle  \* MERGEFORMAT </w:instrText>
                              </w:r>
                              <w:r w:rsidR="00F20C35">
                                <w:rPr>
                                  <w:rStyle w:val="PageNumber"/>
                                  <w:sz w:val="18"/>
                                </w:rPr>
                                <w:fldChar w:fldCharType="separate"/>
                              </w:r>
                              <w:r w:rsidR="00F20C35">
                                <w:rPr>
                                  <w:rStyle w:val="PageNumber"/>
                                  <w:noProof/>
                                  <w:sz w:val="18"/>
                                </w:rPr>
                                <w:t>[Employer’s Requirements]or[Specification] for the Mechanical, Electrical &amp; Public Health (MEP) Installations</w:t>
                              </w:r>
                              <w:r w:rsidRPr="00650C94">
                                <w:rPr>
                                  <w:rStyle w:val="PageNumber"/>
                                  <w:sz w:val="18"/>
                                </w:rPr>
                                <w:fldChar w:fldCharType="end"/>
                              </w:r>
                              <w:r>
                                <w:rPr>
                                  <w:rStyle w:val="PageNumber"/>
                                </w:rPr>
                                <w:br/>
                              </w:r>
                              <w:r w:rsidRPr="00650C94">
                                <w:rPr>
                                  <w:rStyle w:val="PageNumber"/>
                                  <w:b w:val="0"/>
                                  <w:sz w:val="20"/>
                                </w:rPr>
                                <w:fldChar w:fldCharType="begin"/>
                              </w:r>
                              <w:r w:rsidRPr="00650C94">
                                <w:rPr>
                                  <w:rStyle w:val="PageNumber"/>
                                  <w:b w:val="0"/>
                                  <w:sz w:val="20"/>
                                </w:rPr>
                                <w:instrText xml:space="preserve"> STYLEREF  "Heading 1"  \* MERGEFORMAT </w:instrText>
                              </w:r>
                              <w:r w:rsidR="00F20C35">
                                <w:rPr>
                                  <w:rStyle w:val="PageNumber"/>
                                  <w:b w:val="0"/>
                                  <w:sz w:val="20"/>
                                </w:rPr>
                                <w:fldChar w:fldCharType="separate"/>
                              </w:r>
                              <w:r w:rsidR="00F20C35">
                                <w:rPr>
                                  <w:rStyle w:val="PageNumber"/>
                                  <w:b w:val="0"/>
                                  <w:noProof/>
                                  <w:sz w:val="20"/>
                                </w:rPr>
                                <w:t>Ss_50_30_02_00</w:t>
                              </w:r>
                              <w:r w:rsidR="00F20C35">
                                <w:rPr>
                                  <w:rStyle w:val="PageNumber"/>
                                  <w:b w:val="0"/>
                                  <w:noProof/>
                                  <w:sz w:val="20"/>
                                </w:rPr>
                                <w:tab/>
                                <w:t>Rainwater System</w:t>
                              </w:r>
                              <w:r w:rsidRPr="00650C94">
                                <w:rPr>
                                  <w:rStyle w:val="PageNumber"/>
                                  <w:b w:val="0"/>
                                  <w:sz w:val="20"/>
                                </w:rPr>
                                <w:fldChar w:fldCharType="end"/>
                              </w:r>
                              <w:bookmarkStart w:id="306" w:name="DocName"/>
                              <w:bookmarkEnd w:id="3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D9AFC5E" id="Group 24" o:spid="_x0000_s1033" style="position:absolute;left:0;text-align:left;margin-left:0;margin-top:14.2pt;width:453.5pt;height:43.85pt;z-index:-251630592;mso-position-horizontal:left;mso-position-horizontal-relative:margin;mso-position-vertical-relative:bottom-margin-area;mso-width-relative:margin;mso-height-relative:margin" coordorigin="" coordsize="77404,557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">
              <v:shapetype id="_x0000_t202" coordsize="21600,21600" o:spt="202" path="m,l,21600r21600,l21600,xe">
                <v:stroke joinstyle="miter"/>
                <v:path gradientshapeok="t" o:connecttype="rect"/>
              </v:shapetype>
              <v:shape id="Text Box 29" o:spid="_x0000_s1034" type="#_x0000_t202" style="position:absolute;top:717;width:4837;height:3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" filled="f" stroked="f" strokeweight=".5pt">
                <v:textbox inset="0,0,0,0">
                  <w:txbxContent>
                    <w:p w14:paraId="1AD88AC6" w14:textId="77777777" w:rsidR="00450923" w:rsidRPr="00B00C3A" w:rsidRDefault="00450923" w:rsidP="000C03A9">
                      <w:pPr>
                        <w:jc w:val="center"/>
                        <w:rPr>
                          <w:rStyle w:val="PageNumber"/>
                        </w:rPr>
                      </w:pPr>
                      <w:r w:rsidRPr="00B00C3A">
                        <w:rPr>
                          <w:rStyle w:val="PageNumber"/>
                        </w:rPr>
                        <w:fldChar w:fldCharType="begin"/>
                      </w:r>
                      <w:r w:rsidRPr="00B00C3A">
                        <w:rPr>
                          <w:rStyle w:val="PageNumber"/>
                        </w:rPr>
                        <w:instrText xml:space="preserve"> PAGE </w:instrText>
                      </w:r>
                      <w:r w:rsidRPr="00B00C3A">
                        <w:rPr>
                          <w:rStyle w:val="PageNumber"/>
                        </w:rPr>
                        <w:fldChar w:fldCharType="separate"/>
                      </w:r>
                      <w:r w:rsidR="00650C94">
                        <w:rPr>
                          <w:rStyle w:val="PageNumber"/>
                          <w:noProof/>
                        </w:rPr>
                        <w:t>4</w:t>
                      </w:r>
                      <w:r w:rsidRPr="00B00C3A">
                        <w:rPr>
                          <w:rStyle w:val="PageNumber"/>
                        </w:rPr>
                        <w:fldChar w:fldCharType="end"/>
                      </w:r>
                    </w:p>
                  </w:txbxContent>
                </v:textbox>
              </v:shape>
              <v:group id="Group 26" o:spid="_x0000_s1035" style="position:absolute;width:77404;height:5574" coordorigin="" coordsize="77404,5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36" type="#_x0000_t75" style="position:absolute;width:4837;height:360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">
                  <v:imagedata r:id="rId2" o:title=""/>
                  <o:lock v:ext="edit" aspectratio="f"/>
                </v:shape>
                <v:shape id="Text Box 28" o:spid="_x0000_s1037" type="#_x0000_t202" style="position:absolute;left:7260;width:70144;height:5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" fillcolor="white [3201]" stroked="f" strokeweight=".5pt">
                  <v:textbox inset="0,0,0,0">
                    <w:txbxContent>
                      <w:p w14:paraId="2BAF4263" w14:textId="77777777" w:rsidR="00450923" w:rsidRPr="00650C94" w:rsidRDefault="00450923" w:rsidP="00022958">
                        <w:pPr>
                          <w:spacing w:after="0"/>
                          <w:rPr>
                            <w:rStyle w:val="PageNumber"/>
                            <w:sz w:val="18"/>
                          </w:rPr>
                        </w:pPr>
                        <w:r w:rsidRPr="00650C94">
                          <w:rPr>
                            <w:rStyle w:val="PageNumber"/>
                            <w:sz w:val="18"/>
                          </w:rPr>
                          <w:fldChar w:fldCharType="begin"/>
                        </w:r>
                        <w:r w:rsidRPr="00650C94">
                          <w:rPr>
                            <w:rStyle w:val="PageNumber"/>
                            <w:sz w:val="18"/>
                          </w:rPr>
                          <w:instrText xml:space="preserve"> STYLEREF  JobTitle  \* MERGEFORMAT </w:instrText>
                        </w:r>
                        <w:r w:rsidR="00F20C35">
                          <w:rPr>
                            <w:rStyle w:val="PageNumber"/>
                            <w:sz w:val="18"/>
                          </w:rPr>
                          <w:fldChar w:fldCharType="separate"/>
                        </w:r>
                        <w:r w:rsidR="00F20C35">
                          <w:rPr>
                            <w:rStyle w:val="PageNumber"/>
                            <w:noProof/>
                            <w:sz w:val="18"/>
                          </w:rPr>
                          <w:t>Digital Design Strategy</w:t>
                        </w:r>
                        <w:r w:rsidRPr="00650C94">
                          <w:rPr>
                            <w:rStyle w:val="PageNumber"/>
                            <w:sz w:val="18"/>
                          </w:rPr>
                          <w:fldChar w:fldCharType="end"/>
                        </w:r>
                      </w:p>
                      <w:p w14:paraId="7D928DC7" w14:textId="77777777" w:rsidR="00450923" w:rsidRPr="00516196" w:rsidRDefault="00450923" w:rsidP="00650C94">
                        <w:pPr>
                          <w:spacing w:after="0"/>
                          <w:rPr>
                            <w:rStyle w:val="PageNumber"/>
                          </w:rPr>
                        </w:pPr>
                        <w:r w:rsidRPr="00650C94">
                          <w:rPr>
                            <w:rStyle w:val="PageNumber"/>
                            <w:sz w:val="18"/>
                          </w:rPr>
                          <w:fldChar w:fldCharType="begin"/>
                        </w:r>
                        <w:r w:rsidRPr="00650C94">
                          <w:rPr>
                            <w:rStyle w:val="PageNumber"/>
                            <w:sz w:val="18"/>
                          </w:rPr>
                          <w:instrText xml:space="preserve"> STYLEREF  ReportTitle  \* MERGEFORMAT </w:instrText>
                        </w:r>
                        <w:r w:rsidR="00F20C35">
                          <w:rPr>
                            <w:rStyle w:val="PageNumber"/>
                            <w:sz w:val="18"/>
                          </w:rPr>
                          <w:fldChar w:fldCharType="separate"/>
                        </w:r>
                        <w:r w:rsidR="00F20C35">
                          <w:rPr>
                            <w:rStyle w:val="PageNumber"/>
                            <w:noProof/>
                            <w:sz w:val="18"/>
                          </w:rPr>
                          <w:t>[Employer’s Requirements]or[Specification] for the Mechanical, Electrical &amp; Public Health (MEP) Installations</w:t>
                        </w:r>
                        <w:r w:rsidRPr="00650C94">
                          <w:rPr>
                            <w:rStyle w:val="PageNumber"/>
                            <w:sz w:val="18"/>
                          </w:rPr>
                          <w:fldChar w:fldCharType="end"/>
                        </w:r>
                        <w:r>
                          <w:rPr>
                            <w:rStyle w:val="PageNumber"/>
                          </w:rPr>
                          <w:br/>
                        </w:r>
                        <w:r w:rsidRPr="00650C94">
                          <w:rPr>
                            <w:rStyle w:val="PageNumber"/>
                            <w:b w:val="0"/>
                            <w:sz w:val="20"/>
                          </w:rPr>
                          <w:fldChar w:fldCharType="begin"/>
                        </w:r>
                        <w:r w:rsidRPr="00650C94">
                          <w:rPr>
                            <w:rStyle w:val="PageNumber"/>
                            <w:b w:val="0"/>
                            <w:sz w:val="20"/>
                          </w:rPr>
                          <w:instrText xml:space="preserve"> STYLEREF  "Heading 1"  \* MERGEFORMAT </w:instrText>
                        </w:r>
                        <w:r w:rsidR="00F20C35">
                          <w:rPr>
                            <w:rStyle w:val="PageNumber"/>
                            <w:b w:val="0"/>
                            <w:sz w:val="20"/>
                          </w:rPr>
                          <w:fldChar w:fldCharType="separate"/>
                        </w:r>
                        <w:r w:rsidR="00F20C35">
                          <w:rPr>
                            <w:rStyle w:val="PageNumber"/>
                            <w:b w:val="0"/>
                            <w:noProof/>
                            <w:sz w:val="20"/>
                          </w:rPr>
                          <w:t>Ss_50_30_02_00</w:t>
                        </w:r>
                        <w:r w:rsidR="00F20C35">
                          <w:rPr>
                            <w:rStyle w:val="PageNumber"/>
                            <w:b w:val="0"/>
                            <w:noProof/>
                            <w:sz w:val="20"/>
                          </w:rPr>
                          <w:tab/>
                          <w:t>Rainwater System</w:t>
                        </w:r>
                        <w:r w:rsidRPr="00650C94">
                          <w:rPr>
                            <w:rStyle w:val="PageNumber"/>
                            <w:b w:val="0"/>
                            <w:sz w:val="20"/>
                          </w:rPr>
                          <w:fldChar w:fldCharType="end"/>
                        </w:r>
                        <w:bookmarkStart w:id="307" w:name="DocName"/>
                        <w:bookmarkEnd w:id="307"/>
                      </w:p>
                    </w:txbxContent>
                  </v:textbox>
                </v:shape>
              </v:group>
              <w10:wrap anchorx="margin" anchory="margin"/>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329E42" w14:textId="77777777" w:rsidR="00450923" w:rsidRPr="00552C3F" w:rsidRDefault="00450923" w:rsidP="00E363CD">
    <w:pPr>
      <w:pStyle w:val="Footer"/>
      <w:jc w:val="left"/>
    </w:pPr>
    <w:r>
      <w:rPr>
        <w:noProof/>
        <w:lang w:eastAsia="en-GB"/>
      </w:rPr>
      <mc:AlternateContent>
        <mc:Choice Requires="wpg">
          <w:drawing>
            <wp:anchor distT="0" distB="0" distL="114300" distR="114300" simplePos="0" relativeHeight="251683840" behindDoc="1" locked="0" layoutInCell="1" allowOverlap="1" wp14:anchorId="32BE443F" wp14:editId="484CF429">
              <wp:simplePos x="0" y="0"/>
              <wp:positionH relativeFrom="margin">
                <wp:align>right</wp:align>
              </wp:positionH>
              <wp:positionV relativeFrom="bottomMargin">
                <wp:posOffset>180340</wp:posOffset>
              </wp:positionV>
              <wp:extent cx="5398920" cy="790575"/>
              <wp:effectExtent l="0" t="0" r="11430" b="9525"/>
              <wp:wrapNone/>
              <wp:docPr id="45" name="Group 45"/>
              <wp:cNvGraphicFramePr/>
              <a:graphic xmlns:a="http://schemas.openxmlformats.org/drawingml/2006/main">
                <a:graphicData uri="http://schemas.microsoft.com/office/word/2010/wordprocessingGroup">
                  <wpg:wgp>
                    <wpg:cNvGrpSpPr/>
                    <wpg:grpSpPr>
                      <a:xfrm>
                        <a:off x="0" y="0"/>
                        <a:ext cx="5398920" cy="790575"/>
                        <a:chOff x="726138" y="-181248"/>
                        <a:chExt cx="7015742" cy="791758"/>
                      </a:xfrm>
                    </wpg:grpSpPr>
                    <wps:wsp>
                      <wps:cNvPr id="46" name="Text Box 46"/>
                      <wps:cNvSpPr txBox="1"/>
                      <wps:spPr>
                        <a:xfrm>
                          <a:off x="7258068" y="71752"/>
                          <a:ext cx="483811" cy="360172"/>
                        </a:xfrm>
                        <a:prstGeom prst="rect">
                          <a:avLst/>
                        </a:prstGeom>
                        <a:noFill/>
                        <a:ln w="6350">
                          <a:noFill/>
                        </a:ln>
                        <a:effectLst/>
                      </wps:spPr>
                      <wps:txbx>
                        <w:txbxContent>
                          <w:p w14:paraId="535429AD" w14:textId="77777777" w:rsidR="00450923" w:rsidRPr="00B00C3A" w:rsidRDefault="00450923" w:rsidP="000C03A9">
                            <w:pPr>
                              <w:jc w:val="center"/>
                              <w:rPr>
                                <w:rStyle w:val="PageNumber"/>
                              </w:rPr>
                            </w:pPr>
                            <w:r w:rsidRPr="00B00C3A">
                              <w:rPr>
                                <w:rStyle w:val="PageNumber"/>
                              </w:rPr>
                              <w:fldChar w:fldCharType="begin"/>
                            </w:r>
                            <w:r w:rsidRPr="00B00C3A">
                              <w:rPr>
                                <w:rStyle w:val="PageNumber"/>
                              </w:rPr>
                              <w:instrText xml:space="preserve"> PAGE </w:instrText>
                            </w:r>
                            <w:r w:rsidRPr="00B00C3A">
                              <w:rPr>
                                <w:rStyle w:val="PageNumber"/>
                              </w:rPr>
                              <w:fldChar w:fldCharType="separate"/>
                            </w:r>
                            <w:r w:rsidR="00650C94">
                              <w:rPr>
                                <w:rStyle w:val="PageNumber"/>
                                <w:noProof/>
                              </w:rPr>
                              <w:t>3</w:t>
                            </w:r>
                            <w:r w:rsidRPr="00B00C3A">
                              <w:rPr>
                                <w:rStyle w:val="PageNumber"/>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47" name="Group 47"/>
                      <wpg:cNvGrpSpPr/>
                      <wpg:grpSpPr>
                        <a:xfrm>
                          <a:off x="726138" y="-181248"/>
                          <a:ext cx="7015742" cy="791758"/>
                          <a:chOff x="726138" y="-181248"/>
                          <a:chExt cx="7015742" cy="791758"/>
                        </a:xfrm>
                      </wpg:grpSpPr>
                      <pic:pic xmlns:pic="http://schemas.openxmlformats.org/drawingml/2006/picture">
                        <pic:nvPicPr>
                          <pic:cNvPr id="48" name="Picture 48"/>
                          <pic:cNvPicPr preferRelativeResize="0">
                            <a:picLocks/>
                          </pic:cNvPicPr>
                        </pic:nvPicPr>
                        <pic:blipFill>
                          <a:blip r:embed="rId1" cstate="print">
                            <a:extLst>
                              <a:ext uri="{28A0092B-C50C-407E-A947-70E740481C1C}">
                                <a14:useLocalDpi xmlns:a14="http://schemas.microsoft.com/office/drawing/2010/main"/>
                              </a:ext>
                            </a:extLst>
                          </a:blip>
                          <a:srcRect/>
                          <a:stretch>
                            <a:fillRect/>
                          </a:stretch>
                        </pic:blipFill>
                        <pic:spPr bwMode="auto">
                          <a:xfrm>
                            <a:off x="7258069" y="-1"/>
                            <a:ext cx="483811" cy="360172"/>
                          </a:xfrm>
                          <a:prstGeom prst="rect">
                            <a:avLst/>
                          </a:prstGeom>
                          <a:noFill/>
                          <a:ln>
                            <a:noFill/>
                          </a:ln>
                        </pic:spPr>
                      </pic:pic>
                      <wps:wsp>
                        <wps:cNvPr id="49" name="Text Box 49"/>
                        <wps:cNvSpPr txBox="1"/>
                        <wps:spPr>
                          <a:xfrm>
                            <a:off x="726138" y="-181248"/>
                            <a:ext cx="6323620" cy="79175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6734AC" w14:textId="77777777" w:rsidR="00450923" w:rsidRPr="00650C94" w:rsidRDefault="00450923" w:rsidP="00450923">
                              <w:pPr>
                                <w:jc w:val="right"/>
                                <w:rPr>
                                  <w:rStyle w:val="PageNumber"/>
                                  <w:sz w:val="20"/>
                                </w:rPr>
                              </w:pPr>
                              <w:r w:rsidRPr="00650C94">
                                <w:rPr>
                                  <w:rStyle w:val="PageNumber"/>
                                  <w:sz w:val="20"/>
                                </w:rPr>
                                <w:fldChar w:fldCharType="begin"/>
                              </w:r>
                              <w:r w:rsidRPr="00650C94">
                                <w:rPr>
                                  <w:rStyle w:val="PageNumber"/>
                                  <w:sz w:val="20"/>
                                </w:rPr>
                                <w:instrText xml:space="preserve"> STYLEREF  JobTitle  \* MERGEFORMAT </w:instrText>
                              </w:r>
                              <w:r w:rsidR="00F20C35">
                                <w:rPr>
                                  <w:rStyle w:val="PageNumber"/>
                                  <w:sz w:val="20"/>
                                </w:rPr>
                                <w:fldChar w:fldCharType="separate"/>
                              </w:r>
                              <w:r w:rsidR="00F20C35">
                                <w:rPr>
                                  <w:rStyle w:val="PageNumber"/>
                                  <w:noProof/>
                                  <w:sz w:val="20"/>
                                </w:rPr>
                                <w:t>Digital Design Strategy</w:t>
                              </w:r>
                              <w:r w:rsidRPr="00650C94">
                                <w:rPr>
                                  <w:rStyle w:val="PageNumber"/>
                                  <w:sz w:val="20"/>
                                </w:rPr>
                                <w:fldChar w:fldCharType="end"/>
                              </w:r>
                              <w:r w:rsidRPr="00650C94">
                                <w:rPr>
                                  <w:rStyle w:val="PageNumber"/>
                                  <w:sz w:val="20"/>
                                </w:rPr>
                                <w:br/>
                              </w:r>
                              <w:r w:rsidRPr="00650C94">
                                <w:rPr>
                                  <w:rStyle w:val="PageNumber"/>
                                  <w:sz w:val="20"/>
                                </w:rPr>
                                <w:fldChar w:fldCharType="begin"/>
                              </w:r>
                              <w:r w:rsidRPr="00650C94">
                                <w:rPr>
                                  <w:rStyle w:val="PageNumber"/>
                                  <w:sz w:val="20"/>
                                </w:rPr>
                                <w:instrText xml:space="preserve"> STYLEREF  ReportTitle  \* MERGEFORMAT </w:instrText>
                              </w:r>
                              <w:r w:rsidR="00F20C35">
                                <w:rPr>
                                  <w:rStyle w:val="PageNumber"/>
                                  <w:sz w:val="20"/>
                                </w:rPr>
                                <w:fldChar w:fldCharType="separate"/>
                              </w:r>
                              <w:r w:rsidR="00F20C35">
                                <w:rPr>
                                  <w:rStyle w:val="PageNumber"/>
                                  <w:noProof/>
                                  <w:sz w:val="20"/>
                                </w:rPr>
                                <w:t>[Employer’s Requirements]or[Specification] for the Mechanical, Electrical &amp; Public Health (MEP) Installations</w:t>
                              </w:r>
                              <w:r w:rsidRPr="00650C94">
                                <w:rPr>
                                  <w:rStyle w:val="PageNumber"/>
                                  <w:sz w:val="20"/>
                                </w:rPr>
                                <w:fldChar w:fldCharType="end"/>
                              </w:r>
                              <w:r w:rsidRPr="00650C94">
                                <w:rPr>
                                  <w:rStyle w:val="PageNumber"/>
                                  <w:sz w:val="20"/>
                                </w:rPr>
                                <w:br/>
                              </w:r>
                              <w:r w:rsidRPr="00650C94">
                                <w:rPr>
                                  <w:rStyle w:val="PageNumber"/>
                                  <w:b w:val="0"/>
                                  <w:sz w:val="20"/>
                                </w:rPr>
                                <w:fldChar w:fldCharType="begin"/>
                              </w:r>
                              <w:r w:rsidRPr="00650C94">
                                <w:rPr>
                                  <w:rStyle w:val="PageNumber"/>
                                  <w:b w:val="0"/>
                                  <w:sz w:val="20"/>
                                </w:rPr>
                                <w:instrText xml:space="preserve"> STYLEREF  "Heading 1"  \* MERGEFORMAT </w:instrText>
                              </w:r>
                              <w:r w:rsidR="00F20C35">
                                <w:rPr>
                                  <w:rStyle w:val="PageNumber"/>
                                  <w:b w:val="0"/>
                                  <w:sz w:val="20"/>
                                </w:rPr>
                                <w:fldChar w:fldCharType="separate"/>
                              </w:r>
                              <w:r w:rsidR="00F20C35">
                                <w:rPr>
                                  <w:rStyle w:val="PageNumber"/>
                                  <w:b w:val="0"/>
                                  <w:noProof/>
                                  <w:sz w:val="20"/>
                                </w:rPr>
                                <w:t>Ss_50_30_02_00</w:t>
                              </w:r>
                              <w:r w:rsidR="00F20C35">
                                <w:rPr>
                                  <w:rStyle w:val="PageNumber"/>
                                  <w:b w:val="0"/>
                                  <w:noProof/>
                                  <w:sz w:val="20"/>
                                </w:rPr>
                                <w:tab/>
                                <w:t>Rainwater System</w:t>
                              </w:r>
                              <w:r w:rsidRPr="00650C94">
                                <w:rPr>
                                  <w:rStyle w:val="PageNumber"/>
                                  <w:b w:val="0"/>
                                  <w:sz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2BE443F" id="Group 45" o:spid="_x0000_s1038" style="position:absolute;margin-left:373.9pt;margin-top:14.2pt;width:425.1pt;height:62.25pt;z-index:-251632640;mso-position-horizontal:right;mso-position-horizontal-relative:margin;mso-position-vertical-relative:bottom-margin-area;mso-width-relative:margin;mso-height-relative:margin" coordorigin="7261,-1812" coordsize="70157,791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">
              <v:shapetype id="_x0000_t202" coordsize="21600,21600" o:spt="202" path="m,l,21600r21600,l21600,xe">
                <v:stroke joinstyle="miter"/>
                <v:path gradientshapeok="t" o:connecttype="rect"/>
              </v:shapetype>
              <v:shape id="Text Box 46" o:spid="_x0000_s1039" type="#_x0000_t202" style="position:absolute;left:72580;top:717;width:4838;height:3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" filled="f" stroked="f" strokeweight=".5pt">
                <v:textbox inset="0,0,0,0">
                  <w:txbxContent>
                    <w:p w14:paraId="535429AD" w14:textId="77777777" w:rsidR="00450923" w:rsidRPr="00B00C3A" w:rsidRDefault="00450923" w:rsidP="000C03A9">
                      <w:pPr>
                        <w:jc w:val="center"/>
                        <w:rPr>
                          <w:rStyle w:val="PageNumber"/>
                        </w:rPr>
                      </w:pPr>
                      <w:r w:rsidRPr="00B00C3A">
                        <w:rPr>
                          <w:rStyle w:val="PageNumber"/>
                        </w:rPr>
                        <w:fldChar w:fldCharType="begin"/>
                      </w:r>
                      <w:r w:rsidRPr="00B00C3A">
                        <w:rPr>
                          <w:rStyle w:val="PageNumber"/>
                        </w:rPr>
                        <w:instrText xml:space="preserve"> PAGE </w:instrText>
                      </w:r>
                      <w:r w:rsidRPr="00B00C3A">
                        <w:rPr>
                          <w:rStyle w:val="PageNumber"/>
                        </w:rPr>
                        <w:fldChar w:fldCharType="separate"/>
                      </w:r>
                      <w:r w:rsidR="00650C94">
                        <w:rPr>
                          <w:rStyle w:val="PageNumber"/>
                          <w:noProof/>
                        </w:rPr>
                        <w:t>3</w:t>
                      </w:r>
                      <w:r w:rsidRPr="00B00C3A">
                        <w:rPr>
                          <w:rStyle w:val="PageNumber"/>
                        </w:rPr>
                        <w:fldChar w:fldCharType="end"/>
                      </w:r>
                    </w:p>
                  </w:txbxContent>
                </v:textbox>
              </v:shape>
              <v:group id="Group 47" o:spid="_x0000_s1040" style="position:absolute;left:7261;top:-1812;width:70157;height:7917" coordorigin="7261,-1812" coordsize="70157,7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41" type="#_x0000_t75" style="position:absolute;left:72580;width:4838;height:360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">
                  <v:imagedata r:id="rId2" o:title=""/>
                  <o:lock v:ext="edit" aspectratio="f"/>
                </v:shape>
                <v:shape id="Text Box 49" o:spid="_x0000_s1042" type="#_x0000_t202" style="position:absolute;left:7261;top:-1812;width:63236;height:7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" fillcolor="white [3201]" stroked="f" strokeweight=".5pt">
                  <v:textbox inset="0,0,0,0">
                    <w:txbxContent>
                      <w:p w14:paraId="626734AC" w14:textId="77777777" w:rsidR="00450923" w:rsidRPr="00650C94" w:rsidRDefault="00450923" w:rsidP="00450923">
                        <w:pPr>
                          <w:jc w:val="right"/>
                          <w:rPr>
                            <w:rStyle w:val="PageNumber"/>
                            <w:sz w:val="20"/>
                          </w:rPr>
                        </w:pPr>
                        <w:r w:rsidRPr="00650C94">
                          <w:rPr>
                            <w:rStyle w:val="PageNumber"/>
                            <w:sz w:val="20"/>
                          </w:rPr>
                          <w:fldChar w:fldCharType="begin"/>
                        </w:r>
                        <w:r w:rsidRPr="00650C94">
                          <w:rPr>
                            <w:rStyle w:val="PageNumber"/>
                            <w:sz w:val="20"/>
                          </w:rPr>
                          <w:instrText xml:space="preserve"> STYLEREF  JobTitle  \* MERGEFORMAT </w:instrText>
                        </w:r>
                        <w:r w:rsidR="00F20C35">
                          <w:rPr>
                            <w:rStyle w:val="PageNumber"/>
                            <w:sz w:val="20"/>
                          </w:rPr>
                          <w:fldChar w:fldCharType="separate"/>
                        </w:r>
                        <w:r w:rsidR="00F20C35">
                          <w:rPr>
                            <w:rStyle w:val="PageNumber"/>
                            <w:noProof/>
                            <w:sz w:val="20"/>
                          </w:rPr>
                          <w:t>Digital Design Strategy</w:t>
                        </w:r>
                        <w:r w:rsidRPr="00650C94">
                          <w:rPr>
                            <w:rStyle w:val="PageNumber"/>
                            <w:sz w:val="20"/>
                          </w:rPr>
                          <w:fldChar w:fldCharType="end"/>
                        </w:r>
                        <w:r w:rsidRPr="00650C94">
                          <w:rPr>
                            <w:rStyle w:val="PageNumber"/>
                            <w:sz w:val="20"/>
                          </w:rPr>
                          <w:br/>
                        </w:r>
                        <w:r w:rsidRPr="00650C94">
                          <w:rPr>
                            <w:rStyle w:val="PageNumber"/>
                            <w:sz w:val="20"/>
                          </w:rPr>
                          <w:fldChar w:fldCharType="begin"/>
                        </w:r>
                        <w:r w:rsidRPr="00650C94">
                          <w:rPr>
                            <w:rStyle w:val="PageNumber"/>
                            <w:sz w:val="20"/>
                          </w:rPr>
                          <w:instrText xml:space="preserve"> STYLEREF  ReportTitle  \* MERGEFORMAT </w:instrText>
                        </w:r>
                        <w:r w:rsidR="00F20C35">
                          <w:rPr>
                            <w:rStyle w:val="PageNumber"/>
                            <w:sz w:val="20"/>
                          </w:rPr>
                          <w:fldChar w:fldCharType="separate"/>
                        </w:r>
                        <w:r w:rsidR="00F20C35">
                          <w:rPr>
                            <w:rStyle w:val="PageNumber"/>
                            <w:noProof/>
                            <w:sz w:val="20"/>
                          </w:rPr>
                          <w:t>[Employer’s Requirements]or[Specification] for the Mechanical, Electrical &amp; Public Health (MEP) Installations</w:t>
                        </w:r>
                        <w:r w:rsidRPr="00650C94">
                          <w:rPr>
                            <w:rStyle w:val="PageNumber"/>
                            <w:sz w:val="20"/>
                          </w:rPr>
                          <w:fldChar w:fldCharType="end"/>
                        </w:r>
                        <w:r w:rsidRPr="00650C94">
                          <w:rPr>
                            <w:rStyle w:val="PageNumber"/>
                            <w:sz w:val="20"/>
                          </w:rPr>
                          <w:br/>
                        </w:r>
                        <w:r w:rsidRPr="00650C94">
                          <w:rPr>
                            <w:rStyle w:val="PageNumber"/>
                            <w:b w:val="0"/>
                            <w:sz w:val="20"/>
                          </w:rPr>
                          <w:fldChar w:fldCharType="begin"/>
                        </w:r>
                        <w:r w:rsidRPr="00650C94">
                          <w:rPr>
                            <w:rStyle w:val="PageNumber"/>
                            <w:b w:val="0"/>
                            <w:sz w:val="20"/>
                          </w:rPr>
                          <w:instrText xml:space="preserve"> STYLEREF  "Heading 1"  \* MERGEFORMAT </w:instrText>
                        </w:r>
                        <w:r w:rsidR="00F20C35">
                          <w:rPr>
                            <w:rStyle w:val="PageNumber"/>
                            <w:b w:val="0"/>
                            <w:sz w:val="20"/>
                          </w:rPr>
                          <w:fldChar w:fldCharType="separate"/>
                        </w:r>
                        <w:r w:rsidR="00F20C35">
                          <w:rPr>
                            <w:rStyle w:val="PageNumber"/>
                            <w:b w:val="0"/>
                            <w:noProof/>
                            <w:sz w:val="20"/>
                          </w:rPr>
                          <w:t>Ss_50_30_02_00</w:t>
                        </w:r>
                        <w:r w:rsidR="00F20C35">
                          <w:rPr>
                            <w:rStyle w:val="PageNumber"/>
                            <w:b w:val="0"/>
                            <w:noProof/>
                            <w:sz w:val="20"/>
                          </w:rPr>
                          <w:tab/>
                          <w:t>Rainwater System</w:t>
                        </w:r>
                        <w:r w:rsidRPr="00650C94">
                          <w:rPr>
                            <w:rStyle w:val="PageNumber"/>
                            <w:b w:val="0"/>
                            <w:sz w:val="20"/>
                          </w:rPr>
                          <w:fldChar w:fldCharType="end"/>
                        </w:r>
                      </w:p>
                    </w:txbxContent>
                  </v:textbox>
                </v:shape>
              </v:group>
              <w10:wrap anchorx="margin" anchory="margin"/>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E9F061" w14:textId="77777777" w:rsidR="00450923" w:rsidRDefault="004509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CAF332" w14:textId="77777777" w:rsidR="00F04EC7" w:rsidRDefault="00F04EC7" w:rsidP="0051635B">
      <w:pPr>
        <w:spacing w:after="0" w:line="240" w:lineRule="auto"/>
      </w:pPr>
      <w:r>
        <w:separator/>
      </w:r>
    </w:p>
  </w:footnote>
  <w:footnote w:type="continuationSeparator" w:id="0">
    <w:p w14:paraId="765C74C1" w14:textId="77777777" w:rsidR="00F04EC7" w:rsidRDefault="00F04EC7" w:rsidP="005163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3AE324" w14:textId="77777777" w:rsidR="00450923" w:rsidRDefault="00F04EC7">
    <w:pPr>
      <w:pStyle w:val="Header"/>
    </w:pPr>
    <w:r>
      <w:rPr>
        <w:noProof/>
        <w:lang w:eastAsia="en-GB"/>
      </w:rPr>
      <w:pict w14:anchorId="4EF76E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139532" o:spid="_x0000_s2050" type="#_x0000_t75" style="position:absolute;margin-left:0;margin-top:0;width:333.55pt;height:745.2pt;z-index:-251643904;mso-position-horizontal:center;mso-position-horizontal-relative:margin;mso-position-vertical:center;mso-position-vertical-relative:margin" o:allowincell="f">
          <v:imagedata r:id="rId1" o:title="MF_FEE_BID_CURV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74081E" w14:textId="77777777" w:rsidR="00450923" w:rsidRDefault="00F04EC7">
    <w:pPr>
      <w:pStyle w:val="Header"/>
    </w:pPr>
    <w:r>
      <w:rPr>
        <w:noProof/>
        <w:lang w:eastAsia="en-GB"/>
      </w:rPr>
      <w:pict w14:anchorId="055766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139533" o:spid="_x0000_s2051" type="#_x0000_t75" style="position:absolute;margin-left:0;margin-top:0;width:333.55pt;height:745.2pt;z-index:-251642880;mso-position-horizontal:center;mso-position-horizontal-relative:margin;mso-position-vertical:center;mso-position-vertical-relative:margin" o:allowincell="f">
          <v:imagedata r:id="rId1" o:title="MF_FEE_BID_CURV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27489A" w14:textId="77777777" w:rsidR="00450923" w:rsidRDefault="00450923">
    <w:pPr>
      <w:pStyle w:val="Header"/>
    </w:pPr>
    <w:r>
      <w:rPr>
        <w:b/>
        <w:noProof/>
        <w:lang w:eastAsia="en-GB"/>
      </w:rPr>
      <w:drawing>
        <wp:anchor distT="0" distB="0" distL="114300" distR="114300" simplePos="0" relativeHeight="251658239" behindDoc="1" locked="0" layoutInCell="1" allowOverlap="1" wp14:anchorId="12D5E5F5" wp14:editId="32E3B51B">
          <wp:simplePos x="0" y="0"/>
          <wp:positionH relativeFrom="column">
            <wp:posOffset>1546860</wp:posOffset>
          </wp:positionH>
          <wp:positionV relativeFrom="paragraph">
            <wp:posOffset>-233045</wp:posOffset>
          </wp:positionV>
          <wp:extent cx="4940557" cy="1105200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_FEE_BID_CURVE.jpg"/>
                  <pic:cNvPicPr/>
                </pic:nvPicPr>
                <pic:blipFill>
                  <a:blip r:embed="rId1">
                    <a:extLst>
                      <a:ext uri="{28A0092B-C50C-407E-A947-70E740481C1C}">
                        <a14:useLocalDpi xmlns:a14="http://schemas.microsoft.com/office/drawing/2010/main" val="0"/>
                      </a:ext>
                    </a:extLst>
                  </a:blip>
                  <a:stretch>
                    <a:fillRect/>
                  </a:stretch>
                </pic:blipFill>
                <pic:spPr>
                  <a:xfrm>
                    <a:off x="0" y="0"/>
                    <a:ext cx="4940557" cy="11052000"/>
                  </a:xfrm>
                  <a:prstGeom prst="rect">
                    <a:avLst/>
                  </a:prstGeom>
                </pic:spPr>
              </pic:pic>
            </a:graphicData>
          </a:graphic>
          <wp14:sizeRelH relativeFrom="margin">
            <wp14:pctWidth>0</wp14:pctWidth>
          </wp14:sizeRelH>
          <wp14:sizeRelV relativeFrom="margin">
            <wp14:pctHeight>0</wp14:pctHeight>
          </wp14:sizeRelV>
        </wp:anchor>
      </w:drawing>
    </w:r>
    <w:r>
      <w:rPr>
        <w:b/>
        <w:noProof/>
        <w:lang w:eastAsia="en-GB"/>
      </w:rPr>
      <w:drawing>
        <wp:anchor distT="0" distB="0" distL="114300" distR="114300" simplePos="0" relativeHeight="251670528" behindDoc="1" locked="1" layoutInCell="0" allowOverlap="0" wp14:anchorId="64A7A320" wp14:editId="0E29E60F">
          <wp:simplePos x="0" y="0"/>
          <wp:positionH relativeFrom="outsideMargin">
            <wp:posOffset>1836420</wp:posOffset>
          </wp:positionH>
          <wp:positionV relativeFrom="page">
            <wp:posOffset>504190</wp:posOffset>
          </wp:positionV>
          <wp:extent cx="334800" cy="3600000"/>
          <wp:effectExtent l="0" t="0" r="8255" b="635"/>
          <wp:wrapTight wrapText="bothSides">
            <wp:wrapPolygon edited="0">
              <wp:start x="0" y="0"/>
              <wp:lineTo x="0" y="21490"/>
              <wp:lineTo x="20903" y="21490"/>
              <wp:lineTo x="20903" y="0"/>
              <wp:lineTo x="0" y="0"/>
            </wp:wrapPolygon>
          </wp:wrapTigh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85mm.jpg"/>
                  <pic:cNvPicPr/>
                </pic:nvPicPr>
                <pic:blipFill>
                  <a:blip r:embed="rId2" cstate="print">
                    <a:extLst>
                      <a:ext uri="{28A0092B-C50C-407E-A947-70E740481C1C}">
                        <a14:useLocalDpi xmlns:a14="http://schemas.microsoft.com/office/drawing/2010/main"/>
                      </a:ext>
                    </a:extLst>
                  </a:blip>
                  <a:stretch>
                    <a:fillRect/>
                  </a:stretch>
                </pic:blipFill>
                <pic:spPr>
                  <a:xfrm>
                    <a:off x="0" y="0"/>
                    <a:ext cx="3348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A69FC" w14:textId="77777777" w:rsidR="00450923" w:rsidRDefault="0045092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E6E41" w14:textId="77777777" w:rsidR="00450923" w:rsidRDefault="00450923">
    <w:pPr>
      <w:pStyle w:val="Header"/>
    </w:pPr>
    <w:r>
      <w:rPr>
        <w:b/>
        <w:noProof/>
        <w:lang w:eastAsia="en-GB"/>
      </w:rPr>
      <w:drawing>
        <wp:anchor distT="0" distB="0" distL="114300" distR="114300" simplePos="0" relativeHeight="251663360" behindDoc="1" locked="0" layoutInCell="0" allowOverlap="0" wp14:anchorId="41789BF4" wp14:editId="4B03BBF4">
          <wp:simplePos x="0" y="0"/>
          <wp:positionH relativeFrom="rightMargin">
            <wp:posOffset>467995</wp:posOffset>
          </wp:positionH>
          <wp:positionV relativeFrom="page">
            <wp:posOffset>360045</wp:posOffset>
          </wp:positionV>
          <wp:extent cx="286560" cy="3074040"/>
          <wp:effectExtent l="0" t="0" r="0" b="0"/>
          <wp:wrapTight wrapText="bothSides">
            <wp:wrapPolygon edited="0">
              <wp:start x="0" y="0"/>
              <wp:lineTo x="0" y="21417"/>
              <wp:lineTo x="20115" y="21417"/>
              <wp:lineTo x="2011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85mm.jpg"/>
                  <pic:cNvPicPr/>
                </pic:nvPicPr>
                <pic:blipFill>
                  <a:blip r:embed="rId1" cstate="print">
                    <a:extLst>
                      <a:ext uri="{28A0092B-C50C-407E-A947-70E740481C1C}">
                        <a14:useLocalDpi xmlns:a14="http://schemas.microsoft.com/office/drawing/2010/main"/>
                      </a:ext>
                    </a:extLst>
                  </a:blip>
                  <a:stretch>
                    <a:fillRect/>
                  </a:stretch>
                </pic:blipFill>
                <pic:spPr>
                  <a:xfrm>
                    <a:off x="0" y="0"/>
                    <a:ext cx="286560" cy="307404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A73F0" w14:textId="77777777" w:rsidR="00450923" w:rsidRDefault="00F04EC7">
    <w:r>
      <w:rPr>
        <w:b/>
        <w:noProof/>
        <w:lang w:eastAsia="en-GB"/>
      </w:rPr>
      <w:pict w14:anchorId="694E51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139534" o:spid="_x0000_s2052" type="#_x0000_t75" style="position:absolute;margin-left:0;margin-top:0;width:333.55pt;height:745.2pt;z-index:-251641856;mso-position-horizontal:center;mso-position-horizontal-relative:margin;mso-position-vertical:center;mso-position-vertical-relative:margin" o:allowincell="f">
          <v:imagedata r:id="rId1" o:title="MF_FEE_BID_CURVE" gain="19661f" blacklevel="22938f"/>
          <w10:wrap anchorx="margin" anchory="margin"/>
        </v:shape>
      </w:pict>
    </w:r>
    <w:r w:rsidR="00450923">
      <w:rPr>
        <w:b/>
        <w:noProof/>
        <w:lang w:eastAsia="en-GB"/>
      </w:rPr>
      <w:drawing>
        <wp:anchor distT="0" distB="0" distL="114300" distR="114300" simplePos="0" relativeHeight="251659264" behindDoc="1" locked="0" layoutInCell="1" allowOverlap="1" wp14:anchorId="7C89A3D6" wp14:editId="475F49B2">
          <wp:simplePos x="0" y="0"/>
          <wp:positionH relativeFrom="rightMargin">
            <wp:posOffset>467995</wp:posOffset>
          </wp:positionH>
          <wp:positionV relativeFrom="page">
            <wp:posOffset>360045</wp:posOffset>
          </wp:positionV>
          <wp:extent cx="286920" cy="3074040"/>
          <wp:effectExtent l="0" t="0" r="0" b="0"/>
          <wp:wrapTight wrapText="bothSides">
            <wp:wrapPolygon edited="0">
              <wp:start x="0" y="0"/>
              <wp:lineTo x="0" y="21417"/>
              <wp:lineTo x="20115" y="21417"/>
              <wp:lineTo x="2011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85mm.jpg"/>
                  <pic:cNvPicPr/>
                </pic:nvPicPr>
                <pic:blipFill>
                  <a:blip r:embed="rId2" cstate="print">
                    <a:extLst>
                      <a:ext uri="{28A0092B-C50C-407E-A947-70E740481C1C}">
                        <a14:useLocalDpi xmlns:a14="http://schemas.microsoft.com/office/drawing/2010/main"/>
                      </a:ext>
                    </a:extLst>
                  </a:blip>
                  <a:stretch>
                    <a:fillRect/>
                  </a:stretch>
                </pic:blipFill>
                <pic:spPr>
                  <a:xfrm>
                    <a:off x="0" y="0"/>
                    <a:ext cx="286920" cy="307404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CA20E" w14:textId="77777777" w:rsidR="00450923" w:rsidRDefault="0045092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A27701" w14:textId="77777777" w:rsidR="00450923" w:rsidRDefault="0045092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CBE208" w14:textId="77777777" w:rsidR="00450923" w:rsidRDefault="00F04EC7">
    <w:r>
      <w:rPr>
        <w:b/>
        <w:noProof/>
        <w:lang w:eastAsia="en-GB"/>
      </w:rPr>
      <w:pict w14:anchorId="4B3FA9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139537" o:spid="_x0000_s2055" type="#_x0000_t75" style="position:absolute;margin-left:0;margin-top:0;width:333.55pt;height:745.2pt;z-index:-251638784;mso-position-horizontal:center;mso-position-horizontal-relative:margin;mso-position-vertical:center;mso-position-vertical-relative:margin" o:allowincell="f">
          <v:imagedata r:id="rId1" o:title="MF_FEE_BID_CURVE" gain="19661f" blacklevel="22938f"/>
          <w10:wrap anchorx="margin" anchory="margin"/>
        </v:shape>
      </w:pict>
    </w:r>
    <w:r w:rsidR="00450923">
      <w:rPr>
        <w:b/>
        <w:noProof/>
        <w:lang w:eastAsia="en-GB"/>
      </w:rPr>
      <w:drawing>
        <wp:anchor distT="0" distB="0" distL="114300" distR="114300" simplePos="0" relativeHeight="251661312" behindDoc="1" locked="0" layoutInCell="1" allowOverlap="1" wp14:anchorId="64558C54" wp14:editId="40F558A5">
          <wp:simplePos x="0" y="0"/>
          <wp:positionH relativeFrom="rightMargin">
            <wp:posOffset>467995</wp:posOffset>
          </wp:positionH>
          <wp:positionV relativeFrom="page">
            <wp:posOffset>360045</wp:posOffset>
          </wp:positionV>
          <wp:extent cx="286920" cy="3074040"/>
          <wp:effectExtent l="0" t="0" r="0" b="0"/>
          <wp:wrapTight wrapText="bothSides">
            <wp:wrapPolygon edited="0">
              <wp:start x="0" y="0"/>
              <wp:lineTo x="0" y="21417"/>
              <wp:lineTo x="20115" y="21417"/>
              <wp:lineTo x="2011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85mm.jpg"/>
                  <pic:cNvPicPr/>
                </pic:nvPicPr>
                <pic:blipFill>
                  <a:blip r:embed="rId2" cstate="print">
                    <a:extLst>
                      <a:ext uri="{28A0092B-C50C-407E-A947-70E740481C1C}">
                        <a14:useLocalDpi xmlns:a14="http://schemas.microsoft.com/office/drawing/2010/main"/>
                      </a:ext>
                    </a:extLst>
                  </a:blip>
                  <a:stretch>
                    <a:fillRect/>
                  </a:stretch>
                </pic:blipFill>
                <pic:spPr>
                  <a:xfrm>
                    <a:off x="0" y="0"/>
                    <a:ext cx="286920" cy="307404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2716C95E"/>
    <w:lvl w:ilvl="0">
      <w:start w:val="1"/>
      <w:numFmt w:val="decimal"/>
      <w:pStyle w:val="ListNumber"/>
      <w:lvlText w:val="%1 "/>
      <w:lvlJc w:val="left"/>
      <w:pPr>
        <w:ind w:left="360" w:hanging="360"/>
      </w:pPr>
      <w:rPr>
        <w:rFonts w:hint="default"/>
      </w:rPr>
    </w:lvl>
  </w:abstractNum>
  <w:abstractNum w:abstractNumId="1" w15:restartNumberingAfterBreak="0">
    <w:nsid w:val="021351E5"/>
    <w:multiLevelType w:val="hybridMultilevel"/>
    <w:tmpl w:val="124C3C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1E571C"/>
    <w:multiLevelType w:val="hybridMultilevel"/>
    <w:tmpl w:val="39B890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D84E09"/>
    <w:multiLevelType w:val="hybridMultilevel"/>
    <w:tmpl w:val="D5BC5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AC767C"/>
    <w:multiLevelType w:val="hybridMultilevel"/>
    <w:tmpl w:val="7D76B7C4"/>
    <w:lvl w:ilvl="0" w:tplc="D0CA61C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470E85"/>
    <w:multiLevelType w:val="hybridMultilevel"/>
    <w:tmpl w:val="61C43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7761A7"/>
    <w:multiLevelType w:val="hybridMultilevel"/>
    <w:tmpl w:val="0750D5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AC21D9"/>
    <w:multiLevelType w:val="hybridMultilevel"/>
    <w:tmpl w:val="8DEAE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DA156D0"/>
    <w:multiLevelType w:val="hybridMultilevel"/>
    <w:tmpl w:val="63B472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C75E70"/>
    <w:multiLevelType w:val="hybridMultilevel"/>
    <w:tmpl w:val="919232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0152FF"/>
    <w:multiLevelType w:val="hybridMultilevel"/>
    <w:tmpl w:val="B43AC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66D611B"/>
    <w:multiLevelType w:val="hybridMultilevel"/>
    <w:tmpl w:val="8940BD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CE2A67"/>
    <w:multiLevelType w:val="hybridMultilevel"/>
    <w:tmpl w:val="E5EE70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1C5AD3"/>
    <w:multiLevelType w:val="hybridMultilevel"/>
    <w:tmpl w:val="44328B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0712384"/>
    <w:multiLevelType w:val="hybridMultilevel"/>
    <w:tmpl w:val="4AE8F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1E568DD"/>
    <w:multiLevelType w:val="hybridMultilevel"/>
    <w:tmpl w:val="DAE87E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42666B4"/>
    <w:multiLevelType w:val="hybridMultilevel"/>
    <w:tmpl w:val="0F2C56EC"/>
    <w:lvl w:ilvl="0" w:tplc="D6EA88AC">
      <w:numFmt w:val="bullet"/>
      <w:lvlText w:val="•"/>
      <w:lvlJc w:val="left"/>
      <w:pPr>
        <w:ind w:left="1080" w:hanging="720"/>
      </w:pPr>
      <w:rPr>
        <w:rFonts w:ascii="Calibri" w:eastAsiaTheme="minorHAnsi" w:hAnsi="Calibri" w:cstheme="minorBidi" w:hint="default"/>
      </w:rPr>
    </w:lvl>
    <w:lvl w:ilvl="1" w:tplc="FC200ABE">
      <w:numFmt w:val="bullet"/>
      <w:lvlText w:val="-"/>
      <w:lvlJc w:val="left"/>
      <w:pPr>
        <w:ind w:left="1440" w:hanging="360"/>
      </w:pPr>
      <w:rPr>
        <w:rFonts w:ascii="Calibri" w:eastAsiaTheme="minorHAnsi" w:hAnsi="Calibri" w:cstheme="minorBidi"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57F06B6"/>
    <w:multiLevelType w:val="hybridMultilevel"/>
    <w:tmpl w:val="93F45A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8BB0F13"/>
    <w:multiLevelType w:val="hybridMultilevel"/>
    <w:tmpl w:val="D8D4BE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AE06AE7"/>
    <w:multiLevelType w:val="hybridMultilevel"/>
    <w:tmpl w:val="CF9AD6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B921EF1"/>
    <w:multiLevelType w:val="multilevel"/>
    <w:tmpl w:val="DA882812"/>
    <w:lvl w:ilvl="0">
      <w:start w:val="1"/>
      <w:numFmt w:val="decimal"/>
      <w:pStyle w:val="Heading1"/>
      <w:lvlText w:val="%1.0"/>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4)"/>
      <w:lvlJc w:val="left"/>
      <w:pPr>
        <w:ind w:left="851" w:hanging="851"/>
      </w:pPr>
      <w:rPr>
        <w:rFonts w:hint="default"/>
      </w:rPr>
    </w:lvl>
    <w:lvl w:ilvl="4">
      <w:start w:val="1"/>
      <w:numFmt w:val="lowerLetter"/>
      <w:lvlText w:val="(%5)"/>
      <w:lvlJc w:val="left"/>
      <w:pPr>
        <w:ind w:left="851" w:hanging="851"/>
      </w:pPr>
      <w:rPr>
        <w:rFonts w:hint="default"/>
      </w:rPr>
    </w:lvl>
    <w:lvl w:ilvl="5">
      <w:start w:val="1"/>
      <w:numFmt w:val="lowerRoman"/>
      <w:lvlText w:val="(%6)"/>
      <w:lvlJc w:val="left"/>
      <w:pPr>
        <w:ind w:left="851" w:hanging="851"/>
      </w:pPr>
      <w:rPr>
        <w:rFonts w:hint="default"/>
      </w:rPr>
    </w:lvl>
    <w:lvl w:ilvl="6">
      <w:start w:val="1"/>
      <w:numFmt w:val="decimal"/>
      <w:lvlText w:val="%7."/>
      <w:lvlJc w:val="left"/>
      <w:pPr>
        <w:ind w:left="851" w:hanging="851"/>
      </w:pPr>
      <w:rPr>
        <w:rFonts w:hint="default"/>
      </w:rPr>
    </w:lvl>
    <w:lvl w:ilvl="7">
      <w:start w:val="1"/>
      <w:numFmt w:val="lowerLetter"/>
      <w:lvlText w:val="%8."/>
      <w:lvlJc w:val="left"/>
      <w:pPr>
        <w:ind w:left="851" w:hanging="851"/>
      </w:pPr>
      <w:rPr>
        <w:rFonts w:hint="default"/>
      </w:rPr>
    </w:lvl>
    <w:lvl w:ilvl="8">
      <w:start w:val="1"/>
      <w:numFmt w:val="lowerRoman"/>
      <w:lvlText w:val="%9."/>
      <w:lvlJc w:val="left"/>
      <w:pPr>
        <w:ind w:left="851" w:hanging="851"/>
      </w:pPr>
      <w:rPr>
        <w:rFonts w:hint="default"/>
      </w:rPr>
    </w:lvl>
  </w:abstractNum>
  <w:abstractNum w:abstractNumId="21" w15:restartNumberingAfterBreak="0">
    <w:nsid w:val="3CA41558"/>
    <w:multiLevelType w:val="hybridMultilevel"/>
    <w:tmpl w:val="DB807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E267EBA"/>
    <w:multiLevelType w:val="hybridMultilevel"/>
    <w:tmpl w:val="55AC03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0B10AD2"/>
    <w:multiLevelType w:val="hybridMultilevel"/>
    <w:tmpl w:val="83FE0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3141A92"/>
    <w:multiLevelType w:val="hybridMultilevel"/>
    <w:tmpl w:val="FC282C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CB5AEE"/>
    <w:multiLevelType w:val="hybridMultilevel"/>
    <w:tmpl w:val="3F9A4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4DD11AA"/>
    <w:multiLevelType w:val="hybridMultilevel"/>
    <w:tmpl w:val="A508C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6381B8B"/>
    <w:multiLevelType w:val="hybridMultilevel"/>
    <w:tmpl w:val="BF6C4B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A956EFB"/>
    <w:multiLevelType w:val="hybridMultilevel"/>
    <w:tmpl w:val="C00069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D0E5A30"/>
    <w:multiLevelType w:val="hybridMultilevel"/>
    <w:tmpl w:val="3CECBE98"/>
    <w:lvl w:ilvl="0" w:tplc="08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2723501"/>
    <w:multiLevelType w:val="hybridMultilevel"/>
    <w:tmpl w:val="410032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48A7D22"/>
    <w:multiLevelType w:val="hybridMultilevel"/>
    <w:tmpl w:val="94CA9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6460AA1"/>
    <w:multiLevelType w:val="hybridMultilevel"/>
    <w:tmpl w:val="03D0A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7730E1A"/>
    <w:multiLevelType w:val="hybridMultilevel"/>
    <w:tmpl w:val="6E644F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E4715E5"/>
    <w:multiLevelType w:val="hybridMultilevel"/>
    <w:tmpl w:val="740A15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35623CE"/>
    <w:multiLevelType w:val="hybridMultilevel"/>
    <w:tmpl w:val="6A0009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3F16B2F"/>
    <w:multiLevelType w:val="hybridMultilevel"/>
    <w:tmpl w:val="8D3A54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91B0602"/>
    <w:multiLevelType w:val="hybridMultilevel"/>
    <w:tmpl w:val="83721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D0E0564"/>
    <w:multiLevelType w:val="hybridMultilevel"/>
    <w:tmpl w:val="209C7A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E2B3524"/>
    <w:multiLevelType w:val="hybridMultilevel"/>
    <w:tmpl w:val="CFB4E0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F8C1B3D"/>
    <w:multiLevelType w:val="hybridMultilevel"/>
    <w:tmpl w:val="404C19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F944E2B"/>
    <w:multiLevelType w:val="hybridMultilevel"/>
    <w:tmpl w:val="427851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1842288"/>
    <w:multiLevelType w:val="hybridMultilevel"/>
    <w:tmpl w:val="CD3E8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18E18AB"/>
    <w:multiLevelType w:val="hybridMultilevel"/>
    <w:tmpl w:val="5BE01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37F0D2B"/>
    <w:multiLevelType w:val="hybridMultilevel"/>
    <w:tmpl w:val="CDCC9D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0"/>
  </w:num>
  <w:num w:numId="3">
    <w:abstractNumId w:val="23"/>
  </w:num>
  <w:num w:numId="4">
    <w:abstractNumId w:val="41"/>
  </w:num>
  <w:num w:numId="5">
    <w:abstractNumId w:val="9"/>
  </w:num>
  <w:num w:numId="6">
    <w:abstractNumId w:val="35"/>
  </w:num>
  <w:num w:numId="7">
    <w:abstractNumId w:val="22"/>
  </w:num>
  <w:num w:numId="8">
    <w:abstractNumId w:val="32"/>
  </w:num>
  <w:num w:numId="9">
    <w:abstractNumId w:val="5"/>
  </w:num>
  <w:num w:numId="10">
    <w:abstractNumId w:val="21"/>
  </w:num>
  <w:num w:numId="11">
    <w:abstractNumId w:val="31"/>
  </w:num>
  <w:num w:numId="12">
    <w:abstractNumId w:val="33"/>
  </w:num>
  <w:num w:numId="13">
    <w:abstractNumId w:val="13"/>
  </w:num>
  <w:num w:numId="14">
    <w:abstractNumId w:val="26"/>
  </w:num>
  <w:num w:numId="15">
    <w:abstractNumId w:val="43"/>
  </w:num>
  <w:num w:numId="16">
    <w:abstractNumId w:val="11"/>
  </w:num>
  <w:num w:numId="17">
    <w:abstractNumId w:val="30"/>
  </w:num>
  <w:num w:numId="18">
    <w:abstractNumId w:val="15"/>
  </w:num>
  <w:num w:numId="19">
    <w:abstractNumId w:val="6"/>
  </w:num>
  <w:num w:numId="20">
    <w:abstractNumId w:val="40"/>
  </w:num>
  <w:num w:numId="21">
    <w:abstractNumId w:val="37"/>
  </w:num>
  <w:num w:numId="22">
    <w:abstractNumId w:val="24"/>
  </w:num>
  <w:num w:numId="23">
    <w:abstractNumId w:val="12"/>
  </w:num>
  <w:num w:numId="24">
    <w:abstractNumId w:val="27"/>
  </w:num>
  <w:num w:numId="25">
    <w:abstractNumId w:val="7"/>
  </w:num>
  <w:num w:numId="26">
    <w:abstractNumId w:val="18"/>
  </w:num>
  <w:num w:numId="27">
    <w:abstractNumId w:val="1"/>
  </w:num>
  <w:num w:numId="28">
    <w:abstractNumId w:val="17"/>
  </w:num>
  <w:num w:numId="29">
    <w:abstractNumId w:val="14"/>
  </w:num>
  <w:num w:numId="30">
    <w:abstractNumId w:val="16"/>
  </w:num>
  <w:num w:numId="31">
    <w:abstractNumId w:val="4"/>
  </w:num>
  <w:num w:numId="32">
    <w:abstractNumId w:val="44"/>
  </w:num>
  <w:num w:numId="33">
    <w:abstractNumId w:val="38"/>
  </w:num>
  <w:num w:numId="34">
    <w:abstractNumId w:val="36"/>
  </w:num>
  <w:num w:numId="35">
    <w:abstractNumId w:val="10"/>
  </w:num>
  <w:num w:numId="36">
    <w:abstractNumId w:val="39"/>
  </w:num>
  <w:num w:numId="37">
    <w:abstractNumId w:val="28"/>
  </w:num>
  <w:num w:numId="38">
    <w:abstractNumId w:val="2"/>
  </w:num>
  <w:num w:numId="39">
    <w:abstractNumId w:val="25"/>
  </w:num>
  <w:num w:numId="40">
    <w:abstractNumId w:val="42"/>
  </w:num>
  <w:num w:numId="41">
    <w:abstractNumId w:val="19"/>
  </w:num>
  <w:num w:numId="42">
    <w:abstractNumId w:val="34"/>
  </w:num>
  <w:num w:numId="43">
    <w:abstractNumId w:val="8"/>
  </w:num>
  <w:num w:numId="44">
    <w:abstractNumId w:val="29"/>
  </w:num>
  <w:num w:numId="45">
    <w:abstractNumId w:val="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evenAndOddHeaders/>
  <w:drawingGridHorizontalSpacing w:val="110"/>
  <w:displayHorizontalDrawingGridEvery w:val="2"/>
  <w:displayVerticalDrawingGridEvery w:val="2"/>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C35"/>
    <w:rsid w:val="000046D9"/>
    <w:rsid w:val="00013D81"/>
    <w:rsid w:val="000153F3"/>
    <w:rsid w:val="00016866"/>
    <w:rsid w:val="00016EE8"/>
    <w:rsid w:val="000201FB"/>
    <w:rsid w:val="00020E24"/>
    <w:rsid w:val="00022958"/>
    <w:rsid w:val="000257F3"/>
    <w:rsid w:val="000328AF"/>
    <w:rsid w:val="00032FFA"/>
    <w:rsid w:val="00037486"/>
    <w:rsid w:val="000435AC"/>
    <w:rsid w:val="00050951"/>
    <w:rsid w:val="00050A17"/>
    <w:rsid w:val="000627AA"/>
    <w:rsid w:val="00062D81"/>
    <w:rsid w:val="0007718D"/>
    <w:rsid w:val="000879BD"/>
    <w:rsid w:val="00091E62"/>
    <w:rsid w:val="00097473"/>
    <w:rsid w:val="000A11B6"/>
    <w:rsid w:val="000A27ED"/>
    <w:rsid w:val="000A55A1"/>
    <w:rsid w:val="000A7179"/>
    <w:rsid w:val="000B3978"/>
    <w:rsid w:val="000B5215"/>
    <w:rsid w:val="000C03A9"/>
    <w:rsid w:val="000C32C1"/>
    <w:rsid w:val="000C6C73"/>
    <w:rsid w:val="000C7A94"/>
    <w:rsid w:val="000D0A81"/>
    <w:rsid w:val="000D3EFF"/>
    <w:rsid w:val="000D5B37"/>
    <w:rsid w:val="000D703E"/>
    <w:rsid w:val="000F129D"/>
    <w:rsid w:val="00101CC5"/>
    <w:rsid w:val="00105FFF"/>
    <w:rsid w:val="00107405"/>
    <w:rsid w:val="0011472F"/>
    <w:rsid w:val="00115FE5"/>
    <w:rsid w:val="001314F5"/>
    <w:rsid w:val="00133054"/>
    <w:rsid w:val="00134325"/>
    <w:rsid w:val="0013596D"/>
    <w:rsid w:val="001359D4"/>
    <w:rsid w:val="001370A9"/>
    <w:rsid w:val="00137B75"/>
    <w:rsid w:val="00140F44"/>
    <w:rsid w:val="00141254"/>
    <w:rsid w:val="0014380A"/>
    <w:rsid w:val="00160AAB"/>
    <w:rsid w:val="00172850"/>
    <w:rsid w:val="00175370"/>
    <w:rsid w:val="00175AEA"/>
    <w:rsid w:val="001775FE"/>
    <w:rsid w:val="00180425"/>
    <w:rsid w:val="00183CB7"/>
    <w:rsid w:val="00187245"/>
    <w:rsid w:val="00190D32"/>
    <w:rsid w:val="0019554C"/>
    <w:rsid w:val="00195ADC"/>
    <w:rsid w:val="00197B2C"/>
    <w:rsid w:val="001A0ADD"/>
    <w:rsid w:val="001A3D50"/>
    <w:rsid w:val="001B1CB6"/>
    <w:rsid w:val="001C0E43"/>
    <w:rsid w:val="001C1543"/>
    <w:rsid w:val="001C239D"/>
    <w:rsid w:val="001C5699"/>
    <w:rsid w:val="001D527A"/>
    <w:rsid w:val="001F18F0"/>
    <w:rsid w:val="001F3AB5"/>
    <w:rsid w:val="00201864"/>
    <w:rsid w:val="002055C8"/>
    <w:rsid w:val="00214833"/>
    <w:rsid w:val="00221647"/>
    <w:rsid w:val="002337E7"/>
    <w:rsid w:val="00236A82"/>
    <w:rsid w:val="00237BBD"/>
    <w:rsid w:val="00246E9D"/>
    <w:rsid w:val="00250BA2"/>
    <w:rsid w:val="00253015"/>
    <w:rsid w:val="00255F2C"/>
    <w:rsid w:val="002629A3"/>
    <w:rsid w:val="00272AB3"/>
    <w:rsid w:val="00277C13"/>
    <w:rsid w:val="00282F1D"/>
    <w:rsid w:val="002955DC"/>
    <w:rsid w:val="002969D9"/>
    <w:rsid w:val="00297D96"/>
    <w:rsid w:val="002A7353"/>
    <w:rsid w:val="002B0424"/>
    <w:rsid w:val="002B3E5D"/>
    <w:rsid w:val="002B405A"/>
    <w:rsid w:val="002B56CC"/>
    <w:rsid w:val="002C1054"/>
    <w:rsid w:val="002C2FC4"/>
    <w:rsid w:val="002D3792"/>
    <w:rsid w:val="002D63F7"/>
    <w:rsid w:val="002F500E"/>
    <w:rsid w:val="003078AC"/>
    <w:rsid w:val="003106CD"/>
    <w:rsid w:val="00310FBE"/>
    <w:rsid w:val="00313DE4"/>
    <w:rsid w:val="003146B5"/>
    <w:rsid w:val="003155C0"/>
    <w:rsid w:val="00324047"/>
    <w:rsid w:val="00340987"/>
    <w:rsid w:val="00350D6F"/>
    <w:rsid w:val="00353F03"/>
    <w:rsid w:val="00355D86"/>
    <w:rsid w:val="00361981"/>
    <w:rsid w:val="00363E06"/>
    <w:rsid w:val="00365A6C"/>
    <w:rsid w:val="003677CE"/>
    <w:rsid w:val="00367E2F"/>
    <w:rsid w:val="0037208A"/>
    <w:rsid w:val="00381A53"/>
    <w:rsid w:val="003835D5"/>
    <w:rsid w:val="003921D7"/>
    <w:rsid w:val="003A03AC"/>
    <w:rsid w:val="003A1135"/>
    <w:rsid w:val="003A5319"/>
    <w:rsid w:val="003B4B8B"/>
    <w:rsid w:val="003C4789"/>
    <w:rsid w:val="003D074B"/>
    <w:rsid w:val="003D44FA"/>
    <w:rsid w:val="003E0078"/>
    <w:rsid w:val="003E3BF3"/>
    <w:rsid w:val="003F5337"/>
    <w:rsid w:val="003F5402"/>
    <w:rsid w:val="003F6043"/>
    <w:rsid w:val="00400A65"/>
    <w:rsid w:val="00403F3D"/>
    <w:rsid w:val="00407514"/>
    <w:rsid w:val="00410D7A"/>
    <w:rsid w:val="004111B2"/>
    <w:rsid w:val="00412E89"/>
    <w:rsid w:val="00414300"/>
    <w:rsid w:val="00430166"/>
    <w:rsid w:val="00430F44"/>
    <w:rsid w:val="00436CBB"/>
    <w:rsid w:val="00444E67"/>
    <w:rsid w:val="00450923"/>
    <w:rsid w:val="004567A8"/>
    <w:rsid w:val="004602D0"/>
    <w:rsid w:val="00465B79"/>
    <w:rsid w:val="004739AA"/>
    <w:rsid w:val="004743F7"/>
    <w:rsid w:val="0047737A"/>
    <w:rsid w:val="00477795"/>
    <w:rsid w:val="004871D4"/>
    <w:rsid w:val="00490884"/>
    <w:rsid w:val="00491673"/>
    <w:rsid w:val="00494096"/>
    <w:rsid w:val="00497BDC"/>
    <w:rsid w:val="004A5B5D"/>
    <w:rsid w:val="004B06BE"/>
    <w:rsid w:val="004B150C"/>
    <w:rsid w:val="004B30CA"/>
    <w:rsid w:val="004B32BA"/>
    <w:rsid w:val="004C3260"/>
    <w:rsid w:val="004D0BFF"/>
    <w:rsid w:val="004D2BFD"/>
    <w:rsid w:val="004E0DD4"/>
    <w:rsid w:val="004E435E"/>
    <w:rsid w:val="004E7656"/>
    <w:rsid w:val="004F7858"/>
    <w:rsid w:val="00505ED6"/>
    <w:rsid w:val="00506D74"/>
    <w:rsid w:val="00512AD1"/>
    <w:rsid w:val="0051635B"/>
    <w:rsid w:val="00526413"/>
    <w:rsid w:val="005268BD"/>
    <w:rsid w:val="00552C3F"/>
    <w:rsid w:val="00553078"/>
    <w:rsid w:val="0056078B"/>
    <w:rsid w:val="00561871"/>
    <w:rsid w:val="005667B4"/>
    <w:rsid w:val="0056781A"/>
    <w:rsid w:val="0057147D"/>
    <w:rsid w:val="00575EAA"/>
    <w:rsid w:val="0057740E"/>
    <w:rsid w:val="005777E2"/>
    <w:rsid w:val="00582C98"/>
    <w:rsid w:val="00583C9C"/>
    <w:rsid w:val="005906B5"/>
    <w:rsid w:val="00591D19"/>
    <w:rsid w:val="005A3617"/>
    <w:rsid w:val="005A43DE"/>
    <w:rsid w:val="005B0F7D"/>
    <w:rsid w:val="005B22A5"/>
    <w:rsid w:val="005C16D0"/>
    <w:rsid w:val="005C19CE"/>
    <w:rsid w:val="005C2062"/>
    <w:rsid w:val="005C4FB9"/>
    <w:rsid w:val="005C506D"/>
    <w:rsid w:val="005C71B0"/>
    <w:rsid w:val="005C7977"/>
    <w:rsid w:val="005D5B46"/>
    <w:rsid w:val="005E0171"/>
    <w:rsid w:val="005E371D"/>
    <w:rsid w:val="005E665A"/>
    <w:rsid w:val="005E716B"/>
    <w:rsid w:val="005F7F2D"/>
    <w:rsid w:val="00604EA9"/>
    <w:rsid w:val="006100BB"/>
    <w:rsid w:val="0061158C"/>
    <w:rsid w:val="00612324"/>
    <w:rsid w:val="00615C97"/>
    <w:rsid w:val="00625870"/>
    <w:rsid w:val="006260A7"/>
    <w:rsid w:val="00626153"/>
    <w:rsid w:val="006265A2"/>
    <w:rsid w:val="00627CD3"/>
    <w:rsid w:val="006369DA"/>
    <w:rsid w:val="00636D5A"/>
    <w:rsid w:val="006413B9"/>
    <w:rsid w:val="00644F30"/>
    <w:rsid w:val="00645448"/>
    <w:rsid w:val="00650C94"/>
    <w:rsid w:val="00650E9F"/>
    <w:rsid w:val="00652D23"/>
    <w:rsid w:val="00660555"/>
    <w:rsid w:val="006720ED"/>
    <w:rsid w:val="006736CD"/>
    <w:rsid w:val="00681C11"/>
    <w:rsid w:val="0068354B"/>
    <w:rsid w:val="00691935"/>
    <w:rsid w:val="00692237"/>
    <w:rsid w:val="006948BC"/>
    <w:rsid w:val="006974D1"/>
    <w:rsid w:val="006B0DF7"/>
    <w:rsid w:val="006B39E1"/>
    <w:rsid w:val="006B7767"/>
    <w:rsid w:val="006C037B"/>
    <w:rsid w:val="006C538E"/>
    <w:rsid w:val="006D2573"/>
    <w:rsid w:val="006D48C1"/>
    <w:rsid w:val="006E0369"/>
    <w:rsid w:val="006E7BAF"/>
    <w:rsid w:val="006F3200"/>
    <w:rsid w:val="006F34EE"/>
    <w:rsid w:val="006F6A5D"/>
    <w:rsid w:val="006F7566"/>
    <w:rsid w:val="006F7A50"/>
    <w:rsid w:val="00700465"/>
    <w:rsid w:val="00706AD7"/>
    <w:rsid w:val="007159B4"/>
    <w:rsid w:val="007210BC"/>
    <w:rsid w:val="00726F4C"/>
    <w:rsid w:val="007358A6"/>
    <w:rsid w:val="00745376"/>
    <w:rsid w:val="007553A7"/>
    <w:rsid w:val="00756D6C"/>
    <w:rsid w:val="00762881"/>
    <w:rsid w:val="00770342"/>
    <w:rsid w:val="0077249B"/>
    <w:rsid w:val="00774400"/>
    <w:rsid w:val="00783CC5"/>
    <w:rsid w:val="007849C7"/>
    <w:rsid w:val="007913A4"/>
    <w:rsid w:val="00796C98"/>
    <w:rsid w:val="007A18AE"/>
    <w:rsid w:val="007A308E"/>
    <w:rsid w:val="007A3094"/>
    <w:rsid w:val="007A3D49"/>
    <w:rsid w:val="007B34E7"/>
    <w:rsid w:val="007C1E1E"/>
    <w:rsid w:val="007C608B"/>
    <w:rsid w:val="007D0FAD"/>
    <w:rsid w:val="007D0FB3"/>
    <w:rsid w:val="007D674F"/>
    <w:rsid w:val="007D7D10"/>
    <w:rsid w:val="007E142D"/>
    <w:rsid w:val="007E2E85"/>
    <w:rsid w:val="007E7159"/>
    <w:rsid w:val="008073C8"/>
    <w:rsid w:val="008112F8"/>
    <w:rsid w:val="00814103"/>
    <w:rsid w:val="00822EEB"/>
    <w:rsid w:val="00827E2E"/>
    <w:rsid w:val="00830920"/>
    <w:rsid w:val="00830EBC"/>
    <w:rsid w:val="008335AB"/>
    <w:rsid w:val="00834201"/>
    <w:rsid w:val="00834E33"/>
    <w:rsid w:val="00841AF5"/>
    <w:rsid w:val="0084289D"/>
    <w:rsid w:val="00847780"/>
    <w:rsid w:val="0085393D"/>
    <w:rsid w:val="00857696"/>
    <w:rsid w:val="00865A62"/>
    <w:rsid w:val="00866EC8"/>
    <w:rsid w:val="00871C73"/>
    <w:rsid w:val="00883167"/>
    <w:rsid w:val="0089241C"/>
    <w:rsid w:val="00894FAA"/>
    <w:rsid w:val="008A069C"/>
    <w:rsid w:val="008A08A9"/>
    <w:rsid w:val="008A1067"/>
    <w:rsid w:val="008A49E0"/>
    <w:rsid w:val="008A5917"/>
    <w:rsid w:val="008B3810"/>
    <w:rsid w:val="008B5683"/>
    <w:rsid w:val="008D4B20"/>
    <w:rsid w:val="008E139F"/>
    <w:rsid w:val="008E2205"/>
    <w:rsid w:val="008E5455"/>
    <w:rsid w:val="008E71F2"/>
    <w:rsid w:val="008F3DF2"/>
    <w:rsid w:val="008F4127"/>
    <w:rsid w:val="008F49DE"/>
    <w:rsid w:val="008F506F"/>
    <w:rsid w:val="008F6AD1"/>
    <w:rsid w:val="009022CE"/>
    <w:rsid w:val="0090524A"/>
    <w:rsid w:val="009067A0"/>
    <w:rsid w:val="00923062"/>
    <w:rsid w:val="0092337C"/>
    <w:rsid w:val="009276E2"/>
    <w:rsid w:val="00927C62"/>
    <w:rsid w:val="00934332"/>
    <w:rsid w:val="00935144"/>
    <w:rsid w:val="00955E44"/>
    <w:rsid w:val="0096463B"/>
    <w:rsid w:val="00966989"/>
    <w:rsid w:val="00967D7E"/>
    <w:rsid w:val="00971983"/>
    <w:rsid w:val="009737A1"/>
    <w:rsid w:val="00973BCF"/>
    <w:rsid w:val="00986F61"/>
    <w:rsid w:val="009904B7"/>
    <w:rsid w:val="0099264E"/>
    <w:rsid w:val="009961A0"/>
    <w:rsid w:val="00997014"/>
    <w:rsid w:val="009A6F16"/>
    <w:rsid w:val="009B341E"/>
    <w:rsid w:val="009B5CE4"/>
    <w:rsid w:val="009B7B74"/>
    <w:rsid w:val="009C0393"/>
    <w:rsid w:val="009C5CBE"/>
    <w:rsid w:val="009D4E9A"/>
    <w:rsid w:val="009D6EBD"/>
    <w:rsid w:val="009D780A"/>
    <w:rsid w:val="009E2482"/>
    <w:rsid w:val="009E33AE"/>
    <w:rsid w:val="009E3EA3"/>
    <w:rsid w:val="009E4919"/>
    <w:rsid w:val="009E51EE"/>
    <w:rsid w:val="009E639E"/>
    <w:rsid w:val="009E6A6F"/>
    <w:rsid w:val="009E7139"/>
    <w:rsid w:val="009F77F9"/>
    <w:rsid w:val="00A10FB7"/>
    <w:rsid w:val="00A164CB"/>
    <w:rsid w:val="00A456B1"/>
    <w:rsid w:val="00A47D07"/>
    <w:rsid w:val="00A5298A"/>
    <w:rsid w:val="00A60150"/>
    <w:rsid w:val="00A60C5B"/>
    <w:rsid w:val="00A73E28"/>
    <w:rsid w:val="00A749E5"/>
    <w:rsid w:val="00A7784B"/>
    <w:rsid w:val="00A80916"/>
    <w:rsid w:val="00A84557"/>
    <w:rsid w:val="00A913C6"/>
    <w:rsid w:val="00A97152"/>
    <w:rsid w:val="00AB25BD"/>
    <w:rsid w:val="00AC3AEB"/>
    <w:rsid w:val="00AC3B6F"/>
    <w:rsid w:val="00AC5C90"/>
    <w:rsid w:val="00AC72C7"/>
    <w:rsid w:val="00AD1D73"/>
    <w:rsid w:val="00AE228D"/>
    <w:rsid w:val="00AF5138"/>
    <w:rsid w:val="00AF7C1F"/>
    <w:rsid w:val="00B00DE9"/>
    <w:rsid w:val="00B04F08"/>
    <w:rsid w:val="00B05C0D"/>
    <w:rsid w:val="00B10F0A"/>
    <w:rsid w:val="00B13BAE"/>
    <w:rsid w:val="00B1609A"/>
    <w:rsid w:val="00B17D08"/>
    <w:rsid w:val="00B2040F"/>
    <w:rsid w:val="00B21474"/>
    <w:rsid w:val="00B226A1"/>
    <w:rsid w:val="00B244BD"/>
    <w:rsid w:val="00B26C51"/>
    <w:rsid w:val="00B32EE1"/>
    <w:rsid w:val="00B33D40"/>
    <w:rsid w:val="00B371FC"/>
    <w:rsid w:val="00B506E9"/>
    <w:rsid w:val="00B511AA"/>
    <w:rsid w:val="00B52034"/>
    <w:rsid w:val="00B52C27"/>
    <w:rsid w:val="00B52D23"/>
    <w:rsid w:val="00B54104"/>
    <w:rsid w:val="00B60C77"/>
    <w:rsid w:val="00B762F4"/>
    <w:rsid w:val="00B7797A"/>
    <w:rsid w:val="00B829B1"/>
    <w:rsid w:val="00B83CC5"/>
    <w:rsid w:val="00BA43B7"/>
    <w:rsid w:val="00BA542C"/>
    <w:rsid w:val="00BA7A5C"/>
    <w:rsid w:val="00BB16A9"/>
    <w:rsid w:val="00BB1DBC"/>
    <w:rsid w:val="00BC2102"/>
    <w:rsid w:val="00BC2A70"/>
    <w:rsid w:val="00BC31C3"/>
    <w:rsid w:val="00BD25B8"/>
    <w:rsid w:val="00BD6972"/>
    <w:rsid w:val="00BE2982"/>
    <w:rsid w:val="00BE43F7"/>
    <w:rsid w:val="00BF0477"/>
    <w:rsid w:val="00BF6DB1"/>
    <w:rsid w:val="00BF7337"/>
    <w:rsid w:val="00C058AB"/>
    <w:rsid w:val="00C0781F"/>
    <w:rsid w:val="00C102D9"/>
    <w:rsid w:val="00C10C24"/>
    <w:rsid w:val="00C1618B"/>
    <w:rsid w:val="00C165EC"/>
    <w:rsid w:val="00C22856"/>
    <w:rsid w:val="00C2509F"/>
    <w:rsid w:val="00C32409"/>
    <w:rsid w:val="00C3399A"/>
    <w:rsid w:val="00C33D59"/>
    <w:rsid w:val="00C42C93"/>
    <w:rsid w:val="00C47735"/>
    <w:rsid w:val="00C50A53"/>
    <w:rsid w:val="00C50FC9"/>
    <w:rsid w:val="00C516EC"/>
    <w:rsid w:val="00C64935"/>
    <w:rsid w:val="00C73D79"/>
    <w:rsid w:val="00C876E0"/>
    <w:rsid w:val="00C917D9"/>
    <w:rsid w:val="00C92B67"/>
    <w:rsid w:val="00C93175"/>
    <w:rsid w:val="00CA0591"/>
    <w:rsid w:val="00CA24F7"/>
    <w:rsid w:val="00CA32CF"/>
    <w:rsid w:val="00CA419A"/>
    <w:rsid w:val="00CA673A"/>
    <w:rsid w:val="00CB1524"/>
    <w:rsid w:val="00CB22A9"/>
    <w:rsid w:val="00CB2482"/>
    <w:rsid w:val="00CB442F"/>
    <w:rsid w:val="00CB68CF"/>
    <w:rsid w:val="00CB7AB7"/>
    <w:rsid w:val="00CC0722"/>
    <w:rsid w:val="00CC7020"/>
    <w:rsid w:val="00CC7A53"/>
    <w:rsid w:val="00CD005D"/>
    <w:rsid w:val="00CD244A"/>
    <w:rsid w:val="00CD68F7"/>
    <w:rsid w:val="00CE3317"/>
    <w:rsid w:val="00CF5B81"/>
    <w:rsid w:val="00D01220"/>
    <w:rsid w:val="00D07A8C"/>
    <w:rsid w:val="00D1353C"/>
    <w:rsid w:val="00D173D1"/>
    <w:rsid w:val="00D24309"/>
    <w:rsid w:val="00D272F3"/>
    <w:rsid w:val="00D32DC2"/>
    <w:rsid w:val="00D33E87"/>
    <w:rsid w:val="00D36C23"/>
    <w:rsid w:val="00D37164"/>
    <w:rsid w:val="00D54A51"/>
    <w:rsid w:val="00D66D17"/>
    <w:rsid w:val="00D70604"/>
    <w:rsid w:val="00D752A0"/>
    <w:rsid w:val="00D75775"/>
    <w:rsid w:val="00D81AA8"/>
    <w:rsid w:val="00D915FA"/>
    <w:rsid w:val="00D929FB"/>
    <w:rsid w:val="00D93F4C"/>
    <w:rsid w:val="00D97039"/>
    <w:rsid w:val="00D970EA"/>
    <w:rsid w:val="00DA067C"/>
    <w:rsid w:val="00DA78BD"/>
    <w:rsid w:val="00DC4B0C"/>
    <w:rsid w:val="00DD0A97"/>
    <w:rsid w:val="00DD0E45"/>
    <w:rsid w:val="00DD2BC5"/>
    <w:rsid w:val="00DE46C4"/>
    <w:rsid w:val="00DE4779"/>
    <w:rsid w:val="00DE4EA2"/>
    <w:rsid w:val="00DE6CA8"/>
    <w:rsid w:val="00DF4FDB"/>
    <w:rsid w:val="00DF73A7"/>
    <w:rsid w:val="00E034F0"/>
    <w:rsid w:val="00E0520B"/>
    <w:rsid w:val="00E106D8"/>
    <w:rsid w:val="00E14C87"/>
    <w:rsid w:val="00E15AE0"/>
    <w:rsid w:val="00E231DE"/>
    <w:rsid w:val="00E260FC"/>
    <w:rsid w:val="00E3059F"/>
    <w:rsid w:val="00E338B2"/>
    <w:rsid w:val="00E35BE3"/>
    <w:rsid w:val="00E363AE"/>
    <w:rsid w:val="00E363CD"/>
    <w:rsid w:val="00E37E0F"/>
    <w:rsid w:val="00E42E3A"/>
    <w:rsid w:val="00E4539D"/>
    <w:rsid w:val="00E46A7A"/>
    <w:rsid w:val="00E51C8E"/>
    <w:rsid w:val="00E526AA"/>
    <w:rsid w:val="00E7226D"/>
    <w:rsid w:val="00E7495A"/>
    <w:rsid w:val="00E754D5"/>
    <w:rsid w:val="00E75AE8"/>
    <w:rsid w:val="00E805A4"/>
    <w:rsid w:val="00E83ED6"/>
    <w:rsid w:val="00E931ED"/>
    <w:rsid w:val="00EA3805"/>
    <w:rsid w:val="00EB0F7C"/>
    <w:rsid w:val="00EE2517"/>
    <w:rsid w:val="00EE3E2D"/>
    <w:rsid w:val="00EE7DE1"/>
    <w:rsid w:val="00EF1DDD"/>
    <w:rsid w:val="00EF5AEC"/>
    <w:rsid w:val="00EF6CBA"/>
    <w:rsid w:val="00F04EC7"/>
    <w:rsid w:val="00F063B7"/>
    <w:rsid w:val="00F07079"/>
    <w:rsid w:val="00F11B9B"/>
    <w:rsid w:val="00F15377"/>
    <w:rsid w:val="00F20C35"/>
    <w:rsid w:val="00F25546"/>
    <w:rsid w:val="00F255AF"/>
    <w:rsid w:val="00F27C25"/>
    <w:rsid w:val="00F31B8B"/>
    <w:rsid w:val="00F33B12"/>
    <w:rsid w:val="00F3599F"/>
    <w:rsid w:val="00F530AB"/>
    <w:rsid w:val="00F62069"/>
    <w:rsid w:val="00F6545F"/>
    <w:rsid w:val="00F67EE3"/>
    <w:rsid w:val="00F71C01"/>
    <w:rsid w:val="00F72546"/>
    <w:rsid w:val="00F76C1F"/>
    <w:rsid w:val="00F82532"/>
    <w:rsid w:val="00F85621"/>
    <w:rsid w:val="00F85E7F"/>
    <w:rsid w:val="00F866FC"/>
    <w:rsid w:val="00FA04AA"/>
    <w:rsid w:val="00FA6556"/>
    <w:rsid w:val="00FB2952"/>
    <w:rsid w:val="00FB5C15"/>
    <w:rsid w:val="00FB5F7E"/>
    <w:rsid w:val="00FB7C12"/>
    <w:rsid w:val="00FC2E25"/>
    <w:rsid w:val="00FC5AFA"/>
    <w:rsid w:val="00FD76D2"/>
    <w:rsid w:val="00FD7D64"/>
    <w:rsid w:val="00FE0565"/>
    <w:rsid w:val="00FE2BE8"/>
    <w:rsid w:val="00FF6C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0277C400"/>
  <w15:docId w15:val="{4A12072A-2E48-48DD-B22E-B7E7D2C09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GB" w:eastAsia="en-US" w:bidi="ar-SA"/>
      </w:rPr>
    </w:rPrDefault>
    <w:pPrDefault>
      <w:pPr>
        <w:spacing w:after="240" w:line="240" w:lineRule="atLeast"/>
      </w:pPr>
    </w:pPrDefault>
  </w:docDefaults>
  <w:latentStyles w:defLockedState="0" w:defUIPriority="99" w:defSemiHidden="0" w:defUnhideWhenUsed="0" w:defQFormat="0" w:count="377">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15AE0"/>
  </w:style>
  <w:style w:type="paragraph" w:styleId="Heading1">
    <w:name w:val="heading 1"/>
    <w:basedOn w:val="Normal"/>
    <w:next w:val="Normal"/>
    <w:link w:val="Heading1Char"/>
    <w:uiPriority w:val="99"/>
    <w:qFormat/>
    <w:rsid w:val="006736CD"/>
    <w:pPr>
      <w:keepNext/>
      <w:keepLines/>
      <w:numPr>
        <w:numId w:val="2"/>
      </w:numPr>
      <w:spacing w:after="480" w:line="300" w:lineRule="exact"/>
      <w:outlineLvl w:val="0"/>
    </w:pPr>
    <w:rPr>
      <w:rFonts w:asciiTheme="majorHAnsi" w:eastAsiaTheme="majorEastAsia" w:hAnsiTheme="majorHAnsi" w:cstheme="majorBidi"/>
      <w:b/>
      <w:bCs/>
      <w:caps/>
      <w:sz w:val="28"/>
      <w:szCs w:val="28"/>
    </w:rPr>
  </w:style>
  <w:style w:type="paragraph" w:styleId="Heading2">
    <w:name w:val="heading 2"/>
    <w:basedOn w:val="Normal"/>
    <w:next w:val="Normal"/>
    <w:link w:val="Heading2Char"/>
    <w:uiPriority w:val="99"/>
    <w:qFormat/>
    <w:rsid w:val="003677CE"/>
    <w:pPr>
      <w:keepNext/>
      <w:keepLines/>
      <w:numPr>
        <w:ilvl w:val="1"/>
        <w:numId w:val="2"/>
      </w:numPr>
      <w:spacing w:before="480"/>
      <w:outlineLvl w:val="1"/>
    </w:pPr>
    <w:rPr>
      <w:rFonts w:asciiTheme="majorHAnsi" w:eastAsiaTheme="majorEastAsia" w:hAnsiTheme="majorHAnsi" w:cstheme="majorBidi"/>
      <w:b/>
      <w:bCs/>
      <w:sz w:val="24"/>
      <w:szCs w:val="26"/>
    </w:rPr>
  </w:style>
  <w:style w:type="paragraph" w:styleId="Heading3">
    <w:name w:val="heading 3"/>
    <w:aliases w:val="sub heading 1"/>
    <w:basedOn w:val="Normal"/>
    <w:next w:val="Normal"/>
    <w:link w:val="Heading3Char"/>
    <w:uiPriority w:val="9"/>
    <w:qFormat/>
    <w:rsid w:val="00FE0565"/>
    <w:pPr>
      <w:keepNext/>
      <w:keepLines/>
      <w:spacing w:after="0" w:line="240" w:lineRule="exact"/>
      <w:outlineLvl w:val="2"/>
    </w:pPr>
    <w:rPr>
      <w:rFonts w:asciiTheme="majorHAnsi" w:eastAsiaTheme="majorEastAsia" w:hAnsiTheme="majorHAnsi" w:cstheme="majorBidi"/>
      <w:b/>
      <w:bCs/>
      <w:szCs w:val="22"/>
    </w:rPr>
  </w:style>
  <w:style w:type="paragraph" w:styleId="Heading4">
    <w:name w:val="heading 4"/>
    <w:basedOn w:val="Normal"/>
    <w:next w:val="Normal"/>
    <w:link w:val="Heading4Char"/>
    <w:uiPriority w:val="99"/>
    <w:qFormat/>
    <w:rsid w:val="009022CE"/>
    <w:pPr>
      <w:keepNext/>
      <w:autoSpaceDE w:val="0"/>
      <w:autoSpaceDN w:val="0"/>
      <w:adjustRightInd w:val="0"/>
      <w:spacing w:after="0" w:line="240" w:lineRule="auto"/>
      <w:outlineLvl w:val="3"/>
    </w:pPr>
    <w:rPr>
      <w:rFonts w:ascii="Calibri" w:eastAsiaTheme="minorEastAsia" w:hAnsi="Calibri" w:cs="Calibri"/>
      <w:color w:val="00000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sclaimer">
    <w:name w:val="Disclaimer"/>
    <w:basedOn w:val="Normal"/>
    <w:link w:val="DisclaimerChar"/>
    <w:rsid w:val="00796C98"/>
    <w:pPr>
      <w:spacing w:after="160" w:line="160" w:lineRule="exact"/>
    </w:pPr>
    <w:rPr>
      <w:sz w:val="16"/>
      <w:lang w:eastAsia="en-GB"/>
    </w:rPr>
  </w:style>
  <w:style w:type="character" w:customStyle="1" w:styleId="DisclaimerChar">
    <w:name w:val="Disclaimer Char"/>
    <w:basedOn w:val="DefaultParagraphFont"/>
    <w:link w:val="Disclaimer"/>
    <w:rsid w:val="00796C98"/>
    <w:rPr>
      <w:sz w:val="16"/>
      <w:lang w:eastAsia="en-GB"/>
    </w:rPr>
  </w:style>
  <w:style w:type="character" w:styleId="FollowedHyperlink">
    <w:name w:val="FollowedHyperlink"/>
    <w:basedOn w:val="DefaultParagraphFont"/>
    <w:uiPriority w:val="99"/>
    <w:semiHidden/>
    <w:unhideWhenUsed/>
    <w:rsid w:val="00313DE4"/>
    <w:rPr>
      <w:color w:val="800080" w:themeColor="followedHyperlink"/>
      <w:u w:val="single"/>
    </w:rPr>
  </w:style>
  <w:style w:type="character" w:customStyle="1" w:styleId="Heading1Char">
    <w:name w:val="Heading 1 Char"/>
    <w:basedOn w:val="DefaultParagraphFont"/>
    <w:link w:val="Heading1"/>
    <w:uiPriority w:val="99"/>
    <w:rsid w:val="007E7159"/>
    <w:rPr>
      <w:rFonts w:asciiTheme="majorHAnsi" w:eastAsiaTheme="majorEastAsia" w:hAnsiTheme="majorHAnsi" w:cstheme="majorBidi"/>
      <w:b/>
      <w:bCs/>
      <w:caps/>
      <w:sz w:val="28"/>
      <w:szCs w:val="28"/>
    </w:rPr>
  </w:style>
  <w:style w:type="character" w:customStyle="1" w:styleId="Heading2Char">
    <w:name w:val="Heading 2 Char"/>
    <w:basedOn w:val="DefaultParagraphFont"/>
    <w:link w:val="Heading2"/>
    <w:uiPriority w:val="99"/>
    <w:rsid w:val="00050A17"/>
    <w:rPr>
      <w:rFonts w:asciiTheme="majorHAnsi" w:eastAsiaTheme="majorEastAsia" w:hAnsiTheme="majorHAnsi" w:cstheme="majorBidi"/>
      <w:b/>
      <w:bCs/>
      <w:sz w:val="24"/>
      <w:szCs w:val="26"/>
    </w:rPr>
  </w:style>
  <w:style w:type="paragraph" w:styleId="ListNumber">
    <w:name w:val="List Number"/>
    <w:basedOn w:val="Normal"/>
    <w:uiPriority w:val="99"/>
    <w:qFormat/>
    <w:rsid w:val="003677CE"/>
    <w:pPr>
      <w:numPr>
        <w:numId w:val="1"/>
      </w:numPr>
      <w:contextualSpacing/>
    </w:pPr>
  </w:style>
  <w:style w:type="table" w:styleId="TableGrid">
    <w:name w:val="Table Grid"/>
    <w:aliases w:val="Schedule"/>
    <w:basedOn w:val="TableNormal"/>
    <w:uiPriority w:val="59"/>
    <w:rsid w:val="008F4127"/>
    <w:pPr>
      <w:spacing w:before="100" w:beforeAutospacing="1" w:after="100" w:afterAutospacing="1" w:line="240" w:lineRule="exact"/>
    </w:p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tblStylePr w:type="firstRow">
      <w:rPr>
        <w:b/>
      </w:rPr>
    </w:tblStylePr>
  </w:style>
  <w:style w:type="paragraph" w:styleId="Title">
    <w:name w:val="Title"/>
    <w:basedOn w:val="Heading1"/>
    <w:next w:val="Normal"/>
    <w:link w:val="TitleChar"/>
    <w:uiPriority w:val="10"/>
    <w:rsid w:val="006D2573"/>
    <w:pPr>
      <w:numPr>
        <w:numId w:val="0"/>
      </w:numPr>
      <w:spacing w:after="240" w:line="720" w:lineRule="exact"/>
    </w:pPr>
    <w:rPr>
      <w:caps w:val="0"/>
      <w:sz w:val="72"/>
      <w:szCs w:val="72"/>
    </w:rPr>
  </w:style>
  <w:style w:type="character" w:customStyle="1" w:styleId="TitleChar">
    <w:name w:val="Title Char"/>
    <w:basedOn w:val="DefaultParagraphFont"/>
    <w:link w:val="Title"/>
    <w:uiPriority w:val="10"/>
    <w:rsid w:val="007358A6"/>
    <w:rPr>
      <w:rFonts w:asciiTheme="majorHAnsi" w:eastAsiaTheme="majorEastAsia" w:hAnsiTheme="majorHAnsi" w:cstheme="majorBidi"/>
      <w:b/>
      <w:bCs/>
      <w:sz w:val="72"/>
      <w:szCs w:val="72"/>
    </w:rPr>
  </w:style>
  <w:style w:type="paragraph" w:styleId="Subtitle">
    <w:name w:val="Subtitle"/>
    <w:basedOn w:val="Heading1"/>
    <w:next w:val="Normal"/>
    <w:link w:val="SubtitleChar"/>
    <w:uiPriority w:val="11"/>
    <w:rsid w:val="006D2573"/>
    <w:pPr>
      <w:numPr>
        <w:numId w:val="0"/>
      </w:numPr>
      <w:spacing w:after="0" w:line="720" w:lineRule="exact"/>
    </w:pPr>
    <w:rPr>
      <w:b w:val="0"/>
      <w:caps w:val="0"/>
      <w:sz w:val="72"/>
    </w:rPr>
  </w:style>
  <w:style w:type="character" w:customStyle="1" w:styleId="SubtitleChar">
    <w:name w:val="Subtitle Char"/>
    <w:basedOn w:val="DefaultParagraphFont"/>
    <w:link w:val="Subtitle"/>
    <w:uiPriority w:val="11"/>
    <w:rsid w:val="0068354B"/>
    <w:rPr>
      <w:rFonts w:asciiTheme="majorHAnsi" w:eastAsiaTheme="majorEastAsia" w:hAnsiTheme="majorHAnsi" w:cstheme="majorBidi"/>
      <w:bCs/>
      <w:sz w:val="72"/>
      <w:szCs w:val="28"/>
    </w:rPr>
  </w:style>
  <w:style w:type="paragraph" w:customStyle="1" w:styleId="Authors">
    <w:name w:val="Authors"/>
    <w:basedOn w:val="Normal"/>
    <w:link w:val="AuthorsChar"/>
    <w:rsid w:val="00B32EE1"/>
    <w:pPr>
      <w:spacing w:after="0" w:line="800" w:lineRule="exact"/>
    </w:pPr>
    <w:rPr>
      <w:rFonts w:asciiTheme="majorHAnsi" w:hAnsiTheme="majorHAnsi"/>
      <w:sz w:val="42"/>
    </w:rPr>
  </w:style>
  <w:style w:type="character" w:customStyle="1" w:styleId="AuthorsChar">
    <w:name w:val="Authors Char"/>
    <w:basedOn w:val="DefaultParagraphFont"/>
    <w:link w:val="Authors"/>
    <w:rsid w:val="00B32EE1"/>
    <w:rPr>
      <w:rFonts w:asciiTheme="majorHAnsi" w:hAnsiTheme="majorHAnsi"/>
      <w:sz w:val="42"/>
    </w:rPr>
  </w:style>
  <w:style w:type="paragraph" w:styleId="Header">
    <w:name w:val="header"/>
    <w:basedOn w:val="Normal"/>
    <w:link w:val="HeaderChar"/>
    <w:uiPriority w:val="99"/>
    <w:unhideWhenUsed/>
    <w:rsid w:val="00C47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7735"/>
  </w:style>
  <w:style w:type="paragraph" w:styleId="Footer">
    <w:name w:val="footer"/>
    <w:basedOn w:val="Normal"/>
    <w:link w:val="FooterChar"/>
    <w:uiPriority w:val="99"/>
    <w:unhideWhenUsed/>
    <w:rsid w:val="00E363CD"/>
    <w:pPr>
      <w:spacing w:after="0" w:line="140" w:lineRule="exact"/>
      <w:jc w:val="right"/>
    </w:pPr>
    <w:rPr>
      <w:sz w:val="12"/>
    </w:rPr>
  </w:style>
  <w:style w:type="character" w:customStyle="1" w:styleId="FooterChar">
    <w:name w:val="Footer Char"/>
    <w:basedOn w:val="DefaultParagraphFont"/>
    <w:link w:val="Footer"/>
    <w:uiPriority w:val="99"/>
    <w:rsid w:val="00E363CD"/>
    <w:rPr>
      <w:sz w:val="12"/>
    </w:rPr>
  </w:style>
  <w:style w:type="character" w:customStyle="1" w:styleId="Heading3Char">
    <w:name w:val="Heading 3 Char"/>
    <w:aliases w:val="sub heading 1 Char"/>
    <w:basedOn w:val="DefaultParagraphFont"/>
    <w:link w:val="Heading3"/>
    <w:uiPriority w:val="9"/>
    <w:rsid w:val="00050A17"/>
    <w:rPr>
      <w:rFonts w:asciiTheme="majorHAnsi" w:eastAsiaTheme="majorEastAsia" w:hAnsiTheme="majorHAnsi" w:cstheme="majorBidi"/>
      <w:b/>
      <w:bCs/>
      <w:szCs w:val="22"/>
    </w:rPr>
  </w:style>
  <w:style w:type="paragraph" w:styleId="TOC1">
    <w:name w:val="toc 1"/>
    <w:basedOn w:val="Normal"/>
    <w:next w:val="Normal"/>
    <w:autoRedefine/>
    <w:uiPriority w:val="39"/>
    <w:unhideWhenUsed/>
    <w:rsid w:val="00DE4779"/>
    <w:pPr>
      <w:tabs>
        <w:tab w:val="left" w:pos="851"/>
        <w:tab w:val="right" w:pos="9072"/>
      </w:tabs>
      <w:spacing w:after="0" w:line="300" w:lineRule="exact"/>
      <w:ind w:left="851" w:hanging="851"/>
    </w:pPr>
    <w:rPr>
      <w:rFonts w:asciiTheme="majorHAnsi" w:hAnsiTheme="majorHAnsi"/>
      <w:b/>
      <w:sz w:val="28"/>
    </w:rPr>
  </w:style>
  <w:style w:type="paragraph" w:styleId="TOC2">
    <w:name w:val="toc 2"/>
    <w:basedOn w:val="Normal"/>
    <w:next w:val="Normal"/>
    <w:autoRedefine/>
    <w:uiPriority w:val="39"/>
    <w:unhideWhenUsed/>
    <w:rsid w:val="00DE4779"/>
    <w:pPr>
      <w:tabs>
        <w:tab w:val="left" w:pos="1418"/>
        <w:tab w:val="right" w:pos="9072"/>
      </w:tabs>
      <w:spacing w:after="0" w:line="300" w:lineRule="exact"/>
      <w:ind w:left="1418" w:hanging="567"/>
    </w:pPr>
    <w:rPr>
      <w:sz w:val="24"/>
    </w:rPr>
  </w:style>
  <w:style w:type="paragraph" w:styleId="BalloonText">
    <w:name w:val="Balloon Text"/>
    <w:basedOn w:val="Normal"/>
    <w:link w:val="BalloonTextChar"/>
    <w:uiPriority w:val="99"/>
    <w:semiHidden/>
    <w:unhideWhenUsed/>
    <w:rsid w:val="00412E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E89"/>
    <w:rPr>
      <w:rFonts w:ascii="Tahoma" w:hAnsi="Tahoma" w:cs="Tahoma"/>
      <w:sz w:val="16"/>
      <w:szCs w:val="16"/>
    </w:rPr>
  </w:style>
  <w:style w:type="character" w:styleId="PageNumber">
    <w:name w:val="page number"/>
    <w:basedOn w:val="DefaultParagraphFont"/>
    <w:uiPriority w:val="99"/>
    <w:rsid w:val="00E363CD"/>
    <w:rPr>
      <w:rFonts w:asciiTheme="minorHAnsi" w:hAnsiTheme="minorHAnsi"/>
      <w:b/>
      <w:sz w:val="24"/>
    </w:rPr>
  </w:style>
  <w:style w:type="paragraph" w:styleId="Caption">
    <w:name w:val="caption"/>
    <w:basedOn w:val="Normal"/>
    <w:next w:val="Normal"/>
    <w:uiPriority w:val="35"/>
    <w:qFormat/>
    <w:rsid w:val="00B04F08"/>
    <w:pPr>
      <w:spacing w:after="0" w:line="140" w:lineRule="exact"/>
    </w:pPr>
    <w:rPr>
      <w:b/>
      <w:bCs/>
      <w:sz w:val="16"/>
      <w:szCs w:val="18"/>
    </w:rPr>
  </w:style>
  <w:style w:type="table" w:customStyle="1" w:styleId="TableGrid1">
    <w:name w:val="Table Grid1"/>
    <w:basedOn w:val="TableNormal"/>
    <w:next w:val="TableGrid"/>
    <w:uiPriority w:val="59"/>
    <w:rsid w:val="00F62069"/>
    <w:pPr>
      <w:spacing w:before="100" w:beforeAutospacing="1" w:after="100" w:afterAutospacing="1" w:line="240" w:lineRule="exact"/>
    </w:pPr>
    <w:rPr>
      <w:sz w:val="24"/>
    </w:r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tblStylePr w:type="firstRow">
      <w:rPr>
        <w:rFonts w:ascii="Calibri" w:hAnsi="Calibri"/>
        <w:b/>
        <w:sz w:val="24"/>
      </w:rPr>
    </w:tblStylePr>
  </w:style>
  <w:style w:type="paragraph" w:customStyle="1" w:styleId="ReportTitle">
    <w:name w:val="ReportTitle"/>
    <w:basedOn w:val="Title"/>
    <w:qFormat/>
    <w:rsid w:val="003078AC"/>
    <w:rPr>
      <w:bCs w:val="0"/>
      <w:noProof/>
      <w:lang w:eastAsia="en-GB"/>
    </w:rPr>
  </w:style>
  <w:style w:type="paragraph" w:customStyle="1" w:styleId="JobTitle">
    <w:name w:val="JobTitle"/>
    <w:basedOn w:val="Title"/>
    <w:qFormat/>
    <w:rsid w:val="003078AC"/>
    <w:rPr>
      <w:bCs w:val="0"/>
    </w:rPr>
  </w:style>
  <w:style w:type="paragraph" w:styleId="ListParagraph">
    <w:name w:val="List Paragraph"/>
    <w:basedOn w:val="Normal"/>
    <w:link w:val="ListParagraphChar"/>
    <w:uiPriority w:val="34"/>
    <w:unhideWhenUsed/>
    <w:qFormat/>
    <w:rsid w:val="009022CE"/>
    <w:pPr>
      <w:ind w:left="720"/>
      <w:contextualSpacing/>
    </w:pPr>
  </w:style>
  <w:style w:type="character" w:customStyle="1" w:styleId="Heading4Char">
    <w:name w:val="Heading 4 Char"/>
    <w:basedOn w:val="DefaultParagraphFont"/>
    <w:link w:val="Heading4"/>
    <w:uiPriority w:val="99"/>
    <w:rsid w:val="009022CE"/>
    <w:rPr>
      <w:rFonts w:ascii="Calibri" w:eastAsiaTheme="minorEastAsia" w:hAnsi="Calibri" w:cs="Calibri"/>
      <w:color w:val="000000"/>
      <w:lang w:eastAsia="en-GB"/>
    </w:rPr>
  </w:style>
  <w:style w:type="character" w:styleId="Hyperlink">
    <w:name w:val="Hyperlink"/>
    <w:basedOn w:val="DefaultParagraphFont"/>
    <w:uiPriority w:val="99"/>
    <w:unhideWhenUsed/>
    <w:rsid w:val="009022CE"/>
    <w:rPr>
      <w:color w:val="0000FF" w:themeColor="hyperlink"/>
      <w:u w:val="single"/>
    </w:rPr>
  </w:style>
  <w:style w:type="paragraph" w:customStyle="1" w:styleId="Normal0">
    <w:name w:val="[Normal]"/>
    <w:uiPriority w:val="99"/>
    <w:rsid w:val="009022CE"/>
    <w:pPr>
      <w:widowControl w:val="0"/>
      <w:autoSpaceDE w:val="0"/>
      <w:autoSpaceDN w:val="0"/>
      <w:adjustRightInd w:val="0"/>
      <w:spacing w:after="0" w:line="240" w:lineRule="auto"/>
    </w:pPr>
    <w:rPr>
      <w:rFonts w:ascii="Arial" w:eastAsiaTheme="minorEastAsia" w:hAnsi="Arial" w:cs="Arial"/>
      <w:sz w:val="24"/>
      <w:szCs w:val="24"/>
      <w:lang w:eastAsia="en-GB"/>
    </w:rPr>
  </w:style>
  <w:style w:type="paragraph" w:styleId="TOC3">
    <w:name w:val="toc 3"/>
    <w:basedOn w:val="Normal"/>
    <w:next w:val="Normal"/>
    <w:autoRedefine/>
    <w:uiPriority w:val="39"/>
    <w:unhideWhenUsed/>
    <w:rsid w:val="009022CE"/>
    <w:pPr>
      <w:spacing w:after="100" w:line="276" w:lineRule="auto"/>
      <w:ind w:left="440"/>
    </w:pPr>
    <w:rPr>
      <w:rFonts w:eastAsiaTheme="minorEastAsia"/>
      <w:sz w:val="22"/>
      <w:szCs w:val="22"/>
      <w:lang w:eastAsia="en-GB"/>
    </w:rPr>
  </w:style>
  <w:style w:type="paragraph" w:styleId="TOC4">
    <w:name w:val="toc 4"/>
    <w:basedOn w:val="Normal"/>
    <w:next w:val="Normal"/>
    <w:autoRedefine/>
    <w:uiPriority w:val="39"/>
    <w:unhideWhenUsed/>
    <w:rsid w:val="009022CE"/>
    <w:pPr>
      <w:spacing w:after="100" w:line="276" w:lineRule="auto"/>
      <w:ind w:left="660"/>
    </w:pPr>
    <w:rPr>
      <w:rFonts w:eastAsiaTheme="minorEastAsia"/>
      <w:sz w:val="22"/>
      <w:szCs w:val="22"/>
      <w:lang w:eastAsia="en-GB"/>
    </w:rPr>
  </w:style>
  <w:style w:type="paragraph" w:styleId="TOC5">
    <w:name w:val="toc 5"/>
    <w:basedOn w:val="Normal"/>
    <w:next w:val="Normal"/>
    <w:autoRedefine/>
    <w:uiPriority w:val="39"/>
    <w:unhideWhenUsed/>
    <w:rsid w:val="009022CE"/>
    <w:pPr>
      <w:spacing w:after="100" w:line="276" w:lineRule="auto"/>
      <w:ind w:left="880"/>
    </w:pPr>
    <w:rPr>
      <w:rFonts w:eastAsiaTheme="minorEastAsia"/>
      <w:sz w:val="22"/>
      <w:szCs w:val="22"/>
      <w:lang w:eastAsia="en-GB"/>
    </w:rPr>
  </w:style>
  <w:style w:type="paragraph" w:styleId="TOC6">
    <w:name w:val="toc 6"/>
    <w:basedOn w:val="Normal"/>
    <w:next w:val="Normal"/>
    <w:autoRedefine/>
    <w:uiPriority w:val="39"/>
    <w:unhideWhenUsed/>
    <w:rsid w:val="009022CE"/>
    <w:pPr>
      <w:spacing w:after="100" w:line="276" w:lineRule="auto"/>
      <w:ind w:left="1100"/>
    </w:pPr>
    <w:rPr>
      <w:rFonts w:eastAsiaTheme="minorEastAsia"/>
      <w:sz w:val="22"/>
      <w:szCs w:val="22"/>
      <w:lang w:eastAsia="en-GB"/>
    </w:rPr>
  </w:style>
  <w:style w:type="paragraph" w:styleId="TOC7">
    <w:name w:val="toc 7"/>
    <w:basedOn w:val="Normal"/>
    <w:next w:val="Normal"/>
    <w:autoRedefine/>
    <w:uiPriority w:val="39"/>
    <w:unhideWhenUsed/>
    <w:rsid w:val="009022CE"/>
    <w:pPr>
      <w:spacing w:after="100" w:line="276" w:lineRule="auto"/>
      <w:ind w:left="1320"/>
    </w:pPr>
    <w:rPr>
      <w:rFonts w:eastAsiaTheme="minorEastAsia"/>
      <w:sz w:val="22"/>
      <w:szCs w:val="22"/>
      <w:lang w:eastAsia="en-GB"/>
    </w:rPr>
  </w:style>
  <w:style w:type="paragraph" w:styleId="TOC8">
    <w:name w:val="toc 8"/>
    <w:basedOn w:val="Normal"/>
    <w:next w:val="Normal"/>
    <w:autoRedefine/>
    <w:uiPriority w:val="39"/>
    <w:unhideWhenUsed/>
    <w:rsid w:val="009022CE"/>
    <w:pPr>
      <w:spacing w:after="100" w:line="276" w:lineRule="auto"/>
      <w:ind w:left="1540"/>
    </w:pPr>
    <w:rPr>
      <w:rFonts w:eastAsiaTheme="minorEastAsia"/>
      <w:sz w:val="22"/>
      <w:szCs w:val="22"/>
      <w:lang w:eastAsia="en-GB"/>
    </w:rPr>
  </w:style>
  <w:style w:type="paragraph" w:styleId="TOC9">
    <w:name w:val="toc 9"/>
    <w:basedOn w:val="Normal"/>
    <w:next w:val="Normal"/>
    <w:autoRedefine/>
    <w:uiPriority w:val="39"/>
    <w:unhideWhenUsed/>
    <w:rsid w:val="009022CE"/>
    <w:pPr>
      <w:spacing w:after="100" w:line="276" w:lineRule="auto"/>
      <w:ind w:left="1760"/>
    </w:pPr>
    <w:rPr>
      <w:rFonts w:eastAsiaTheme="minorEastAsia"/>
      <w:sz w:val="22"/>
      <w:szCs w:val="22"/>
      <w:lang w:eastAsia="en-GB"/>
    </w:rPr>
  </w:style>
  <w:style w:type="character" w:styleId="CommentReference">
    <w:name w:val="annotation reference"/>
    <w:basedOn w:val="DefaultParagraphFont"/>
    <w:uiPriority w:val="99"/>
    <w:semiHidden/>
    <w:unhideWhenUsed/>
    <w:rsid w:val="009022CE"/>
    <w:rPr>
      <w:sz w:val="16"/>
      <w:szCs w:val="16"/>
    </w:rPr>
  </w:style>
  <w:style w:type="paragraph" w:styleId="CommentText">
    <w:name w:val="annotation text"/>
    <w:basedOn w:val="Normal"/>
    <w:link w:val="CommentTextChar"/>
    <w:uiPriority w:val="99"/>
    <w:unhideWhenUsed/>
    <w:rsid w:val="009022CE"/>
    <w:pPr>
      <w:spacing w:line="240" w:lineRule="auto"/>
    </w:pPr>
  </w:style>
  <w:style w:type="character" w:customStyle="1" w:styleId="CommentTextChar">
    <w:name w:val="Comment Text Char"/>
    <w:basedOn w:val="DefaultParagraphFont"/>
    <w:link w:val="CommentText"/>
    <w:uiPriority w:val="99"/>
    <w:rsid w:val="009022CE"/>
  </w:style>
  <w:style w:type="paragraph" w:styleId="CommentSubject">
    <w:name w:val="annotation subject"/>
    <w:basedOn w:val="CommentText"/>
    <w:next w:val="CommentText"/>
    <w:link w:val="CommentSubjectChar"/>
    <w:uiPriority w:val="99"/>
    <w:semiHidden/>
    <w:unhideWhenUsed/>
    <w:rsid w:val="009022CE"/>
    <w:rPr>
      <w:b/>
      <w:bCs/>
    </w:rPr>
  </w:style>
  <w:style w:type="character" w:customStyle="1" w:styleId="CommentSubjectChar">
    <w:name w:val="Comment Subject Char"/>
    <w:basedOn w:val="CommentTextChar"/>
    <w:link w:val="CommentSubject"/>
    <w:uiPriority w:val="99"/>
    <w:semiHidden/>
    <w:rsid w:val="009022CE"/>
    <w:rPr>
      <w:b/>
      <w:bCs/>
    </w:rPr>
  </w:style>
  <w:style w:type="paragraph" w:styleId="Revision">
    <w:name w:val="Revision"/>
    <w:hidden/>
    <w:uiPriority w:val="99"/>
    <w:semiHidden/>
    <w:rsid w:val="009022CE"/>
    <w:pPr>
      <w:spacing w:after="0" w:line="240" w:lineRule="auto"/>
    </w:pPr>
  </w:style>
  <w:style w:type="table" w:customStyle="1" w:styleId="Schedule11">
    <w:name w:val="Schedule11"/>
    <w:basedOn w:val="TableNormal"/>
    <w:next w:val="TableGrid"/>
    <w:uiPriority w:val="59"/>
    <w:rsid w:val="00DE6CA8"/>
    <w:pPr>
      <w:spacing w:before="100" w:beforeAutospacing="1" w:after="100" w:afterAutospacing="1" w:line="240" w:lineRule="exact"/>
    </w:p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tblStylePr w:type="firstRow">
      <w:rPr>
        <w:b/>
      </w:rPr>
    </w:tblStylePr>
  </w:style>
  <w:style w:type="table" w:customStyle="1" w:styleId="Schedule2">
    <w:name w:val="Schedule2"/>
    <w:basedOn w:val="TableNormal"/>
    <w:next w:val="TableGrid"/>
    <w:uiPriority w:val="59"/>
    <w:rsid w:val="00DE6CA8"/>
    <w:pPr>
      <w:spacing w:before="100" w:beforeAutospacing="1" w:after="100" w:afterAutospacing="1" w:line="240" w:lineRule="exact"/>
    </w:p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tblStylePr w:type="firstRow">
      <w:rPr>
        <w:b/>
      </w:rPr>
    </w:tblStylePr>
  </w:style>
  <w:style w:type="table" w:customStyle="1" w:styleId="Schedule3">
    <w:name w:val="Schedule3"/>
    <w:basedOn w:val="TableNormal"/>
    <w:next w:val="TableGrid"/>
    <w:uiPriority w:val="59"/>
    <w:rsid w:val="007913A4"/>
    <w:pPr>
      <w:spacing w:before="100" w:beforeAutospacing="1" w:after="100" w:afterAutospacing="1" w:line="240" w:lineRule="exact"/>
    </w:p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tblStylePr w:type="firstRow">
      <w:rPr>
        <w:b/>
      </w:rPr>
    </w:tblStylePr>
  </w:style>
  <w:style w:type="paragraph" w:styleId="ListBullet">
    <w:name w:val="List Bullet"/>
    <w:basedOn w:val="Normal"/>
    <w:uiPriority w:val="99"/>
    <w:qFormat/>
    <w:rsid w:val="00D929FB"/>
    <w:pPr>
      <w:tabs>
        <w:tab w:val="num" w:pos="360"/>
      </w:tabs>
      <w:ind w:left="360" w:hanging="360"/>
      <w:contextualSpacing/>
    </w:pPr>
  </w:style>
  <w:style w:type="paragraph" w:styleId="BodyText">
    <w:name w:val="Body Text"/>
    <w:basedOn w:val="Normal"/>
    <w:link w:val="BodyTextChar"/>
    <w:uiPriority w:val="99"/>
    <w:unhideWhenUsed/>
    <w:rsid w:val="00D24309"/>
    <w:pPr>
      <w:spacing w:after="120"/>
    </w:pPr>
  </w:style>
  <w:style w:type="character" w:customStyle="1" w:styleId="BodyTextChar">
    <w:name w:val="Body Text Char"/>
    <w:basedOn w:val="DefaultParagraphFont"/>
    <w:link w:val="BodyText"/>
    <w:uiPriority w:val="99"/>
    <w:rsid w:val="00D24309"/>
  </w:style>
  <w:style w:type="character" w:customStyle="1" w:styleId="apple-converted-space">
    <w:name w:val="apple-converted-space"/>
    <w:basedOn w:val="DefaultParagraphFont"/>
    <w:rsid w:val="00830EBC"/>
  </w:style>
  <w:style w:type="table" w:customStyle="1" w:styleId="Schedule33">
    <w:name w:val="Schedule33"/>
    <w:basedOn w:val="TableNormal"/>
    <w:next w:val="TableGrid"/>
    <w:uiPriority w:val="59"/>
    <w:rsid w:val="00134325"/>
    <w:pPr>
      <w:spacing w:before="100" w:beforeAutospacing="1" w:after="100" w:afterAutospacing="1" w:line="240" w:lineRule="exact"/>
    </w:p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tblStylePr w:type="firstRow">
      <w:rPr>
        <w:b/>
      </w:rPr>
    </w:tblStylePr>
  </w:style>
  <w:style w:type="character" w:customStyle="1" w:styleId="ListParagraphChar">
    <w:name w:val="List Paragraph Char"/>
    <w:basedOn w:val="DefaultParagraphFont"/>
    <w:link w:val="ListParagraph"/>
    <w:uiPriority w:val="34"/>
    <w:rsid w:val="00AD1D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71267">
      <w:bodyDiv w:val="1"/>
      <w:marLeft w:val="0"/>
      <w:marRight w:val="0"/>
      <w:marTop w:val="0"/>
      <w:marBottom w:val="0"/>
      <w:divBdr>
        <w:top w:val="none" w:sz="0" w:space="0" w:color="auto"/>
        <w:left w:val="none" w:sz="0" w:space="0" w:color="auto"/>
        <w:bottom w:val="none" w:sz="0" w:space="0" w:color="auto"/>
        <w:right w:val="none" w:sz="0" w:space="0" w:color="auto"/>
      </w:divBdr>
    </w:div>
    <w:div w:id="187641336">
      <w:bodyDiv w:val="1"/>
      <w:marLeft w:val="0"/>
      <w:marRight w:val="0"/>
      <w:marTop w:val="0"/>
      <w:marBottom w:val="0"/>
      <w:divBdr>
        <w:top w:val="none" w:sz="0" w:space="0" w:color="auto"/>
        <w:left w:val="none" w:sz="0" w:space="0" w:color="auto"/>
        <w:bottom w:val="none" w:sz="0" w:space="0" w:color="auto"/>
        <w:right w:val="none" w:sz="0" w:space="0" w:color="auto"/>
      </w:divBdr>
    </w:div>
    <w:div w:id="248078982">
      <w:bodyDiv w:val="1"/>
      <w:marLeft w:val="0"/>
      <w:marRight w:val="0"/>
      <w:marTop w:val="0"/>
      <w:marBottom w:val="0"/>
      <w:divBdr>
        <w:top w:val="none" w:sz="0" w:space="0" w:color="auto"/>
        <w:left w:val="none" w:sz="0" w:space="0" w:color="auto"/>
        <w:bottom w:val="none" w:sz="0" w:space="0" w:color="auto"/>
        <w:right w:val="none" w:sz="0" w:space="0" w:color="auto"/>
      </w:divBdr>
    </w:div>
    <w:div w:id="464588233">
      <w:bodyDiv w:val="1"/>
      <w:marLeft w:val="0"/>
      <w:marRight w:val="0"/>
      <w:marTop w:val="0"/>
      <w:marBottom w:val="0"/>
      <w:divBdr>
        <w:top w:val="none" w:sz="0" w:space="0" w:color="auto"/>
        <w:left w:val="none" w:sz="0" w:space="0" w:color="auto"/>
        <w:bottom w:val="none" w:sz="0" w:space="0" w:color="auto"/>
        <w:right w:val="none" w:sz="0" w:space="0" w:color="auto"/>
      </w:divBdr>
    </w:div>
    <w:div w:id="559363892">
      <w:bodyDiv w:val="1"/>
      <w:marLeft w:val="0"/>
      <w:marRight w:val="0"/>
      <w:marTop w:val="0"/>
      <w:marBottom w:val="0"/>
      <w:divBdr>
        <w:top w:val="none" w:sz="0" w:space="0" w:color="auto"/>
        <w:left w:val="none" w:sz="0" w:space="0" w:color="auto"/>
        <w:bottom w:val="none" w:sz="0" w:space="0" w:color="auto"/>
        <w:right w:val="none" w:sz="0" w:space="0" w:color="auto"/>
      </w:divBdr>
    </w:div>
    <w:div w:id="664354827">
      <w:bodyDiv w:val="1"/>
      <w:marLeft w:val="0"/>
      <w:marRight w:val="0"/>
      <w:marTop w:val="0"/>
      <w:marBottom w:val="0"/>
      <w:divBdr>
        <w:top w:val="none" w:sz="0" w:space="0" w:color="auto"/>
        <w:left w:val="none" w:sz="0" w:space="0" w:color="auto"/>
        <w:bottom w:val="none" w:sz="0" w:space="0" w:color="auto"/>
        <w:right w:val="none" w:sz="0" w:space="0" w:color="auto"/>
      </w:divBdr>
    </w:div>
    <w:div w:id="831219416">
      <w:bodyDiv w:val="1"/>
      <w:marLeft w:val="0"/>
      <w:marRight w:val="0"/>
      <w:marTop w:val="0"/>
      <w:marBottom w:val="0"/>
      <w:divBdr>
        <w:top w:val="none" w:sz="0" w:space="0" w:color="auto"/>
        <w:left w:val="none" w:sz="0" w:space="0" w:color="auto"/>
        <w:bottom w:val="none" w:sz="0" w:space="0" w:color="auto"/>
        <w:right w:val="none" w:sz="0" w:space="0" w:color="auto"/>
      </w:divBdr>
    </w:div>
    <w:div w:id="851534788">
      <w:bodyDiv w:val="1"/>
      <w:marLeft w:val="0"/>
      <w:marRight w:val="0"/>
      <w:marTop w:val="0"/>
      <w:marBottom w:val="0"/>
      <w:divBdr>
        <w:top w:val="none" w:sz="0" w:space="0" w:color="auto"/>
        <w:left w:val="none" w:sz="0" w:space="0" w:color="auto"/>
        <w:bottom w:val="none" w:sz="0" w:space="0" w:color="auto"/>
        <w:right w:val="none" w:sz="0" w:space="0" w:color="auto"/>
      </w:divBdr>
    </w:div>
    <w:div w:id="920866382">
      <w:bodyDiv w:val="1"/>
      <w:marLeft w:val="0"/>
      <w:marRight w:val="0"/>
      <w:marTop w:val="0"/>
      <w:marBottom w:val="0"/>
      <w:divBdr>
        <w:top w:val="none" w:sz="0" w:space="0" w:color="auto"/>
        <w:left w:val="none" w:sz="0" w:space="0" w:color="auto"/>
        <w:bottom w:val="none" w:sz="0" w:space="0" w:color="auto"/>
        <w:right w:val="none" w:sz="0" w:space="0" w:color="auto"/>
      </w:divBdr>
    </w:div>
    <w:div w:id="970130705">
      <w:bodyDiv w:val="1"/>
      <w:marLeft w:val="0"/>
      <w:marRight w:val="0"/>
      <w:marTop w:val="0"/>
      <w:marBottom w:val="0"/>
      <w:divBdr>
        <w:top w:val="none" w:sz="0" w:space="0" w:color="auto"/>
        <w:left w:val="none" w:sz="0" w:space="0" w:color="auto"/>
        <w:bottom w:val="none" w:sz="0" w:space="0" w:color="auto"/>
        <w:right w:val="none" w:sz="0" w:space="0" w:color="auto"/>
      </w:divBdr>
    </w:div>
    <w:div w:id="980034944">
      <w:bodyDiv w:val="1"/>
      <w:marLeft w:val="0"/>
      <w:marRight w:val="0"/>
      <w:marTop w:val="0"/>
      <w:marBottom w:val="0"/>
      <w:divBdr>
        <w:top w:val="none" w:sz="0" w:space="0" w:color="auto"/>
        <w:left w:val="none" w:sz="0" w:space="0" w:color="auto"/>
        <w:bottom w:val="none" w:sz="0" w:space="0" w:color="auto"/>
        <w:right w:val="none" w:sz="0" w:space="0" w:color="auto"/>
      </w:divBdr>
    </w:div>
    <w:div w:id="1068770269">
      <w:bodyDiv w:val="1"/>
      <w:marLeft w:val="0"/>
      <w:marRight w:val="0"/>
      <w:marTop w:val="0"/>
      <w:marBottom w:val="0"/>
      <w:divBdr>
        <w:top w:val="none" w:sz="0" w:space="0" w:color="auto"/>
        <w:left w:val="none" w:sz="0" w:space="0" w:color="auto"/>
        <w:bottom w:val="none" w:sz="0" w:space="0" w:color="auto"/>
        <w:right w:val="none" w:sz="0" w:space="0" w:color="auto"/>
      </w:divBdr>
    </w:div>
    <w:div w:id="1182939867">
      <w:bodyDiv w:val="1"/>
      <w:marLeft w:val="0"/>
      <w:marRight w:val="0"/>
      <w:marTop w:val="0"/>
      <w:marBottom w:val="0"/>
      <w:divBdr>
        <w:top w:val="none" w:sz="0" w:space="0" w:color="auto"/>
        <w:left w:val="none" w:sz="0" w:space="0" w:color="auto"/>
        <w:bottom w:val="none" w:sz="0" w:space="0" w:color="auto"/>
        <w:right w:val="none" w:sz="0" w:space="0" w:color="auto"/>
      </w:divBdr>
    </w:div>
    <w:div w:id="1206792624">
      <w:bodyDiv w:val="1"/>
      <w:marLeft w:val="0"/>
      <w:marRight w:val="0"/>
      <w:marTop w:val="0"/>
      <w:marBottom w:val="0"/>
      <w:divBdr>
        <w:top w:val="none" w:sz="0" w:space="0" w:color="auto"/>
        <w:left w:val="none" w:sz="0" w:space="0" w:color="auto"/>
        <w:bottom w:val="none" w:sz="0" w:space="0" w:color="auto"/>
        <w:right w:val="none" w:sz="0" w:space="0" w:color="auto"/>
      </w:divBdr>
    </w:div>
    <w:div w:id="1275138503">
      <w:bodyDiv w:val="1"/>
      <w:marLeft w:val="0"/>
      <w:marRight w:val="0"/>
      <w:marTop w:val="0"/>
      <w:marBottom w:val="0"/>
      <w:divBdr>
        <w:top w:val="none" w:sz="0" w:space="0" w:color="auto"/>
        <w:left w:val="none" w:sz="0" w:space="0" w:color="auto"/>
        <w:bottom w:val="none" w:sz="0" w:space="0" w:color="auto"/>
        <w:right w:val="none" w:sz="0" w:space="0" w:color="auto"/>
      </w:divBdr>
    </w:div>
    <w:div w:id="1558197567">
      <w:bodyDiv w:val="1"/>
      <w:marLeft w:val="0"/>
      <w:marRight w:val="0"/>
      <w:marTop w:val="0"/>
      <w:marBottom w:val="0"/>
      <w:divBdr>
        <w:top w:val="none" w:sz="0" w:space="0" w:color="auto"/>
        <w:left w:val="none" w:sz="0" w:space="0" w:color="auto"/>
        <w:bottom w:val="none" w:sz="0" w:space="0" w:color="auto"/>
        <w:right w:val="none" w:sz="0" w:space="0" w:color="auto"/>
      </w:divBdr>
    </w:div>
    <w:div w:id="1640695351">
      <w:bodyDiv w:val="1"/>
      <w:marLeft w:val="0"/>
      <w:marRight w:val="0"/>
      <w:marTop w:val="0"/>
      <w:marBottom w:val="0"/>
      <w:divBdr>
        <w:top w:val="none" w:sz="0" w:space="0" w:color="auto"/>
        <w:left w:val="none" w:sz="0" w:space="0" w:color="auto"/>
        <w:bottom w:val="none" w:sz="0" w:space="0" w:color="auto"/>
        <w:right w:val="none" w:sz="0" w:space="0" w:color="auto"/>
      </w:divBdr>
    </w:div>
    <w:div w:id="1714381932">
      <w:bodyDiv w:val="1"/>
      <w:marLeft w:val="0"/>
      <w:marRight w:val="0"/>
      <w:marTop w:val="0"/>
      <w:marBottom w:val="0"/>
      <w:divBdr>
        <w:top w:val="none" w:sz="0" w:space="0" w:color="auto"/>
        <w:left w:val="none" w:sz="0" w:space="0" w:color="auto"/>
        <w:bottom w:val="none" w:sz="0" w:space="0" w:color="auto"/>
        <w:right w:val="none" w:sz="0" w:space="0" w:color="auto"/>
      </w:divBdr>
    </w:div>
    <w:div w:id="2042437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file:///J:\J3598\MF%20BREEAM%20Standard%20Docs%20-%20General%20Documents\BREEAM%20Spec%20Clauses%20&amp;%20Tender%20docs\@For%20engineers"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www.maxfordham.com/" TargetMode="External"/><Relationship Id="rId26" Type="http://schemas.openxmlformats.org/officeDocument/2006/relationships/hyperlink" Target="https://shop.bsigroup.com/ProductDetail?pid=000000000030339532" TargetMode="External"/><Relationship Id="rId39" Type="http://schemas.openxmlformats.org/officeDocument/2006/relationships/theme" Target="theme/theme1.xml"/><Relationship Id="rId21" Type="http://schemas.openxmlformats.org/officeDocument/2006/relationships/footer" Target="footer4.xml"/><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www.maxfordham.com/" TargetMode="External"/><Relationship Id="rId25" Type="http://schemas.openxmlformats.org/officeDocument/2006/relationships/hyperlink" Target="https://shop.bsigroup.com/ProductDetail?pid=000000000030328521" TargetMode="External"/><Relationship Id="rId33" Type="http://schemas.openxmlformats.org/officeDocument/2006/relationships/header" Target="header8.xml"/><Relationship Id="rId38" Type="http://schemas.openxmlformats.org/officeDocument/2006/relationships/fontTable" Target="fontTab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header" Target="header5.xml"/><Relationship Id="rId29" Type="http://schemas.openxmlformats.org/officeDocument/2006/relationships/hyperlink" Target="http://shop.bsigroup.com/ProductDetail?pid=00000000003021742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shop.bsigroup.com/ProductDetail?pid=000000000030276487" TargetMode="External"/><Relationship Id="rId32" Type="http://schemas.openxmlformats.org/officeDocument/2006/relationships/header" Target="header7.xml"/><Relationship Id="rId37" Type="http://schemas.openxmlformats.org/officeDocument/2006/relationships/footer" Target="footer7.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hyperlink" Target="https://shop.bsigroup.com/ProductDetail?pid=000000000030332624" TargetMode="External"/><Relationship Id="rId28" Type="http://schemas.openxmlformats.org/officeDocument/2006/relationships/hyperlink" Target="https://shop.bsigroup.com/ProductDetail?pid=000000000030042213" TargetMode="External"/><Relationship Id="rId36" Type="http://schemas.openxmlformats.org/officeDocument/2006/relationships/header" Target="header9.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hyperlink" Target="https://shop.bsigroup.com/ProductDetail?pid=000000000030297867"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header" Target="header6.xml"/><Relationship Id="rId27" Type="http://schemas.openxmlformats.org/officeDocument/2006/relationships/hyperlink" Target="https://shop.bsigroup.com/ProductDetail?pid=000000000030105880" TargetMode="External"/><Relationship Id="rId30" Type="http://schemas.openxmlformats.org/officeDocument/2006/relationships/hyperlink" Target="http://shop.bsigroup.com/ProductDetail?pid=000000000030217421" TargetMode="External"/><Relationship Id="rId35" Type="http://schemas.openxmlformats.org/officeDocument/2006/relationships/footer" Target="footer6.xml"/><Relationship Id="rId8" Type="http://schemas.openxmlformats.org/officeDocument/2006/relationships/header" Target="header1.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emf"/></Relationships>
</file>

<file path=word/_rels/footer5.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emf"/></Relationships>
</file>

<file path=word/_rels/footer6.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em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5.jpg"/></Relationships>
</file>

<file path=word/_rels/header6.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1.jpeg"/></Relationships>
</file>

<file path=word/_rels/header9.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MAXFORDHAM.com\data\Templates\NewDocs\NewDocs\report\Spec100.dotx" TargetMode="External"/></Relationships>
</file>

<file path=word/theme/theme1.xml><?xml version="1.0" encoding="utf-8"?>
<a:theme xmlns:a="http://schemas.openxmlformats.org/drawingml/2006/main" name="MFLLP">
  <a:themeElements>
    <a:clrScheme name="MFLLP">
      <a:dk1>
        <a:sysClr val="windowText" lastClr="000000"/>
      </a:dk1>
      <a:lt1>
        <a:sysClr val="window" lastClr="FFFFFF"/>
      </a:lt1>
      <a:dk2>
        <a:srgbClr val="0039A6"/>
      </a:dk2>
      <a:lt2>
        <a:srgbClr val="D8D8D8"/>
      </a:lt2>
      <a:accent1>
        <a:srgbClr val="00B0D8"/>
      </a:accent1>
      <a:accent2>
        <a:srgbClr val="5ADB3C"/>
      </a:accent2>
      <a:accent3>
        <a:srgbClr val="FFE818"/>
      </a:accent3>
      <a:accent4>
        <a:srgbClr val="FF9338"/>
      </a:accent4>
      <a:accent5>
        <a:srgbClr val="FF0093"/>
      </a:accent5>
      <a:accent6>
        <a:srgbClr val="FF7247"/>
      </a:accent6>
      <a:hlink>
        <a:srgbClr val="0000FF"/>
      </a:hlink>
      <a:folHlink>
        <a:srgbClr val="800080"/>
      </a:folHlink>
    </a:clrScheme>
    <a:fontScheme name="MFLLP">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D74E54-5EB5-4173-B0D8-2D23FFA28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Spec100.dotx</Template>
  <TotalTime>1</TotalTime>
  <Pages>37</Pages>
  <Words>29441</Words>
  <Characters>167815</Characters>
  <Application>Microsoft Office Word</Application>
  <DocSecurity>0</DocSecurity>
  <Lines>1398</Lines>
  <Paragraphs>393</Paragraphs>
  <ScaleCrop>false</ScaleCrop>
  <HeadingPairs>
    <vt:vector size="2" baseType="variant">
      <vt:variant>
        <vt:lpstr>Title</vt:lpstr>
      </vt:variant>
      <vt:variant>
        <vt:i4>1</vt:i4>
      </vt:variant>
    </vt:vector>
  </HeadingPairs>
  <TitlesOfParts>
    <vt:vector size="1" baseType="lpstr">
      <vt:lpstr/>
    </vt:vector>
  </TitlesOfParts>
  <Company>Max Fordham LLP</Company>
  <LinksUpToDate>false</LinksUpToDate>
  <CharactersWithSpaces>196863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Gunstone</dc:creator>
  <cp:keywords>Version 005 – 05/08/2019</cp:keywords>
  <cp:lastModifiedBy>John Gunstone</cp:lastModifiedBy>
  <cp:revision>1</cp:revision>
  <cp:lastPrinted>2018-06-08T10:00:00Z</cp:lastPrinted>
  <dcterms:created xsi:type="dcterms:W3CDTF">2020-04-14T14:47:00Z</dcterms:created>
  <dcterms:modified xsi:type="dcterms:W3CDTF">2020-04-14T14:48:00Z</dcterms:modified>
</cp:coreProperties>
</file>